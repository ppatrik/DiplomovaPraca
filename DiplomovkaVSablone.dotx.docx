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A954FF" w14:paraId="70D5C3C8" w14:textId="77777777">
        <w:trPr>
          <w:trHeight w:val="4536"/>
        </w:trPr>
        <w:tc>
          <w:tcPr>
            <w:tcW w:w="9854" w:type="dxa"/>
            <w:gridSpan w:val="2"/>
          </w:tcPr>
          <w:p w14:paraId="22F779E7" w14:textId="38404BDB" w:rsidR="00A954FF" w:rsidRDefault="00862069">
            <w:pPr>
              <w:pStyle w:val="ZPNazovPrace"/>
            </w:pPr>
            <w:r>
              <w:fldChar w:fldCharType="begin"/>
            </w:r>
            <w:r w:rsidR="00A954FF">
              <w:instrText xml:space="preserve">   \* MERGEFORMAT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bookmarkStart w:id="0" w:name="_Ref101846549"/>
            <w:bookmarkEnd w:id="0"/>
            <w:r w:rsidR="00A954FF">
              <w:instrText xml:space="preserve"> REF \h UNIVERZITA  \* MERGEFORMAT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>
              <w:fldChar w:fldCharType="separate"/>
            </w:r>
            <w:r w:rsidR="0012502D">
              <w:t>Univerzita Pavla Jozefa Šafárika v Košiciach</w:t>
            </w:r>
            <w:r>
              <w:fldChar w:fldCharType="end"/>
            </w:r>
          </w:p>
          <w:p w14:paraId="0B0C4593" w14:textId="4E65E0C5" w:rsidR="00A954FF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Fakulta \h  \* MERGEFORMAT </w:instrText>
            </w:r>
            <w:r>
              <w:fldChar w:fldCharType="separate"/>
            </w:r>
            <w:r w:rsidR="0012502D">
              <w:t>Prírodovedecká fakulta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fakulty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vysokej školy</w:t>
            </w:r>
            <w:r>
              <w:fldChar w:fldCharType="end"/>
            </w:r>
          </w:p>
        </w:tc>
      </w:tr>
      <w:tr w:rsidR="00A954FF" w14:paraId="4161117E" w14:textId="77777777">
        <w:trPr>
          <w:trHeight w:val="3969"/>
        </w:trPr>
        <w:tc>
          <w:tcPr>
            <w:tcW w:w="9854" w:type="dxa"/>
            <w:gridSpan w:val="2"/>
            <w:vAlign w:val="center"/>
          </w:tcPr>
          <w:p w14:paraId="53C4D660" w14:textId="56FC3576" w:rsidR="00A954FF" w:rsidRPr="00D654E5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NazovPrace \h  \* MERGEFORMAT </w:instrText>
            </w:r>
            <w:r>
              <w:fldChar w:fldCharType="separate"/>
            </w:r>
            <w:r w:rsidR="0012502D">
              <w:t>Komponentové a udalosťami riadené programovanie zariadení na platforme Arduino</w:t>
            </w:r>
            <w:r>
              <w:fldChar w:fldCharType="end"/>
            </w:r>
          </w:p>
        </w:tc>
      </w:tr>
      <w:tr w:rsidR="00A954FF" w14:paraId="59394051" w14:textId="77777777">
        <w:trPr>
          <w:trHeight w:val="1134"/>
        </w:trPr>
        <w:tc>
          <w:tcPr>
            <w:tcW w:w="9854" w:type="dxa"/>
            <w:gridSpan w:val="2"/>
            <w:vAlign w:val="center"/>
          </w:tcPr>
          <w:p w14:paraId="43E8E8D6" w14:textId="77777777" w:rsidR="00A954FF" w:rsidRPr="00D654E5" w:rsidRDefault="00A954FF" w:rsidP="00D654E5">
            <w:pPr>
              <w:pStyle w:val="ZPTypPrace"/>
              <w:rPr>
                <w:rFonts w:cs="Times New Roman"/>
              </w:rPr>
            </w:pPr>
          </w:p>
        </w:tc>
      </w:tr>
      <w:tr w:rsidR="00A954FF" w14:paraId="3EC05F46" w14:textId="77777777">
        <w:trPr>
          <w:trHeight w:val="4536"/>
        </w:trPr>
        <w:tc>
          <w:tcPr>
            <w:tcW w:w="9854" w:type="dxa"/>
            <w:gridSpan w:val="2"/>
            <w:vAlign w:val="center"/>
          </w:tcPr>
          <w:p w14:paraId="046556D2" w14:textId="77777777" w:rsidR="00A954FF" w:rsidRDefault="00A954FF" w:rsidP="0051223D">
            <w:pPr>
              <w:pStyle w:val="ZPNormalnyText"/>
              <w:ind w:firstLine="0"/>
              <w:rPr>
                <w:caps/>
              </w:rPr>
            </w:pPr>
          </w:p>
        </w:tc>
      </w:tr>
      <w:tr w:rsidR="00A954FF" w14:paraId="7160901D" w14:textId="77777777">
        <w:trPr>
          <w:trHeight w:val="567"/>
        </w:trPr>
        <w:tc>
          <w:tcPr>
            <w:tcW w:w="4927" w:type="dxa"/>
          </w:tcPr>
          <w:p w14:paraId="7513E7FA" w14:textId="1D4B9DDF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\h rokO \* MERGEFORMAT </w:instrText>
            </w:r>
            <w:r>
              <w:fldChar w:fldCharType="separate"/>
            </w:r>
            <w:r w:rsidR="0012502D" w:rsidRPr="0012502D">
              <w:rPr>
                <w:lang w:val="en-US"/>
              </w:rPr>
              <w:t>2018</w:t>
            </w:r>
            <w:r>
              <w:fldChar w:fldCharType="end"/>
            </w:r>
          </w:p>
        </w:tc>
        <w:tc>
          <w:tcPr>
            <w:tcW w:w="4927" w:type="dxa"/>
          </w:tcPr>
          <w:p w14:paraId="17B76313" w14:textId="7AAB14C6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TitulAutora \h  \* MERGEFORMAT </w:instrText>
            </w:r>
            <w:r>
              <w:fldChar w:fldCharType="separate"/>
            </w:r>
            <w:r w:rsidR="0012502D">
              <w:t>Bc.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menoAutora \h  \* MERGEFORMAT </w:instrText>
            </w:r>
            <w:r>
              <w:fldChar w:fldCharType="separate"/>
            </w:r>
            <w:r w:rsidR="0012502D">
              <w:t>Patrik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PriezviskoAutora \h  \* MERGEFORMAT </w:instrText>
            </w:r>
            <w:r>
              <w:fldChar w:fldCharType="separate"/>
            </w:r>
            <w:r w:rsidR="0012502D">
              <w:rPr>
                <w:caps/>
                <w:szCs w:val="28"/>
              </w:rPr>
              <w:t>Pekarčík</w:t>
            </w:r>
            <w:r>
              <w:fldChar w:fldCharType="end"/>
            </w:r>
          </w:p>
        </w:tc>
      </w:tr>
    </w:tbl>
    <w:p w14:paraId="20859BED" w14:textId="77777777" w:rsidR="00A954FF" w:rsidRDefault="00A954FF" w:rsidP="0051223D">
      <w:pPr>
        <w:pStyle w:val="ZPNormalnyText"/>
        <w:ind w:firstLine="0"/>
        <w:rPr>
          <w:b/>
          <w:bCs/>
          <w:sz w:val="20"/>
        </w:rPr>
        <w:sectPr w:rsidR="00A954FF">
          <w:headerReference w:type="default" r:id="rId8"/>
          <w:footerReference w:type="default" r:id="rId9"/>
          <w:pgSz w:w="11906" w:h="16838"/>
          <w:pgMar w:top="1134" w:right="1134" w:bottom="284" w:left="1134" w:header="567" w:footer="0" w:gutter="0"/>
          <w:cols w:space="708"/>
          <w:docGrid w:linePitch="360"/>
        </w:sect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01"/>
        <w:gridCol w:w="4502"/>
      </w:tblGrid>
      <w:tr w:rsidR="00A954FF" w14:paraId="206A9C9F" w14:textId="77777777">
        <w:trPr>
          <w:trHeight w:val="3969"/>
        </w:trPr>
        <w:tc>
          <w:tcPr>
            <w:tcW w:w="9003" w:type="dxa"/>
            <w:gridSpan w:val="2"/>
          </w:tcPr>
          <w:p w14:paraId="40BBA272" w14:textId="32644769" w:rsidR="00A954FF" w:rsidRDefault="00862069" w:rsidP="00D654E5">
            <w:pPr>
              <w:pStyle w:val="ZPTypPrace"/>
            </w:pPr>
            <w:r>
              <w:lastRenderedPageBreak/>
              <w:fldChar w:fldCharType="begin"/>
            </w:r>
            <w:r w:rsidR="00A954FF">
              <w:instrText xml:space="preserve"> ASK  Univerzita "Zadajte presný názov UNIVERZITY"</w:instrText>
            </w:r>
            <w:r>
              <w:fldChar w:fldCharType="separate"/>
            </w:r>
            <w:bookmarkStart w:id="1" w:name="Univerzita"/>
            <w:r w:rsidR="002A351F">
              <w:t>Univerzita Pavla Jozefa Šafárika v Košiciach</w:t>
            </w:r>
            <w:bookmarkEnd w:id="1"/>
            <w:r>
              <w:fldChar w:fldCharType="end"/>
            </w:r>
            <w:r w:rsidR="006A57B3">
              <w:fldChar w:fldCharType="begin"/>
            </w:r>
            <w:r w:rsidR="006A57B3">
              <w:instrText xml:space="preserve"> REF Univerzita \* MERGEFORMAT </w:instrText>
            </w:r>
            <w:r w:rsidR="006A57B3">
              <w:fldChar w:fldCharType="separate"/>
            </w:r>
            <w:r w:rsidR="0012502D">
              <w:t>Univerzita Pavla Jozefa Šafárika v Košiciach</w:t>
            </w:r>
            <w:r w:rsidR="006A57B3">
              <w:fldChar w:fldCharType="end"/>
            </w:r>
          </w:p>
          <w:p w14:paraId="7953D6F6" w14:textId="497235F1" w:rsidR="00A954FF" w:rsidRDefault="00862069" w:rsidP="00D654E5">
            <w:pPr>
              <w:pStyle w:val="ZPTypPrace"/>
            </w:pPr>
            <w:r>
              <w:fldChar w:fldCharType="begin"/>
            </w:r>
            <w:r w:rsidR="00A954FF">
              <w:instrText xml:space="preserve"> ASK  Fakulta "Zadajte presný názov FAKULTY"</w:instrText>
            </w:r>
            <w:r>
              <w:fldChar w:fldCharType="separate"/>
            </w:r>
            <w:bookmarkStart w:id="2" w:name="Fakulta"/>
            <w:r w:rsidR="002A351F">
              <w:t>Prírodovedecká fakulta</w:t>
            </w:r>
            <w:bookmarkEnd w:id="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Fakulta  \* MERGEFORMAT </w:instrText>
            </w:r>
            <w:r w:rsidR="00FA2DAF">
              <w:fldChar w:fldCharType="separate"/>
            </w:r>
            <w:r w:rsidR="0012502D">
              <w:t>Prírodovedecká fakulta</w:t>
            </w:r>
            <w:r w:rsidR="00FA2DAF">
              <w:fldChar w:fldCharType="end"/>
            </w:r>
          </w:p>
        </w:tc>
      </w:tr>
      <w:tr w:rsidR="00A954FF" w14:paraId="6F95222E" w14:textId="77777777">
        <w:trPr>
          <w:trHeight w:val="1703"/>
        </w:trPr>
        <w:tc>
          <w:tcPr>
            <w:tcW w:w="9003" w:type="dxa"/>
            <w:gridSpan w:val="2"/>
            <w:vAlign w:val="center"/>
          </w:tcPr>
          <w:p w14:paraId="35073FFA" w14:textId="2F46ACA2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NazovPrace "Zadajte NÁZOV práce"</w:instrText>
            </w:r>
            <w:r>
              <w:fldChar w:fldCharType="separate"/>
            </w:r>
            <w:bookmarkStart w:id="3" w:name="NazovPrace"/>
            <w:r w:rsidR="002A351F">
              <w:t>Komponentové a udalosťami riadené programovanie zariadení na platforme Arduino</w:t>
            </w:r>
            <w:bookmarkEnd w:id="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 NazovPrace  \* MERGEFORMAT </w:instrText>
            </w:r>
            <w:r w:rsidR="00FA2DAF">
              <w:fldChar w:fldCharType="separate"/>
            </w:r>
            <w:r w:rsidR="0012502D">
              <w:t>Komponentové a udalosťami riadené programovanie zariadení na platforme Arduino</w:t>
            </w:r>
            <w:r w:rsidR="00FA2DAF">
              <w:fldChar w:fldCharType="end"/>
            </w:r>
          </w:p>
          <w:p w14:paraId="722E26D8" w14:textId="44B909EB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PodnazovPrace "Zadajte PODNÁZOV práce"</w:instrText>
            </w:r>
            <w:r>
              <w:fldChar w:fldCharType="end"/>
            </w:r>
          </w:p>
        </w:tc>
      </w:tr>
      <w:tr w:rsidR="00A954FF" w14:paraId="75C4932C" w14:textId="77777777">
        <w:trPr>
          <w:trHeight w:val="3848"/>
        </w:trPr>
        <w:tc>
          <w:tcPr>
            <w:tcW w:w="9003" w:type="dxa"/>
            <w:gridSpan w:val="2"/>
            <w:vAlign w:val="center"/>
          </w:tcPr>
          <w:p w14:paraId="474D2656" w14:textId="7B25F0FD" w:rsidR="00A954FF" w:rsidRDefault="00862069" w:rsidP="00CA45D5">
            <w:pPr>
              <w:pStyle w:val="ZPTypPrace"/>
            </w:pPr>
            <w:r>
              <w:rPr>
                <w:b/>
              </w:rPr>
              <w:fldChar w:fldCharType="begin"/>
            </w:r>
            <w:r w:rsidR="00A954FF">
              <w:rPr>
                <w:b/>
              </w:rPr>
              <w:instrText xml:space="preserve"> ASK TypPrace "Zadajte TYP práce"</w:instrText>
            </w:r>
            <w:r>
              <w:rPr>
                <w:b/>
              </w:rPr>
              <w:fldChar w:fldCharType="separate"/>
            </w:r>
            <w:bookmarkStart w:id="4" w:name="TypPrace"/>
            <w:r w:rsidR="002A351F">
              <w:rPr>
                <w:b/>
              </w:rPr>
              <w:t>Diplomová práca</w:t>
            </w:r>
            <w:bookmarkEnd w:id="4"/>
            <w:r>
              <w:rPr>
                <w:b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 TypPrace  \* MERGEFORMAT </w:instrText>
            </w:r>
            <w:r w:rsidR="00FA2DAF">
              <w:fldChar w:fldCharType="separate"/>
            </w:r>
            <w:r w:rsidR="0012502D" w:rsidRPr="0012502D">
              <w:t>Diplomová práca</w:t>
            </w:r>
            <w:r w:rsidR="00FA2DAF">
              <w:fldChar w:fldCharType="end"/>
            </w:r>
          </w:p>
        </w:tc>
      </w:tr>
      <w:tr w:rsidR="00A954FF" w14:paraId="3232F0A7" w14:textId="77777777">
        <w:trPr>
          <w:trHeight w:val="570"/>
        </w:trPr>
        <w:tc>
          <w:tcPr>
            <w:tcW w:w="4501" w:type="dxa"/>
            <w:vAlign w:val="center"/>
          </w:tcPr>
          <w:p w14:paraId="114EE856" w14:textId="77777777" w:rsidR="00A954FF" w:rsidRPr="00CA45D5" w:rsidRDefault="00A954FF" w:rsidP="00C861A1">
            <w:pPr>
              <w:pStyle w:val="ZPTitulList"/>
            </w:pPr>
            <w:r w:rsidRPr="00CA45D5">
              <w:t>Študijný program:</w:t>
            </w:r>
          </w:p>
        </w:tc>
        <w:tc>
          <w:tcPr>
            <w:tcW w:w="4502" w:type="dxa"/>
            <w:vAlign w:val="center"/>
          </w:tcPr>
          <w:p w14:paraId="1B33EDB5" w14:textId="0F24759C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Specializacia "Zadajte presný názov ŠTUDIJNÉHO PROGRAMU"</w:instrText>
            </w:r>
            <w:r w:rsidRPr="00CA45D5">
              <w:fldChar w:fldCharType="separate"/>
            </w:r>
            <w:bookmarkStart w:id="5" w:name="Specializacia"/>
            <w:r w:rsidR="002A351F">
              <w:t>Informatika</w:t>
            </w:r>
            <w:bookmarkEnd w:id="5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Specializacia \* MERGEFORMAT </w:instrText>
            </w:r>
            <w:r w:rsidR="00FA2DAF">
              <w:fldChar w:fldCharType="separate"/>
            </w:r>
            <w:r w:rsidR="0012502D">
              <w:t>Informatika</w:t>
            </w:r>
            <w:r w:rsidR="00FA2DAF">
              <w:fldChar w:fldCharType="end"/>
            </w:r>
          </w:p>
        </w:tc>
      </w:tr>
      <w:tr w:rsidR="00A954FF" w14:paraId="54F16CB7" w14:textId="77777777">
        <w:trPr>
          <w:trHeight w:val="570"/>
        </w:trPr>
        <w:tc>
          <w:tcPr>
            <w:tcW w:w="4501" w:type="dxa"/>
            <w:vAlign w:val="center"/>
          </w:tcPr>
          <w:p w14:paraId="6746FD79" w14:textId="77777777" w:rsidR="00A954FF" w:rsidRPr="00CA45D5" w:rsidRDefault="00A954FF" w:rsidP="00C861A1">
            <w:pPr>
              <w:pStyle w:val="ZPTitulList"/>
            </w:pPr>
            <w:r w:rsidRPr="00CA45D5">
              <w:t>Pracovisko (katedra/ústav):</w:t>
            </w:r>
          </w:p>
        </w:tc>
        <w:tc>
          <w:tcPr>
            <w:tcW w:w="4502" w:type="dxa"/>
            <w:vAlign w:val="center"/>
          </w:tcPr>
          <w:p w14:paraId="2976FDC0" w14:textId="6402D22C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Katedra "Zadajte presný názov KATEDRY" </w:instrText>
            </w:r>
            <w:r w:rsidRPr="00CA45D5">
              <w:fldChar w:fldCharType="separate"/>
            </w:r>
            <w:bookmarkStart w:id="6" w:name="Katedra"/>
            <w:r w:rsidR="002A351F">
              <w:t>Ústav Informatiky</w:t>
            </w:r>
            <w:bookmarkEnd w:id="6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Katedra  \* MERGEFORMAT </w:instrText>
            </w:r>
            <w:r w:rsidR="00FA2DAF">
              <w:fldChar w:fldCharType="separate"/>
            </w:r>
            <w:r w:rsidR="0012502D">
              <w:t>Ústav Informatiky</w:t>
            </w:r>
            <w:r w:rsidR="00FA2DAF">
              <w:fldChar w:fldCharType="end"/>
            </w:r>
          </w:p>
        </w:tc>
      </w:tr>
      <w:tr w:rsidR="00A954FF" w14:paraId="0F2B5320" w14:textId="77777777">
        <w:trPr>
          <w:trHeight w:val="570"/>
        </w:trPr>
        <w:tc>
          <w:tcPr>
            <w:tcW w:w="4501" w:type="dxa"/>
            <w:vAlign w:val="center"/>
          </w:tcPr>
          <w:p w14:paraId="4CE48AA3" w14:textId="77777777" w:rsidR="00A954FF" w:rsidRPr="00CA45D5" w:rsidRDefault="00A954FF" w:rsidP="00C861A1">
            <w:pPr>
              <w:pStyle w:val="ZPTitulList"/>
            </w:pPr>
            <w:r w:rsidRPr="00CA45D5">
              <w:t>Vedúci diplomovej práce:</w:t>
            </w:r>
          </w:p>
        </w:tc>
        <w:tc>
          <w:tcPr>
            <w:tcW w:w="4502" w:type="dxa"/>
            <w:vAlign w:val="center"/>
          </w:tcPr>
          <w:p w14:paraId="76A7671A" w14:textId="2A692C20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VeduciP "Zadajte VEDÚCEHO práce so všetkými titulmi</w:instrText>
            </w:r>
            <w:r w:rsidRPr="00CA45D5">
              <w:fldChar w:fldCharType="separate"/>
            </w:r>
            <w:bookmarkStart w:id="7" w:name="VeduciP"/>
            <w:r w:rsidR="002A351F">
              <w:t>RNDr. František Galčík, PhD.</w:t>
            </w:r>
            <w:bookmarkEnd w:id="7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VeduciP \* MERGEFORMAT" </w:instrText>
            </w:r>
            <w:r w:rsidR="00FA2DAF">
              <w:fldChar w:fldCharType="separate"/>
            </w:r>
            <w:r w:rsidR="0012502D">
              <w:t xml:space="preserve">RNDr. František </w:t>
            </w:r>
            <w:proofErr w:type="spellStart"/>
            <w:r w:rsidR="0012502D">
              <w:t>Galčík</w:t>
            </w:r>
            <w:proofErr w:type="spellEnd"/>
            <w:r w:rsidR="0012502D">
              <w:t>, PhD.</w:t>
            </w:r>
            <w:r w:rsidR="00FA2DAF">
              <w:fldChar w:fldCharType="end"/>
            </w:r>
          </w:p>
        </w:tc>
      </w:tr>
      <w:tr w:rsidR="00A954FF" w14:paraId="26AFD589" w14:textId="77777777">
        <w:trPr>
          <w:trHeight w:val="570"/>
        </w:trPr>
        <w:tc>
          <w:tcPr>
            <w:tcW w:w="4501" w:type="dxa"/>
            <w:vAlign w:val="center"/>
          </w:tcPr>
          <w:p w14:paraId="0C209DB6" w14:textId="414FC907" w:rsidR="00A954FF" w:rsidRPr="00CA45D5" w:rsidRDefault="00A954FF" w:rsidP="00C861A1">
            <w:pPr>
              <w:pStyle w:val="ZPTitulList"/>
            </w:pPr>
          </w:p>
        </w:tc>
        <w:tc>
          <w:tcPr>
            <w:tcW w:w="4502" w:type="dxa"/>
            <w:vAlign w:val="center"/>
          </w:tcPr>
          <w:p w14:paraId="5A4F139A" w14:textId="13FFA491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konzultantP "Zadajte KONZULTANTA práce so všetkými titulmi</w:instrText>
            </w:r>
            <w:r w:rsidRPr="00CA45D5">
              <w:fldChar w:fldCharType="separate"/>
            </w:r>
            <w:bookmarkStart w:id="8" w:name="konzultantP"/>
            <w:r w:rsidR="002A351F">
              <w:t xml:space="preserve"> </w:t>
            </w:r>
            <w:bookmarkEnd w:id="8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konzultantP \* MERGEFORMAT" </w:instrText>
            </w:r>
            <w:r w:rsidR="00FA2DAF">
              <w:fldChar w:fldCharType="separate"/>
            </w:r>
            <w:r w:rsidR="0012502D" w:rsidRPr="0012502D">
              <w:rPr>
                <w:b/>
                <w:bCs/>
              </w:rPr>
              <w:t xml:space="preserve"> </w:t>
            </w:r>
            <w:r w:rsidR="00FA2DAF">
              <w:fldChar w:fldCharType="end"/>
            </w:r>
          </w:p>
        </w:tc>
      </w:tr>
      <w:tr w:rsidR="00A954FF" w14:paraId="647F8D8D" w14:textId="77777777">
        <w:trPr>
          <w:trHeight w:val="1679"/>
        </w:trPr>
        <w:tc>
          <w:tcPr>
            <w:tcW w:w="4501" w:type="dxa"/>
          </w:tcPr>
          <w:p w14:paraId="429FB366" w14:textId="77777777" w:rsidR="00A954FF" w:rsidRDefault="00A954FF" w:rsidP="00C861A1">
            <w:pPr>
              <w:pStyle w:val="ZPTitulList"/>
            </w:pPr>
          </w:p>
        </w:tc>
        <w:tc>
          <w:tcPr>
            <w:tcW w:w="4502" w:type="dxa"/>
          </w:tcPr>
          <w:p w14:paraId="03B2269A" w14:textId="77777777" w:rsidR="00A954FF" w:rsidRDefault="00A954FF" w:rsidP="00C861A1">
            <w:pPr>
              <w:pStyle w:val="ZPTitulList"/>
            </w:pPr>
          </w:p>
        </w:tc>
      </w:tr>
      <w:tr w:rsidR="00A954FF" w14:paraId="571EA16B" w14:textId="77777777">
        <w:trPr>
          <w:trHeight w:val="80"/>
        </w:trPr>
        <w:tc>
          <w:tcPr>
            <w:tcW w:w="4501" w:type="dxa"/>
            <w:vAlign w:val="center"/>
          </w:tcPr>
          <w:p w14:paraId="0C664F7D" w14:textId="45F7C0DA" w:rsidR="00A954FF" w:rsidRDefault="00862069" w:rsidP="008250B5">
            <w:pPr>
              <w:pStyle w:val="ZPTitulList"/>
              <w:rPr>
                <w:sz w:val="20"/>
                <w:lang w:eastAsia="zh-CN"/>
              </w:rPr>
            </w:pPr>
            <w:r>
              <w:fldChar w:fldCharType="begin"/>
            </w:r>
            <w:r w:rsidR="00A954FF">
              <w:instrText xml:space="preserve"> ASK Mesto "Zadajte MESTO sídla katedry</w:instrText>
            </w:r>
            <w:r>
              <w:fldChar w:fldCharType="separate"/>
            </w:r>
            <w:bookmarkStart w:id="9" w:name="Mesto"/>
            <w:r w:rsidR="002A351F">
              <w:t>Košice</w:t>
            </w:r>
            <w:bookmarkEnd w:id="9"/>
            <w:r>
              <w:fldChar w:fldCharType="end"/>
            </w:r>
            <w:r w:rsidR="008250B5">
              <w:t>Košice</w:t>
            </w:r>
            <w:r w:rsidR="00A954FF">
              <w:t xml:space="preserve"> </w:t>
            </w:r>
            <w:bookmarkStart w:id="10" w:name="datumODO"/>
            <w:r>
              <w:fldChar w:fldCharType="begin"/>
            </w:r>
            <w:r w:rsidR="00A954FF">
              <w:instrText xml:space="preserve"> ASK rokO "Zadajte ROK odovzdania práce"</w:instrText>
            </w:r>
            <w:r>
              <w:fldChar w:fldCharType="separate"/>
            </w:r>
            <w:bookmarkStart w:id="11" w:name="rokO"/>
            <w:r w:rsidR="002A351F">
              <w:t>2018</w:t>
            </w:r>
            <w:bookmarkEnd w:id="11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rokO \* MERGEFORMAT </w:instrText>
            </w:r>
            <w:r w:rsidR="00FA2DAF">
              <w:fldChar w:fldCharType="separate"/>
            </w:r>
            <w:r w:rsidR="0012502D">
              <w:t>2018</w:t>
            </w:r>
            <w:r w:rsidR="00FA2DAF">
              <w:fldChar w:fldCharType="end"/>
            </w:r>
            <w:bookmarkEnd w:id="10"/>
          </w:p>
        </w:tc>
        <w:tc>
          <w:tcPr>
            <w:tcW w:w="4502" w:type="dxa"/>
            <w:vAlign w:val="center"/>
          </w:tcPr>
          <w:p w14:paraId="4C042C27" w14:textId="24957E84" w:rsidR="00A954FF" w:rsidRDefault="00862069" w:rsidP="00C861A1">
            <w:pPr>
              <w:pStyle w:val="ZPObal"/>
            </w:pPr>
            <w:r>
              <w:fldChar w:fldCharType="begin"/>
            </w:r>
            <w:r w:rsidR="00A954FF">
              <w:instrText xml:space="preserve">  ASK  TitulAutora "Zadajte TITUL autora"</w:instrText>
            </w:r>
            <w:r>
              <w:fldChar w:fldCharType="separate"/>
            </w:r>
            <w:bookmarkStart w:id="12" w:name="TitulAutora"/>
            <w:r w:rsidR="002A351F">
              <w:t>Bc.</w:t>
            </w:r>
            <w:bookmarkEnd w:id="1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TitulAutora  \* MERGEFORMAT </w:instrText>
            </w:r>
            <w:r w:rsidR="00FA2DAF">
              <w:fldChar w:fldCharType="separate"/>
            </w:r>
            <w:r w:rsidR="0012502D">
              <w:t>Bc.</w:t>
            </w:r>
            <w:r w:rsidR="00FA2DAF">
              <w:fldChar w:fldCharType="end"/>
            </w:r>
            <w:r w:rsidR="00A954FF">
              <w:t xml:space="preserve"> </w:t>
            </w:r>
            <w:r>
              <w:fldChar w:fldCharType="begin"/>
            </w:r>
            <w:r w:rsidR="00A954FF">
              <w:instrText xml:space="preserve">  ASK  menoAutora "Zadajte MENO autora"</w:instrText>
            </w:r>
            <w:r>
              <w:fldChar w:fldCharType="separate"/>
            </w:r>
            <w:bookmarkStart w:id="13" w:name="menoAutora"/>
            <w:r w:rsidR="002A351F">
              <w:t>Patrik</w:t>
            </w:r>
            <w:bookmarkEnd w:id="1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menoAutora  \* MERGEFORMAT </w:instrText>
            </w:r>
            <w:r w:rsidR="00FA2DAF">
              <w:fldChar w:fldCharType="separate"/>
            </w:r>
            <w:r w:rsidR="0012502D">
              <w:t>Patrik</w:t>
            </w:r>
            <w:r w:rsidR="00FA2DAF">
              <w:fldChar w:fldCharType="end"/>
            </w:r>
            <w:r w:rsidR="00A954FF">
              <w:t xml:space="preserve"> </w:t>
            </w:r>
            <w:r w:rsidRPr="00CA45D5">
              <w:rPr>
                <w:caps/>
                <w:szCs w:val="28"/>
              </w:rPr>
              <w:fldChar w:fldCharType="begin"/>
            </w:r>
            <w:r w:rsidR="00A954FF" w:rsidRPr="00CA45D5">
              <w:rPr>
                <w:caps/>
                <w:szCs w:val="28"/>
              </w:rPr>
              <w:instrText xml:space="preserve">  ASK  PriezviskoAutora "Zadajte PRIEZVISKO autora"</w:instrText>
            </w:r>
            <w:r w:rsidRPr="00CA45D5">
              <w:rPr>
                <w:caps/>
                <w:szCs w:val="28"/>
              </w:rPr>
              <w:fldChar w:fldCharType="separate"/>
            </w:r>
            <w:bookmarkStart w:id="14" w:name="PriezviskoAutora"/>
            <w:r w:rsidR="002A351F">
              <w:rPr>
                <w:caps/>
                <w:szCs w:val="28"/>
              </w:rPr>
              <w:t>Pekarčík</w:t>
            </w:r>
            <w:bookmarkEnd w:id="14"/>
            <w:r w:rsidRPr="00CA45D5">
              <w:rPr>
                <w:caps/>
                <w:szCs w:val="28"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PriezviskoAutora  \* MERGEFORMAT </w:instrText>
            </w:r>
            <w:r w:rsidR="00FA2DAF">
              <w:fldChar w:fldCharType="separate"/>
            </w:r>
            <w:r w:rsidR="0012502D">
              <w:rPr>
                <w:caps/>
                <w:szCs w:val="28"/>
              </w:rPr>
              <w:t>Pekarčík</w:t>
            </w:r>
            <w:r w:rsidR="00FA2DAF">
              <w:fldChar w:fldCharType="end"/>
            </w:r>
          </w:p>
        </w:tc>
      </w:tr>
    </w:tbl>
    <w:p w14:paraId="4D236A20" w14:textId="77777777" w:rsidR="00A954FF" w:rsidRDefault="00A954FF" w:rsidP="0051223D">
      <w:pPr>
        <w:pStyle w:val="ZPNormalnyText"/>
        <w:ind w:firstLine="0"/>
        <w:rPr>
          <w:bCs/>
          <w:sz w:val="28"/>
        </w:rPr>
        <w:sectPr w:rsidR="00A954FF">
          <w:headerReference w:type="default" r:id="rId10"/>
          <w:footerReference w:type="default" r:id="rId11"/>
          <w:pgSz w:w="11906" w:h="16838"/>
          <w:pgMar w:top="1134" w:right="1418" w:bottom="284" w:left="1418" w:header="567" w:footer="0" w:gutter="567"/>
          <w:pgNumType w:start="1"/>
          <w:cols w:space="708"/>
        </w:sectPr>
      </w:pPr>
    </w:p>
    <w:p w14:paraId="62AB28D0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Zadanie záverečnej práce</w:t>
      </w:r>
    </w:p>
    <w:p w14:paraId="5B498F93" w14:textId="77777777" w:rsidR="00A954FF" w:rsidRDefault="00A954FF">
      <w:pPr>
        <w:pStyle w:val="ZPNormalnyText"/>
      </w:pPr>
      <w:r>
        <w:rPr>
          <w:highlight w:val="lightGray"/>
        </w:rPr>
        <w:t>Zadanie záverečnej práce (ďalej len „zadanie“) je dokument, ktorým vysoká škola stanoví študentovi študijné povinnosti v súvislosti s vypracovaním záverečnej práce. Zadanie spravidla obsahuje: typ záverečnej práce, názov záverečnej práce, meno, priezvisko a tituly študenta, meno, priezvisko a tituly školiteľa, v prípade externého školiteľa meno, priezvisko a tituly konzultanta, školiace pracovisko, meno, priezvisko a tituly vedúceho pracoviska, anotáciu záverečnej práce, jazyk, v ktorom sa práca vypracuje, dátum schválenia zadania.</w:t>
      </w:r>
    </w:p>
    <w:p w14:paraId="50CC9C93" w14:textId="77777777" w:rsidR="00A954FF" w:rsidRDefault="00A954FF" w:rsidP="00D9327A">
      <w:pPr>
        <w:pStyle w:val="Prvzarkazkladnhotextu"/>
        <w:sectPr w:rsidR="00A954FF">
          <w:headerReference w:type="default" r:id="rId12"/>
          <w:pgSz w:w="11906" w:h="16838"/>
          <w:pgMar w:top="1418" w:right="1134" w:bottom="1418" w:left="1985" w:header="539" w:footer="680" w:gutter="0"/>
          <w:cols w:space="708"/>
        </w:sectPr>
      </w:pPr>
    </w:p>
    <w:p w14:paraId="549F8C7E" w14:textId="3DF14518" w:rsidR="00A954FF" w:rsidRDefault="00C21D63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Poďakovanie</w:t>
      </w:r>
    </w:p>
    <w:p w14:paraId="07DD967E" w14:textId="748D8249" w:rsidR="00A954FF" w:rsidRDefault="00C21D63" w:rsidP="00C21D63">
      <w:pPr>
        <w:pStyle w:val="ZPNormalnyText"/>
        <w:ind w:firstLine="720"/>
      </w:pPr>
      <w:r w:rsidRPr="00C21D63">
        <w:t xml:space="preserve">Rád by som sa poďakoval vedúcemu diplomovej práce RNDr. Františkovi </w:t>
      </w:r>
      <w:proofErr w:type="spellStart"/>
      <w:r w:rsidRPr="00C21D63">
        <w:t>Galčíkovi</w:t>
      </w:r>
      <w:proofErr w:type="spellEnd"/>
      <w:r w:rsidRPr="00C21D63">
        <w:t xml:space="preserve">, PhD. </w:t>
      </w:r>
      <w:r>
        <w:t>z</w:t>
      </w:r>
      <w:r w:rsidRPr="00C21D63">
        <w:t xml:space="preserve">a </w:t>
      </w:r>
      <w:r>
        <w:t xml:space="preserve">námet, </w:t>
      </w:r>
      <w:r w:rsidRPr="00C21D63">
        <w:t>cenné rady a jeho ochotu kedykoľvek pomôcť</w:t>
      </w:r>
      <w:r w:rsidR="00906853">
        <w:t xml:space="preserve"> a Lucii </w:t>
      </w:r>
      <w:proofErr w:type="spellStart"/>
      <w:r w:rsidR="00906853">
        <w:t>Kekeňákovej</w:t>
      </w:r>
      <w:proofErr w:type="spellEnd"/>
      <w:r w:rsidR="00906853">
        <w:t xml:space="preserve"> za</w:t>
      </w:r>
      <w:r w:rsidR="00906853" w:rsidRPr="00906853">
        <w:t xml:space="preserve"> štylistické a gramatické úpravy</w:t>
      </w:r>
      <w:r w:rsidR="00906853">
        <w:t xml:space="preserve"> </w:t>
      </w:r>
      <w:r w:rsidR="002A351F">
        <w:t>textu práce</w:t>
      </w:r>
      <w:r w:rsidR="00A954FF" w:rsidRPr="00C21D63">
        <w:t>.</w:t>
      </w:r>
      <w:bookmarkStart w:id="15" w:name="_GoBack"/>
      <w:bookmarkEnd w:id="15"/>
    </w:p>
    <w:p w14:paraId="54C24BC8" w14:textId="0F09245C" w:rsidR="00A954FF" w:rsidRDefault="00A954FF" w:rsidP="00D9327A">
      <w:pPr>
        <w:pStyle w:val="Prvzarkazkladnhotextu"/>
      </w:pPr>
    </w:p>
    <w:p w14:paraId="6CC49F48" w14:textId="77777777" w:rsidR="00C21D63" w:rsidRDefault="00C21D63" w:rsidP="00D9327A">
      <w:pPr>
        <w:pStyle w:val="Prvzarkazkladnhotextu"/>
        <w:sectPr w:rsidR="00C21D63">
          <w:headerReference w:type="default" r:id="rId13"/>
          <w:pgSz w:w="11906" w:h="16838"/>
          <w:pgMar w:top="10064" w:right="1418" w:bottom="1418" w:left="1985" w:header="851" w:footer="680" w:gutter="0"/>
          <w:cols w:space="708"/>
        </w:sect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719"/>
      </w:tblGrid>
      <w:tr w:rsidR="00A954FF" w:rsidRPr="00F2342E" w14:paraId="4AF0A257" w14:textId="77777777" w:rsidTr="00F2342E">
        <w:tc>
          <w:tcPr>
            <w:tcW w:w="0" w:type="auto"/>
            <w:vAlign w:val="center"/>
          </w:tcPr>
          <w:p w14:paraId="3CE226A0" w14:textId="77777777" w:rsidR="00A954FF" w:rsidRDefault="00A954FF" w:rsidP="00F2342E">
            <w:pPr>
              <w:pStyle w:val="ZPAbstrakt"/>
              <w:spacing w:before="60"/>
              <w:jc w:val="both"/>
            </w:pPr>
            <w:r>
              <w:lastRenderedPageBreak/>
              <w:t>Abstrakt v</w:t>
            </w:r>
            <w:r w:rsidR="00711357">
              <w:t> </w:t>
            </w:r>
            <w:r>
              <w:t>štátnom jazyku</w:t>
            </w:r>
          </w:p>
        </w:tc>
      </w:tr>
      <w:tr w:rsidR="00A954FF" w:rsidRPr="00F2342E" w14:paraId="26002443" w14:textId="77777777" w:rsidTr="00F2342E">
        <w:tc>
          <w:tcPr>
            <w:tcW w:w="0" w:type="auto"/>
            <w:vAlign w:val="center"/>
          </w:tcPr>
          <w:p w14:paraId="617600CA" w14:textId="77CD5782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>Kľúčovým prvkom internetu vecí (</w:t>
            </w:r>
            <w:proofErr w:type="spellStart"/>
            <w:r>
              <w:t>IoT</w:t>
            </w:r>
            <w:proofErr w:type="spellEnd"/>
            <w:r>
              <w:t xml:space="preserve">) je prepojenie fyzického a digitálneho sveta prostredníctvom senzorov a aktuátorov. Tieto senzory a aktuátory sú riadené </w:t>
            </w:r>
            <w:proofErr w:type="spellStart"/>
            <w:r>
              <w:t>mikrokontrolérmi</w:t>
            </w:r>
            <w:proofErr w:type="spellEnd"/>
            <w:r>
              <w:t xml:space="preserve">. Najznámejšie </w:t>
            </w:r>
            <w:proofErr w:type="spellStart"/>
            <w:r>
              <w:t>mikrokontroléry</w:t>
            </w:r>
            <w:proofErr w:type="spellEnd"/>
            <w:r w:rsidR="008A7758">
              <w:t>,</w:t>
            </w:r>
            <w:r>
              <w:t xml:space="preserve"> určené primárne na </w:t>
            </w:r>
            <w:proofErr w:type="spellStart"/>
            <w:r>
              <w:t>prototypovanie</w:t>
            </w:r>
            <w:proofErr w:type="spellEnd"/>
            <w:r w:rsidR="008A7758">
              <w:t>,</w:t>
            </w:r>
            <w:r>
              <w:t xml:space="preserve"> sú </w:t>
            </w:r>
            <w:proofErr w:type="spellStart"/>
            <w:r>
              <w:t>mikrokontroléry</w:t>
            </w:r>
            <w:proofErr w:type="spellEnd"/>
            <w:r>
              <w:t xml:space="preserve"> Arduino.</w:t>
            </w:r>
          </w:p>
          <w:p w14:paraId="07093002" w14:textId="77777777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 xml:space="preserve">V práci sa venujeme programovaniu mikrokontrolérov Arduino inovatívnym prístupom, ktorý je založený na myšlienke komponentového a udalosťami riadeného programovania. Teda na prístupe, ktorý poznáme zo sveta programovania </w:t>
            </w:r>
            <w:proofErr w:type="spellStart"/>
            <w:r>
              <w:t>desktopových</w:t>
            </w:r>
            <w:proofErr w:type="spellEnd"/>
            <w:r>
              <w:t xml:space="preserve"> a mobilných aplikácií. Priame aplikovanie tohto prístupu vo svete mikrokontrolérov nie je možné vzhľadom na ich obmedzené výpočtové zdroje (napr. RAM veľkosti 2048 bajtov).</w:t>
            </w:r>
          </w:p>
          <w:p w14:paraId="0683826A" w14:textId="77777777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 xml:space="preserve">Pre efektívne </w:t>
            </w:r>
            <w:proofErr w:type="spellStart"/>
            <w:r>
              <w:t>prototypovanie</w:t>
            </w:r>
            <w:proofErr w:type="spellEnd"/>
            <w:r>
              <w:t xml:space="preserve"> uvedeným prístupom je nevyhnutná softvérová podpora vo forme integrovaného vývojového prostredia (IDE). Hlavným cieľom práce je vytvorenie IDE, ktoré umožní intuitívne vytváranie projektov z komponentov, ich konfiguráciu a prepojenie so zdrojovým kódom používateľa na báze jeho syntaktickej analýzy. IDE umožňuje verifikáciu projektu či automatické naprogramovanie </w:t>
            </w:r>
            <w:proofErr w:type="spellStart"/>
            <w:r>
              <w:t>mikrokontroléra</w:t>
            </w:r>
            <w:proofErr w:type="spellEnd"/>
            <w:r>
              <w:t>.</w:t>
            </w:r>
          </w:p>
          <w:p w14:paraId="1A4D745D" w14:textId="77777777" w:rsidR="00A954FF" w:rsidRDefault="00B87567" w:rsidP="00B87567">
            <w:pPr>
              <w:pStyle w:val="ZPNormalnyText"/>
              <w:spacing w:before="0" w:after="360"/>
              <w:ind w:firstLine="0"/>
            </w:pPr>
            <w:r>
              <w:t xml:space="preserve">IDE založené na tomto inovatívnom prístupe má predpoklad zrýchliť a zjednodušiť </w:t>
            </w:r>
            <w:proofErr w:type="spellStart"/>
            <w:r>
              <w:t>prototypovanie</w:t>
            </w:r>
            <w:proofErr w:type="spellEnd"/>
            <w:r>
              <w:t xml:space="preserve"> aplikácií v oblasti </w:t>
            </w:r>
            <w:proofErr w:type="spellStart"/>
            <w:r>
              <w:t>IoT</w:t>
            </w:r>
            <w:proofErr w:type="spellEnd"/>
            <w:r>
              <w:t xml:space="preserve"> tak pre vývojárov, ako aj neprofesionálnych záujemcov o oblasť </w:t>
            </w:r>
            <w:proofErr w:type="spellStart"/>
            <w:r>
              <w:t>IoT</w:t>
            </w:r>
            <w:proofErr w:type="spellEnd"/>
            <w:r>
              <w:t>.</w:t>
            </w:r>
          </w:p>
          <w:p w14:paraId="0C90B1C2" w14:textId="78D3CFB8" w:rsidR="00B87567" w:rsidRDefault="00B87567" w:rsidP="008A7758">
            <w:pPr>
              <w:pStyle w:val="ZPNormalnyText"/>
              <w:spacing w:before="0" w:after="360"/>
              <w:ind w:firstLine="0"/>
            </w:pPr>
            <w:r w:rsidRPr="00C21D63">
              <w:rPr>
                <w:b/>
              </w:rPr>
              <w:t>Kľúčové slová:</w:t>
            </w:r>
            <w:r w:rsidR="008A7758">
              <w:t xml:space="preserve"> Arduino, komponentové programovanie, u</w:t>
            </w:r>
            <w:r>
              <w:t xml:space="preserve">dalosťami orientované programovanie, </w:t>
            </w:r>
            <w:r w:rsidR="008A7758">
              <w:t>i</w:t>
            </w:r>
            <w:r>
              <w:t xml:space="preserve">ntegrované vývojové prostredie, </w:t>
            </w:r>
            <w:r w:rsidR="008A7758">
              <w:t>a</w:t>
            </w:r>
            <w:r>
              <w:t>bstraktná syntaktická analýza.</w:t>
            </w:r>
          </w:p>
        </w:tc>
      </w:tr>
    </w:tbl>
    <w:p w14:paraId="4B62EAED" w14:textId="77777777" w:rsidR="00DA7752" w:rsidRDefault="00DA7752">
      <w:pPr>
        <w:spacing w:before="0" w:line="240" w:lineRule="auto"/>
        <w:ind w:firstLine="0"/>
        <w:jc w:val="left"/>
        <w:rPr>
          <w:szCs w:val="20"/>
        </w:rPr>
      </w:pPr>
      <w:r>
        <w:br w:type="page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19"/>
      </w:tblGrid>
      <w:tr w:rsidR="00A954FF" w:rsidRPr="00F2342E" w14:paraId="2BF49935" w14:textId="77777777" w:rsidTr="00F2342E">
        <w:tc>
          <w:tcPr>
            <w:tcW w:w="0" w:type="auto"/>
            <w:vAlign w:val="center"/>
          </w:tcPr>
          <w:p w14:paraId="23771F32" w14:textId="77777777" w:rsidR="00A954FF" w:rsidRPr="00F2342E" w:rsidRDefault="00A954FF" w:rsidP="00F2342E">
            <w:pPr>
              <w:pStyle w:val="ZPAbstrakt"/>
              <w:spacing w:before="60"/>
              <w:jc w:val="both"/>
              <w:rPr>
                <w:b w:val="0"/>
                <w:bCs w:val="0"/>
              </w:rPr>
            </w:pPr>
            <w:r w:rsidRPr="00CA45D5">
              <w:lastRenderedPageBreak/>
              <w:t>Abstrakt v cudzom jazyku</w:t>
            </w:r>
          </w:p>
        </w:tc>
      </w:tr>
      <w:tr w:rsidR="00A954FF" w:rsidRPr="00F2342E" w14:paraId="43771048" w14:textId="77777777" w:rsidTr="00F2342E">
        <w:tc>
          <w:tcPr>
            <w:tcW w:w="0" w:type="auto"/>
            <w:vAlign w:val="center"/>
          </w:tcPr>
          <w:p w14:paraId="00E1CDE8" w14:textId="42F12E89" w:rsidR="00A954FF" w:rsidRDefault="004218BD" w:rsidP="00F2342E">
            <w:pPr>
              <w:pStyle w:val="ZPNormalnyText"/>
              <w:spacing w:before="0" w:after="360"/>
              <w:ind w:firstLine="0"/>
              <w:rPr>
                <w:lang w:val="en-US"/>
              </w:rPr>
            </w:pPr>
            <w:r>
              <w:rPr>
                <w:lang w:val="en-US"/>
              </w:rPr>
              <w:t>The key element of the Internet of Things is t</w:t>
            </w:r>
            <w:r w:rsidR="008A7758">
              <w:rPr>
                <w:lang w:val="en-US"/>
              </w:rPr>
              <w:t>he</w:t>
            </w:r>
            <w:r>
              <w:rPr>
                <w:lang w:val="en-US"/>
              </w:rPr>
              <w:t xml:space="preserve"> connect</w:t>
            </w:r>
            <w:r w:rsidR="008A7758">
              <w:rPr>
                <w:lang w:val="en-US"/>
              </w:rPr>
              <w:t>ion of the</w:t>
            </w:r>
            <w:r>
              <w:rPr>
                <w:lang w:val="en-US"/>
              </w:rPr>
              <w:t xml:space="preserve"> physical and digital world through sensors and actuators. Sensors and actuators are controlled by microcontrollers. The most well-known microcontrollers, primarily designed for prototyping, are </w:t>
            </w:r>
            <w:r w:rsidR="00177551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Arduino microcontrollers.</w:t>
            </w:r>
          </w:p>
          <w:p w14:paraId="2C662915" w14:textId="1F10026A" w:rsidR="00D225B2" w:rsidRDefault="00D225B2" w:rsidP="00F2342E">
            <w:pPr>
              <w:pStyle w:val="ZPNormalnyText"/>
              <w:spacing w:before="0" w:after="3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We are working on </w:t>
            </w:r>
            <w:r w:rsidR="00177551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Arduino programming </w:t>
            </w:r>
            <w:r w:rsidRPr="00D225B2">
              <w:rPr>
                <w:lang w:val="en-US"/>
              </w:rPr>
              <w:t>with an innovative approach</w:t>
            </w:r>
            <w:r>
              <w:rPr>
                <w:lang w:val="en-US"/>
              </w:rPr>
              <w:t xml:space="preserve"> based on component</w:t>
            </w:r>
            <w:r w:rsidR="008A7758">
              <w:rPr>
                <w:lang w:val="en-US"/>
              </w:rPr>
              <w:t xml:space="preserve"> oriented and event based</w:t>
            </w:r>
            <w:r>
              <w:rPr>
                <w:lang w:val="en-US"/>
              </w:rPr>
              <w:t xml:space="preserve"> programming. We know this approach from the world programming </w:t>
            </w:r>
            <w:r w:rsidR="008A7758">
              <w:rPr>
                <w:lang w:val="en-US"/>
              </w:rPr>
              <w:t xml:space="preserve">of </w:t>
            </w:r>
            <w:r>
              <w:rPr>
                <w:lang w:val="en-US"/>
              </w:rPr>
              <w:t>desktop and mobile application</w:t>
            </w:r>
            <w:r w:rsidR="00177551">
              <w:rPr>
                <w:lang w:val="en-US"/>
              </w:rPr>
              <w:t>s</w:t>
            </w:r>
            <w:r>
              <w:rPr>
                <w:lang w:val="en-US"/>
              </w:rPr>
              <w:t xml:space="preserve">. </w:t>
            </w:r>
            <w:r w:rsidR="008A7758">
              <w:rPr>
                <w:lang w:val="en-US"/>
              </w:rPr>
              <w:t>The d</w:t>
            </w:r>
            <w:r>
              <w:rPr>
                <w:lang w:val="en-US"/>
              </w:rPr>
              <w:t xml:space="preserve">irect </w:t>
            </w:r>
            <w:r w:rsidR="00177551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of this approach on microcontroller is not possible due to </w:t>
            </w:r>
            <w:r w:rsidR="00177551">
              <w:rPr>
                <w:lang w:val="en-US"/>
              </w:rPr>
              <w:t>its</w:t>
            </w:r>
            <w:r>
              <w:rPr>
                <w:lang w:val="en-US"/>
              </w:rPr>
              <w:t xml:space="preserve"> limited computing resources (</w:t>
            </w: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. only 2048 bytes of RAM).</w:t>
            </w:r>
          </w:p>
          <w:p w14:paraId="3F61A59F" w14:textId="71A95181" w:rsidR="00D225B2" w:rsidRDefault="008A7758" w:rsidP="00992095">
            <w:pPr>
              <w:pStyle w:val="ZPNormalnyText"/>
              <w:spacing w:before="0" w:after="360"/>
              <w:ind w:firstLine="0"/>
              <w:rPr>
                <w:lang w:val="en-US"/>
              </w:rPr>
            </w:pPr>
            <w:r>
              <w:rPr>
                <w:lang w:val="en-US"/>
              </w:rPr>
              <w:t>The e</w:t>
            </w:r>
            <w:r w:rsidR="00D225B2" w:rsidRPr="00D225B2">
              <w:rPr>
                <w:lang w:val="en-US"/>
              </w:rPr>
              <w:t xml:space="preserve">ffective prototyping with this approach requires software support in the form of </w:t>
            </w:r>
            <w:r w:rsidR="006C4EA1">
              <w:rPr>
                <w:lang w:val="en-US"/>
              </w:rPr>
              <w:t>the</w:t>
            </w:r>
            <w:r w:rsidR="00D225B2" w:rsidRPr="00D225B2">
              <w:rPr>
                <w:lang w:val="en-US"/>
              </w:rPr>
              <w:t xml:space="preserve"> integrated development environment (IDE).</w:t>
            </w:r>
            <w:r w:rsidR="00D225B2">
              <w:rPr>
                <w:lang w:val="en-US"/>
              </w:rPr>
              <w:t xml:space="preserve"> </w:t>
            </w:r>
            <w:r w:rsidR="006C4EA1">
              <w:rPr>
                <w:lang w:val="en-US"/>
              </w:rPr>
              <w:t>The main goal of this thesis is to create an IDE that allow</w:t>
            </w:r>
            <w:r>
              <w:rPr>
                <w:lang w:val="en-US"/>
              </w:rPr>
              <w:t>s</w:t>
            </w:r>
            <w:r w:rsidR="006C4EA1">
              <w:rPr>
                <w:lang w:val="en-US"/>
              </w:rPr>
              <w:t xml:space="preserve"> intuitive component creation, configuration and linking to user’s source code based on its syntactic analysis. The main features include </w:t>
            </w:r>
            <w:r w:rsidR="00177551">
              <w:rPr>
                <w:lang w:val="en-US"/>
              </w:rPr>
              <w:t xml:space="preserve">project </w:t>
            </w:r>
            <w:r w:rsidR="006C4EA1">
              <w:rPr>
                <w:lang w:val="en-US"/>
              </w:rPr>
              <w:t>verification and automatic upload to microcontroller.</w:t>
            </w:r>
          </w:p>
          <w:p w14:paraId="14E9F5D1" w14:textId="42E6EEA8" w:rsidR="006C4EA1" w:rsidRDefault="006C4EA1" w:rsidP="00992095">
            <w:pPr>
              <w:pStyle w:val="ZPNormalnyText"/>
              <w:spacing w:before="0" w:after="360"/>
              <w:ind w:firstLine="0"/>
              <w:rPr>
                <w:lang w:val="en-US"/>
              </w:rPr>
            </w:pPr>
            <w:r w:rsidRPr="006C4EA1">
              <w:rPr>
                <w:lang w:val="en-US"/>
              </w:rPr>
              <w:t xml:space="preserve">An IDE based on this innovative approach is supposed to accelerate and simplify prototyping of </w:t>
            </w:r>
            <w:proofErr w:type="spellStart"/>
            <w:r w:rsidRPr="006C4EA1">
              <w:rPr>
                <w:lang w:val="en-US"/>
              </w:rPr>
              <w:t>Io</w:t>
            </w:r>
            <w:r>
              <w:rPr>
                <w:lang w:val="en-US"/>
              </w:rPr>
              <w:t>T</w:t>
            </w:r>
            <w:proofErr w:type="spellEnd"/>
            <w:r>
              <w:rPr>
                <w:lang w:val="en-US"/>
              </w:rPr>
              <w:t xml:space="preserve"> </w:t>
            </w:r>
            <w:r w:rsidR="00177551">
              <w:rPr>
                <w:lang w:val="en-US"/>
              </w:rPr>
              <w:t>devices</w:t>
            </w:r>
            <w:r>
              <w:rPr>
                <w:lang w:val="en-US"/>
              </w:rPr>
              <w:t xml:space="preserve"> for professional and </w:t>
            </w:r>
            <w:r w:rsidR="008A7758">
              <w:rPr>
                <w:lang w:val="en-US"/>
              </w:rPr>
              <w:t xml:space="preserve">also </w:t>
            </w:r>
            <w:r>
              <w:rPr>
                <w:lang w:val="en-US"/>
              </w:rPr>
              <w:t>non-professional developers.</w:t>
            </w:r>
          </w:p>
          <w:p w14:paraId="61A64A23" w14:textId="6D1449D5" w:rsidR="00C21D63" w:rsidRPr="00F2342E" w:rsidRDefault="00C21D63" w:rsidP="00992095">
            <w:pPr>
              <w:pStyle w:val="ZPNormalnyText"/>
              <w:spacing w:before="0" w:after="360"/>
              <w:ind w:firstLine="0"/>
              <w:rPr>
                <w:b/>
                <w:bCs/>
                <w:sz w:val="32"/>
              </w:rPr>
            </w:pPr>
            <w:r w:rsidRPr="00C21D63">
              <w:rPr>
                <w:b/>
                <w:lang w:val="en-US"/>
              </w:rPr>
              <w:t>Keywords:</w:t>
            </w:r>
            <w:r w:rsidRPr="00C21D63">
              <w:rPr>
                <w:lang w:val="en-US"/>
              </w:rPr>
              <w:t xml:space="preserve"> </w:t>
            </w:r>
            <w:r w:rsidR="008A7758">
              <w:rPr>
                <w:lang w:val="en-US"/>
              </w:rPr>
              <w:t>Arduino, Component-oriented Programming, Event-driven P</w:t>
            </w:r>
            <w:r>
              <w:rPr>
                <w:lang w:val="en-US"/>
              </w:rPr>
              <w:t>rogramming, Integrated Development Environment, Abstract Syntax Analysis.</w:t>
            </w:r>
          </w:p>
        </w:tc>
      </w:tr>
    </w:tbl>
    <w:p w14:paraId="49B885C1" w14:textId="77777777" w:rsidR="00A954FF" w:rsidRDefault="00A954FF" w:rsidP="0051223D">
      <w:pPr>
        <w:pStyle w:val="ZPNormalnyText"/>
        <w:ind w:firstLine="0"/>
        <w:sectPr w:rsidR="00A954FF">
          <w:headerReference w:type="default" r:id="rId14"/>
          <w:pgSz w:w="11906" w:h="16838"/>
          <w:pgMar w:top="899" w:right="1418" w:bottom="1418" w:left="1985" w:header="851" w:footer="680" w:gutter="0"/>
          <w:cols w:space="708"/>
        </w:sectPr>
      </w:pPr>
    </w:p>
    <w:p w14:paraId="46F010A9" w14:textId="5BB6593C" w:rsidR="00A954FF" w:rsidRPr="0051223D" w:rsidRDefault="00A954FF" w:rsidP="0051223D">
      <w:pPr>
        <w:pStyle w:val="ZPNadpisKapitolyTimesNewRoman"/>
        <w:numPr>
          <w:ilvl w:val="0"/>
          <w:numId w:val="0"/>
        </w:numPr>
      </w:pPr>
      <w:bookmarkStart w:id="16" w:name="_Toc512360033"/>
      <w:r w:rsidRPr="0051223D">
        <w:lastRenderedPageBreak/>
        <w:t>Obsah</w:t>
      </w:r>
      <w:bookmarkEnd w:id="16"/>
    </w:p>
    <w:p w14:paraId="7CE7FABB" w14:textId="7D71E350" w:rsidR="00BA0EB3" w:rsidRDefault="00862069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r>
        <w:rPr>
          <w:b w:val="0"/>
          <w:bCs w:val="0"/>
          <w:caps/>
        </w:rPr>
        <w:fldChar w:fldCharType="begin"/>
      </w:r>
      <w:r w:rsidR="00A954FF">
        <w:rPr>
          <w:b w:val="0"/>
          <w:bCs w:val="0"/>
          <w:caps/>
        </w:rPr>
        <w:instrText xml:space="preserve"> TOC \h \o "1-3" \z </w:instrText>
      </w:r>
      <w:r>
        <w:rPr>
          <w:b w:val="0"/>
          <w:bCs w:val="0"/>
          <w:caps/>
        </w:rPr>
        <w:fldChar w:fldCharType="separate"/>
      </w:r>
      <w:hyperlink w:anchor="_Toc512360033" w:history="1">
        <w:r w:rsidR="00BA0EB3" w:rsidRPr="007970DB">
          <w:rPr>
            <w:rStyle w:val="Hypertextovprepojenie"/>
          </w:rPr>
          <w:t>Obsah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_Toc512360033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6</w:t>
        </w:r>
        <w:r w:rsidR="00BA0EB3">
          <w:rPr>
            <w:webHidden/>
          </w:rPr>
          <w:fldChar w:fldCharType="end"/>
        </w:r>
      </w:hyperlink>
    </w:p>
    <w:p w14:paraId="6A8AE4A6" w14:textId="3053CDBF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34" w:history="1">
        <w:r w:rsidR="00BA0EB3" w:rsidRPr="007970DB">
          <w:rPr>
            <w:rStyle w:val="Hypertextovprepojenie"/>
          </w:rPr>
          <w:t>Zoznam ilustrácií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_Toc512360034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8</w:t>
        </w:r>
        <w:r w:rsidR="00BA0EB3">
          <w:rPr>
            <w:webHidden/>
          </w:rPr>
          <w:fldChar w:fldCharType="end"/>
        </w:r>
      </w:hyperlink>
    </w:p>
    <w:p w14:paraId="6D7292F0" w14:textId="1A9D817B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35" w:history="1">
        <w:r w:rsidR="00BA0EB3" w:rsidRPr="007970DB">
          <w:rPr>
            <w:rStyle w:val="Hypertextovprepojenie"/>
          </w:rPr>
          <w:t>Zoznam tabuliek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_Toc512360035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9</w:t>
        </w:r>
        <w:r w:rsidR="00BA0EB3">
          <w:rPr>
            <w:webHidden/>
          </w:rPr>
          <w:fldChar w:fldCharType="end"/>
        </w:r>
      </w:hyperlink>
    </w:p>
    <w:p w14:paraId="5F7BEAD6" w14:textId="6AED2BDD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36" w:history="1">
        <w:r w:rsidR="00BA0EB3" w:rsidRPr="007970DB">
          <w:rPr>
            <w:rStyle w:val="Hypertextovprepojenie"/>
          </w:rPr>
          <w:t>Zoznam skratiek, značiek a termínov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_Toc512360036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10</w:t>
        </w:r>
        <w:r w:rsidR="00BA0EB3">
          <w:rPr>
            <w:webHidden/>
          </w:rPr>
          <w:fldChar w:fldCharType="end"/>
        </w:r>
      </w:hyperlink>
    </w:p>
    <w:p w14:paraId="2FECF214" w14:textId="77CFE190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37" w:history="1">
        <w:r w:rsidR="00BA0EB3" w:rsidRPr="007970DB">
          <w:rPr>
            <w:rStyle w:val="Hypertextovprepojenie"/>
          </w:rPr>
          <w:t>Úvod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_Toc512360037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11</w:t>
        </w:r>
        <w:r w:rsidR="00BA0EB3">
          <w:rPr>
            <w:webHidden/>
          </w:rPr>
          <w:fldChar w:fldCharType="end"/>
        </w:r>
      </w:hyperlink>
    </w:p>
    <w:p w14:paraId="300FB70B" w14:textId="272C15AA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38" w:history="1">
        <w:r w:rsidR="00BA0EB3" w:rsidRPr="007970DB">
          <w:rPr>
            <w:rStyle w:val="Hypertextovprepojenie"/>
          </w:rPr>
          <w:t>1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Internet vecí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_Toc512360038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13</w:t>
        </w:r>
        <w:r w:rsidR="00BA0EB3">
          <w:rPr>
            <w:webHidden/>
          </w:rPr>
          <w:fldChar w:fldCharType="end"/>
        </w:r>
      </w:hyperlink>
    </w:p>
    <w:p w14:paraId="65EDE94D" w14:textId="3AA7D62A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39" w:history="1">
        <w:r w:rsidR="00BA0EB3" w:rsidRPr="007970DB">
          <w:rPr>
            <w:rStyle w:val="Hypertextovprepojenie"/>
          </w:rPr>
          <w:t>1.1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Hardvér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_Toc512360039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14</w:t>
        </w:r>
        <w:r w:rsidR="00BA0EB3">
          <w:rPr>
            <w:webHidden/>
          </w:rPr>
          <w:fldChar w:fldCharType="end"/>
        </w:r>
      </w:hyperlink>
    </w:p>
    <w:p w14:paraId="731C13AC" w14:textId="27984D18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40" w:history="1">
        <w:r w:rsidR="00BA0EB3" w:rsidRPr="007970DB">
          <w:rPr>
            <w:rStyle w:val="Hypertextovprepojenie"/>
          </w:rPr>
          <w:t>1.2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Softvér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_Toc512360040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15</w:t>
        </w:r>
        <w:r w:rsidR="00BA0EB3">
          <w:rPr>
            <w:webHidden/>
          </w:rPr>
          <w:fldChar w:fldCharType="end"/>
        </w:r>
      </w:hyperlink>
    </w:p>
    <w:p w14:paraId="172BB27C" w14:textId="728854B3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41" w:history="1">
        <w:r w:rsidR="00BA0EB3" w:rsidRPr="007970DB">
          <w:rPr>
            <w:rStyle w:val="Hypertextovprepojenie"/>
          </w:rPr>
          <w:t>1.3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Mikrokontrolér v porovnaní so single-board počítačom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_Toc512360041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15</w:t>
        </w:r>
        <w:r w:rsidR="00BA0EB3">
          <w:rPr>
            <w:webHidden/>
          </w:rPr>
          <w:fldChar w:fldCharType="end"/>
        </w:r>
      </w:hyperlink>
    </w:p>
    <w:p w14:paraId="026B0269" w14:textId="2829790B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42" w:history="1">
        <w:r w:rsidR="00BA0EB3" w:rsidRPr="007970DB">
          <w:rPr>
            <w:rStyle w:val="Hypertextovprepojenie"/>
          </w:rPr>
          <w:t>2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Platforma Arduino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_Toc512360042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16</w:t>
        </w:r>
        <w:r w:rsidR="00BA0EB3">
          <w:rPr>
            <w:webHidden/>
          </w:rPr>
          <w:fldChar w:fldCharType="end"/>
        </w:r>
      </w:hyperlink>
    </w:p>
    <w:p w14:paraId="5E4834EF" w14:textId="2FC294A6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43" w:history="1">
        <w:r w:rsidR="00BA0EB3" w:rsidRPr="007970DB">
          <w:rPr>
            <w:rStyle w:val="Hypertextovprepojenie"/>
          </w:rPr>
          <w:t>2.1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Parametre mikrokontroléra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_Toc512360043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17</w:t>
        </w:r>
        <w:r w:rsidR="00BA0EB3">
          <w:rPr>
            <w:webHidden/>
          </w:rPr>
          <w:fldChar w:fldCharType="end"/>
        </w:r>
      </w:hyperlink>
    </w:p>
    <w:p w14:paraId="132396E9" w14:textId="7E847575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44" w:history="1">
        <w:r w:rsidR="00BA0EB3" w:rsidRPr="007970DB">
          <w:rPr>
            <w:rStyle w:val="Hypertextovprepojenie"/>
          </w:rPr>
          <w:t>2.2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Programovanie pre mikrokontroléry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_Toc512360044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18</w:t>
        </w:r>
        <w:r w:rsidR="00BA0EB3">
          <w:rPr>
            <w:webHidden/>
          </w:rPr>
          <w:fldChar w:fldCharType="end"/>
        </w:r>
      </w:hyperlink>
    </w:p>
    <w:p w14:paraId="57612A35" w14:textId="2043B868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45" w:history="1">
        <w:r w:rsidR="00BA0EB3" w:rsidRPr="007970DB">
          <w:rPr>
            <w:rStyle w:val="Hypertextovprepojenie"/>
          </w:rPr>
          <w:t>2.3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Existujúce riešenia pre platformu Arduino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_Toc512360045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19</w:t>
        </w:r>
        <w:r w:rsidR="00BA0EB3">
          <w:rPr>
            <w:webHidden/>
          </w:rPr>
          <w:fldChar w:fldCharType="end"/>
        </w:r>
      </w:hyperlink>
    </w:p>
    <w:p w14:paraId="459D0A9F" w14:textId="7D5020BC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46" w:history="1">
        <w:r w:rsidR="00BA0EB3" w:rsidRPr="007970DB">
          <w:rPr>
            <w:rStyle w:val="Hypertextovprepojenie"/>
          </w:rPr>
          <w:t>2.3.1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Arduino EventManager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_Toc512360046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19</w:t>
        </w:r>
        <w:r w:rsidR="00BA0EB3">
          <w:rPr>
            <w:webHidden/>
          </w:rPr>
          <w:fldChar w:fldCharType="end"/>
        </w:r>
      </w:hyperlink>
    </w:p>
    <w:p w14:paraId="34AD47A9" w14:textId="41752BE4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47" w:history="1">
        <w:r w:rsidR="00BA0EB3" w:rsidRPr="007970DB">
          <w:rPr>
            <w:rStyle w:val="Hypertextovprepojenie"/>
          </w:rPr>
          <w:t>2.3.2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Quantum Leaps Modeling Tool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_Toc512360047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20</w:t>
        </w:r>
        <w:r w:rsidR="00BA0EB3">
          <w:rPr>
            <w:webHidden/>
          </w:rPr>
          <w:fldChar w:fldCharType="end"/>
        </w:r>
      </w:hyperlink>
    </w:p>
    <w:p w14:paraId="76A2E653" w14:textId="297BC30E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48" w:history="1">
        <w:r w:rsidR="00BA0EB3" w:rsidRPr="007970DB">
          <w:rPr>
            <w:rStyle w:val="Hypertextovprepojenie"/>
          </w:rPr>
          <w:t>2.3.3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ARTe (Arduino Real-Time extension)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_Toc512360048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20</w:t>
        </w:r>
        <w:r w:rsidR="00BA0EB3">
          <w:rPr>
            <w:webHidden/>
          </w:rPr>
          <w:fldChar w:fldCharType="end"/>
        </w:r>
      </w:hyperlink>
    </w:p>
    <w:p w14:paraId="626AE660" w14:textId="68A20CF3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49" w:history="1">
        <w:r w:rsidR="00BA0EB3" w:rsidRPr="007970DB">
          <w:rPr>
            <w:rStyle w:val="Hypertextovprepojenie"/>
          </w:rPr>
          <w:t>2.3.4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Cayenne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_Toc512360049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21</w:t>
        </w:r>
        <w:r w:rsidR="00BA0EB3">
          <w:rPr>
            <w:webHidden/>
          </w:rPr>
          <w:fldChar w:fldCharType="end"/>
        </w:r>
      </w:hyperlink>
    </w:p>
    <w:p w14:paraId="3A14E431" w14:textId="51F677E6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50" w:history="1">
        <w:r w:rsidR="00BA0EB3" w:rsidRPr="007970DB">
          <w:rPr>
            <w:rStyle w:val="Hypertextovprepojenie"/>
          </w:rPr>
          <w:t>3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Komponentové a udalosťami orientované programovanie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_Toc512360050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22</w:t>
        </w:r>
        <w:r w:rsidR="00BA0EB3">
          <w:rPr>
            <w:webHidden/>
          </w:rPr>
          <w:fldChar w:fldCharType="end"/>
        </w:r>
      </w:hyperlink>
    </w:p>
    <w:p w14:paraId="4E82F42E" w14:textId="72271EFA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51" w:history="1">
        <w:r w:rsidR="00BA0EB3" w:rsidRPr="007970DB">
          <w:rPr>
            <w:rStyle w:val="Hypertextovprepojenie"/>
          </w:rPr>
          <w:t>3.1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Spracovanie udalosti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_Toc512360051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23</w:t>
        </w:r>
        <w:r w:rsidR="00BA0EB3">
          <w:rPr>
            <w:webHidden/>
          </w:rPr>
          <w:fldChar w:fldCharType="end"/>
        </w:r>
      </w:hyperlink>
    </w:p>
    <w:p w14:paraId="10DE7463" w14:textId="5FE8DB34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52" w:history="1">
        <w:r w:rsidR="00BA0EB3" w:rsidRPr="007970DB">
          <w:rPr>
            <w:rStyle w:val="Hypertextovprepojenie"/>
          </w:rPr>
          <w:t>4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Integrované vývojové prostredie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_Toc512360052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25</w:t>
        </w:r>
        <w:r w:rsidR="00BA0EB3">
          <w:rPr>
            <w:webHidden/>
          </w:rPr>
          <w:fldChar w:fldCharType="end"/>
        </w:r>
      </w:hyperlink>
    </w:p>
    <w:p w14:paraId="4123AE1D" w14:textId="74ABA26F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53" w:history="1">
        <w:r w:rsidR="00BA0EB3" w:rsidRPr="007970DB">
          <w:rPr>
            <w:rStyle w:val="Hypertextovprepojenie"/>
          </w:rPr>
          <w:t>4.1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Rapid Application Development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_Toc512360053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26</w:t>
        </w:r>
        <w:r w:rsidR="00BA0EB3">
          <w:rPr>
            <w:webHidden/>
          </w:rPr>
          <w:fldChar w:fldCharType="end"/>
        </w:r>
      </w:hyperlink>
    </w:p>
    <w:p w14:paraId="10DB7890" w14:textId="2F68FA3B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54" w:history="1">
        <w:r w:rsidR="00BA0EB3" w:rsidRPr="007970DB">
          <w:rPr>
            <w:rStyle w:val="Hypertextovprepojenie"/>
          </w:rPr>
          <w:t>5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Architektúra komponentového a udalosťami orientovaného riešenia ACProg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_Toc512360054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27</w:t>
        </w:r>
        <w:r w:rsidR="00BA0EB3">
          <w:rPr>
            <w:webHidden/>
          </w:rPr>
          <w:fldChar w:fldCharType="end"/>
        </w:r>
      </w:hyperlink>
    </w:p>
    <w:p w14:paraId="4EACE09D" w14:textId="062AC048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55" w:history="1">
        <w:r w:rsidR="00BA0EB3" w:rsidRPr="007970DB">
          <w:rPr>
            <w:rStyle w:val="Hypertextovprepojenie"/>
          </w:rPr>
          <w:t>5.1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XML konfiguračný súbor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_Toc512360055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28</w:t>
        </w:r>
        <w:r w:rsidR="00BA0EB3">
          <w:rPr>
            <w:webHidden/>
          </w:rPr>
          <w:fldChar w:fldCharType="end"/>
        </w:r>
      </w:hyperlink>
    </w:p>
    <w:p w14:paraId="5931B8A1" w14:textId="31761EBA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56" w:history="1">
        <w:r w:rsidR="00BA0EB3" w:rsidRPr="007970DB">
          <w:rPr>
            <w:rStyle w:val="Hypertextovprepojenie"/>
          </w:rPr>
          <w:t>5.2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Generátor knižnice pre Arduino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_Toc512360056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30</w:t>
        </w:r>
        <w:r w:rsidR="00BA0EB3">
          <w:rPr>
            <w:webHidden/>
          </w:rPr>
          <w:fldChar w:fldCharType="end"/>
        </w:r>
      </w:hyperlink>
    </w:p>
    <w:p w14:paraId="6384F145" w14:textId="412B172A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57" w:history="1">
        <w:r w:rsidR="00BA0EB3" w:rsidRPr="007970DB">
          <w:rPr>
            <w:rStyle w:val="Hypertextovprepojenie"/>
          </w:rPr>
          <w:t>5.3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Typy komponentov (moduly)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_Toc512360057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30</w:t>
        </w:r>
        <w:r w:rsidR="00BA0EB3">
          <w:rPr>
            <w:webHidden/>
          </w:rPr>
          <w:fldChar w:fldCharType="end"/>
        </w:r>
      </w:hyperlink>
    </w:p>
    <w:p w14:paraId="7E28DCC6" w14:textId="057CEEA5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58" w:history="1">
        <w:r w:rsidR="00BA0EB3" w:rsidRPr="007970DB">
          <w:rPr>
            <w:rStyle w:val="Hypertextovprepojenie"/>
          </w:rPr>
          <w:t>6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IDE pre projekt ACProg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_Toc512360058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32</w:t>
        </w:r>
        <w:r w:rsidR="00BA0EB3">
          <w:rPr>
            <w:webHidden/>
          </w:rPr>
          <w:fldChar w:fldCharType="end"/>
        </w:r>
      </w:hyperlink>
    </w:p>
    <w:p w14:paraId="00AA89AD" w14:textId="5CFC33A9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59" w:history="1">
        <w:r w:rsidR="00BA0EB3" w:rsidRPr="007970DB">
          <w:rPr>
            <w:rStyle w:val="Hypertextovprepojenie"/>
          </w:rPr>
          <w:t>6.1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Používateľské požiadavky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_Toc512360059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32</w:t>
        </w:r>
        <w:r w:rsidR="00BA0EB3">
          <w:rPr>
            <w:webHidden/>
          </w:rPr>
          <w:fldChar w:fldCharType="end"/>
        </w:r>
      </w:hyperlink>
    </w:p>
    <w:p w14:paraId="29705B23" w14:textId="648E3637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0" w:history="1">
        <w:r w:rsidR="00BA0EB3" w:rsidRPr="007970DB">
          <w:rPr>
            <w:rStyle w:val="Hypertextovprepojenie"/>
          </w:rPr>
          <w:t>6.1.1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Grafický návrh IDE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_Toc512360060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33</w:t>
        </w:r>
        <w:r w:rsidR="00BA0EB3">
          <w:rPr>
            <w:webHidden/>
          </w:rPr>
          <w:fldChar w:fldCharType="end"/>
        </w:r>
      </w:hyperlink>
    </w:p>
    <w:p w14:paraId="5665046A" w14:textId="3EECF141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61" w:history="1">
        <w:r w:rsidR="00BA0EB3" w:rsidRPr="007970DB">
          <w:rPr>
            <w:rStyle w:val="Hypertextovprepojenie"/>
          </w:rPr>
          <w:t>6.2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Technologický návrh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_Toc512360061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35</w:t>
        </w:r>
        <w:r w:rsidR="00BA0EB3">
          <w:rPr>
            <w:webHidden/>
          </w:rPr>
          <w:fldChar w:fldCharType="end"/>
        </w:r>
      </w:hyperlink>
    </w:p>
    <w:p w14:paraId="7C672C69" w14:textId="2D5457B4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2" w:history="1">
        <w:r w:rsidR="00BA0EB3" w:rsidRPr="007970DB">
          <w:rPr>
            <w:rStyle w:val="Hypertextovprepojenie"/>
          </w:rPr>
          <w:t>6.2.1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Grafický framework Java Swing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_Toc512360062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35</w:t>
        </w:r>
        <w:r w:rsidR="00BA0EB3">
          <w:rPr>
            <w:webHidden/>
          </w:rPr>
          <w:fldChar w:fldCharType="end"/>
        </w:r>
      </w:hyperlink>
    </w:p>
    <w:p w14:paraId="1D1FAED5" w14:textId="7F1AD787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3" w:history="1">
        <w:r w:rsidR="00BA0EB3" w:rsidRPr="007970DB">
          <w:rPr>
            <w:rStyle w:val="Hypertextovprepojenie"/>
          </w:rPr>
          <w:t>6.2.2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Rozloženie aplikácie – Docking framework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_Toc512360063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36</w:t>
        </w:r>
        <w:r w:rsidR="00BA0EB3">
          <w:rPr>
            <w:webHidden/>
          </w:rPr>
          <w:fldChar w:fldCharType="end"/>
        </w:r>
      </w:hyperlink>
    </w:p>
    <w:p w14:paraId="6382F06D" w14:textId="41B73FF1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4" w:history="1">
        <w:r w:rsidR="00BA0EB3" w:rsidRPr="007970DB">
          <w:rPr>
            <w:rStyle w:val="Hypertextovprepojenie"/>
          </w:rPr>
          <w:t>6.2.3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Editor zdrojového kódu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_Toc512360064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37</w:t>
        </w:r>
        <w:r w:rsidR="00BA0EB3">
          <w:rPr>
            <w:webHidden/>
          </w:rPr>
          <w:fldChar w:fldCharType="end"/>
        </w:r>
      </w:hyperlink>
    </w:p>
    <w:p w14:paraId="314E77A4" w14:textId="5EE43BCB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5" w:history="1">
        <w:r w:rsidR="00BA0EB3" w:rsidRPr="007970DB">
          <w:rPr>
            <w:rStyle w:val="Hypertextovprepojenie"/>
          </w:rPr>
          <w:t>6.2.4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Ponuka komponentov (modulov) a inštancie komponentov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_Toc512360065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38</w:t>
        </w:r>
        <w:r w:rsidR="00BA0EB3">
          <w:rPr>
            <w:webHidden/>
          </w:rPr>
          <w:fldChar w:fldCharType="end"/>
        </w:r>
      </w:hyperlink>
    </w:p>
    <w:p w14:paraId="2A509397" w14:textId="70447919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6" w:history="1">
        <w:r w:rsidR="00BA0EB3" w:rsidRPr="007970DB">
          <w:rPr>
            <w:rStyle w:val="Hypertextovprepojenie"/>
          </w:rPr>
          <w:t>6.2.5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Vlastnosti inštancie komponentu (angl. properties)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_Toc512360066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39</w:t>
        </w:r>
        <w:r w:rsidR="00BA0EB3">
          <w:rPr>
            <w:webHidden/>
          </w:rPr>
          <w:fldChar w:fldCharType="end"/>
        </w:r>
      </w:hyperlink>
    </w:p>
    <w:p w14:paraId="703AC67E" w14:textId="73C692F3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67" w:history="1">
        <w:r w:rsidR="00BA0EB3" w:rsidRPr="007970DB">
          <w:rPr>
            <w:rStyle w:val="Hypertextovprepojenie"/>
          </w:rPr>
          <w:t>6.3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Architektúra IDE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_Toc512360067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40</w:t>
        </w:r>
        <w:r w:rsidR="00BA0EB3">
          <w:rPr>
            <w:webHidden/>
          </w:rPr>
          <w:fldChar w:fldCharType="end"/>
        </w:r>
      </w:hyperlink>
    </w:p>
    <w:p w14:paraId="19DDCA49" w14:textId="022AC229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68" w:history="1">
        <w:r w:rsidR="00BA0EB3" w:rsidRPr="007970DB">
          <w:rPr>
            <w:rStyle w:val="Hypertextovprepojenie"/>
          </w:rPr>
          <w:t>6.4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Implementácia IDE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_Toc512360068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41</w:t>
        </w:r>
        <w:r w:rsidR="00BA0EB3">
          <w:rPr>
            <w:webHidden/>
          </w:rPr>
          <w:fldChar w:fldCharType="end"/>
        </w:r>
      </w:hyperlink>
    </w:p>
    <w:p w14:paraId="6CA60565" w14:textId="64B2D860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69" w:history="1">
        <w:r w:rsidR="00BA0EB3" w:rsidRPr="007970DB">
          <w:rPr>
            <w:rStyle w:val="Hypertextovprepojenie"/>
          </w:rPr>
          <w:t>6.4.1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Ponuka dostupných komponentov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_Toc512360069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41</w:t>
        </w:r>
        <w:r w:rsidR="00BA0EB3">
          <w:rPr>
            <w:webHidden/>
          </w:rPr>
          <w:fldChar w:fldCharType="end"/>
        </w:r>
      </w:hyperlink>
    </w:p>
    <w:p w14:paraId="3829DA58" w14:textId="29506925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70" w:history="1">
        <w:r w:rsidR="00BA0EB3" w:rsidRPr="007970DB">
          <w:rPr>
            <w:rStyle w:val="Hypertextovprepojenie"/>
          </w:rPr>
          <w:t>6.4.2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Skupinové zobrazenie inštancií komponentov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_Toc512360070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42</w:t>
        </w:r>
        <w:r w:rsidR="00BA0EB3">
          <w:rPr>
            <w:webHidden/>
          </w:rPr>
          <w:fldChar w:fldCharType="end"/>
        </w:r>
      </w:hyperlink>
    </w:p>
    <w:p w14:paraId="38AA361D" w14:textId="7037EE29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71" w:history="1">
        <w:r w:rsidR="00BA0EB3" w:rsidRPr="007970DB">
          <w:rPr>
            <w:rStyle w:val="Hypertextovprepojenie"/>
          </w:rPr>
          <w:t>6.4.3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Kompilácia a spustenie projektu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_Toc512360071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43</w:t>
        </w:r>
        <w:r w:rsidR="00BA0EB3">
          <w:rPr>
            <w:webHidden/>
          </w:rPr>
          <w:fldChar w:fldCharType="end"/>
        </w:r>
      </w:hyperlink>
    </w:p>
    <w:p w14:paraId="74EACFB2" w14:textId="446DA1E6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72" w:history="1">
        <w:r w:rsidR="00BA0EB3" w:rsidRPr="007970DB">
          <w:rPr>
            <w:rStyle w:val="Hypertextovprepojenie"/>
          </w:rPr>
          <w:t>6.4.4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Syntaktická analýza kódu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_Toc512360072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44</w:t>
        </w:r>
        <w:r w:rsidR="00BA0EB3">
          <w:rPr>
            <w:webHidden/>
          </w:rPr>
          <w:fldChar w:fldCharType="end"/>
        </w:r>
      </w:hyperlink>
    </w:p>
    <w:p w14:paraId="6F2EE5B5" w14:textId="24A154D4" w:rsidR="00BA0EB3" w:rsidRDefault="006A57B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2360073" w:history="1">
        <w:r w:rsidR="00BA0EB3" w:rsidRPr="007970DB">
          <w:rPr>
            <w:rStyle w:val="Hypertextovprepojenie"/>
          </w:rPr>
          <w:t>6.4.5</w:t>
        </w:r>
        <w:r w:rsidR="00BA0EB3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Voliteľné prostredie pre programátora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_Toc512360073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46</w:t>
        </w:r>
        <w:r w:rsidR="00BA0EB3">
          <w:rPr>
            <w:webHidden/>
          </w:rPr>
          <w:fldChar w:fldCharType="end"/>
        </w:r>
      </w:hyperlink>
    </w:p>
    <w:p w14:paraId="752F4F4E" w14:textId="4479A66C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74" w:history="1">
        <w:r w:rsidR="00BA0EB3" w:rsidRPr="007970DB">
          <w:rPr>
            <w:rStyle w:val="Hypertextovprepojenie"/>
          </w:rPr>
          <w:t>7</w:t>
        </w:r>
        <w:r w:rsidR="00BA0EB3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Komponenty pre ACProg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_Toc512360074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48</w:t>
        </w:r>
        <w:r w:rsidR="00BA0EB3">
          <w:rPr>
            <w:webHidden/>
          </w:rPr>
          <w:fldChar w:fldCharType="end"/>
        </w:r>
      </w:hyperlink>
    </w:p>
    <w:p w14:paraId="33025B99" w14:textId="0B5AF6AA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75" w:history="1">
        <w:r w:rsidR="00BA0EB3" w:rsidRPr="007970DB">
          <w:rPr>
            <w:rStyle w:val="Hypertextovprepojenie"/>
          </w:rPr>
          <w:t>7.1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Digitálny vstup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_Toc512360075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50</w:t>
        </w:r>
        <w:r w:rsidR="00BA0EB3">
          <w:rPr>
            <w:webHidden/>
          </w:rPr>
          <w:fldChar w:fldCharType="end"/>
        </w:r>
      </w:hyperlink>
    </w:p>
    <w:p w14:paraId="7C80C496" w14:textId="66ABD9E1" w:rsidR="00BA0EB3" w:rsidRDefault="006A57B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2360076" w:history="1">
        <w:r w:rsidR="00BA0EB3" w:rsidRPr="007970DB">
          <w:rPr>
            <w:rStyle w:val="Hypertextovprepojenie"/>
          </w:rPr>
          <w:t>7.2</w:t>
        </w:r>
        <w:r w:rsidR="00BA0EB3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BA0EB3" w:rsidRPr="007970DB">
          <w:rPr>
            <w:rStyle w:val="Hypertextovprepojenie"/>
          </w:rPr>
          <w:t>Rádiová komunikácia pomocou 433 MHz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_Toc512360076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50</w:t>
        </w:r>
        <w:r w:rsidR="00BA0EB3">
          <w:rPr>
            <w:webHidden/>
          </w:rPr>
          <w:fldChar w:fldCharType="end"/>
        </w:r>
      </w:hyperlink>
    </w:p>
    <w:p w14:paraId="73029DAF" w14:textId="56F8A6BA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77" w:history="1">
        <w:r w:rsidR="00BA0EB3" w:rsidRPr="007970DB">
          <w:rPr>
            <w:rStyle w:val="Hypertextovprepojenie"/>
          </w:rPr>
          <w:t>Záver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_Toc512360077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52</w:t>
        </w:r>
        <w:r w:rsidR="00BA0EB3">
          <w:rPr>
            <w:webHidden/>
          </w:rPr>
          <w:fldChar w:fldCharType="end"/>
        </w:r>
      </w:hyperlink>
    </w:p>
    <w:p w14:paraId="466831B1" w14:textId="35A25D99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78" w:history="1">
        <w:r w:rsidR="00BA0EB3" w:rsidRPr="007970DB">
          <w:rPr>
            <w:rStyle w:val="Hypertextovprepojenie"/>
          </w:rPr>
          <w:t>Zoznam použitej literatúry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_Toc512360078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53</w:t>
        </w:r>
        <w:r w:rsidR="00BA0EB3">
          <w:rPr>
            <w:webHidden/>
          </w:rPr>
          <w:fldChar w:fldCharType="end"/>
        </w:r>
      </w:hyperlink>
    </w:p>
    <w:p w14:paraId="26473B87" w14:textId="673DA6A2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79" w:history="1">
        <w:r w:rsidR="00BA0EB3" w:rsidRPr="007970DB">
          <w:rPr>
            <w:rStyle w:val="Hypertextovprepojenie"/>
          </w:rPr>
          <w:t>Prílohy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_Toc512360079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55</w:t>
        </w:r>
        <w:r w:rsidR="00BA0EB3">
          <w:rPr>
            <w:webHidden/>
          </w:rPr>
          <w:fldChar w:fldCharType="end"/>
        </w:r>
      </w:hyperlink>
    </w:p>
    <w:p w14:paraId="15C376EC" w14:textId="0E5BABDD" w:rsidR="00BA0EB3" w:rsidRDefault="006A57B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2360080" w:history="1">
        <w:r w:rsidR="00BA0EB3" w:rsidRPr="007970DB">
          <w:rPr>
            <w:rStyle w:val="Hypertextovprepojenie"/>
          </w:rPr>
          <w:t>Príloha A</w:t>
        </w:r>
        <w:r w:rsidR="00BA0EB3">
          <w:rPr>
            <w:webHidden/>
          </w:rPr>
          <w:tab/>
        </w:r>
        <w:r w:rsidR="00BA0EB3">
          <w:rPr>
            <w:webHidden/>
          </w:rPr>
          <w:fldChar w:fldCharType="begin"/>
        </w:r>
        <w:r w:rsidR="00BA0EB3">
          <w:rPr>
            <w:webHidden/>
          </w:rPr>
          <w:instrText xml:space="preserve"> PAGEREF _Toc512360080 \h </w:instrText>
        </w:r>
        <w:r w:rsidR="00BA0EB3">
          <w:rPr>
            <w:webHidden/>
          </w:rPr>
        </w:r>
        <w:r w:rsidR="00BA0EB3">
          <w:rPr>
            <w:webHidden/>
          </w:rPr>
          <w:fldChar w:fldCharType="separate"/>
        </w:r>
        <w:r w:rsidR="00BA0EB3">
          <w:rPr>
            <w:webHidden/>
          </w:rPr>
          <w:t>56</w:t>
        </w:r>
        <w:r w:rsidR="00BA0EB3">
          <w:rPr>
            <w:webHidden/>
          </w:rPr>
          <w:fldChar w:fldCharType="end"/>
        </w:r>
      </w:hyperlink>
    </w:p>
    <w:p w14:paraId="43DE1012" w14:textId="6398EDCF" w:rsidR="00A954FF" w:rsidRDefault="00862069" w:rsidP="00711357">
      <w:r>
        <w:rPr>
          <w:b/>
          <w:bCs/>
          <w:caps/>
          <w:noProof/>
          <w:szCs w:val="32"/>
        </w:rPr>
        <w:fldChar w:fldCharType="end"/>
      </w:r>
    </w:p>
    <w:p w14:paraId="391B5783" w14:textId="77777777" w:rsidR="00A954FF" w:rsidRPr="00322D15" w:rsidRDefault="00A954FF" w:rsidP="00D9327A">
      <w:pPr>
        <w:pStyle w:val="Prvzarkazkladnhotextu"/>
        <w:rPr>
          <w:lang w:val="en-US"/>
        </w:rPr>
        <w:sectPr w:rsidR="00A954FF" w:rsidRPr="00322D15">
          <w:headerReference w:type="default" r:id="rId15"/>
          <w:pgSz w:w="11906" w:h="16838"/>
          <w:pgMar w:top="899" w:right="1418" w:bottom="1418" w:left="1985" w:header="851" w:footer="680" w:gutter="0"/>
          <w:cols w:space="708"/>
        </w:sectPr>
      </w:pPr>
    </w:p>
    <w:p w14:paraId="68F90651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17" w:name="_Toc224306938"/>
      <w:bookmarkStart w:id="18" w:name="_Toc512360034"/>
      <w:bookmarkStart w:id="19" w:name="_Toc102191181"/>
      <w:r>
        <w:lastRenderedPageBreak/>
        <w:t xml:space="preserve">Zoznam </w:t>
      </w:r>
      <w:bookmarkEnd w:id="17"/>
      <w:r>
        <w:t>ilustrácií</w:t>
      </w:r>
      <w:bookmarkEnd w:id="18"/>
    </w:p>
    <w:p w14:paraId="2DE99C1D" w14:textId="7B09F5EE" w:rsidR="00BA0EB3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 w:rsidRPr="005F2A55">
        <w:rPr>
          <w:lang w:val="pl-PL"/>
        </w:rPr>
        <w:instrText xml:space="preserve"> TOC \z \c "Obr." </w:instrText>
      </w:r>
      <w:r>
        <w:fldChar w:fldCharType="separate"/>
      </w:r>
      <w:r w:rsidR="00BA0EB3">
        <w:t>Obr. 1</w:t>
      </w:r>
      <w:r w:rsidR="00BA0EB3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BA0EB3">
        <w:t>Schéma reprezentujúca IoT [2]</w:t>
      </w:r>
      <w:r w:rsidR="00BA0EB3">
        <w:rPr>
          <w:webHidden/>
        </w:rPr>
        <w:tab/>
      </w:r>
      <w:r w:rsidR="00BA0EB3">
        <w:rPr>
          <w:webHidden/>
        </w:rPr>
        <w:fldChar w:fldCharType="begin"/>
      </w:r>
      <w:r w:rsidR="00BA0EB3">
        <w:rPr>
          <w:webHidden/>
        </w:rPr>
        <w:instrText xml:space="preserve"> PAGEREF _Toc512360081 \h </w:instrText>
      </w:r>
      <w:r w:rsidR="00BA0EB3">
        <w:rPr>
          <w:webHidden/>
        </w:rPr>
      </w:r>
      <w:r w:rsidR="00BA0EB3">
        <w:rPr>
          <w:webHidden/>
        </w:rPr>
        <w:fldChar w:fldCharType="separate"/>
      </w:r>
      <w:r w:rsidR="00BA0EB3">
        <w:rPr>
          <w:webHidden/>
        </w:rPr>
        <w:t>13</w:t>
      </w:r>
      <w:r w:rsidR="00BA0EB3">
        <w:rPr>
          <w:webHidden/>
        </w:rPr>
        <w:fldChar w:fldCharType="end"/>
      </w:r>
    </w:p>
    <w:p w14:paraId="7616C439" w14:textId="16A699AE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Doska Arduino (vľavo) [3] a rozširujúca doska Shield (vpravo) [4]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16</w:t>
      </w:r>
      <w:r>
        <w:rPr>
          <w:webHidden/>
        </w:rPr>
        <w:fldChar w:fldCharType="end"/>
      </w:r>
    </w:p>
    <w:p w14:paraId="6272A7AE" w14:textId="57ADC473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Arduino IDE s vyznačením kompilácie a spustenie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17</w:t>
      </w:r>
      <w:r>
        <w:rPr>
          <w:webHidden/>
        </w:rPr>
        <w:fldChar w:fldCharType="end"/>
      </w:r>
    </w:p>
    <w:p w14:paraId="6397AA7B" w14:textId="0EC9FEC3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zdrojového kódu Arduino príkladového programu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18</w:t>
      </w:r>
      <w:r>
        <w:rPr>
          <w:webHidden/>
        </w:rPr>
        <w:fldChar w:fldCharType="end"/>
      </w:r>
    </w:p>
    <w:p w14:paraId="4C741C94" w14:textId="2647B891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Zaregistrovanie udalosti na analógovom pine 2 v </w:t>
      </w:r>
      <w:r w:rsidRPr="00A07771">
        <w:rPr>
          <w:rFonts w:ascii="Courier New" w:hAnsi="Courier New" w:cs="Courier New"/>
        </w:rPr>
        <w:t>setup()</w:t>
      </w:r>
      <w:r>
        <w:t>a spracovanie udalostí v </w:t>
      </w:r>
      <w:r w:rsidRPr="00A07771">
        <w:rPr>
          <w:rFonts w:ascii="Courier New" w:hAnsi="Courier New" w:cs="Courier New"/>
        </w:rPr>
        <w:t>loop()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20</w:t>
      </w:r>
      <w:r>
        <w:rPr>
          <w:webHidden/>
        </w:rPr>
        <w:fldChar w:fldCharType="end"/>
      </w:r>
    </w:p>
    <w:p w14:paraId="1D794930" w14:textId="1D26D2D2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Akcia zapnutia klimatizácie nastavená vo webovom prostredí Cayenne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21</w:t>
      </w:r>
      <w:r>
        <w:rPr>
          <w:webHidden/>
        </w:rPr>
        <w:fldChar w:fldCharType="end"/>
      </w:r>
    </w:p>
    <w:p w14:paraId="50F96DBC" w14:textId="402C0A5E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Znázornenie inštancie komponentu typu tlačidlo s automatom pre prechody medzi jednotlivými stavmi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23</w:t>
      </w:r>
      <w:r>
        <w:rPr>
          <w:webHidden/>
        </w:rPr>
        <w:fldChar w:fldCharType="end"/>
      </w:r>
    </w:p>
    <w:p w14:paraId="0BF3A116" w14:textId="118794F7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Práca plánovača úloh s registráciou a vyvolaním udalosti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24</w:t>
      </w:r>
      <w:r>
        <w:rPr>
          <w:webHidden/>
        </w:rPr>
        <w:fldChar w:fldCharType="end"/>
      </w:r>
    </w:p>
    <w:p w14:paraId="1C779007" w14:textId="64E95210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Integrované vývojové prostredie NetBeans pre jazyk Java s vizualizáciou automatického dokončovania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_Toc512360089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25</w:t>
      </w:r>
      <w:r>
        <w:rPr>
          <w:webHidden/>
        </w:rPr>
        <w:fldChar w:fldCharType="end"/>
      </w:r>
    </w:p>
    <w:p w14:paraId="31DD1783" w14:textId="5E119CD7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Vizuálny editor integrovaného vývojového prostredia NetBeans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26</w:t>
      </w:r>
      <w:r>
        <w:rPr>
          <w:webHidden/>
        </w:rPr>
        <w:fldChar w:fldCharType="end"/>
      </w:r>
    </w:p>
    <w:p w14:paraId="09DBD48F" w14:textId="27E23112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11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Schéma generovania a kompilácie projektu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27</w:t>
      </w:r>
      <w:r>
        <w:rPr>
          <w:webHidden/>
        </w:rPr>
        <w:fldChar w:fldCharType="end"/>
      </w:r>
    </w:p>
    <w:p w14:paraId="51762EDD" w14:textId="34064DD5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Schéma generovania a kompilácie projektu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28</w:t>
      </w:r>
      <w:r>
        <w:rPr>
          <w:webHidden/>
        </w:rPr>
        <w:fldChar w:fldCharType="end"/>
      </w:r>
    </w:p>
    <w:p w14:paraId="3DF0C7FA" w14:textId="77B513EC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Príklad XML súboru projektu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30</w:t>
      </w:r>
      <w:r>
        <w:rPr>
          <w:webHidden/>
        </w:rPr>
        <w:fldChar w:fldCharType="end"/>
      </w:r>
    </w:p>
    <w:p w14:paraId="593486AE" w14:textId="0788B0FB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Prototyp integrovaného vývojového prostredia pre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34</w:t>
      </w:r>
      <w:r>
        <w:rPr>
          <w:webHidden/>
        </w:rPr>
        <w:fldChar w:fldCharType="end"/>
      </w:r>
    </w:p>
    <w:p w14:paraId="4F1F9847" w14:textId="50251691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DockingFrames ilustrácia ukladania záložiek v okne [12]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37</w:t>
      </w:r>
      <w:r>
        <w:rPr>
          <w:webHidden/>
        </w:rPr>
        <w:fldChar w:fldCharType="end"/>
      </w:r>
    </w:p>
    <w:p w14:paraId="0A21B82F" w14:textId="7563ED75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Editor zdrojového kódu s ilustrovaním vyznačenia chyby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38</w:t>
      </w:r>
      <w:r>
        <w:rPr>
          <w:webHidden/>
        </w:rPr>
        <w:fldChar w:fldCharType="end"/>
      </w:r>
    </w:p>
    <w:p w14:paraId="4AA39520" w14:textId="64BFE694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Ponuka komponentov (vľavo), inštancie komponentov (vpravo)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39</w:t>
      </w:r>
      <w:r>
        <w:rPr>
          <w:webHidden/>
        </w:rPr>
        <w:fldChar w:fldCharType="end"/>
      </w:r>
    </w:p>
    <w:p w14:paraId="009CD35B" w14:textId="298AFE26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Vizuál grafického komponentu JTree so zdrojovým kódom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42</w:t>
      </w:r>
      <w:r>
        <w:rPr>
          <w:webHidden/>
        </w:rPr>
        <w:fldChar w:fldCharType="end"/>
      </w:r>
    </w:p>
    <w:p w14:paraId="1B64FEA9" w14:textId="04333D2E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grafickej implementácie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_Toc512360099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43</w:t>
      </w:r>
      <w:r>
        <w:rPr>
          <w:webHidden/>
        </w:rPr>
        <w:fldChar w:fldCharType="end"/>
      </w:r>
    </w:p>
    <w:p w14:paraId="0C8A6082" w14:textId="1689DA20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Konzolové príkazy poskytované v Arduino IDE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44</w:t>
      </w:r>
      <w:r>
        <w:rPr>
          <w:webHidden/>
        </w:rPr>
        <w:fldChar w:fldCharType="end"/>
      </w:r>
    </w:p>
    <w:p w14:paraId="33A5024E" w14:textId="24C2C9F3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21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chybnej konfigurácie inštancií komponentov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45</w:t>
      </w:r>
      <w:r>
        <w:rPr>
          <w:webHidden/>
        </w:rPr>
        <w:fldChar w:fldCharType="end"/>
      </w:r>
    </w:p>
    <w:p w14:paraId="5C562677" w14:textId="21532AA7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AST (vpravo) zo zdrojového kódu (vľavo)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46</w:t>
      </w:r>
      <w:r>
        <w:rPr>
          <w:webHidden/>
        </w:rPr>
        <w:fldChar w:fldCharType="end"/>
      </w:r>
    </w:p>
    <w:p w14:paraId="700E874B" w14:textId="4B1F260D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Navrhnuté rozloženia integrovaného vývojového prostredia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47</w:t>
      </w:r>
      <w:r>
        <w:rPr>
          <w:webHidden/>
        </w:rPr>
        <w:fldChar w:fldCharType="end"/>
      </w:r>
    </w:p>
    <w:p w14:paraId="78694B84" w14:textId="74DA1066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Konzolové príkazy poskytované v Arduino IDE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49</w:t>
      </w:r>
      <w:r>
        <w:rPr>
          <w:webHidden/>
        </w:rPr>
        <w:fldChar w:fldCharType="end"/>
      </w:r>
    </w:p>
    <w:p w14:paraId="7A831025" w14:textId="75D34AD1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amplitúdy AM signálu vysielaného z vysielača k prijímaču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50</w:t>
      </w:r>
      <w:r>
        <w:rPr>
          <w:webHidden/>
        </w:rPr>
        <w:fldChar w:fldCharType="end"/>
      </w:r>
    </w:p>
    <w:p w14:paraId="47172114" w14:textId="1B307AF4" w:rsidR="00A954FF" w:rsidRDefault="00862069" w:rsidP="00711357">
      <w:pPr>
        <w:pStyle w:val="ZPNormalnyText"/>
        <w:rPr>
          <w:szCs w:val="24"/>
        </w:rPr>
      </w:pPr>
      <w:r>
        <w:fldChar w:fldCharType="end"/>
      </w:r>
    </w:p>
    <w:p w14:paraId="5D5CE7C9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20" w:name="_Toc224306939"/>
      <w:bookmarkStart w:id="21" w:name="_Toc512360035"/>
      <w:r>
        <w:lastRenderedPageBreak/>
        <w:t>Zoznam tabuliek</w:t>
      </w:r>
      <w:bookmarkEnd w:id="20"/>
      <w:bookmarkEnd w:id="21"/>
    </w:p>
    <w:p w14:paraId="3616E1B6" w14:textId="274DCB0A" w:rsidR="00BA0EB3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 w:rsidRPr="005F2A55">
        <w:rPr>
          <w:lang w:val="pl-PL"/>
        </w:rPr>
        <w:instrText xml:space="preserve"> TOC \z \c "Tab." </w:instrText>
      </w:r>
      <w:r>
        <w:fldChar w:fldCharType="separate"/>
      </w:r>
      <w:r w:rsidR="00BA0EB3">
        <w:t>Tab. 1</w:t>
      </w:r>
      <w:r w:rsidR="00BA0EB3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BA0EB3">
        <w:t>Porovnanie parametrov pre rôzne modely dosiek Arduino</w:t>
      </w:r>
      <w:r w:rsidR="00BA0EB3">
        <w:rPr>
          <w:webHidden/>
        </w:rPr>
        <w:tab/>
      </w:r>
      <w:r w:rsidR="00BA0EB3">
        <w:rPr>
          <w:webHidden/>
        </w:rPr>
        <w:fldChar w:fldCharType="begin"/>
      </w:r>
      <w:r w:rsidR="00BA0EB3">
        <w:rPr>
          <w:webHidden/>
        </w:rPr>
        <w:instrText xml:space="preserve"> PAGEREF _Toc512360106 \h </w:instrText>
      </w:r>
      <w:r w:rsidR="00BA0EB3">
        <w:rPr>
          <w:webHidden/>
        </w:rPr>
      </w:r>
      <w:r w:rsidR="00BA0EB3">
        <w:rPr>
          <w:webHidden/>
        </w:rPr>
        <w:fldChar w:fldCharType="separate"/>
      </w:r>
      <w:r w:rsidR="00BA0EB3">
        <w:rPr>
          <w:webHidden/>
        </w:rPr>
        <w:t>18</w:t>
      </w:r>
      <w:r w:rsidR="00BA0EB3">
        <w:rPr>
          <w:webHidden/>
        </w:rPr>
        <w:fldChar w:fldCharType="end"/>
      </w:r>
    </w:p>
    <w:p w14:paraId="26DDE3DA" w14:textId="40F84534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Tab. 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Dokumentačná tabuľka komponentu digitálny vstup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56</w:t>
      </w:r>
      <w:r>
        <w:rPr>
          <w:webHidden/>
        </w:rPr>
        <w:fldChar w:fldCharType="end"/>
      </w:r>
    </w:p>
    <w:p w14:paraId="297AE8C8" w14:textId="7E90F460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Tab. 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Dokumentačná tabuľka komponentu analógový vstup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56</w:t>
      </w:r>
      <w:r>
        <w:rPr>
          <w:webHidden/>
        </w:rPr>
        <w:fldChar w:fldCharType="end"/>
      </w:r>
    </w:p>
    <w:p w14:paraId="6B40F82D" w14:textId="19C25DC1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Tab. 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Dokumentačná tabuľka komponentu digitálny výstup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_Toc512360109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56</w:t>
      </w:r>
      <w:r>
        <w:rPr>
          <w:webHidden/>
        </w:rPr>
        <w:fldChar w:fldCharType="end"/>
      </w:r>
    </w:p>
    <w:p w14:paraId="367DC70A" w14:textId="16298CC2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Tab. 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Dokumentačná tabuľka komponentu RC 433 vysielač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_Toc512360110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56</w:t>
      </w:r>
      <w:r>
        <w:rPr>
          <w:webHidden/>
        </w:rPr>
        <w:fldChar w:fldCharType="end"/>
      </w:r>
    </w:p>
    <w:p w14:paraId="1249ABAB" w14:textId="3F4D2BFB" w:rsidR="00BA0EB3" w:rsidRDefault="00BA0EB3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Tab. 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Dokumentačná tabuľka komponentu RC 433 prijímač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_Toc512360111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56</w:t>
      </w:r>
      <w:r>
        <w:rPr>
          <w:webHidden/>
        </w:rPr>
        <w:fldChar w:fldCharType="end"/>
      </w:r>
    </w:p>
    <w:p w14:paraId="76DD71FA" w14:textId="5D52370D" w:rsidR="00A954FF" w:rsidRPr="0051223D" w:rsidRDefault="00862069" w:rsidP="0051223D">
      <w:pPr>
        <w:pStyle w:val="ZPNadpisKapitolyTimesNewRoman"/>
        <w:numPr>
          <w:ilvl w:val="0"/>
          <w:numId w:val="0"/>
        </w:numPr>
      </w:pPr>
      <w:r>
        <w:lastRenderedPageBreak/>
        <w:fldChar w:fldCharType="end"/>
      </w:r>
      <w:bookmarkStart w:id="22" w:name="_Toc224306940"/>
      <w:bookmarkStart w:id="23" w:name="_Toc512360036"/>
      <w:r w:rsidR="00A954FF" w:rsidRPr="0051223D">
        <w:t>Zoznam skratiek</w:t>
      </w:r>
      <w:bookmarkEnd w:id="22"/>
      <w:r w:rsidR="00CC7EA8">
        <w:t>,</w:t>
      </w:r>
      <w:r w:rsidR="00A954FF" w:rsidRPr="0051223D">
        <w:t xml:space="preserve"> značiek</w:t>
      </w:r>
      <w:r w:rsidR="00CC7EA8">
        <w:t xml:space="preserve"> a termínov</w:t>
      </w:r>
      <w:bookmarkEnd w:id="23"/>
    </w:p>
    <w:p w14:paraId="14A63C6F" w14:textId="3F05B37C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.</w:t>
      </w:r>
      <w:proofErr w:type="spellStart"/>
      <w:r w:rsidRPr="005D22F7">
        <w:rPr>
          <w:bCs/>
        </w:rPr>
        <w:t>ino</w:t>
      </w:r>
      <w:proofErr w:type="spellEnd"/>
      <w:r w:rsidRPr="005D22F7">
        <w:rPr>
          <w:bCs/>
        </w:rPr>
        <w:tab/>
      </w:r>
      <w:r>
        <w:rPr>
          <w:bCs/>
        </w:rPr>
        <w:tab/>
        <w:t>Prípona zdrojových súborov programovacieho jazyka Arduino</w:t>
      </w:r>
    </w:p>
    <w:p w14:paraId="420D8013" w14:textId="00F4D8E5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ACProg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A</w:t>
      </w:r>
      <w:r>
        <w:rPr>
          <w:bCs/>
        </w:rPr>
        <w:t xml:space="preserve">rduino </w:t>
      </w:r>
      <w:proofErr w:type="spellStart"/>
      <w:r w:rsidRPr="00123B4D">
        <w:rPr>
          <w:b/>
          <w:bCs/>
        </w:rPr>
        <w:t>C</w:t>
      </w:r>
      <w:r>
        <w:rPr>
          <w:bCs/>
        </w:rPr>
        <w:t>omponent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Prog</w:t>
      </w:r>
      <w:r>
        <w:rPr>
          <w:bCs/>
        </w:rPr>
        <w:t>ramming</w:t>
      </w:r>
      <w:proofErr w:type="spellEnd"/>
    </w:p>
    <w:p w14:paraId="4C316D9B" w14:textId="53367257" w:rsidR="008C2361" w:rsidRPr="005D22F7" w:rsidRDefault="008C2361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AST</w:t>
      </w:r>
      <w:r>
        <w:rPr>
          <w:bCs/>
        </w:rPr>
        <w:tab/>
      </w:r>
      <w:r>
        <w:rPr>
          <w:bCs/>
        </w:rPr>
        <w:tab/>
      </w:r>
      <w:proofErr w:type="spellStart"/>
      <w:r w:rsidRPr="008C2361">
        <w:rPr>
          <w:b/>
          <w:bCs/>
        </w:rPr>
        <w:t>A</w:t>
      </w:r>
      <w:r>
        <w:rPr>
          <w:bCs/>
        </w:rPr>
        <w:t>bstract</w:t>
      </w:r>
      <w:proofErr w:type="spellEnd"/>
      <w:r>
        <w:rPr>
          <w:bCs/>
        </w:rPr>
        <w:t xml:space="preserve"> </w:t>
      </w:r>
      <w:r w:rsidRPr="008C2361">
        <w:rPr>
          <w:b/>
          <w:bCs/>
        </w:rPr>
        <w:t>S</w:t>
      </w:r>
      <w:r>
        <w:rPr>
          <w:bCs/>
        </w:rPr>
        <w:t xml:space="preserve">yntax </w:t>
      </w:r>
      <w:proofErr w:type="spellStart"/>
      <w:r w:rsidRPr="008C2361">
        <w:rPr>
          <w:b/>
          <w:bCs/>
        </w:rPr>
        <w:t>T</w:t>
      </w:r>
      <w:r>
        <w:rPr>
          <w:bCs/>
        </w:rPr>
        <w:t>ree</w:t>
      </w:r>
      <w:proofErr w:type="spellEnd"/>
    </w:p>
    <w:p w14:paraId="0CB246A0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proofErr w:type="spellStart"/>
      <w:r w:rsidRPr="005D22F7">
        <w:rPr>
          <w:bCs/>
        </w:rPr>
        <w:t>Cloud</w:t>
      </w:r>
      <w:proofErr w:type="spellEnd"/>
      <w:r w:rsidRPr="005D22F7">
        <w:rPr>
          <w:bCs/>
        </w:rPr>
        <w:tab/>
      </w:r>
      <w:r>
        <w:rPr>
          <w:bCs/>
        </w:rPr>
        <w:tab/>
      </w:r>
      <w:r w:rsidRPr="005D22F7">
        <w:rPr>
          <w:bCs/>
        </w:rPr>
        <w:t>Výkonné počítačové prostriedky umiestnené v sieti internet</w:t>
      </w:r>
    </w:p>
    <w:p w14:paraId="377D768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CPU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C</w:t>
      </w:r>
      <w:r>
        <w:rPr>
          <w:bCs/>
        </w:rPr>
        <w:t>entral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>
        <w:rPr>
          <w:bCs/>
        </w:rPr>
        <w:t>rocessing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U</w:t>
      </w:r>
      <w:r>
        <w:rPr>
          <w:bCs/>
        </w:rPr>
        <w:t>nit</w:t>
      </w:r>
      <w:proofErr w:type="spellEnd"/>
      <w:r>
        <w:rPr>
          <w:bCs/>
        </w:rPr>
        <w:t xml:space="preserve"> – Centrálna výpočtová jednotka</w:t>
      </w:r>
    </w:p>
    <w:p w14:paraId="46D7B9CF" w14:textId="38FC43AC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EEPROM</w:t>
      </w:r>
      <w:r w:rsidRPr="005D22F7">
        <w:rPr>
          <w:bCs/>
        </w:rPr>
        <w:tab/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lectrically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rasable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 w:rsidRPr="00FE001D">
        <w:rPr>
          <w:bCs/>
        </w:rPr>
        <w:t>rogrammable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R</w:t>
      </w:r>
      <w:r w:rsidRPr="00FE001D">
        <w:rPr>
          <w:bCs/>
        </w:rPr>
        <w:t>ead-</w:t>
      </w:r>
      <w:r w:rsidRPr="00123B4D">
        <w:rPr>
          <w:b/>
          <w:bCs/>
        </w:rPr>
        <w:t>O</w:t>
      </w:r>
      <w:r w:rsidRPr="00FE001D">
        <w:rPr>
          <w:bCs/>
        </w:rPr>
        <w:t>nly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 w:rsidRPr="00FE001D">
        <w:rPr>
          <w:bCs/>
        </w:rPr>
        <w:t>emory</w:t>
      </w:r>
      <w:proofErr w:type="spellEnd"/>
    </w:p>
    <w:p w14:paraId="40BCF5E6" w14:textId="50E3972B" w:rsidR="00217B42" w:rsidRPr="005D22F7" w:rsidRDefault="00217B42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GUI</w:t>
      </w:r>
      <w:r>
        <w:rPr>
          <w:bCs/>
        </w:rPr>
        <w:tab/>
      </w:r>
      <w:r>
        <w:rPr>
          <w:bCs/>
        </w:rPr>
        <w:tab/>
      </w:r>
      <w:proofErr w:type="spellStart"/>
      <w:r w:rsidRPr="00217B42">
        <w:rPr>
          <w:b/>
          <w:bCs/>
        </w:rPr>
        <w:t>G</w:t>
      </w:r>
      <w:r>
        <w:rPr>
          <w:bCs/>
        </w:rPr>
        <w:t>raphical</w:t>
      </w:r>
      <w:proofErr w:type="spellEnd"/>
      <w:r>
        <w:rPr>
          <w:bCs/>
        </w:rPr>
        <w:t xml:space="preserve"> </w:t>
      </w:r>
      <w:r w:rsidRPr="00217B42">
        <w:rPr>
          <w:b/>
          <w:bCs/>
        </w:rPr>
        <w:t>U</w:t>
      </w:r>
      <w:r>
        <w:rPr>
          <w:bCs/>
        </w:rPr>
        <w:t xml:space="preserve">ser </w:t>
      </w:r>
      <w:r w:rsidRPr="00217B42">
        <w:rPr>
          <w:b/>
          <w:bCs/>
        </w:rPr>
        <w:t>I</w:t>
      </w:r>
      <w:r>
        <w:rPr>
          <w:bCs/>
        </w:rPr>
        <w:t>nterface</w:t>
      </w:r>
    </w:p>
    <w:p w14:paraId="7D90AF3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Hz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H</w:t>
      </w:r>
      <w:r>
        <w:rPr>
          <w:bCs/>
        </w:rPr>
        <w:t>ertz, jednotka frekvencie používaná na meranie rýchlosti CPU</w:t>
      </w:r>
    </w:p>
    <w:p w14:paraId="5F9905B6" w14:textId="30ECB066" w:rsidR="009644D7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</w:pPr>
      <w:r w:rsidRPr="005D22F7">
        <w:t>IDE</w:t>
      </w:r>
      <w:r w:rsidR="00A954FF" w:rsidRPr="005D22F7">
        <w:tab/>
      </w:r>
      <w:r w:rsidR="00123B4D">
        <w:tab/>
      </w:r>
      <w:proofErr w:type="spellStart"/>
      <w:r w:rsidRPr="005D22F7">
        <w:rPr>
          <w:b/>
          <w:bCs/>
        </w:rPr>
        <w:t>I</w:t>
      </w:r>
      <w:r w:rsidRPr="005D22F7">
        <w:rPr>
          <w:bCs/>
        </w:rPr>
        <w:t>ntegrated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D</w:t>
      </w:r>
      <w:r w:rsidRPr="005D22F7">
        <w:rPr>
          <w:bCs/>
        </w:rPr>
        <w:t>evelopment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E</w:t>
      </w:r>
      <w:r w:rsidRPr="005D22F7">
        <w:rPr>
          <w:bCs/>
        </w:rPr>
        <w:t>nvironment</w:t>
      </w:r>
      <w:proofErr w:type="spellEnd"/>
      <w:r w:rsidRPr="005D22F7">
        <w:rPr>
          <w:bCs/>
        </w:rPr>
        <w:t xml:space="preserve"> – Integrované vývojové prostredie</w:t>
      </w:r>
      <w:r w:rsidR="009644D7" w:rsidRPr="009644D7">
        <w:t xml:space="preserve"> </w:t>
      </w:r>
    </w:p>
    <w:p w14:paraId="286A82D3" w14:textId="572FE8B6" w:rsidR="00A954FF" w:rsidRPr="009644D7" w:rsidRDefault="009644D7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proofErr w:type="spellStart"/>
      <w:r w:rsidRPr="005D22F7">
        <w:t>IoT</w:t>
      </w:r>
      <w:proofErr w:type="spellEnd"/>
      <w:r w:rsidRPr="005D22F7">
        <w:tab/>
      </w:r>
      <w:r>
        <w:tab/>
      </w:r>
      <w:r w:rsidRPr="005D22F7">
        <w:rPr>
          <w:b/>
          <w:bCs/>
        </w:rPr>
        <w:t>I</w:t>
      </w:r>
      <w:r w:rsidRPr="005D22F7">
        <w:rPr>
          <w:bCs/>
        </w:rPr>
        <w:t xml:space="preserve">nternet </w:t>
      </w:r>
      <w:r w:rsidRPr="005D22F7">
        <w:rPr>
          <w:b/>
          <w:bCs/>
        </w:rPr>
        <w:t>o</w:t>
      </w:r>
      <w:r w:rsidRPr="005D22F7">
        <w:rPr>
          <w:bCs/>
        </w:rPr>
        <w:t xml:space="preserve">f </w:t>
      </w:r>
      <w:proofErr w:type="spellStart"/>
      <w:r w:rsidRPr="005D22F7">
        <w:rPr>
          <w:b/>
          <w:bCs/>
        </w:rPr>
        <w:t>T</w:t>
      </w:r>
      <w:r>
        <w:rPr>
          <w:bCs/>
        </w:rPr>
        <w:t>hings</w:t>
      </w:r>
      <w:proofErr w:type="spellEnd"/>
    </w:p>
    <w:p w14:paraId="6C3D8EEB" w14:textId="6F4AD8D3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I2C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I</w:t>
      </w:r>
      <w:r w:rsidRPr="00123B4D">
        <w:rPr>
          <w:bCs/>
        </w:rPr>
        <w:t>nter-</w:t>
      </w:r>
      <w:r w:rsidRPr="00123B4D">
        <w:rPr>
          <w:b/>
          <w:bCs/>
        </w:rPr>
        <w:t>I</w:t>
      </w:r>
      <w:r w:rsidRPr="00123B4D">
        <w:rPr>
          <w:bCs/>
        </w:rPr>
        <w:t>ntegrated</w:t>
      </w:r>
      <w:proofErr w:type="spellEnd"/>
      <w:r w:rsidRPr="00123B4D">
        <w:rPr>
          <w:bCs/>
        </w:rPr>
        <w:t xml:space="preserve"> </w:t>
      </w:r>
      <w:proofErr w:type="spellStart"/>
      <w:r w:rsidRPr="00123B4D">
        <w:rPr>
          <w:b/>
          <w:bCs/>
        </w:rPr>
        <w:t>C</w:t>
      </w:r>
      <w:r w:rsidRPr="00123B4D">
        <w:rPr>
          <w:bCs/>
        </w:rPr>
        <w:t>ircuit</w:t>
      </w:r>
      <w:proofErr w:type="spellEnd"/>
      <w:r w:rsidR="00D679D9">
        <w:rPr>
          <w:bCs/>
        </w:rPr>
        <w:t xml:space="preserve"> −</w:t>
      </w:r>
      <w:r>
        <w:rPr>
          <w:bCs/>
        </w:rPr>
        <w:t xml:space="preserve"> zbernica používaná pre nízkoúrovňové zariadenia</w:t>
      </w:r>
    </w:p>
    <w:p w14:paraId="43DB147F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RAD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R</w:t>
      </w:r>
      <w:r>
        <w:rPr>
          <w:bCs/>
        </w:rPr>
        <w:t xml:space="preserve">apid </w:t>
      </w:r>
      <w:proofErr w:type="spellStart"/>
      <w:r w:rsidRPr="00123B4D">
        <w:rPr>
          <w:b/>
          <w:bCs/>
        </w:rPr>
        <w:t>A</w:t>
      </w:r>
      <w:r>
        <w:rPr>
          <w:bCs/>
        </w:rPr>
        <w:t>pplication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>
        <w:rPr>
          <w:bCs/>
        </w:rPr>
        <w:t>evelopment</w:t>
      </w:r>
      <w:proofErr w:type="spellEnd"/>
    </w:p>
    <w:p w14:paraId="3AA3CF4B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andom</w:t>
      </w:r>
      <w:proofErr w:type="spellEnd"/>
      <w:r>
        <w:rPr>
          <w:bCs/>
        </w:rPr>
        <w:t xml:space="preserve"> </w:t>
      </w:r>
      <w:r w:rsidRPr="00123B4D">
        <w:rPr>
          <w:b/>
          <w:bCs/>
        </w:rPr>
        <w:t>A</w:t>
      </w:r>
      <w:r>
        <w:rPr>
          <w:bCs/>
        </w:rPr>
        <w:t xml:space="preserve">ccess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048389DA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ROM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ead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O</w:t>
      </w:r>
      <w:r>
        <w:rPr>
          <w:bCs/>
        </w:rPr>
        <w:t>nly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6278977A" w14:textId="6AC2430C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SD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S</w:t>
      </w:r>
      <w:r w:rsidRPr="00FE001D">
        <w:rPr>
          <w:bCs/>
        </w:rPr>
        <w:t>ecure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 w:rsidRPr="00FE001D">
        <w:rPr>
          <w:bCs/>
        </w:rPr>
        <w:t>igital</w:t>
      </w:r>
      <w:proofErr w:type="spellEnd"/>
    </w:p>
    <w:p w14:paraId="62A5D948" w14:textId="5F688F0B" w:rsidR="009644D7" w:rsidRPr="005D22F7" w:rsidRDefault="009644D7" w:rsidP="00E3257F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USB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U</w:t>
      </w:r>
      <w:r>
        <w:rPr>
          <w:bCs/>
        </w:rPr>
        <w:t>niversal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S</w:t>
      </w:r>
      <w:r>
        <w:rPr>
          <w:bCs/>
        </w:rPr>
        <w:t>erial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B</w:t>
      </w:r>
      <w:r>
        <w:rPr>
          <w:bCs/>
        </w:rPr>
        <w:t>us</w:t>
      </w:r>
      <w:proofErr w:type="spellEnd"/>
    </w:p>
    <w:p w14:paraId="6F04E534" w14:textId="4343B1DB" w:rsidR="00CC7EA8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r w:rsidRPr="005D22F7">
        <w:t>XML</w:t>
      </w:r>
      <w:r w:rsidR="00A954FF" w:rsidRPr="005D22F7">
        <w:tab/>
      </w:r>
      <w:r w:rsidR="00123B4D">
        <w:tab/>
      </w:r>
      <w:proofErr w:type="spellStart"/>
      <w:r w:rsidR="00CC7EA8" w:rsidRPr="005D22F7">
        <w:rPr>
          <w:bCs/>
        </w:rPr>
        <w:t>E</w:t>
      </w:r>
      <w:r w:rsidR="00CC7EA8" w:rsidRPr="005D22F7">
        <w:rPr>
          <w:b/>
          <w:bCs/>
        </w:rPr>
        <w:t>x</w:t>
      </w:r>
      <w:r w:rsidR="00CC7EA8" w:rsidRPr="005D22F7">
        <w:rPr>
          <w:bCs/>
        </w:rPr>
        <w:t>tended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M</w:t>
      </w:r>
      <w:r w:rsidR="00CC7EA8" w:rsidRPr="005D22F7">
        <w:rPr>
          <w:bCs/>
        </w:rPr>
        <w:t>arkup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L</w:t>
      </w:r>
      <w:r w:rsidR="00CC7EA8" w:rsidRPr="005D22F7">
        <w:rPr>
          <w:bCs/>
        </w:rPr>
        <w:t>anguage</w:t>
      </w:r>
      <w:proofErr w:type="spellEnd"/>
    </w:p>
    <w:p w14:paraId="3A3F6D73" w14:textId="77777777" w:rsid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</w:p>
    <w:p w14:paraId="2E56A94C" w14:textId="77777777" w:rsidR="00CC7EA8" w:rsidRP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  <w:sectPr w:rsidR="00CC7EA8" w:rsidRPr="00CC7EA8">
          <w:headerReference w:type="default" r:id="rId16"/>
          <w:footerReference w:type="default" r:id="rId17"/>
          <w:pgSz w:w="11906" w:h="16838"/>
          <w:pgMar w:top="1418" w:right="1134" w:bottom="1418" w:left="1985" w:header="851" w:footer="680" w:gutter="0"/>
          <w:cols w:space="708"/>
        </w:sectPr>
      </w:pPr>
    </w:p>
    <w:p w14:paraId="4DA99E40" w14:textId="77E65B0A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24" w:name="_Toc224306942"/>
      <w:bookmarkStart w:id="25" w:name="_Toc512360037"/>
      <w:r>
        <w:lastRenderedPageBreak/>
        <w:t>Úvod</w:t>
      </w:r>
      <w:bookmarkEnd w:id="19"/>
      <w:bookmarkEnd w:id="24"/>
      <w:bookmarkEnd w:id="25"/>
    </w:p>
    <w:p w14:paraId="6D3A9051" w14:textId="7950B953" w:rsidR="00804498" w:rsidRDefault="003C06D4" w:rsidP="003C06D4">
      <w:pPr>
        <w:pStyle w:val="ZPNormalnyText"/>
      </w:pPr>
      <w:r>
        <w:t xml:space="preserve">Internet vecí (angl.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IoT</w:t>
      </w:r>
      <w:proofErr w:type="spellEnd"/>
      <w:r>
        <w:t>) je ob</w:t>
      </w:r>
      <w:r w:rsidR="00A021EA">
        <w:t>lasť, o ktorej dnes počujeme zo </w:t>
      </w:r>
      <w:r>
        <w:t xml:space="preserve">všetkých médií. Vývoju </w:t>
      </w:r>
      <w:proofErr w:type="spellStart"/>
      <w:r>
        <w:t>IoT</w:t>
      </w:r>
      <w:proofErr w:type="spellEnd"/>
      <w:r>
        <w:t xml:space="preserve"> zariadení sa venujú zn</w:t>
      </w:r>
      <w:r w:rsidR="00A021EA">
        <w:t>áme spoločnosti, ako Philips so </w:t>
      </w:r>
      <w:r>
        <w:t xml:space="preserve">svojím inteligentným osvetlením, Apple s technológiou </w:t>
      </w:r>
      <w:proofErr w:type="spellStart"/>
      <w:r>
        <w:t>HomeKit</w:t>
      </w:r>
      <w:proofErr w:type="spellEnd"/>
      <w:r>
        <w:t xml:space="preserve"> pre prepojenie inteligentných zariadení v domácnosti, spoločnosť </w:t>
      </w:r>
      <w:proofErr w:type="spellStart"/>
      <w:r>
        <w:t>Nest</w:t>
      </w:r>
      <w:proofErr w:type="spellEnd"/>
      <w:r>
        <w:t xml:space="preserve"> (pat</w:t>
      </w:r>
      <w:r w:rsidR="00A021EA">
        <w:t>riaca Googlu) s </w:t>
      </w:r>
      <w:r>
        <w:t>intelige</w:t>
      </w:r>
      <w:r w:rsidR="00804498">
        <w:t>n</w:t>
      </w:r>
      <w:r>
        <w:t xml:space="preserve">tným termostatom a mnoho ďalších. </w:t>
      </w:r>
    </w:p>
    <w:p w14:paraId="4AD6AB96" w14:textId="4590ABB9" w:rsidR="003C06D4" w:rsidRDefault="003C06D4" w:rsidP="003C06D4">
      <w:pPr>
        <w:pStyle w:val="ZPNormalnyText"/>
      </w:pPr>
      <w:r>
        <w:t>Internet vecí však nie je len o zariadeniach pre chytrú domácnosť, s produktmi internetu vecí sa stretávame v dopravnom priemysle (elektronické značky, radary), v</w:t>
      </w:r>
      <w:r w:rsidR="00A021EA">
        <w:t> </w:t>
      </w:r>
      <w:r>
        <w:t xml:space="preserve">modernom zdravotníctve a na mnohých ďalších miestach. </w:t>
      </w:r>
    </w:p>
    <w:p w14:paraId="7F2E27DC" w14:textId="70ABEFD7" w:rsidR="003C06D4" w:rsidRDefault="003C06D4" w:rsidP="003C06D4">
      <w:pPr>
        <w:pStyle w:val="ZPNormalnyText"/>
      </w:pPr>
      <w:r>
        <w:t xml:space="preserve">Najvýraznejšej popularizácii internetu vecí pomohol príchod zariadení </w:t>
      </w:r>
      <w:r w:rsidRPr="00125E8E">
        <w:t>Arduino</w:t>
      </w:r>
      <w:r>
        <w:t xml:space="preserve">. Arduino je </w:t>
      </w:r>
      <w:proofErr w:type="spellStart"/>
      <w:r>
        <w:t>open-source</w:t>
      </w:r>
      <w:proofErr w:type="spellEnd"/>
      <w:r>
        <w:t xml:space="preserve"> platforma s mikrokontrolérom </w:t>
      </w:r>
      <w:proofErr w:type="spellStart"/>
      <w:r>
        <w:t>ATmega</w:t>
      </w:r>
      <w:proofErr w:type="spellEnd"/>
      <w:r>
        <w:t>, ktorá vývojárom neponúkla iba hardvér s mikrokontrolérom, ale aj pomerne jednoduché vývojové prostredie</w:t>
      </w:r>
      <w:r w:rsidR="00804498">
        <w:t xml:space="preserve"> Arduino IDE a odľahčený jazyk C</w:t>
      </w:r>
      <w:r>
        <w:t xml:space="preserve">++ s jednoduchou </w:t>
      </w:r>
      <w:r w:rsidR="00BC4728">
        <w:t>podpornou knižnicou. K </w:t>
      </w:r>
      <w:r>
        <w:t xml:space="preserve">rozšíreniu týchto zariadení prispela aj ich nízka cena, ktorá sa pohybuje od niekoľkých dolárov. Cena zariadenia Arduino </w:t>
      </w:r>
      <w:proofErr w:type="spellStart"/>
      <w:r>
        <w:t>Nano</w:t>
      </w:r>
      <w:proofErr w:type="spellEnd"/>
      <w:r>
        <w:t xml:space="preserve"> sa pohybuje okolo 2 dolárov, za čo dostaneme úložný priestor FLASH 32 </w:t>
      </w:r>
      <w:proofErr w:type="spellStart"/>
      <w:r>
        <w:t>kB</w:t>
      </w:r>
      <w:proofErr w:type="spellEnd"/>
      <w:r>
        <w:t xml:space="preserve"> a operačnú pamäť SRAM 2048 B.</w:t>
      </w:r>
    </w:p>
    <w:p w14:paraId="28BC2320" w14:textId="2853F230" w:rsidR="003C06D4" w:rsidRDefault="003C06D4" w:rsidP="003C06D4">
      <w:pPr>
        <w:pStyle w:val="ZPNormalnyText"/>
      </w:pPr>
      <w:r>
        <w:t xml:space="preserve">Vývoj na platforme Arduino je založený na </w:t>
      </w:r>
      <w:r w:rsidR="00791F0C">
        <w:t xml:space="preserve">odľahčenom </w:t>
      </w:r>
      <w:r>
        <w:t>programovacom jazyku C++. Pre program spustiteľný na platforme Arduino je nutné implementovať dve základné funkcie:</w:t>
      </w:r>
    </w:p>
    <w:p w14:paraId="549C545F" w14:textId="42AE3AE5" w:rsidR="003C06D4" w:rsidRDefault="003C06D4" w:rsidP="003C06D4">
      <w:pPr>
        <w:pStyle w:val="ZPNormalnyText"/>
      </w:pPr>
      <w:r>
        <w:t>•</w:t>
      </w:r>
      <w:r>
        <w:tab/>
      </w:r>
      <w:proofErr w:type="spellStart"/>
      <w:r w:rsidRPr="00791F0C">
        <w:rPr>
          <w:rFonts w:ascii="Courier New" w:hAnsi="Courier New" w:cs="Courier New"/>
        </w:rPr>
        <w:t>setup</w:t>
      </w:r>
      <w:proofErr w:type="spellEnd"/>
      <w:r w:rsidRPr="00791F0C">
        <w:rPr>
          <w:rFonts w:ascii="Courier New" w:hAnsi="Courier New" w:cs="Courier New"/>
        </w:rPr>
        <w:t>()</w:t>
      </w:r>
      <w:r>
        <w:t xml:space="preserve"> – funkcia</w:t>
      </w:r>
      <w:r w:rsidR="00BC4728">
        <w:t xml:space="preserve"> je</w:t>
      </w:r>
      <w:r>
        <w:t xml:space="preserve"> spustená iba raz, pri inicializácii zariadenia,</w:t>
      </w:r>
    </w:p>
    <w:p w14:paraId="0C5DA0DF" w14:textId="25FA48A1" w:rsidR="003C06D4" w:rsidRDefault="003C06D4" w:rsidP="003C06D4">
      <w:pPr>
        <w:pStyle w:val="ZPNormalnyText"/>
      </w:pPr>
      <w:r>
        <w:t>•</w:t>
      </w:r>
      <w:r>
        <w:tab/>
      </w:r>
      <w:proofErr w:type="spellStart"/>
      <w:r w:rsidRPr="00791F0C">
        <w:rPr>
          <w:rFonts w:ascii="Courier New" w:hAnsi="Courier New" w:cs="Courier New"/>
        </w:rPr>
        <w:t>loop</w:t>
      </w:r>
      <w:proofErr w:type="spellEnd"/>
      <w:r w:rsidRPr="00791F0C">
        <w:rPr>
          <w:rFonts w:ascii="Courier New" w:hAnsi="Courier New" w:cs="Courier New"/>
        </w:rPr>
        <w:t>()</w:t>
      </w:r>
      <w:r>
        <w:t xml:space="preserve"> – </w:t>
      </w:r>
      <w:r w:rsidR="008C7C22">
        <w:t>funkcia, ktorá sa periodicky spúšťa</w:t>
      </w:r>
      <w:r>
        <w:t>, pokiaľ je zariadenie zapnuté.</w:t>
      </w:r>
    </w:p>
    <w:p w14:paraId="45FA3A0C" w14:textId="77777777" w:rsidR="00804498" w:rsidRDefault="003C06D4" w:rsidP="00791F0C">
      <w:pPr>
        <w:pStyle w:val="ZPNormalnyText"/>
      </w:pPr>
      <w:r>
        <w:t>Tento prístup nepodporuje efektívny multitasking, na</w:t>
      </w:r>
      <w:r w:rsidR="00791F0C">
        <w:t xml:space="preserve"> aký sú programátori zvyknutí z </w:t>
      </w:r>
      <w:r>
        <w:t xml:space="preserve">programovania pre operačný systém. Obmedzená veľkosť operačnej pamäte nám zatvára dvere pred použitím komplexnejšieho operačného systému, čo však nevylučuje vytvorenie plánovača úloh pre </w:t>
      </w:r>
      <w:r w:rsidR="00791F0C">
        <w:t>tieto</w:t>
      </w:r>
      <w:r>
        <w:t xml:space="preserve"> zariadeni</w:t>
      </w:r>
      <w:r w:rsidR="00791F0C">
        <w:t>a</w:t>
      </w:r>
      <w:r>
        <w:t>.</w:t>
      </w:r>
      <w:r w:rsidR="00791F0C">
        <w:t xml:space="preserve"> </w:t>
      </w:r>
    </w:p>
    <w:p w14:paraId="34DAD7B1" w14:textId="1F507A08" w:rsidR="00791F0C" w:rsidRDefault="00791F0C" w:rsidP="00791F0C">
      <w:pPr>
        <w:pStyle w:val="ZPNormalnyText"/>
      </w:pPr>
      <w:r>
        <w:t>Navrhli sme inovatívny spôsob programovania</w:t>
      </w:r>
      <w:r w:rsidR="00804498">
        <w:t>,</w:t>
      </w:r>
      <w:r>
        <w:t xml:space="preserve"> založený na myšlienke komponentového a udalosťami orientovaného programovania, ktorý poznáme zo sveta programovania </w:t>
      </w:r>
      <w:proofErr w:type="spellStart"/>
      <w:r>
        <w:t>desktopových</w:t>
      </w:r>
      <w:proofErr w:type="spellEnd"/>
      <w:r>
        <w:t xml:space="preserve"> a mobilných aplikácií. Tento spôsob sme implementovali v riešení nazvanom </w:t>
      </w:r>
      <w:r w:rsidRPr="00BC4728">
        <w:t>ACProg</w:t>
      </w:r>
      <w:r>
        <w:t>.</w:t>
      </w:r>
      <w:r w:rsidR="008A0F46">
        <w:t xml:space="preserve"> Riešenie ACProg sme sa rozhodli doplniť integrovaným vývojovým prostredím. Programátor v prostredí mô</w:t>
      </w:r>
      <w:r w:rsidR="00804498">
        <w:t>že</w:t>
      </w:r>
      <w:r w:rsidR="008A0F46">
        <w:t xml:space="preserve"> s projektom pracovať od vytvorenia až po kompiláciu a spustenie na Arduino zariadení. Integrované vývojové </w:t>
      </w:r>
      <w:r w:rsidR="008A0F46">
        <w:lastRenderedPageBreak/>
        <w:t>prostredie sme doplnili o verifikáciu projektu pomocou abstraktnej syntaktickej analýzy a</w:t>
      </w:r>
      <w:r w:rsidR="00804498">
        <w:t> </w:t>
      </w:r>
      <w:r w:rsidR="008A0F46">
        <w:t>pravidiel</w:t>
      </w:r>
      <w:r w:rsidR="00804498">
        <w:t>,</w:t>
      </w:r>
      <w:r w:rsidR="008A0F46">
        <w:t xml:space="preserve"> aké musia komponenty aj zdrojový kód spĺňať.</w:t>
      </w:r>
    </w:p>
    <w:p w14:paraId="28A22A90" w14:textId="2482EFB2" w:rsidR="00791F0C" w:rsidRDefault="00791F0C" w:rsidP="00791F0C">
      <w:pPr>
        <w:pStyle w:val="ZPNormalnyText"/>
      </w:pPr>
      <w:r>
        <w:t xml:space="preserve">Prácu sme rozdelili do siedmich kapitol. V prvej kapitole sa venujeme </w:t>
      </w:r>
      <w:r w:rsidR="008A0F46">
        <w:t xml:space="preserve">základnému pohľadu na internet vecí, ukážeme si schému </w:t>
      </w:r>
      <w:proofErr w:type="spellStart"/>
      <w:r w:rsidR="008A0F46">
        <w:t>IoT</w:t>
      </w:r>
      <w:proofErr w:type="spellEnd"/>
      <w:r w:rsidR="008A0F46">
        <w:t xml:space="preserve"> a</w:t>
      </w:r>
      <w:r w:rsidR="00804498">
        <w:t> </w:t>
      </w:r>
      <w:r w:rsidR="008A0F46">
        <w:t>priblížime</w:t>
      </w:r>
      <w:r w:rsidR="00804498">
        <w:t>,</w:t>
      </w:r>
      <w:r w:rsidR="008A0F46">
        <w:t xml:space="preserve"> o </w:t>
      </w:r>
      <w:r w:rsidR="008C7C22">
        <w:t>aký softvér</w:t>
      </w:r>
      <w:r w:rsidR="008A0F46">
        <w:t xml:space="preserve"> a hardvér </w:t>
      </w:r>
      <w:r w:rsidR="008C7C22">
        <w:t xml:space="preserve">ide v spojení </w:t>
      </w:r>
      <w:r w:rsidR="008A0F46">
        <w:t>s </w:t>
      </w:r>
      <w:proofErr w:type="spellStart"/>
      <w:r w:rsidR="008A0F46">
        <w:t>IoT</w:t>
      </w:r>
      <w:proofErr w:type="spellEnd"/>
      <w:r w:rsidR="008A0F46">
        <w:t xml:space="preserve">. </w:t>
      </w:r>
      <w:r w:rsidR="00804498">
        <w:t>Nasledujúca kapitola sa zaoberá projektom</w:t>
      </w:r>
      <w:r w:rsidR="008A0F46">
        <w:t xml:space="preserve"> Arduino. Pozrieme sa na možnosti programovani</w:t>
      </w:r>
      <w:r w:rsidR="00A90355">
        <w:t>a</w:t>
      </w:r>
      <w:r w:rsidR="008A0F46">
        <w:t xml:space="preserve"> Arduino dosiek. Analyzovali sme aj niekoľko dostupných riešení pre dosky Arduino, ktoré si v závere tejto kapitoly rozdelíme</w:t>
      </w:r>
      <w:r w:rsidR="00A90355">
        <w:t xml:space="preserve"> a š</w:t>
      </w:r>
      <w:r w:rsidR="008A0F46">
        <w:t xml:space="preserve">tyri dostupné riešenia </w:t>
      </w:r>
      <w:r w:rsidR="00A90355">
        <w:t xml:space="preserve">detailne opíšeme </w:t>
      </w:r>
      <w:r w:rsidR="008A0F46">
        <w:t>v samostatných sekciách.</w:t>
      </w:r>
    </w:p>
    <w:p w14:paraId="57B3C4C1" w14:textId="27D0D395" w:rsidR="008A0F46" w:rsidRDefault="008A0F46" w:rsidP="00791F0C">
      <w:pPr>
        <w:pStyle w:val="ZPNormalnyText"/>
      </w:pPr>
      <w:r>
        <w:t xml:space="preserve">V tretej kapitole </w:t>
      </w:r>
      <w:r w:rsidR="00A90355">
        <w:t xml:space="preserve">sa venujeme komponentovému a udalosťami orientovanému programovaniu. </w:t>
      </w:r>
      <w:r w:rsidR="00804498">
        <w:t xml:space="preserve">Objasníme pojmy </w:t>
      </w:r>
      <w:r w:rsidR="00A90355">
        <w:t>komponent aj udalosť a uvedieme princíp fungovania programov implementujúcich tento návrhový vzor. Vo štvrtej kapitole vysvetlíme pojem integrovaného vývojového prostredia a poukážeme na jeho dôležitosť pri vývoji softvéru.</w:t>
      </w:r>
    </w:p>
    <w:p w14:paraId="334060EC" w14:textId="48F5DE62" w:rsidR="00A90355" w:rsidRDefault="00A90355" w:rsidP="00791F0C">
      <w:pPr>
        <w:pStyle w:val="ZPNormalnyText"/>
      </w:pPr>
      <w:r>
        <w:t>Piata kapitola obsahuje technické detaily nášho riešen</w:t>
      </w:r>
      <w:r w:rsidR="00151821">
        <w:t>ia ACProg. Načrtneme</w:t>
      </w:r>
      <w:r>
        <w:t xml:space="preserve"> princíp generovania zdrojového kódu a</w:t>
      </w:r>
      <w:r w:rsidR="00804498">
        <w:t> </w:t>
      </w:r>
      <w:r w:rsidR="00151821">
        <w:t>ilustrujeme</w:t>
      </w:r>
      <w:r>
        <w:t xml:space="preserve"> vytv</w:t>
      </w:r>
      <w:r w:rsidR="00804498">
        <w:t>áranie</w:t>
      </w:r>
      <w:r>
        <w:t xml:space="preserve"> projekt</w:t>
      </w:r>
      <w:r w:rsidR="00804498">
        <w:t>u</w:t>
      </w:r>
      <w:r>
        <w:t xml:space="preserve"> za použitia riešenia ACProg. V závere kapitoly </w:t>
      </w:r>
      <w:r w:rsidR="00151821">
        <w:t xml:space="preserve">opíšeme </w:t>
      </w:r>
      <w:r>
        <w:t>typy komponentov a ich uloženie v repozitári dostupných komponentov.</w:t>
      </w:r>
    </w:p>
    <w:p w14:paraId="49BAEAC8" w14:textId="567AF3BA" w:rsidR="00A90355" w:rsidRDefault="00A90355" w:rsidP="00791F0C">
      <w:pPr>
        <w:pStyle w:val="ZPNormalnyText"/>
      </w:pPr>
      <w:r>
        <w:t xml:space="preserve">Šiesta kapitola sa venuje vytvoreniu integrovaného vývojového prostredia. </w:t>
      </w:r>
      <w:r w:rsidR="00804498">
        <w:t>Na začiatku opíšeme</w:t>
      </w:r>
      <w:r>
        <w:t xml:space="preserve"> navrhnut</w:t>
      </w:r>
      <w:r w:rsidR="00804498">
        <w:t>ie</w:t>
      </w:r>
      <w:r>
        <w:t xml:space="preserve"> používateľských požiadaviek</w:t>
      </w:r>
      <w:r w:rsidR="007775DC">
        <w:t xml:space="preserve"> pre prostredie. </w:t>
      </w:r>
      <w:r w:rsidR="00804498">
        <w:t xml:space="preserve">Ďalej sa zaoberáme </w:t>
      </w:r>
      <w:r w:rsidR="007775DC">
        <w:t>technologickou analýzou pre naplnenie požiadaviek a prípravu implementácie. Kapitola pokračuje implementáciou rozdelenou po</w:t>
      </w:r>
      <w:r w:rsidR="00804498">
        <w:t>dľa</w:t>
      </w:r>
      <w:r w:rsidR="007775DC">
        <w:t xml:space="preserve"> jednotlivých grafických komponento</w:t>
      </w:r>
      <w:r w:rsidR="00151821">
        <w:t>v</w:t>
      </w:r>
      <w:r w:rsidR="007775DC">
        <w:t xml:space="preserve"> integrovaného vývojového prostredia. Zvlášť sekcia je venovaná verifikácii projektu pomocou abstraktnej syntaktickej analýzy.</w:t>
      </w:r>
    </w:p>
    <w:p w14:paraId="31F7BDC5" w14:textId="010DA2A0" w:rsidR="007775DC" w:rsidRPr="00791F0C" w:rsidRDefault="007775DC" w:rsidP="00791F0C">
      <w:pPr>
        <w:pStyle w:val="ZPNormalnyText"/>
      </w:pPr>
      <w:r>
        <w:t xml:space="preserve">V poslednej kapitole </w:t>
      </w:r>
      <w:r w:rsidR="00804498">
        <w:t>priblížime,</w:t>
      </w:r>
      <w:r>
        <w:t xml:space="preserve"> ako vytvárať nové typy komponentov do projektu ACProg. Ukážeme si na základnom komponente digitálneho vstupu všetky oblasti</w:t>
      </w:r>
      <w:r w:rsidR="00151821">
        <w:t>,</w:t>
      </w:r>
      <w:r>
        <w:t xml:space="preserve"> aké môže typ komponentu obsahovať. Na základe vysvetlenia vytvoríme nový komunikačný typ pre rádiovú komunikáciu 433</w:t>
      </w:r>
      <w:r w:rsidR="00151821">
        <w:t xml:space="preserve"> </w:t>
      </w:r>
      <w:r>
        <w:t>MHz.</w:t>
      </w:r>
    </w:p>
    <w:p w14:paraId="24E1F6CB" w14:textId="77777777" w:rsidR="00B516F8" w:rsidRDefault="00B516F8" w:rsidP="00CB3095">
      <w:pPr>
        <w:pStyle w:val="Nadpis1"/>
      </w:pPr>
      <w:bookmarkStart w:id="26" w:name="_Ref509758086"/>
      <w:bookmarkStart w:id="27" w:name="_Toc512360038"/>
      <w:bookmarkStart w:id="28" w:name="_Toc102191183"/>
      <w:bookmarkStart w:id="29" w:name="_Ref101960788"/>
      <w:bookmarkStart w:id="30" w:name="_Ref101952784"/>
      <w:bookmarkStart w:id="31" w:name="_Toc224306945"/>
      <w:r>
        <w:lastRenderedPageBreak/>
        <w:t>Internet vecí</w:t>
      </w:r>
      <w:bookmarkEnd w:id="26"/>
      <w:bookmarkEnd w:id="27"/>
    </w:p>
    <w:p w14:paraId="4ED8DCED" w14:textId="77777777" w:rsidR="00D24649" w:rsidRDefault="006C01A6" w:rsidP="00396266">
      <w:r>
        <w:t>Pojem internetu vecí (</w:t>
      </w:r>
      <w:proofErr w:type="spellStart"/>
      <w:r>
        <w:t>IoT</w:t>
      </w:r>
      <w:proofErr w:type="spellEnd"/>
      <w:r>
        <w:t xml:space="preserve">) pokrýva viac ako len koncept alebo technológiu. Je to nový prístup, ktorý ovplyvňuje vývoj aktuálnych technológií, aplikácií a vízií. </w:t>
      </w:r>
    </w:p>
    <w:p w14:paraId="0BC5949A" w14:textId="0C4E02E4" w:rsidR="00B516F8" w:rsidRDefault="00723A3B" w:rsidP="00396266">
      <w:r>
        <w:t>Kvôli rozsiahlosti</w:t>
      </w:r>
      <w:r w:rsidR="003C79F7">
        <w:t xml:space="preserve"> oblasti </w:t>
      </w:r>
      <w:proofErr w:type="spellStart"/>
      <w:r w:rsidR="003C79F7">
        <w:t>IoT</w:t>
      </w:r>
      <w:proofErr w:type="spellEnd"/>
      <w:r>
        <w:t xml:space="preserve"> </w:t>
      </w:r>
      <w:r w:rsidR="000708EB">
        <w:t>zatiaľ</w:t>
      </w:r>
      <w:r w:rsidR="006C01A6">
        <w:t xml:space="preserve"> ne</w:t>
      </w:r>
      <w:r w:rsidR="000708EB">
        <w:t xml:space="preserve">existuje </w:t>
      </w:r>
      <w:r w:rsidR="00E3257F">
        <w:t>ustálená</w:t>
      </w:r>
      <w:r w:rsidR="000708EB">
        <w:t xml:space="preserve"> definícia tohto pojmu</w:t>
      </w:r>
      <w:r w:rsidR="006C01A6">
        <w:t>. Viaceré vedecké články sa zhodujú v tom,</w:t>
      </w:r>
      <w:r>
        <w:t xml:space="preserve"> že </w:t>
      </w:r>
      <w:r w:rsidR="006C01A6">
        <w:t>k</w:t>
      </w:r>
      <w:r w:rsidR="00A801B1">
        <w:t>ľúčovým prv</w:t>
      </w:r>
      <w:r w:rsidR="006C01A6">
        <w:t xml:space="preserve">kom </w:t>
      </w:r>
      <w:proofErr w:type="spellStart"/>
      <w:r w:rsidR="006C01A6">
        <w:t>IoT</w:t>
      </w:r>
      <w:proofErr w:type="spellEnd"/>
      <w:r w:rsidR="00A801B1">
        <w:t xml:space="preserve"> je prepojenie fyzického a digitálneho sveta</w:t>
      </w:r>
      <w:r>
        <w:t xml:space="preserve"> pomocou senzorov a aktuátorov.</w:t>
      </w:r>
      <w:r w:rsidR="00E11D6B">
        <w:t xml:space="preserve"> </w:t>
      </w:r>
      <w:r w:rsidR="00781DD9">
        <w:t xml:space="preserve">Okrem toho je pre </w:t>
      </w:r>
      <w:proofErr w:type="spellStart"/>
      <w:r w:rsidR="00781DD9">
        <w:t>IoT</w:t>
      </w:r>
      <w:proofErr w:type="spellEnd"/>
      <w:r w:rsidR="00781DD9">
        <w:t xml:space="preserve"> zariadenia</w:t>
      </w:r>
      <w:r w:rsidR="00E11D6B">
        <w:t xml:space="preserve"> </w:t>
      </w:r>
      <w:r w:rsidR="00781DD9">
        <w:t>dôležité vedieť</w:t>
      </w:r>
      <w:r w:rsidR="00E11D6B">
        <w:t xml:space="preserve"> komunikovať s inými zariadeniami, počítačmi či </w:t>
      </w:r>
      <w:r w:rsidR="00CD4F08">
        <w:t>ľuďmi</w:t>
      </w:r>
      <w:r w:rsidR="00E11D6B">
        <w:t xml:space="preserve"> pomocou počítačovej siete</w:t>
      </w:r>
      <w:sdt>
        <w:sdtPr>
          <w:id w:val="353312381"/>
          <w:citation/>
        </w:sdtPr>
        <w:sdtEndPr/>
        <w:sdtContent>
          <w:r w:rsidR="00E11D6B">
            <w:fldChar w:fldCharType="begin"/>
          </w:r>
          <w:r w:rsidR="00E11D6B">
            <w:instrText xml:space="preserve">CITATION Giu10 \l 1051 </w:instrText>
          </w:r>
          <w:r w:rsidR="00E11D6B">
            <w:fldChar w:fldCharType="separate"/>
          </w:r>
          <w:r w:rsidR="002A351F">
            <w:rPr>
              <w:noProof/>
            </w:rPr>
            <w:t xml:space="preserve"> [1]</w:t>
          </w:r>
          <w:r w:rsidR="00E11D6B">
            <w:fldChar w:fldCharType="end"/>
          </w:r>
        </w:sdtContent>
      </w:sdt>
      <w:r w:rsidR="00AC099C">
        <w:t xml:space="preserve"> pre následné vykonávanie akcií. Nasledujúca schéma reprezentuje </w:t>
      </w:r>
      <w:proofErr w:type="spellStart"/>
      <w:r w:rsidR="00AC099C">
        <w:t>IoT</w:t>
      </w:r>
      <w:proofErr w:type="spellEnd"/>
      <w:r w:rsidR="00AC099C">
        <w:t xml:space="preserve"> v komunikačnej postupnosti.</w:t>
      </w:r>
    </w:p>
    <w:p w14:paraId="35E29D08" w14:textId="77777777" w:rsidR="00AC099C" w:rsidRDefault="00AC099C" w:rsidP="00FE0A9C">
      <w:pPr>
        <w:pStyle w:val="Obrzok"/>
      </w:pPr>
      <w:r>
        <w:drawing>
          <wp:inline distT="0" distB="0" distL="0" distR="0" wp14:anchorId="4B1AC5E2" wp14:editId="77340ABB">
            <wp:extent cx="4340230" cy="3522623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0" cy="352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F0184" w14:textId="70BB2C7E" w:rsidR="00AC099C" w:rsidRDefault="00AC099C" w:rsidP="00FE0A9C">
      <w:pPr>
        <w:pStyle w:val="ObrazokPopis"/>
      </w:pPr>
      <w:bookmarkStart w:id="32" w:name="_Toc512360081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</w:t>
      </w:r>
      <w:r w:rsidR="006A57B3">
        <w:rPr>
          <w:noProof/>
        </w:rPr>
        <w:fldChar w:fldCharType="end"/>
      </w:r>
      <w:r>
        <w:tab/>
      </w:r>
      <w:r w:rsidR="004D1804">
        <w:t xml:space="preserve">Schéma reprezentujúca </w:t>
      </w:r>
      <w:proofErr w:type="spellStart"/>
      <w:r w:rsidR="004D1804">
        <w:t>IoT</w:t>
      </w:r>
      <w:proofErr w:type="spellEnd"/>
      <w:sdt>
        <w:sdtPr>
          <w:id w:val="325721473"/>
          <w:citation/>
        </w:sdtPr>
        <w:sdtEndPr/>
        <w:sdtContent>
          <w:r w:rsidR="0040744A">
            <w:fldChar w:fldCharType="begin"/>
          </w:r>
          <w:r w:rsidR="0040744A">
            <w:instrText xml:space="preserve"> CITATION Rad \l 1051 </w:instrText>
          </w:r>
          <w:r w:rsidR="0040744A">
            <w:fldChar w:fldCharType="separate"/>
          </w:r>
          <w:r w:rsidR="002A351F">
            <w:rPr>
              <w:noProof/>
            </w:rPr>
            <w:t xml:space="preserve"> [2]</w:t>
          </w:r>
          <w:r w:rsidR="0040744A">
            <w:fldChar w:fldCharType="end"/>
          </w:r>
        </w:sdtContent>
      </w:sdt>
      <w:bookmarkEnd w:id="32"/>
    </w:p>
    <w:p w14:paraId="74171A25" w14:textId="1CA44DFF" w:rsidR="00D24649" w:rsidRDefault="004D1804" w:rsidP="00396266">
      <w:r>
        <w:t>P</w:t>
      </w:r>
      <w:r w:rsidR="003C79F7">
        <w:t xml:space="preserve">ri popise </w:t>
      </w:r>
      <w:r>
        <w:t xml:space="preserve">schémy </w:t>
      </w:r>
      <w:r w:rsidR="003C79F7">
        <w:t xml:space="preserve">je vhodné začať senzormi a následne pokračovať v smere toku </w:t>
      </w:r>
      <w:r>
        <w:t>dát. Senzory sú har</w:t>
      </w:r>
      <w:r w:rsidR="001A73A3">
        <w:t>d</w:t>
      </w:r>
      <w:r>
        <w:t>vérové zariadenia, ktoré zb</w:t>
      </w:r>
      <w:r w:rsidR="001A73A3">
        <w:t>i</w:t>
      </w:r>
      <w:r>
        <w:t xml:space="preserve">erajú informácie z fyzického sveta a menia ich na digitálny signál. Signál smeruje do </w:t>
      </w:r>
      <w:proofErr w:type="spellStart"/>
      <w:r>
        <w:t>mikrokontroléra</w:t>
      </w:r>
      <w:proofErr w:type="spellEnd"/>
      <w:r>
        <w:t xml:space="preserve">, </w:t>
      </w:r>
      <w:r w:rsidR="001A73A3">
        <w:t>ktorý</w:t>
      </w:r>
      <w:r>
        <w:t xml:space="preserve"> vykonáva lokálne spracovanie. Lokálne spracovanie</w:t>
      </w:r>
      <w:r w:rsidR="00F81DB7">
        <w:t xml:space="preserve"> (angl. </w:t>
      </w:r>
      <w:proofErr w:type="spellStart"/>
      <w:r w:rsidR="00F81DB7">
        <w:t>Local</w:t>
      </w:r>
      <w:proofErr w:type="spellEnd"/>
      <w:r w:rsidR="00F81DB7">
        <w:t xml:space="preserve"> </w:t>
      </w:r>
      <w:proofErr w:type="spellStart"/>
      <w:r w:rsidR="00F81DB7">
        <w:t>Processing</w:t>
      </w:r>
      <w:proofErr w:type="spellEnd"/>
      <w:r w:rsidR="00F81DB7">
        <w:t>)</w:t>
      </w:r>
      <w:r>
        <w:t xml:space="preserve"> spočíva v prevode signálu na digitálne dáta</w:t>
      </w:r>
      <w:r w:rsidR="00E3257F">
        <w:t xml:space="preserve"> a vykonaní analýzy zozbieraných dát. Lokálne spracovanie môže rozhodovať o vykonaní </w:t>
      </w:r>
      <w:r>
        <w:t xml:space="preserve">akcie a ihneď ovplyvňovať fyzický svet. </w:t>
      </w:r>
    </w:p>
    <w:p w14:paraId="6FE61EFC" w14:textId="32F0A2B7" w:rsidR="00C75B7C" w:rsidRDefault="004D1804" w:rsidP="00396266">
      <w:r>
        <w:t>Po lokálnom spracovaní sa dáta</w:t>
      </w:r>
      <w:r w:rsidR="00E3257F">
        <w:t xml:space="preserve"> môžu</w:t>
      </w:r>
      <w:r>
        <w:t xml:space="preserve"> uloži</w:t>
      </w:r>
      <w:r w:rsidR="00E3257F">
        <w:t>ť</w:t>
      </w:r>
      <w:r>
        <w:t xml:space="preserve"> na lokálne úložisko </w:t>
      </w:r>
      <w:r w:rsidR="003C79F7">
        <w:t>s účelom ich budúcej</w:t>
      </w:r>
      <w:r>
        <w:t xml:space="preserve"> analýzy. Keďže hovoríme o internete vecí, tak je na miest</w:t>
      </w:r>
      <w:r w:rsidR="001A73A3">
        <w:t>e</w:t>
      </w:r>
      <w:r>
        <w:t xml:space="preserve"> </w:t>
      </w:r>
      <w:r w:rsidR="001A73A3">
        <w:t xml:space="preserve">uvažovať </w:t>
      </w:r>
      <w:r>
        <w:t xml:space="preserve">o online </w:t>
      </w:r>
      <w:r>
        <w:lastRenderedPageBreak/>
        <w:t>zdieľaní dát s ostatnými zariadeniami pomocou počítačovej siete</w:t>
      </w:r>
      <w:r w:rsidR="00F81DB7">
        <w:t xml:space="preserve"> (angl. </w:t>
      </w:r>
      <w:proofErr w:type="spellStart"/>
      <w:r w:rsidR="00F81DB7">
        <w:t>network</w:t>
      </w:r>
      <w:proofErr w:type="spellEnd"/>
      <w:r w:rsidR="00F81DB7">
        <w:t>, internet)</w:t>
      </w:r>
      <w:r>
        <w:t>.</w:t>
      </w:r>
      <w:r w:rsidR="00F81DB7">
        <w:t xml:space="preserve"> Ostatnými zariadeniami rozumieme</w:t>
      </w:r>
      <w:r w:rsidR="000411DF">
        <w:t xml:space="preserve"> rovnocenné </w:t>
      </w:r>
      <w:proofErr w:type="spellStart"/>
      <w:r w:rsidR="000411DF">
        <w:t>IoT</w:t>
      </w:r>
      <w:proofErr w:type="spellEnd"/>
      <w:r w:rsidR="000411DF">
        <w:t xml:space="preserve"> </w:t>
      </w:r>
      <w:proofErr w:type="spellStart"/>
      <w:r w:rsidR="000411DF">
        <w:t>mikrokontroléry</w:t>
      </w:r>
      <w:proofErr w:type="spellEnd"/>
      <w:r w:rsidR="00F81DB7">
        <w:t xml:space="preserve"> alebo </w:t>
      </w:r>
      <w:proofErr w:type="spellStart"/>
      <w:r w:rsidR="00F81DB7">
        <w:t>IoT</w:t>
      </w:r>
      <w:proofErr w:type="spellEnd"/>
      <w:r w:rsidR="00F81DB7">
        <w:t xml:space="preserve"> </w:t>
      </w:r>
      <w:r w:rsidR="00717D37">
        <w:t>server</w:t>
      </w:r>
      <w:r w:rsidR="00F81DB7">
        <w:t>.</w:t>
      </w:r>
      <w:r w:rsidR="00717D37">
        <w:t xml:space="preserve"> </w:t>
      </w:r>
      <w:proofErr w:type="spellStart"/>
      <w:r w:rsidR="00F81DB7">
        <w:t>IoT</w:t>
      </w:r>
      <w:proofErr w:type="spellEnd"/>
      <w:r w:rsidR="00F81DB7">
        <w:t xml:space="preserve"> server </w:t>
      </w:r>
      <w:r w:rsidR="00717D37">
        <w:t xml:space="preserve">je zariadenie na </w:t>
      </w:r>
      <w:r w:rsidR="00F81DB7">
        <w:t xml:space="preserve">počítačovej </w:t>
      </w:r>
      <w:r w:rsidR="00717D37">
        <w:t xml:space="preserve">sieti, ktoré prijíma dáta zo všetkých senzorov </w:t>
      </w:r>
      <w:r w:rsidR="00F81DB7">
        <w:t xml:space="preserve">po ich lokálnom spracovaní. Spracovaniu dát na serveri hovoríme </w:t>
      </w:r>
      <w:proofErr w:type="spellStart"/>
      <w:r w:rsidR="00F81DB7">
        <w:t>cloud</w:t>
      </w:r>
      <w:proofErr w:type="spellEnd"/>
      <w:r w:rsidR="00F81DB7">
        <w:t xml:space="preserve"> spracovanie (angl. </w:t>
      </w:r>
      <w:proofErr w:type="spellStart"/>
      <w:r w:rsidR="00F81DB7">
        <w:t>Cloud</w:t>
      </w:r>
      <w:proofErr w:type="spellEnd"/>
      <w:r w:rsidR="00F81DB7">
        <w:t xml:space="preserve"> </w:t>
      </w:r>
      <w:proofErr w:type="spellStart"/>
      <w:r w:rsidR="00F81DB7">
        <w:t>Processing</w:t>
      </w:r>
      <w:proofErr w:type="spellEnd"/>
      <w:r w:rsidR="00F81DB7">
        <w:t xml:space="preserve">). </w:t>
      </w:r>
      <w:proofErr w:type="spellStart"/>
      <w:r w:rsidR="00F81DB7">
        <w:t>IoT</w:t>
      </w:r>
      <w:proofErr w:type="spellEnd"/>
      <w:r w:rsidR="00F81DB7">
        <w:t xml:space="preserve"> server po spracovaní dát môže vyvolať vykonanie akcie aktuátormi na </w:t>
      </w:r>
      <w:proofErr w:type="spellStart"/>
      <w:r w:rsidR="00F81DB7">
        <w:t>mikrokontroléroch</w:t>
      </w:r>
      <w:proofErr w:type="spellEnd"/>
      <w:r w:rsidR="00F81DB7">
        <w:t xml:space="preserve"> v sieti a ovplyvňovať tým fyzický svet.</w:t>
      </w:r>
    </w:p>
    <w:p w14:paraId="1B050F11" w14:textId="0422876E" w:rsidR="003C79F7" w:rsidRDefault="00717D37" w:rsidP="00396266">
      <w:r>
        <w:t xml:space="preserve">Pozícia </w:t>
      </w:r>
      <w:proofErr w:type="spellStart"/>
      <w:r>
        <w:t>cloud</w:t>
      </w:r>
      <w:proofErr w:type="spellEnd"/>
      <w:r>
        <w:t xml:space="preserve"> spracovania je veľmi podobná lokálnemu spracovaniu. Hlavným rozdielom je množstvo spracovávaných dát. Kým pre lokálne spracovanie máme </w:t>
      </w:r>
      <w:r w:rsidR="000C11C6">
        <w:t xml:space="preserve">k dispozícii </w:t>
      </w:r>
      <w:r>
        <w:t>nízke výkonnostné prostriedky</w:t>
      </w:r>
      <w:r w:rsidR="006C3946">
        <w:t>,</w:t>
      </w:r>
      <w:r>
        <w:t xml:space="preserve"> pri </w:t>
      </w:r>
      <w:proofErr w:type="spellStart"/>
      <w:r>
        <w:t>cloud</w:t>
      </w:r>
      <w:proofErr w:type="spellEnd"/>
      <w:r>
        <w:t xml:space="preserve"> spracovaní </w:t>
      </w:r>
      <w:r w:rsidR="000C11C6">
        <w:t xml:space="preserve">ide o </w:t>
      </w:r>
      <w:r>
        <w:t>gigabajt</w:t>
      </w:r>
      <w:r w:rsidR="006C3946">
        <w:t xml:space="preserve">y pamäte s výkonnými procesormi. Tie </w:t>
      </w:r>
      <w:r>
        <w:t xml:space="preserve">nám umožňujú vykonávať náročné spracovania prijatých dát. Všetky spracované dáta sa následne ukladajú na </w:t>
      </w:r>
      <w:proofErr w:type="spellStart"/>
      <w:r>
        <w:t>cloud</w:t>
      </w:r>
      <w:proofErr w:type="spellEnd"/>
      <w:r>
        <w:t xml:space="preserve"> úložisk</w:t>
      </w:r>
      <w:r w:rsidR="000C11C6">
        <w:t>o</w:t>
      </w:r>
      <w:r w:rsidR="000411DF">
        <w:t>.</w:t>
      </w:r>
    </w:p>
    <w:p w14:paraId="41D9F4FA" w14:textId="60A46FC8" w:rsidR="00AC099C" w:rsidRDefault="00717D37" w:rsidP="00396266">
      <w:r>
        <w:t xml:space="preserve">V mnohých </w:t>
      </w:r>
      <w:proofErr w:type="spellStart"/>
      <w:r>
        <w:t>IoT</w:t>
      </w:r>
      <w:proofErr w:type="spellEnd"/>
      <w:r>
        <w:t xml:space="preserve"> projektoch sa však </w:t>
      </w:r>
      <w:r w:rsidR="00A71261">
        <w:t>stretávame s tým</w:t>
      </w:r>
      <w:r>
        <w:t xml:space="preserve">, </w:t>
      </w:r>
      <w:r w:rsidR="002C1B1A">
        <w:t>že loká</w:t>
      </w:r>
      <w:r w:rsidR="00C75B7C">
        <w:t>lne spracovanie je úplne vynech</w:t>
      </w:r>
      <w:r w:rsidR="002C1B1A">
        <w:t xml:space="preserve">ané a všetky nazbierané dáta zo senzorov sa priamo odosielajú na </w:t>
      </w:r>
      <w:proofErr w:type="spellStart"/>
      <w:r w:rsidR="002C1B1A">
        <w:t>cloud</w:t>
      </w:r>
      <w:proofErr w:type="spellEnd"/>
      <w:r w:rsidR="002C1B1A">
        <w:t xml:space="preserve"> spracovanie.</w:t>
      </w:r>
    </w:p>
    <w:p w14:paraId="6197F45C" w14:textId="77777777" w:rsidR="00AB2B40" w:rsidRDefault="00AB2B40" w:rsidP="00717D37"/>
    <w:p w14:paraId="1D864996" w14:textId="77777777" w:rsidR="00B516F8" w:rsidRDefault="00B516F8" w:rsidP="00B516F8">
      <w:pPr>
        <w:pStyle w:val="Nadpis2"/>
      </w:pPr>
      <w:bookmarkStart w:id="33" w:name="_Toc512360039"/>
      <w:r>
        <w:t>Hardvér</w:t>
      </w:r>
      <w:bookmarkEnd w:id="33"/>
      <w:r>
        <w:t xml:space="preserve"> </w:t>
      </w:r>
    </w:p>
    <w:p w14:paraId="1E71812C" w14:textId="44F8F69E" w:rsidR="00A35D08" w:rsidRDefault="00392C6A" w:rsidP="00396266">
      <w:r>
        <w:t xml:space="preserve">Základným stavebným prvkom </w:t>
      </w:r>
      <w:r w:rsidR="00864203">
        <w:t xml:space="preserve">lokálneho spracovania v </w:t>
      </w:r>
      <w:proofErr w:type="spellStart"/>
      <w:r>
        <w:t>IoT</w:t>
      </w:r>
      <w:proofErr w:type="spellEnd"/>
      <w:r>
        <w:t xml:space="preserve"> je mikrokontrolér, ktorý riadi prácu zariadenia. Na mikrokontrolér sú pripojené senzory, aktuátory a obvody podporujúce komunikáciu s ďalšími zariadeniami. </w:t>
      </w:r>
      <w:r w:rsidR="00172F0F">
        <w:t xml:space="preserve">Mikrokontrolér je elektronický čip obsahujúci obvody pre </w:t>
      </w:r>
      <w:r w:rsidR="00781DD9">
        <w:t>zavedenie</w:t>
      </w:r>
      <w:r w:rsidR="00172F0F">
        <w:t xml:space="preserve"> a beh softvéru. </w:t>
      </w:r>
      <w:r w:rsidR="00AE762B">
        <w:t xml:space="preserve">Menovite sú </w:t>
      </w:r>
      <w:r w:rsidR="00C75B7C">
        <w:t xml:space="preserve">to </w:t>
      </w:r>
      <w:r w:rsidR="00AE762B">
        <w:t>R</w:t>
      </w:r>
      <w:r w:rsidR="00A35D08">
        <w:t xml:space="preserve">AM, ROM a </w:t>
      </w:r>
      <w:r w:rsidR="00AE762B">
        <w:t xml:space="preserve">CPU. </w:t>
      </w:r>
    </w:p>
    <w:p w14:paraId="43C1C301" w14:textId="4A427041" w:rsidR="004645E5" w:rsidRDefault="00AE762B" w:rsidP="00396266">
      <w:r>
        <w:t xml:space="preserve">Avšak </w:t>
      </w:r>
      <w:r w:rsidR="000411DF">
        <w:t xml:space="preserve">typické </w:t>
      </w:r>
      <w:r>
        <w:t xml:space="preserve">parametre týchto obvodov sú relatívne nízke oproti bežne dostupným počítačom. </w:t>
      </w:r>
      <w:r w:rsidR="00781DD9">
        <w:t>Napríklad</w:t>
      </w:r>
      <w:r>
        <w:t xml:space="preserve"> mikrokontrolér</w:t>
      </w:r>
      <w:r w:rsidR="006C3946">
        <w:t xml:space="preserve"> ATMEGA328</w:t>
      </w:r>
      <w:r w:rsidR="007C207C">
        <w:t xml:space="preserve">, ktorý používajú aj dosky Arduino, </w:t>
      </w:r>
      <w:r>
        <w:t>disponuje 32</w:t>
      </w:r>
      <w:r w:rsidR="003C3F53">
        <w:t xml:space="preserve"> </w:t>
      </w:r>
      <w:proofErr w:type="spellStart"/>
      <w:r>
        <w:t>kB</w:t>
      </w:r>
      <w:proofErr w:type="spellEnd"/>
      <w:r>
        <w:t xml:space="preserve"> ROM a</w:t>
      </w:r>
      <w:r w:rsidR="002C1B1A">
        <w:t> </w:t>
      </w:r>
      <w:r>
        <w:t>2</w:t>
      </w:r>
      <w:r w:rsidR="002C1B1A">
        <w:t xml:space="preserve"> </w:t>
      </w:r>
      <w:proofErr w:type="spellStart"/>
      <w:r>
        <w:t>kB</w:t>
      </w:r>
      <w:proofErr w:type="spellEnd"/>
      <w:r>
        <w:t xml:space="preserve"> RAM so 16-bitovým </w:t>
      </w:r>
      <w:r w:rsidR="00FC68E3">
        <w:t>20</w:t>
      </w:r>
      <w:r w:rsidR="002C1B1A">
        <w:t xml:space="preserve"> </w:t>
      </w:r>
      <w:r w:rsidR="00FC68E3">
        <w:t xml:space="preserve">MHz </w:t>
      </w:r>
      <w:r>
        <w:t>CPU v cene približne dvoch dolárov.</w:t>
      </w:r>
    </w:p>
    <w:p w14:paraId="7B62CA16" w14:textId="011AD9A3" w:rsidR="00B516F8" w:rsidRDefault="00392C6A" w:rsidP="00396266">
      <w:r w:rsidRPr="004645E5">
        <w:rPr>
          <w:b/>
        </w:rPr>
        <w:t>Senzory</w:t>
      </w:r>
      <w:r>
        <w:t xml:space="preserve"> sú </w:t>
      </w:r>
      <w:r w:rsidR="004645E5">
        <w:t>elektronické súčiastky</w:t>
      </w:r>
      <w:r w:rsidR="006C3946">
        <w:t>,</w:t>
      </w:r>
      <w:r>
        <w:t xml:space="preserve"> pomocou ktorých mikrokontrolér získava informácie o fyzickom svete v digitálnej informácii, napr. </w:t>
      </w:r>
      <w:r w:rsidR="002C1B1A">
        <w:t>odmeraním</w:t>
      </w:r>
      <w:r>
        <w:t xml:space="preserve"> elektrického odporu</w:t>
      </w:r>
      <w:r w:rsidR="004645E5">
        <w:t>. Komunikácia senz</w:t>
      </w:r>
      <w:r w:rsidR="00781DD9">
        <w:t>ora s mikrokontrolérom spočíva v</w:t>
      </w:r>
      <w:r w:rsidR="004645E5">
        <w:t> </w:t>
      </w:r>
      <w:r w:rsidR="00781DD9">
        <w:t>čítaní</w:t>
      </w:r>
      <w:r w:rsidR="004645E5">
        <w:t xml:space="preserve"> elektrického napätia, ktoré mikrokontrolér </w:t>
      </w:r>
      <w:r w:rsidR="00781DD9">
        <w:t>spracuje</w:t>
      </w:r>
      <w:r w:rsidR="004645E5">
        <w:t xml:space="preserve"> do digitálnej podoby a</w:t>
      </w:r>
      <w:r w:rsidR="00781DD9">
        <w:t xml:space="preserve"> prevedie </w:t>
      </w:r>
      <w:r w:rsidR="004645E5">
        <w:t xml:space="preserve">do meraných jednotiek. </w:t>
      </w:r>
      <w:r w:rsidR="00781DD9">
        <w:t>Napríklad p</w:t>
      </w:r>
      <w:r w:rsidR="004645E5">
        <w:t xml:space="preserve">ri meraní elektrického odporu by sme </w:t>
      </w:r>
      <w:r w:rsidR="000411DF">
        <w:t>namerané</w:t>
      </w:r>
      <w:r w:rsidR="004645E5">
        <w:t xml:space="preserve"> elektrické napätie prepočítali na </w:t>
      </w:r>
      <w:r w:rsidR="00781DD9">
        <w:t xml:space="preserve">digitálnu </w:t>
      </w:r>
      <w:r w:rsidR="000411DF">
        <w:t>informáciu</w:t>
      </w:r>
      <w:r w:rsidR="00781DD9">
        <w:t xml:space="preserve"> v ohmoch</w:t>
      </w:r>
      <w:r w:rsidR="002C1B1A">
        <w:t>.</w:t>
      </w:r>
    </w:p>
    <w:p w14:paraId="17EFAE33" w14:textId="2A6C580A" w:rsidR="004645E5" w:rsidRDefault="004645E5" w:rsidP="00396266">
      <w:r w:rsidRPr="004645E5">
        <w:rPr>
          <w:b/>
        </w:rPr>
        <w:lastRenderedPageBreak/>
        <w:t>Aktuátory</w:t>
      </w:r>
      <w:r>
        <w:t xml:space="preserve"> sú elektronické súčiastky ovplyvňujúce fyzický svet. Zaraďujeme </w:t>
      </w:r>
      <w:r w:rsidR="006E0F93">
        <w:t>sem</w:t>
      </w:r>
      <w:r>
        <w:t xml:space="preserve"> motory, svetlá, reproduktory</w:t>
      </w:r>
      <w:r w:rsidR="00F623CE">
        <w:t xml:space="preserve"> a pod</w:t>
      </w:r>
      <w:r>
        <w:t>. Tieto súčiastky sú riadené informáciami prijatými od mikrokontrolérov.</w:t>
      </w:r>
    </w:p>
    <w:p w14:paraId="05F01C02" w14:textId="77777777" w:rsidR="00B516F8" w:rsidRDefault="00B516F8" w:rsidP="00B516F8">
      <w:pPr>
        <w:pStyle w:val="Nadpis2"/>
      </w:pPr>
      <w:bookmarkStart w:id="34" w:name="_Toc512360040"/>
      <w:r>
        <w:t>Soft</w:t>
      </w:r>
      <w:r w:rsidR="00172F0F">
        <w:t>vér</w:t>
      </w:r>
      <w:bookmarkEnd w:id="34"/>
    </w:p>
    <w:p w14:paraId="676F1C77" w14:textId="0618488C" w:rsidR="007C207C" w:rsidRDefault="00172F0F" w:rsidP="00396266">
      <w:r>
        <w:t xml:space="preserve">Na riadenie </w:t>
      </w:r>
      <w:proofErr w:type="spellStart"/>
      <w:r>
        <w:t>mikrokontroléra</w:t>
      </w:r>
      <w:proofErr w:type="spellEnd"/>
      <w:r>
        <w:t xml:space="preserve"> je potrebný obslužný softvér napálený v jeho pamäti</w:t>
      </w:r>
      <w:r w:rsidR="00781DD9">
        <w:t xml:space="preserve"> ROM</w:t>
      </w:r>
      <w:r>
        <w:t xml:space="preserve">. Tento softvér je </w:t>
      </w:r>
      <w:r w:rsidR="00C145DD">
        <w:t>spustený</w:t>
      </w:r>
      <w:r>
        <w:t xml:space="preserve"> pri privedení elektrického prúdu do </w:t>
      </w:r>
      <w:proofErr w:type="spellStart"/>
      <w:r>
        <w:t>mikrokontroléra</w:t>
      </w:r>
      <w:proofErr w:type="spellEnd"/>
      <w:r>
        <w:t xml:space="preserve">. </w:t>
      </w:r>
      <w:r w:rsidR="00F80D57">
        <w:t>Pomocou neho</w:t>
      </w:r>
      <w:r w:rsidR="001A6BCB">
        <w:t xml:space="preserve"> mikrokontrolé</w:t>
      </w:r>
      <w:r w:rsidR="00C96109">
        <w:t xml:space="preserve">r číta hodnoty vstupných </w:t>
      </w:r>
      <w:proofErr w:type="spellStart"/>
      <w:r w:rsidR="00C96109">
        <w:t>pinov</w:t>
      </w:r>
      <w:proofErr w:type="spellEnd"/>
      <w:r w:rsidR="00C96109">
        <w:t xml:space="preserve"> zo senzorov a riadi výstupné </w:t>
      </w:r>
      <w:proofErr w:type="spellStart"/>
      <w:r w:rsidR="00C96109">
        <w:t>piny</w:t>
      </w:r>
      <w:proofErr w:type="spellEnd"/>
      <w:r w:rsidR="00C96109">
        <w:t xml:space="preserve"> </w:t>
      </w:r>
      <w:r w:rsidR="001A6BCB">
        <w:t>a</w:t>
      </w:r>
      <w:r w:rsidR="00ED73A3">
        <w:t>kt</w:t>
      </w:r>
      <w:r w:rsidR="00E74804">
        <w:t>u</w:t>
      </w:r>
      <w:r w:rsidR="00C96109">
        <w:t>átorov</w:t>
      </w:r>
      <w:r w:rsidR="001A6BCB">
        <w:t>.</w:t>
      </w:r>
      <w:r w:rsidR="007C207C">
        <w:t xml:space="preserve"> Najčastejším programovacím jazykom pre </w:t>
      </w:r>
      <w:proofErr w:type="spellStart"/>
      <w:r w:rsidR="007C207C">
        <w:t>mikrokontroléry</w:t>
      </w:r>
      <w:proofErr w:type="spellEnd"/>
      <w:r w:rsidR="007C207C">
        <w:t xml:space="preserve"> je </w:t>
      </w:r>
      <w:r w:rsidR="000411DF">
        <w:t>oklieštená</w:t>
      </w:r>
      <w:r w:rsidR="007C207C">
        <w:t xml:space="preserve"> verzia jazyka C</w:t>
      </w:r>
      <w:r w:rsidR="000411DF">
        <w:t>++</w:t>
      </w:r>
      <w:r w:rsidR="007C207C">
        <w:t>. Netreba zab</w:t>
      </w:r>
      <w:r w:rsidR="006C3946">
        <w:t>údať</w:t>
      </w:r>
      <w:r w:rsidR="007C207C">
        <w:t xml:space="preserve">, že </w:t>
      </w:r>
      <w:proofErr w:type="spellStart"/>
      <w:r w:rsidR="007C207C">
        <w:t>mikrokontroléry</w:t>
      </w:r>
      <w:proofErr w:type="spellEnd"/>
      <w:r w:rsidR="007C207C">
        <w:t xml:space="preserve"> poskytujú len rádovo 2</w:t>
      </w:r>
      <w:r w:rsidR="00E74804">
        <w:t xml:space="preserve"> </w:t>
      </w:r>
      <w:proofErr w:type="spellStart"/>
      <w:r w:rsidR="007C207C">
        <w:t>kB</w:t>
      </w:r>
      <w:proofErr w:type="spellEnd"/>
      <w:r w:rsidR="007C207C">
        <w:t xml:space="preserve"> op</w:t>
      </w:r>
      <w:r w:rsidR="006C3946">
        <w:t>eračnej pamäte pre beh vytvorených programov</w:t>
      </w:r>
      <w:r w:rsidR="00C96109">
        <w:t>.</w:t>
      </w:r>
    </w:p>
    <w:p w14:paraId="2CA3F3B9" w14:textId="74029D4F" w:rsidR="007C207C" w:rsidRDefault="00C96109" w:rsidP="00C96109">
      <w:r>
        <w:t xml:space="preserve">Výrobcovia mikrokontrolérov dodávajú k mikrokontrolérom aj kompilátor zdrojového kódu. Úlohou kompilátora je previesť program napísaný v upravenej verzii jazyka C do </w:t>
      </w:r>
      <w:proofErr w:type="spellStart"/>
      <w:r>
        <w:t>assembleru</w:t>
      </w:r>
      <w:proofErr w:type="spellEnd"/>
      <w:r>
        <w:t xml:space="preserve"> pre konkrétny model </w:t>
      </w:r>
      <w:proofErr w:type="spellStart"/>
      <w:r>
        <w:t>mikrokontroléra</w:t>
      </w:r>
      <w:proofErr w:type="spellEnd"/>
      <w:r>
        <w:t>. Okrem kompilátorov výrobcovia dodávajú aj integrované vývojové prostredie.</w:t>
      </w:r>
      <w:r w:rsidR="0099777E">
        <w:t xml:space="preserve"> </w:t>
      </w:r>
      <w:r>
        <w:t xml:space="preserve">Ich </w:t>
      </w:r>
      <w:r w:rsidR="0099777E">
        <w:t>hlavnou úlohou je odbremen</w:t>
      </w:r>
      <w:r w:rsidR="00015286">
        <w:t>iť programátorov od opakovaných</w:t>
      </w:r>
      <w:r w:rsidR="0099777E">
        <w:t xml:space="preserve"> krokov a poskytnúť jednoduchú konfiguráciu bez väčšej potreby znalosti celého systému</w:t>
      </w:r>
      <w:r>
        <w:t xml:space="preserve"> kompilátora</w:t>
      </w:r>
      <w:r w:rsidR="0099777E">
        <w:t xml:space="preserve">. Integrované vývojové prostredia </w:t>
      </w:r>
      <w:r>
        <w:t xml:space="preserve">výrazne </w:t>
      </w:r>
      <w:r w:rsidR="0099777E">
        <w:t xml:space="preserve">prispievajú k rýchlejšiemu </w:t>
      </w:r>
      <w:proofErr w:type="spellStart"/>
      <w:r w:rsidR="0099777E">
        <w:t>prototypovaniu</w:t>
      </w:r>
      <w:proofErr w:type="spellEnd"/>
      <w:r w:rsidR="0099777E">
        <w:t xml:space="preserve"> nových nápadov.</w:t>
      </w:r>
    </w:p>
    <w:p w14:paraId="6023EE08" w14:textId="77777777" w:rsidR="00B516F8" w:rsidRDefault="007C207C" w:rsidP="007C207C">
      <w:pPr>
        <w:pStyle w:val="Nadpis2"/>
      </w:pPr>
      <w:r>
        <w:t xml:space="preserve"> </w:t>
      </w:r>
      <w:bookmarkStart w:id="35" w:name="_Toc512360041"/>
      <w:r w:rsidR="00B516F8">
        <w:t>Mikrokontrolér v porovnaní so single-</w:t>
      </w:r>
      <w:proofErr w:type="spellStart"/>
      <w:r w:rsidR="00B516F8">
        <w:t>board</w:t>
      </w:r>
      <w:proofErr w:type="spellEnd"/>
      <w:r w:rsidR="00B516F8">
        <w:t xml:space="preserve"> počítačom</w:t>
      </w:r>
      <w:bookmarkEnd w:id="35"/>
    </w:p>
    <w:p w14:paraId="76C25CD0" w14:textId="26589A34" w:rsidR="00015286" w:rsidRDefault="000F4B07" w:rsidP="00396266">
      <w:r>
        <w:t xml:space="preserve">Hlavnou </w:t>
      </w:r>
      <w:r w:rsidR="000411DF">
        <w:t>funkciou</w:t>
      </w:r>
      <w:r>
        <w:t xml:space="preserve"> </w:t>
      </w:r>
      <w:proofErr w:type="spellStart"/>
      <w:r>
        <w:t>mikrokontroléra</w:t>
      </w:r>
      <w:proofErr w:type="spellEnd"/>
      <w:r>
        <w:t xml:space="preserve"> je komu</w:t>
      </w:r>
      <w:r w:rsidR="000411DF">
        <w:t xml:space="preserve">nikácia so senzormi, </w:t>
      </w:r>
      <w:proofErr w:type="spellStart"/>
      <w:r w:rsidR="000411DF">
        <w:t>aktuátormi</w:t>
      </w:r>
      <w:r>
        <w:t>a</w:t>
      </w:r>
      <w:proofErr w:type="spellEnd"/>
      <w:r>
        <w:t xml:space="preserve"> pod. Pre </w:t>
      </w:r>
      <w:r w:rsidR="00015286">
        <w:t xml:space="preserve">tento typ </w:t>
      </w:r>
      <w:r>
        <w:t>komuni</w:t>
      </w:r>
      <w:r w:rsidR="00015286">
        <w:t>kácie</w:t>
      </w:r>
      <w:r>
        <w:t xml:space="preserve"> je dôležité presné časovanie prenosu signálov</w:t>
      </w:r>
      <w:r w:rsidR="007031BB">
        <w:t>, ktoré</w:t>
      </w:r>
      <w:r w:rsidR="00614037">
        <w:t xml:space="preserve"> nám </w:t>
      </w:r>
      <w:proofErr w:type="spellStart"/>
      <w:r w:rsidR="00614037">
        <w:t>mikrokontroléry</w:t>
      </w:r>
      <w:proofErr w:type="spellEnd"/>
      <w:r w:rsidR="00614037">
        <w:t xml:space="preserve"> priamo poskytujú. </w:t>
      </w:r>
    </w:p>
    <w:p w14:paraId="58796E88" w14:textId="1EC81DE4" w:rsidR="00015286" w:rsidRDefault="00614037" w:rsidP="00396266">
      <w:r>
        <w:t>Pri single-</w:t>
      </w:r>
      <w:proofErr w:type="spellStart"/>
      <w:r>
        <w:t>board</w:t>
      </w:r>
      <w:proofErr w:type="spellEnd"/>
      <w:r>
        <w:t xml:space="preserve"> počítačoch je hlavnou črtou vyšší výpočtový výkon za nízku cenu. Výkon týchto počítačo</w:t>
      </w:r>
      <w:r w:rsidR="00D57FBB">
        <w:t>v</w:t>
      </w:r>
      <w:r>
        <w:t xml:space="preserve"> sa pohybuje okolo 1</w:t>
      </w:r>
      <w:r w:rsidR="00015286">
        <w:t xml:space="preserve"> </w:t>
      </w:r>
      <w:r>
        <w:t>GB RAM s ARM 1,2</w:t>
      </w:r>
      <w:r w:rsidR="00015286">
        <w:t xml:space="preserve"> </w:t>
      </w:r>
      <w:proofErr w:type="spellStart"/>
      <w:r>
        <w:t>Ghz</w:t>
      </w:r>
      <w:proofErr w:type="spellEnd"/>
      <w:r>
        <w:t xml:space="preserve"> procesorom. Tieto parametre nám už dovoľujú spustiť na proces</w:t>
      </w:r>
      <w:r w:rsidR="003C3F53">
        <w:t xml:space="preserve">ore operačný systém. </w:t>
      </w:r>
    </w:p>
    <w:p w14:paraId="5D6FA5A9" w14:textId="7974C2AA" w:rsidR="0099777E" w:rsidRDefault="003C3F53" w:rsidP="00396266">
      <w:r>
        <w:t>A</w:t>
      </w:r>
      <w:r w:rsidR="00614037">
        <w:t>však nevýhodou operačných systémov je, že prenechávame časovanie a plánovanie na nich</w:t>
      </w:r>
      <w:r>
        <w:t>. P</w:t>
      </w:r>
      <w:r w:rsidR="00614037">
        <w:t>reto je priama stabilná komunikácia so senzormi a</w:t>
      </w:r>
      <w:r>
        <w:t> </w:t>
      </w:r>
      <w:r w:rsidR="00614037">
        <w:t>aktuátormi</w:t>
      </w:r>
      <w:r>
        <w:t xml:space="preserve"> takmer nemožná</w:t>
      </w:r>
      <w:r w:rsidR="00614037">
        <w:t xml:space="preserve">. </w:t>
      </w:r>
      <w:r w:rsidR="00BD76F4">
        <w:t>Riešením problému časovania by mohli byť digitálne senzory, ktoré obsahujú vlastný jednoúčelový mikrokontrolér s komunikačným protokolom pre komunikáciu so single-</w:t>
      </w:r>
      <w:proofErr w:type="spellStart"/>
      <w:r w:rsidR="00BD76F4">
        <w:t>board</w:t>
      </w:r>
      <w:proofErr w:type="spellEnd"/>
      <w:r w:rsidR="00BD76F4">
        <w:t xml:space="preserve"> počítačom. </w:t>
      </w:r>
      <w:r w:rsidR="00614037">
        <w:t>Single-</w:t>
      </w:r>
      <w:proofErr w:type="spellStart"/>
      <w:r w:rsidR="00614037">
        <w:t>board</w:t>
      </w:r>
      <w:proofErr w:type="spellEnd"/>
      <w:r w:rsidR="00614037">
        <w:t xml:space="preserve"> počítače často poskytujú </w:t>
      </w:r>
      <w:proofErr w:type="spellStart"/>
      <w:r w:rsidR="00614037">
        <w:t>mikrokontroléry</w:t>
      </w:r>
      <w:proofErr w:type="spellEnd"/>
      <w:r w:rsidR="00614037">
        <w:t xml:space="preserve"> implementujúce </w:t>
      </w:r>
      <w:r w:rsidR="00BD76F4">
        <w:t xml:space="preserve">tieto </w:t>
      </w:r>
      <w:r w:rsidR="00614037">
        <w:t>k</w:t>
      </w:r>
      <w:r w:rsidR="00BD76F4">
        <w:t>omunikačné protokoly (napr. I2C)</w:t>
      </w:r>
      <w:r w:rsidR="00614037">
        <w:t xml:space="preserve">. </w:t>
      </w:r>
      <w:r w:rsidR="00015286">
        <w:t>Vďaka nim</w:t>
      </w:r>
      <w:r w:rsidR="00614037">
        <w:t xml:space="preserve"> vieme pomocou singl</w:t>
      </w:r>
      <w:r w:rsidR="00BD76F4">
        <w:t>e-</w:t>
      </w:r>
      <w:proofErr w:type="spellStart"/>
      <w:r w:rsidR="00BD76F4">
        <w:t>board</w:t>
      </w:r>
      <w:proofErr w:type="spellEnd"/>
      <w:r w:rsidR="00BD76F4">
        <w:t xml:space="preserve"> počítačov komunikovať s digitálnymi </w:t>
      </w:r>
      <w:r w:rsidR="00614037">
        <w:t>se</w:t>
      </w:r>
      <w:r w:rsidR="00313EAD">
        <w:t>nzormi.</w:t>
      </w:r>
    </w:p>
    <w:p w14:paraId="0996F8E4" w14:textId="77777777" w:rsidR="00CB3095" w:rsidRDefault="00B516F8" w:rsidP="00CB3095">
      <w:pPr>
        <w:pStyle w:val="Nadpis1"/>
      </w:pPr>
      <w:bookmarkStart w:id="36" w:name="_Toc512360042"/>
      <w:r>
        <w:lastRenderedPageBreak/>
        <w:t>Platforma</w:t>
      </w:r>
      <w:r w:rsidR="00CB3095" w:rsidRPr="00CB3095">
        <w:t xml:space="preserve"> Arduino</w:t>
      </w:r>
      <w:bookmarkEnd w:id="36"/>
    </w:p>
    <w:p w14:paraId="7FD6FFD1" w14:textId="04580287" w:rsidR="001F2DBB" w:rsidRDefault="001F2DBB" w:rsidP="00396266">
      <w:r>
        <w:t xml:space="preserve">Projekt Arduino </w:t>
      </w:r>
      <w:r w:rsidR="00611CA8">
        <w:t xml:space="preserve">sa </w:t>
      </w:r>
      <w:r>
        <w:t>začal v roku 2003 ako program pre študentov v </w:t>
      </w:r>
      <w:proofErr w:type="spellStart"/>
      <w:r>
        <w:t>Interaction</w:t>
      </w:r>
      <w:proofErr w:type="spellEnd"/>
      <w:r>
        <w:t xml:space="preserve"> Design </w:t>
      </w:r>
      <w:proofErr w:type="spellStart"/>
      <w:r>
        <w:t>Institut</w:t>
      </w:r>
      <w:r w:rsidR="003C3F53">
        <w:t>e</w:t>
      </w:r>
      <w:proofErr w:type="spellEnd"/>
      <w:r w:rsidR="003C3F53">
        <w:t xml:space="preserve"> </w:t>
      </w:r>
      <w:proofErr w:type="spellStart"/>
      <w:r w:rsidR="003C3F53">
        <w:t>Ivrea</w:t>
      </w:r>
      <w:proofErr w:type="spellEnd"/>
      <w:r w:rsidR="003C3F53">
        <w:t xml:space="preserve"> v talianskom </w:t>
      </w:r>
      <w:proofErr w:type="spellStart"/>
      <w:r w:rsidR="003C3F53">
        <w:t>Ivreu</w:t>
      </w:r>
      <w:proofErr w:type="spellEnd"/>
      <w:r w:rsidR="003C3F53">
        <w:t xml:space="preserve">. Vznikol </w:t>
      </w:r>
      <w:r w:rsidR="00F861F9">
        <w:t>s cieľom poskytnúť lacný a </w:t>
      </w:r>
      <w:r>
        <w:t xml:space="preserve">jednoduchý spôsob vytvárania zariadení, ktoré </w:t>
      </w:r>
      <w:proofErr w:type="spellStart"/>
      <w:r>
        <w:t>interagujú</w:t>
      </w:r>
      <w:proofErr w:type="spellEnd"/>
      <w:r w:rsidR="00614D74">
        <w:t xml:space="preserve"> s prostredím pomocou senzorov a aktuátorov</w:t>
      </w:r>
      <w:r>
        <w:t>. Bežné príklady takýchto zariadení</w:t>
      </w:r>
      <w:r w:rsidR="003C3F53">
        <w:t>, určených</w:t>
      </w:r>
      <w:r>
        <w:t xml:space="preserve"> pre začiatočníkov</w:t>
      </w:r>
      <w:r w:rsidR="003C3F53">
        <w:t>,</w:t>
      </w:r>
      <w:r>
        <w:t xml:space="preserve"> zahŕňajú jednoduché roboty, termostaty a detektory pohybu.</w:t>
      </w:r>
    </w:p>
    <w:p w14:paraId="4D8AE402" w14:textId="345C9D68" w:rsidR="00FE652F" w:rsidRDefault="001F2DBB" w:rsidP="00396266">
      <w:r>
        <w:t>Arduino</w:t>
      </w:r>
      <w:r w:rsidR="00CD4F08">
        <w:t xml:space="preserve"> je hardvér a softvér s otvoreným zdrojovým kódo</w:t>
      </w:r>
      <w:r>
        <w:t xml:space="preserve">m, </w:t>
      </w:r>
      <w:r w:rsidR="00ED73A3">
        <w:t>chránený</w:t>
      </w:r>
      <w:r w:rsidR="00FE652F">
        <w:t>m</w:t>
      </w:r>
      <w:r w:rsidR="00CD4F08">
        <w:t xml:space="preserve"> licenciami GNPL </w:t>
      </w:r>
      <w:proofErr w:type="spellStart"/>
      <w:r w:rsidR="00CD4F08">
        <w:t>Lesser</w:t>
      </w:r>
      <w:proofErr w:type="spellEnd"/>
      <w:r w:rsidR="00CD4F08">
        <w:t xml:space="preserve"> General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(LGPL)</w:t>
      </w:r>
      <w:r>
        <w:t xml:space="preserve"> a</w:t>
      </w:r>
      <w:r w:rsidR="00CD4F08">
        <w:t xml:space="preserve"> GNU General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(GPL). Licencie umožňujú </w:t>
      </w:r>
      <w:r w:rsidR="00424DF8">
        <w:t xml:space="preserve">voľnú </w:t>
      </w:r>
      <w:r w:rsidR="00CD4F08">
        <w:t xml:space="preserve">výrobu dosiek Arduino a distribúciu softvéru. </w:t>
      </w:r>
    </w:p>
    <w:p w14:paraId="7620EF95" w14:textId="765CBE8C" w:rsidR="00783448" w:rsidRDefault="00CD4F08" w:rsidP="00396266">
      <w:r>
        <w:t xml:space="preserve">Dosky Arduino </w:t>
      </w:r>
      <w:r w:rsidR="00DD7BBF">
        <w:t xml:space="preserve">sú špecifické vyvedenými </w:t>
      </w:r>
      <w:proofErr w:type="spellStart"/>
      <w:r w:rsidR="00DD7BBF">
        <w:t>pinmi</w:t>
      </w:r>
      <w:proofErr w:type="spellEnd"/>
      <w:r w:rsidR="00DD7BBF">
        <w:t xml:space="preserve"> na ich okraji</w:t>
      </w:r>
      <w:r w:rsidR="00424DF8">
        <w:t xml:space="preserve">. Vyvedenie </w:t>
      </w:r>
      <w:proofErr w:type="spellStart"/>
      <w:r w:rsidR="00424DF8">
        <w:t>pinov</w:t>
      </w:r>
      <w:proofErr w:type="spellEnd"/>
      <w:r w:rsidR="00424DF8">
        <w:t xml:space="preserve"> </w:t>
      </w:r>
      <w:r w:rsidR="00DD7BBF">
        <w:t xml:space="preserve">je kľúčové pre jednoduché </w:t>
      </w:r>
      <w:proofErr w:type="spellStart"/>
      <w:r w:rsidR="00DD7BBF">
        <w:t>prototypovanie</w:t>
      </w:r>
      <w:proofErr w:type="spellEnd"/>
      <w:r w:rsidR="00DD7BBF">
        <w:t xml:space="preserve"> </w:t>
      </w:r>
      <w:proofErr w:type="spellStart"/>
      <w:r w:rsidR="009642B9">
        <w:t>embedovaných</w:t>
      </w:r>
      <w:proofErr w:type="spellEnd"/>
      <w:r w:rsidR="00DD7BBF">
        <w:t xml:space="preserve"> zariadení. Vďaka štandardizovanému tvaru a vyvedeniu </w:t>
      </w:r>
      <w:proofErr w:type="spellStart"/>
      <w:r w:rsidR="00DD7BBF">
        <w:t>pinov</w:t>
      </w:r>
      <w:proofErr w:type="spellEnd"/>
      <w:r w:rsidR="00DD7BBF">
        <w:t xml:space="preserve"> dosky Arduino je možné vytvárať rozširujúce dosky</w:t>
      </w:r>
      <w:r w:rsidR="003C3F53">
        <w:t>,</w:t>
      </w:r>
      <w:r w:rsidR="00DD7BBF">
        <w:t xml:space="preserve"> tzv. </w:t>
      </w:r>
      <w:r w:rsidR="00F7513A">
        <w:t xml:space="preserve">Arduino </w:t>
      </w:r>
      <w:proofErr w:type="spellStart"/>
      <w:r w:rsidR="007031BB">
        <w:t>S</w:t>
      </w:r>
      <w:r w:rsidR="00DD7BBF">
        <w:t>hield</w:t>
      </w:r>
      <w:proofErr w:type="spellEnd"/>
      <w:r w:rsidR="00DD7BBF">
        <w:t>.</w:t>
      </w:r>
      <w:r w:rsidR="00F7513A">
        <w:t xml:space="preserve"> Arduino </w:t>
      </w:r>
      <w:proofErr w:type="spellStart"/>
      <w:r w:rsidR="007031BB">
        <w:t>S</w:t>
      </w:r>
      <w:r w:rsidR="00F7513A">
        <w:t>hield</w:t>
      </w:r>
      <w:proofErr w:type="spellEnd"/>
      <w:r w:rsidR="00F7513A">
        <w:t xml:space="preserve"> poskytuje rovnaký tvar</w:t>
      </w:r>
      <w:r w:rsidR="00FE652F">
        <w:t xml:space="preserve"> a</w:t>
      </w:r>
      <w:r w:rsidR="00F7513A">
        <w:t xml:space="preserve"> rozloženie </w:t>
      </w:r>
      <w:proofErr w:type="spellStart"/>
      <w:r w:rsidR="00F7513A">
        <w:t>pinov</w:t>
      </w:r>
      <w:proofErr w:type="spellEnd"/>
      <w:r w:rsidR="006F43EC">
        <w:t>,</w:t>
      </w:r>
      <w:r w:rsidR="009642B9">
        <w:t xml:space="preserve"> ako má Arduino doska</w:t>
      </w:r>
      <w:r w:rsidR="003C3F53">
        <w:t>.</w:t>
      </w:r>
      <w:r w:rsidR="00424DF8">
        <w:t xml:space="preserve"> Preto môžeme skladať rôzne Arduino </w:t>
      </w:r>
      <w:proofErr w:type="spellStart"/>
      <w:r w:rsidR="00424DF8">
        <w:t>Shield</w:t>
      </w:r>
      <w:proofErr w:type="spellEnd"/>
      <w:r w:rsidR="00424DF8">
        <w:t xml:space="preserve"> na seba.</w:t>
      </w:r>
      <w:r w:rsidR="003C3F53">
        <w:t xml:space="preserve"> </w:t>
      </w:r>
      <w:r w:rsidR="00424DF8">
        <w:t xml:space="preserve">Arduino </w:t>
      </w:r>
      <w:proofErr w:type="spellStart"/>
      <w:r w:rsidR="00424DF8">
        <w:t>Shield</w:t>
      </w:r>
      <w:proofErr w:type="spellEnd"/>
      <w:r w:rsidR="00424DF8">
        <w:t xml:space="preserve"> dodáva </w:t>
      </w:r>
      <w:r w:rsidR="00F7513A">
        <w:t xml:space="preserve"> </w:t>
      </w:r>
      <w:r w:rsidR="00783448">
        <w:t xml:space="preserve">rôzne </w:t>
      </w:r>
      <w:r w:rsidR="00424DF8">
        <w:t xml:space="preserve">nové </w:t>
      </w:r>
      <w:r w:rsidR="00783448">
        <w:t>funkcionality, či už sú to senzory, aktuátory</w:t>
      </w:r>
      <w:r w:rsidR="003C3F53">
        <w:t>,</w:t>
      </w:r>
      <w:r w:rsidR="00783448">
        <w:t xml:space="preserve"> alebo kompletné riešenie pre </w:t>
      </w:r>
      <w:proofErr w:type="spellStart"/>
      <w:r w:rsidR="009642B9">
        <w:t>embedovaný</w:t>
      </w:r>
      <w:proofErr w:type="spellEnd"/>
      <w:r w:rsidR="00783448">
        <w:t xml:space="preserve"> systém. Dosky Arduino majú </w:t>
      </w:r>
      <w:r w:rsidR="001F2DBB">
        <w:t>vstavané sériové komunikačné rozhrania, vrátane univerzálnej sériovej zbernice (USB).</w:t>
      </w:r>
    </w:p>
    <w:p w14:paraId="68940E4E" w14:textId="77777777" w:rsidR="00614D74" w:rsidRDefault="00614D74" w:rsidP="00896CA4">
      <w:pPr>
        <w:pStyle w:val="Obrzok"/>
      </w:pPr>
      <w:r>
        <w:drawing>
          <wp:inline distT="0" distB="0" distL="0" distR="0" wp14:anchorId="1F7E8619" wp14:editId="3E428376">
            <wp:extent cx="5515601" cy="2339257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38" cy="234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A4D3" w14:textId="62EF4ECF" w:rsidR="00614D74" w:rsidRDefault="00614D74" w:rsidP="00FE0A9C">
      <w:pPr>
        <w:pStyle w:val="ObrazokPopis"/>
      </w:pPr>
      <w:bookmarkStart w:id="37" w:name="_Toc512360082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2</w:t>
      </w:r>
      <w:r w:rsidR="006A57B3">
        <w:rPr>
          <w:noProof/>
        </w:rPr>
        <w:fldChar w:fldCharType="end"/>
      </w:r>
      <w:r>
        <w:tab/>
        <w:t>Doska Arduino (vľavo)</w:t>
      </w:r>
      <w:sdt>
        <w:sdtPr>
          <w:id w:val="-1693914057"/>
          <w:citation/>
        </w:sdtPr>
        <w:sdtEndPr/>
        <w:sdtContent>
          <w:r w:rsidR="004A0CBA">
            <w:fldChar w:fldCharType="begin"/>
          </w:r>
          <w:r w:rsidR="004A0CBA">
            <w:instrText xml:space="preserve">CITATION Ada \l 1051 </w:instrText>
          </w:r>
          <w:r w:rsidR="004A0CBA">
            <w:fldChar w:fldCharType="separate"/>
          </w:r>
          <w:r w:rsidR="002A351F">
            <w:rPr>
              <w:noProof/>
            </w:rPr>
            <w:t xml:space="preserve"> [3]</w:t>
          </w:r>
          <w:r w:rsidR="004A0CBA">
            <w:fldChar w:fldCharType="end"/>
          </w:r>
        </w:sdtContent>
      </w:sdt>
      <w:r w:rsidR="007031BB">
        <w:t xml:space="preserve"> a rozširujúca doska </w:t>
      </w:r>
      <w:proofErr w:type="spellStart"/>
      <w:r w:rsidR="007031BB">
        <w:t>S</w:t>
      </w:r>
      <w:r>
        <w:t>hield</w:t>
      </w:r>
      <w:proofErr w:type="spellEnd"/>
      <w:r>
        <w:t xml:space="preserve"> (vpravo)</w:t>
      </w:r>
      <w:sdt>
        <w:sdtPr>
          <w:id w:val="-1218961779"/>
          <w:citation/>
        </w:sdtPr>
        <w:sdtEndPr/>
        <w:sdtContent>
          <w:r w:rsidR="004A0CBA">
            <w:fldChar w:fldCharType="begin"/>
          </w:r>
          <w:r w:rsidR="004A0CBA">
            <w:instrText xml:space="preserve"> CITATION Ada1 \l 1051 </w:instrText>
          </w:r>
          <w:r w:rsidR="004A0CBA">
            <w:fldChar w:fldCharType="separate"/>
          </w:r>
          <w:r w:rsidR="002A351F">
            <w:rPr>
              <w:noProof/>
            </w:rPr>
            <w:t xml:space="preserve"> [4]</w:t>
          </w:r>
          <w:r w:rsidR="004A0CBA">
            <w:fldChar w:fldCharType="end"/>
          </w:r>
        </w:sdtContent>
      </w:sdt>
      <w:bookmarkEnd w:id="37"/>
    </w:p>
    <w:p w14:paraId="3FE60F7D" w14:textId="77777777" w:rsidR="007031BB" w:rsidRDefault="007031BB" w:rsidP="00783448"/>
    <w:p w14:paraId="74C0E800" w14:textId="26C71E67" w:rsidR="001F2DBB" w:rsidRDefault="001F2DBB" w:rsidP="00396266">
      <w:r>
        <w:t>Softvér</w:t>
      </w:r>
      <w:r w:rsidR="00670C3C">
        <w:t>ová časť</w:t>
      </w:r>
      <w:r>
        <w:t xml:space="preserve"> projektu Arduino spočíva v integrovanom vývojovom prostredí (IDE) a prog</w:t>
      </w:r>
      <w:r w:rsidR="003C3F53">
        <w:t>ramovacom jazyku postavenom na C</w:t>
      </w:r>
      <w:r>
        <w:t xml:space="preserve">++. Integrované vývojové prostredie bolo postavené na </w:t>
      </w:r>
      <w:r w:rsidR="00670C3C">
        <w:t xml:space="preserve">projekte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. Keďže </w:t>
      </w:r>
      <w:r w:rsidR="003C3F53">
        <w:t>väčšina dos</w:t>
      </w:r>
      <w:r w:rsidR="00670C3C">
        <w:t>iek</w:t>
      </w:r>
      <w:r>
        <w:t xml:space="preserve"> Arduino </w:t>
      </w:r>
      <w:r w:rsidR="00670C3C">
        <w:t xml:space="preserve">má </w:t>
      </w:r>
      <w:r>
        <w:lastRenderedPageBreak/>
        <w:t>vstavané rozhranie USB</w:t>
      </w:r>
      <w:r w:rsidR="00291AD8">
        <w:t>,</w:t>
      </w:r>
      <w:r>
        <w:t xml:space="preserve"> </w:t>
      </w:r>
      <w:r w:rsidR="00670C3C">
        <w:t>k</w:t>
      </w:r>
      <w:r w:rsidR="009642B9">
        <w:t>ompil</w:t>
      </w:r>
      <w:r w:rsidR="00670C3C">
        <w:t>ácia s napálením</w:t>
      </w:r>
      <w:r>
        <w:t xml:space="preserve"> projektu z IDE </w:t>
      </w:r>
      <w:r w:rsidR="00670C3C">
        <w:t xml:space="preserve">do zariadenia </w:t>
      </w:r>
      <w:r>
        <w:t xml:space="preserve">je </w:t>
      </w:r>
      <w:r w:rsidR="00291AD8">
        <w:t>záležitosťou jedného kliknutia</w:t>
      </w:r>
      <w:r>
        <w:t>.</w:t>
      </w:r>
    </w:p>
    <w:p w14:paraId="27912E6E" w14:textId="77777777" w:rsidR="00614D74" w:rsidRDefault="00614D74" w:rsidP="004A0CBA">
      <w:pPr>
        <w:pStyle w:val="Obrzok"/>
      </w:pPr>
      <w:r>
        <w:drawing>
          <wp:inline distT="0" distB="0" distL="0" distR="0" wp14:anchorId="0043E8FE" wp14:editId="0C8D1486">
            <wp:extent cx="5408265" cy="2630384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36" cy="263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EF121" w14:textId="6CA80710" w:rsidR="00614D74" w:rsidRDefault="00614D74" w:rsidP="00FE0A9C">
      <w:pPr>
        <w:pStyle w:val="ObrazokPopis"/>
      </w:pPr>
      <w:bookmarkStart w:id="38" w:name="_Toc512360083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3</w:t>
      </w:r>
      <w:r w:rsidR="006A57B3">
        <w:rPr>
          <w:noProof/>
        </w:rPr>
        <w:fldChar w:fldCharType="end"/>
      </w:r>
      <w:r>
        <w:tab/>
        <w:t>Arduino IDE</w:t>
      </w:r>
      <w:r w:rsidR="004A0CBA">
        <w:t xml:space="preserve"> s vyznačením kompilácie a spustenie</w:t>
      </w:r>
      <w:bookmarkEnd w:id="38"/>
    </w:p>
    <w:p w14:paraId="60AD132F" w14:textId="77777777" w:rsidR="003A7B74" w:rsidRDefault="003A7B74" w:rsidP="003A7B74"/>
    <w:p w14:paraId="0F02E8C2" w14:textId="77777777" w:rsidR="00CB3095" w:rsidRDefault="00CB3095" w:rsidP="00CB3095">
      <w:pPr>
        <w:pStyle w:val="Nadpis2"/>
      </w:pPr>
      <w:bookmarkStart w:id="39" w:name="_Toc512360043"/>
      <w:r>
        <w:t xml:space="preserve">Parametre </w:t>
      </w:r>
      <w:proofErr w:type="spellStart"/>
      <w:r w:rsidR="00C31CEB">
        <w:t>mikrokontroléra</w:t>
      </w:r>
      <w:bookmarkEnd w:id="39"/>
      <w:proofErr w:type="spellEnd"/>
    </w:p>
    <w:p w14:paraId="02E23A67" w14:textId="77777777" w:rsidR="00D06E6C" w:rsidRDefault="00A310DD" w:rsidP="00396266">
      <w:r>
        <w:t xml:space="preserve">Základným prvkom dosky Arduino je mikrokontrolér. Pri originálnych doskách Arduino sa používajú </w:t>
      </w:r>
      <w:proofErr w:type="spellStart"/>
      <w:r>
        <w:t>mikrokontroléry</w:t>
      </w:r>
      <w:proofErr w:type="spellEnd"/>
      <w:r>
        <w:t xml:space="preserve"> </w:t>
      </w:r>
      <w:proofErr w:type="spellStart"/>
      <w:r>
        <w:t>Atmel</w:t>
      </w:r>
      <w:proofErr w:type="spellEnd"/>
      <w:r>
        <w:t xml:space="preserve"> </w:t>
      </w:r>
      <w:proofErr w:type="spellStart"/>
      <w:r>
        <w:t>ATmega</w:t>
      </w:r>
      <w:proofErr w:type="spellEnd"/>
      <w:r>
        <w:t>. Na čipe</w:t>
      </w:r>
      <w:r w:rsidR="00670C3C">
        <w:t xml:space="preserve"> </w:t>
      </w:r>
      <w:proofErr w:type="spellStart"/>
      <w:r w:rsidR="00670C3C">
        <w:t>mikrokontroléra</w:t>
      </w:r>
      <w:proofErr w:type="spellEnd"/>
      <w:r>
        <w:t xml:space="preserve"> sa nachádza</w:t>
      </w:r>
      <w:r w:rsidR="002C0167">
        <w:t xml:space="preserve">jú obvody </w:t>
      </w:r>
      <w:r>
        <w:t>procesor</w:t>
      </w:r>
      <w:r w:rsidR="002C0167">
        <w:t>a</w:t>
      </w:r>
      <w:r w:rsidR="00670C3C">
        <w:t xml:space="preserve"> (CPU)</w:t>
      </w:r>
      <w:r w:rsidR="002C0167">
        <w:t>, operačnej pamäte</w:t>
      </w:r>
      <w:r w:rsidR="00670C3C">
        <w:t xml:space="preserve"> (RAM)</w:t>
      </w:r>
      <w:r w:rsidR="002C0167">
        <w:t>, programovej pamäte</w:t>
      </w:r>
      <w:r w:rsidR="00670C3C">
        <w:t xml:space="preserve"> (ROM)</w:t>
      </w:r>
      <w:r w:rsidR="00291AD8">
        <w:t xml:space="preserve"> a </w:t>
      </w:r>
      <w:r>
        <w:t>trval</w:t>
      </w:r>
      <w:r w:rsidR="002C0167">
        <w:t>ej pamäte</w:t>
      </w:r>
      <w:r w:rsidR="00670C3C">
        <w:t xml:space="preserve"> (EEPROM)</w:t>
      </w:r>
      <w:r w:rsidR="002C0167">
        <w:t xml:space="preserve">. </w:t>
      </w:r>
    </w:p>
    <w:p w14:paraId="47EA59A3" w14:textId="3BE739B1" w:rsidR="00AD2386" w:rsidRDefault="002C0167" w:rsidP="00396266">
      <w:r>
        <w:t>Pre komunikáciu s ostatnými zariadeniami sú z </w:t>
      </w:r>
      <w:proofErr w:type="spellStart"/>
      <w:r w:rsidR="00291AD8">
        <w:t>mikrokontroléra</w:t>
      </w:r>
      <w:proofErr w:type="spellEnd"/>
      <w:r w:rsidR="00291AD8">
        <w:t xml:space="preserve"> vyvedené vstupno-</w:t>
      </w:r>
      <w:r>
        <w:t xml:space="preserve">výstupné </w:t>
      </w:r>
      <w:proofErr w:type="spellStart"/>
      <w:r>
        <w:t>piny</w:t>
      </w:r>
      <w:proofErr w:type="spellEnd"/>
      <w:r>
        <w:t xml:space="preserve">. </w:t>
      </w:r>
      <w:r w:rsidR="00422B89">
        <w:t>Výkonnostné hodnoty týchto parametrov sú pomerne nízke</w:t>
      </w:r>
      <w:r w:rsidR="00291AD8">
        <w:t>,</w:t>
      </w:r>
      <w:r w:rsidR="00422B89">
        <w:t xml:space="preserve"> a preto je potrebné na </w:t>
      </w:r>
      <w:proofErr w:type="spellStart"/>
      <w:r w:rsidR="00422B89">
        <w:t>ne</w:t>
      </w:r>
      <w:proofErr w:type="spellEnd"/>
      <w:r w:rsidR="00422B89">
        <w:t xml:space="preserve"> brať ohľad pri návrhu softvéru. Tabuľka č. 1 zobrazuje konkrétne parametre niekoľkých modelov dosiek Arduino pre predstavu nízkych parametrov. </w:t>
      </w:r>
      <w:r w:rsidR="00291AD8">
        <w:t>Na</w:t>
      </w:r>
      <w:r w:rsidR="00422B89">
        <w:t xml:space="preserve"> ilustráciu výkonnostného rozdielu medzi mikrokontr</w:t>
      </w:r>
      <w:r w:rsidR="00291AD8">
        <w:t>olérom a single-</w:t>
      </w:r>
      <w:proofErr w:type="spellStart"/>
      <w:r w:rsidR="00291AD8">
        <w:t>board</w:t>
      </w:r>
      <w:proofErr w:type="spellEnd"/>
      <w:r w:rsidR="00291AD8">
        <w:t xml:space="preserve"> počítačom</w:t>
      </w:r>
      <w:r w:rsidR="00422B89">
        <w:t xml:space="preserve"> sme v poslednom riadku tabuľky vypísali parametre single-</w:t>
      </w:r>
      <w:proofErr w:type="spellStart"/>
      <w:r w:rsidR="00422B89">
        <w:t>board</w:t>
      </w:r>
      <w:proofErr w:type="spellEnd"/>
      <w:r w:rsidR="00422B89">
        <w:t xml:space="preserve"> počítača </w:t>
      </w:r>
      <w:proofErr w:type="spellStart"/>
      <w:r w:rsidR="00422B89">
        <w:t>Raspberry</w:t>
      </w:r>
      <w:proofErr w:type="spellEnd"/>
      <w:r w:rsidR="00422B89">
        <w:t xml:space="preserve"> PI. Pri single-</w:t>
      </w:r>
      <w:proofErr w:type="spellStart"/>
      <w:r w:rsidR="00422B89">
        <w:t>board</w:t>
      </w:r>
      <w:proofErr w:type="spellEnd"/>
      <w:r w:rsidR="00422B89">
        <w:t xml:space="preserve"> počítači si môžeme všimn</w:t>
      </w:r>
      <w:r w:rsidR="00291AD8">
        <w:t>úť absenciu analógových vstupno-</w:t>
      </w:r>
      <w:r w:rsidR="00422B89">
        <w:t xml:space="preserve">výstupných </w:t>
      </w:r>
      <w:proofErr w:type="spellStart"/>
      <w:r w:rsidR="00422B89">
        <w:t>pinov</w:t>
      </w:r>
      <w:proofErr w:type="spellEnd"/>
      <w:r w:rsidR="00422B89">
        <w:t>.</w:t>
      </w:r>
    </w:p>
    <w:p w14:paraId="4C50C5B9" w14:textId="7ACA15DB" w:rsidR="007031BB" w:rsidRDefault="007031BB">
      <w:pPr>
        <w:spacing w:before="0" w:line="240" w:lineRule="auto"/>
        <w:ind w:firstLine="0"/>
        <w:jc w:val="left"/>
      </w:pPr>
      <w:r>
        <w:br w:type="page"/>
      </w:r>
    </w:p>
    <w:p w14:paraId="047DA859" w14:textId="0B06C53C" w:rsidR="00AE5F3D" w:rsidRDefault="00AE5F3D" w:rsidP="00FE0A9C">
      <w:pPr>
        <w:pStyle w:val="ZPCaption"/>
        <w:rPr>
          <w:highlight w:val="yellow"/>
        </w:rPr>
      </w:pPr>
      <w:bookmarkStart w:id="40" w:name="_Toc512360106"/>
      <w:commentRangeStart w:id="41"/>
      <w:commentRangeStart w:id="42"/>
      <w:r>
        <w:lastRenderedPageBreak/>
        <w:t>Tab</w:t>
      </w:r>
      <w:commentRangeEnd w:id="41"/>
      <w:r w:rsidR="00EE11DB">
        <w:rPr>
          <w:rStyle w:val="Odkaznakomentr"/>
          <w:b w:val="0"/>
          <w:bCs w:val="0"/>
        </w:rPr>
        <w:commentReference w:id="41"/>
      </w:r>
      <w:commentRangeEnd w:id="42"/>
      <w:r w:rsidR="003C79F7">
        <w:rPr>
          <w:rStyle w:val="Odkaznakomentr"/>
          <w:b w:val="0"/>
          <w:bCs w:val="0"/>
        </w:rPr>
        <w:commentReference w:id="42"/>
      </w:r>
      <w:r>
        <w:t>. </w:t>
      </w:r>
      <w:r w:rsidR="006A57B3">
        <w:fldChar w:fldCharType="begin"/>
      </w:r>
      <w:r w:rsidR="006A57B3">
        <w:instrText xml:space="preserve"> SEQ Tab. \* ARABIC </w:instrText>
      </w:r>
      <w:r w:rsidR="006A57B3">
        <w:fldChar w:fldCharType="separate"/>
      </w:r>
      <w:r w:rsidR="0012502D">
        <w:rPr>
          <w:noProof/>
        </w:rPr>
        <w:t>1</w:t>
      </w:r>
      <w:r w:rsidR="006A57B3">
        <w:rPr>
          <w:noProof/>
        </w:rPr>
        <w:fldChar w:fldCharType="end"/>
      </w:r>
      <w:r>
        <w:tab/>
      </w:r>
      <w:r w:rsidR="00915B2D">
        <w:t>Porovnanie parametrov pre rôzne modely dosiek Arduino</w:t>
      </w:r>
      <w:bookmarkEnd w:id="40"/>
    </w:p>
    <w:tbl>
      <w:tblPr>
        <w:tblW w:w="990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62"/>
        <w:gridCol w:w="1701"/>
        <w:gridCol w:w="992"/>
        <w:gridCol w:w="1134"/>
        <w:gridCol w:w="1276"/>
        <w:gridCol w:w="1417"/>
        <w:gridCol w:w="1418"/>
      </w:tblGrid>
      <w:tr w:rsidR="00915B2D" w14:paraId="3CA9AA2B" w14:textId="77777777" w:rsidTr="00AD2386">
        <w:trPr>
          <w:jc w:val="center"/>
        </w:trPr>
        <w:tc>
          <w:tcPr>
            <w:tcW w:w="1962" w:type="dxa"/>
            <w:tcBorders>
              <w:top w:val="double" w:sz="6" w:space="0" w:color="000000"/>
              <w:left w:val="double" w:sz="6" w:space="0" w:color="000000"/>
              <w:bottom w:val="double" w:sz="4" w:space="0" w:color="auto"/>
              <w:right w:val="double" w:sz="4" w:space="0" w:color="auto"/>
            </w:tcBorders>
          </w:tcPr>
          <w:p w14:paraId="63B0018C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Model Arduino</w:t>
            </w:r>
          </w:p>
        </w:tc>
        <w:tc>
          <w:tcPr>
            <w:tcW w:w="1701" w:type="dxa"/>
            <w:tcBorders>
              <w:top w:val="double" w:sz="6" w:space="0" w:color="000000"/>
              <w:left w:val="double" w:sz="4" w:space="0" w:color="auto"/>
              <w:bottom w:val="double" w:sz="4" w:space="0" w:color="auto"/>
              <w:right w:val="single" w:sz="6" w:space="0" w:color="000000"/>
            </w:tcBorders>
          </w:tcPr>
          <w:p w14:paraId="72383FEF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Model</w:t>
            </w:r>
          </w:p>
        </w:tc>
        <w:tc>
          <w:tcPr>
            <w:tcW w:w="992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2F99920" w14:textId="77777777" w:rsidR="00915B2D" w:rsidRPr="00915B2D" w:rsidRDefault="00915B2D" w:rsidP="00915B2D">
            <w:pPr>
              <w:pStyle w:val="NormlnyTabuka"/>
              <w:rPr>
                <w:b/>
              </w:rPr>
            </w:pPr>
            <w:r>
              <w:rPr>
                <w:b/>
              </w:rPr>
              <w:t xml:space="preserve">ROM </w:t>
            </w:r>
            <w:r w:rsidRPr="00915B2D">
              <w:rPr>
                <w:b/>
              </w:rPr>
              <w:t>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134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C7450A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RAM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276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54692B2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EEPROM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417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3F769EE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frekvencia (MHz)</w:t>
            </w:r>
          </w:p>
        </w:tc>
        <w:tc>
          <w:tcPr>
            <w:tcW w:w="1418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4BA5DB4" w14:textId="4990EC9F" w:rsidR="00915B2D" w:rsidRPr="00915B2D" w:rsidRDefault="00EE11DB" w:rsidP="00EE11DB">
            <w:pPr>
              <w:pStyle w:val="NormlnyTabuka"/>
              <w:rPr>
                <w:b/>
              </w:rPr>
            </w:pPr>
            <w:r>
              <w:rPr>
                <w:b/>
              </w:rPr>
              <w:t>Analógové</w:t>
            </w:r>
            <w:r w:rsidR="00915B2D" w:rsidRPr="00915B2D">
              <w:rPr>
                <w:b/>
              </w:rPr>
              <w:t xml:space="preserve">/digitálne </w:t>
            </w:r>
            <w:proofErr w:type="spellStart"/>
            <w:r w:rsidR="00915B2D" w:rsidRPr="00915B2D">
              <w:rPr>
                <w:b/>
              </w:rPr>
              <w:t>piny</w:t>
            </w:r>
            <w:proofErr w:type="spellEnd"/>
          </w:p>
        </w:tc>
      </w:tr>
      <w:tr w:rsidR="00915B2D" w14:paraId="5CD61421" w14:textId="77777777" w:rsidTr="00AD2386">
        <w:trPr>
          <w:jc w:val="center"/>
        </w:trPr>
        <w:tc>
          <w:tcPr>
            <w:tcW w:w="1962" w:type="dxa"/>
            <w:tcBorders>
              <w:top w:val="double" w:sz="4" w:space="0" w:color="auto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53F1FD0D" w14:textId="77777777" w:rsidR="00915B2D" w:rsidRDefault="00915B2D" w:rsidP="00670C3C">
            <w:pPr>
              <w:pStyle w:val="NormlnyTabuka"/>
            </w:pPr>
            <w:r>
              <w:t>UNO</w:t>
            </w:r>
          </w:p>
        </w:tc>
        <w:tc>
          <w:tcPr>
            <w:tcW w:w="1701" w:type="dxa"/>
            <w:tcBorders>
              <w:top w:val="double" w:sz="4" w:space="0" w:color="auto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585B5DE" w14:textId="77777777" w:rsidR="00915B2D" w:rsidRDefault="00915B2D" w:rsidP="00670C3C">
            <w:pPr>
              <w:pStyle w:val="NormlnyTabuka"/>
            </w:pPr>
            <w:r>
              <w:t>ATmega323P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EA677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134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5127F" w14:textId="77777777" w:rsidR="00915B2D" w:rsidRDefault="00915B2D" w:rsidP="00670C3C">
            <w:pPr>
              <w:pStyle w:val="NormlnyTabuka"/>
            </w:pPr>
            <w:r>
              <w:t>2</w:t>
            </w: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3884C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0B69C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A40D6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7ECADC69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1BCF2449" w14:textId="77777777" w:rsidR="00915B2D" w:rsidRDefault="00915B2D" w:rsidP="00670C3C">
            <w:pPr>
              <w:pStyle w:val="NormlnyTabuka"/>
            </w:pPr>
            <w:r>
              <w:t>Mega 2560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4AFC661" w14:textId="77777777" w:rsidR="00915B2D" w:rsidRDefault="00915B2D" w:rsidP="00670C3C">
            <w:pPr>
              <w:pStyle w:val="NormlnyTabuka"/>
            </w:pPr>
            <w:r>
              <w:t>ATmega2560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A6A7B" w14:textId="77777777" w:rsidR="00915B2D" w:rsidRDefault="00915B2D" w:rsidP="00670C3C">
            <w:pPr>
              <w:pStyle w:val="NormlnyTabuka"/>
            </w:pPr>
            <w:r>
              <w:t>256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3B23F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9F240" w14:textId="77777777" w:rsidR="00915B2D" w:rsidRDefault="00915B2D" w:rsidP="00670C3C">
            <w:pPr>
              <w:pStyle w:val="NormlnyTabuka"/>
            </w:pPr>
            <w: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F7982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55E99" w14:textId="77777777" w:rsidR="00915B2D" w:rsidRDefault="00915B2D" w:rsidP="00670C3C">
            <w:pPr>
              <w:pStyle w:val="NormlnyTabuka"/>
            </w:pPr>
            <w:r>
              <w:t>16/54</w:t>
            </w:r>
          </w:p>
        </w:tc>
      </w:tr>
      <w:tr w:rsidR="00915B2D" w14:paraId="633E3164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47769743" w14:textId="77777777" w:rsidR="00915B2D" w:rsidRPr="00670C3C" w:rsidRDefault="00915B2D" w:rsidP="00670C3C">
            <w:pPr>
              <w:pStyle w:val="NormlnyTabuka"/>
              <w:rPr>
                <w:iCs/>
              </w:rPr>
            </w:pPr>
            <w:proofErr w:type="spellStart"/>
            <w:r w:rsidRPr="00670C3C">
              <w:rPr>
                <w:iCs/>
              </w:rPr>
              <w:t>Nano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2B95CD91" w14:textId="77777777" w:rsidR="00915B2D" w:rsidRDefault="00915B2D" w:rsidP="00670C3C">
            <w:pPr>
              <w:pStyle w:val="NormlnyTabuka"/>
            </w:pPr>
            <w:r>
              <w:t>ATmega168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C008E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AE08FF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C0E6E" w14:textId="77777777" w:rsidR="00915B2D" w:rsidRDefault="00915B2D" w:rsidP="00670C3C">
            <w:pPr>
              <w:pStyle w:val="NormlnyTabuka"/>
            </w:pPr>
            <w:r>
              <w:t>0,512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26C1A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9E8A1" w14:textId="77777777" w:rsidR="00915B2D" w:rsidRDefault="00915B2D" w:rsidP="00670C3C">
            <w:pPr>
              <w:pStyle w:val="NormlnyTabuka"/>
            </w:pPr>
            <w:r>
              <w:t>8/14</w:t>
            </w:r>
          </w:p>
        </w:tc>
      </w:tr>
      <w:tr w:rsidR="00915B2D" w14:paraId="269F0B8E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63F9BF6A" w14:textId="77777777" w:rsidR="00915B2D" w:rsidRDefault="00915B2D" w:rsidP="00670C3C">
            <w:pPr>
              <w:pStyle w:val="NormlnyTabuka"/>
            </w:pPr>
            <w:r>
              <w:t>101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F312989" w14:textId="77777777" w:rsidR="00915B2D" w:rsidRDefault="00915B2D" w:rsidP="00670C3C">
            <w:pPr>
              <w:pStyle w:val="NormlnyTabuka"/>
            </w:pPr>
            <w:r>
              <w:t>Intel Curie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596B" w14:textId="77777777" w:rsidR="00915B2D" w:rsidRDefault="00915B2D" w:rsidP="00670C3C">
            <w:pPr>
              <w:pStyle w:val="NormlnyTabuka"/>
            </w:pPr>
            <w:r>
              <w:t>196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A2009" w14:textId="77777777" w:rsidR="00915B2D" w:rsidRDefault="00915B2D" w:rsidP="00670C3C">
            <w:pPr>
              <w:pStyle w:val="NormlnyTabuka"/>
            </w:pPr>
            <w:r>
              <w:t>24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BBBA7" w14:textId="4085AF76" w:rsidR="00915B2D" w:rsidRDefault="00EE11DB" w:rsidP="00670C3C">
            <w:pPr>
              <w:pStyle w:val="NormlnyTabuka"/>
            </w:pPr>
            <w:r>
              <w:t>−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AF354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58229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3137A1F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8B03F4" w14:textId="77777777" w:rsidR="00915B2D" w:rsidRDefault="00915B2D" w:rsidP="00670C3C">
            <w:pPr>
              <w:pStyle w:val="NormlnyTabuka"/>
            </w:pPr>
            <w:proofErr w:type="spellStart"/>
            <w:r>
              <w:t>Gemma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6237869" w14:textId="77777777" w:rsidR="00915B2D" w:rsidRDefault="00915B2D" w:rsidP="00670C3C">
            <w:pPr>
              <w:pStyle w:val="NormlnyTabuka"/>
            </w:pPr>
            <w:r>
              <w:t>ATtiny85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F4D01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9F8C1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8D256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A1F5C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1D866" w14:textId="77777777" w:rsidR="00915B2D" w:rsidRDefault="00915B2D" w:rsidP="00670C3C">
            <w:pPr>
              <w:pStyle w:val="NormlnyTabuka"/>
            </w:pPr>
            <w:r>
              <w:t>1/3</w:t>
            </w:r>
          </w:p>
        </w:tc>
      </w:tr>
      <w:tr w:rsidR="00915B2D" w14:paraId="536DC77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4C48B5" w14:textId="11D6DA63" w:rsidR="00915B2D" w:rsidRDefault="00915B2D" w:rsidP="00670C3C">
            <w:pPr>
              <w:pStyle w:val="NormlnyTabuka"/>
            </w:pPr>
            <w:proofErr w:type="spellStart"/>
            <w:r>
              <w:t>Raspberry</w:t>
            </w:r>
            <w:proofErr w:type="spellEnd"/>
            <w:r>
              <w:t xml:space="preserve"> PI (sing</w:t>
            </w:r>
            <w:r w:rsidR="00EE11DB">
              <w:t>l</w:t>
            </w:r>
            <w:r>
              <w:t>e-</w:t>
            </w:r>
            <w:proofErr w:type="spellStart"/>
            <w:r>
              <w:t>board</w:t>
            </w:r>
            <w:proofErr w:type="spellEnd"/>
            <w: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F8E1D66" w14:textId="7A84D31D" w:rsidR="00915B2D" w:rsidRDefault="00915B2D" w:rsidP="00670C3C">
            <w:pPr>
              <w:pStyle w:val="NormlnyTabuka"/>
            </w:pPr>
            <w:r>
              <w:t>ARMv8 64</w:t>
            </w:r>
            <w:r w:rsidR="00EE11DB">
              <w:t xml:space="preserve"> </w:t>
            </w:r>
            <w:r>
              <w:t xml:space="preserve">bit </w:t>
            </w:r>
            <w:proofErr w:type="spellStart"/>
            <w:r>
              <w:t>quad-core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A9D22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AFB57" w14:textId="11B6F722" w:rsidR="00915B2D" w:rsidRDefault="00915B2D" w:rsidP="000411DF">
            <w:pPr>
              <w:pStyle w:val="NormlnyTabuka"/>
            </w:pPr>
            <w:r>
              <w:t>512</w:t>
            </w:r>
            <w:r w:rsidR="000411DF">
              <w:t> 000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1837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2C721" w14:textId="77777777" w:rsidR="00915B2D" w:rsidRDefault="00915B2D" w:rsidP="00915B2D">
            <w:pPr>
              <w:pStyle w:val="NormlnyTabuka"/>
            </w:pPr>
            <w:r>
              <w:t>1200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0BF7" w14:textId="77777777" w:rsidR="00915B2D" w:rsidRDefault="00915B2D" w:rsidP="00670C3C">
            <w:pPr>
              <w:pStyle w:val="NormlnyTabuka"/>
            </w:pPr>
            <w:r>
              <w:t>0/40</w:t>
            </w:r>
          </w:p>
        </w:tc>
      </w:tr>
    </w:tbl>
    <w:p w14:paraId="3589032F" w14:textId="77777777" w:rsidR="00CB3095" w:rsidRDefault="00CB3095" w:rsidP="00CB3095"/>
    <w:p w14:paraId="644BE056" w14:textId="77777777" w:rsidR="00C31CEB" w:rsidRDefault="00C31CEB" w:rsidP="00CB3095">
      <w:pPr>
        <w:pStyle w:val="Nadpis2"/>
      </w:pPr>
      <w:bookmarkStart w:id="43" w:name="_Toc512360044"/>
      <w:r>
        <w:t xml:space="preserve">Programovanie pre </w:t>
      </w:r>
      <w:proofErr w:type="spellStart"/>
      <w:r>
        <w:t>mikrokontrolér</w:t>
      </w:r>
      <w:r w:rsidR="009642B9">
        <w:t>y</w:t>
      </w:r>
      <w:bookmarkEnd w:id="43"/>
      <w:proofErr w:type="spellEnd"/>
    </w:p>
    <w:p w14:paraId="06C235C9" w14:textId="7703F56F" w:rsidR="007E0FD9" w:rsidRDefault="00AA3037" w:rsidP="00396266">
      <w:r>
        <w:t xml:space="preserve">Programovacím jazykom pre </w:t>
      </w:r>
      <w:proofErr w:type="spellStart"/>
      <w:r>
        <w:t>mikrokontroléry</w:t>
      </w:r>
      <w:proofErr w:type="spellEnd"/>
      <w:r>
        <w:t xml:space="preserve"> je najčastejšie istá obdoba vyššieho programovacieho jazyka C++. Tvorcovia mikrokontrolérov vydávajú špecifikácie</w:t>
      </w:r>
      <w:r w:rsidR="007031BB">
        <w:t xml:space="preserve"> jazyka a syntaxe</w:t>
      </w:r>
      <w:r>
        <w:t xml:space="preserve"> spolu s k</w:t>
      </w:r>
      <w:r w:rsidR="007031BB">
        <w:t>ompilátorom</w:t>
      </w:r>
      <w:r>
        <w:t xml:space="preserve">. Kompilátory </w:t>
      </w:r>
      <w:r w:rsidR="002D7C5D">
        <w:t xml:space="preserve">prevádzajú </w:t>
      </w:r>
      <w:r w:rsidR="007031BB">
        <w:t xml:space="preserve">napísaný program </w:t>
      </w:r>
      <w:r w:rsidR="002D7C5D">
        <w:t xml:space="preserve">na </w:t>
      </w:r>
      <w:proofErr w:type="spellStart"/>
      <w:r w:rsidR="002D7C5D">
        <w:t>assembler</w:t>
      </w:r>
      <w:proofErr w:type="spellEnd"/>
      <w:r w:rsidR="002D7C5D">
        <w:t xml:space="preserve"> pracujúci s konkrétnymi registrami a inštrukciami, ktoré sú hardvérovo implementované na použitom </w:t>
      </w:r>
      <w:proofErr w:type="spellStart"/>
      <w:r w:rsidR="002D7C5D">
        <w:t>mikrokontroléri</w:t>
      </w:r>
      <w:proofErr w:type="spellEnd"/>
      <w:r w:rsidR="002D7C5D">
        <w:t xml:space="preserve">. </w:t>
      </w:r>
    </w:p>
    <w:p w14:paraId="4DEA4145" w14:textId="63960987" w:rsidR="00AA3037" w:rsidRDefault="002D7C5D" w:rsidP="00396266">
      <w:r>
        <w:t>Nasledujúci obrázok ukazuje syntax a usporiadanie zdrojového kódu</w:t>
      </w:r>
      <w:r w:rsidR="00291AD8">
        <w:t xml:space="preserve"> na jednoduchom programe</w:t>
      </w:r>
      <w:r>
        <w:t>.</w:t>
      </w:r>
    </w:p>
    <w:p w14:paraId="2ED6E1D6" w14:textId="77777777" w:rsidR="002D7C5D" w:rsidRPr="00FE0A9C" w:rsidRDefault="002D7C5D" w:rsidP="00FE0A9C">
      <w:pPr>
        <w:pStyle w:val="Obrzok"/>
      </w:pPr>
      <w:r w:rsidRPr="00FE0A9C">
        <w:drawing>
          <wp:inline distT="0" distB="0" distL="0" distR="0" wp14:anchorId="763C69E0" wp14:editId="56BB4C53">
            <wp:extent cx="5432961" cy="1644518"/>
            <wp:effectExtent l="19050" t="19050" r="15875" b="133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16" cy="16514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2AC8E" w14:textId="46A58A6A" w:rsidR="002D7C5D" w:rsidRPr="002D7C5D" w:rsidRDefault="002D7C5D" w:rsidP="00FE0A9C">
      <w:pPr>
        <w:pStyle w:val="ObrazokPopis"/>
      </w:pPr>
      <w:bookmarkStart w:id="44" w:name="_Toc512360084"/>
      <w:r>
        <w:t>Obr. </w:t>
      </w:r>
      <w:r w:rsidR="006A57B3">
        <w:fldChar w:fldCharType="begin"/>
      </w:r>
      <w:r w:rsidR="006A57B3">
        <w:instrText xml:space="preserve"> SEQ Obr. \* A</w:instrText>
      </w:r>
      <w:r w:rsidR="006A57B3">
        <w:instrText xml:space="preserve">RABIC </w:instrText>
      </w:r>
      <w:r w:rsidR="006A57B3">
        <w:fldChar w:fldCharType="separate"/>
      </w:r>
      <w:r w:rsidR="0012502D">
        <w:rPr>
          <w:noProof/>
        </w:rPr>
        <w:t>4</w:t>
      </w:r>
      <w:r w:rsidR="006A57B3">
        <w:rPr>
          <w:noProof/>
        </w:rPr>
        <w:fldChar w:fldCharType="end"/>
      </w:r>
      <w:r>
        <w:tab/>
        <w:t xml:space="preserve">Rozdelenie zdrojového kódu Arduino </w:t>
      </w:r>
      <w:proofErr w:type="spellStart"/>
      <w:r>
        <w:t>príkladového</w:t>
      </w:r>
      <w:proofErr w:type="spellEnd"/>
      <w:r>
        <w:t xml:space="preserve"> programu</w:t>
      </w:r>
      <w:bookmarkEnd w:id="44"/>
    </w:p>
    <w:p w14:paraId="4600D3BF" w14:textId="77777777" w:rsidR="00E85AC0" w:rsidRDefault="002D7C5D" w:rsidP="00396266">
      <w:r>
        <w:t xml:space="preserve">V úvodnej sekcii je vypísaný zoznam knižníc a rozširujúcich súborov, ktoré program bude používať. V ďalšej </w:t>
      </w:r>
      <w:r w:rsidR="00291AD8">
        <w:t>sekcii sú definované premenné a</w:t>
      </w:r>
      <w:r>
        <w:t xml:space="preserve"> konštanty </w:t>
      </w:r>
      <w:r>
        <w:lastRenderedPageBreak/>
        <w:t>ovplyvňujúce beh progra</w:t>
      </w:r>
      <w:r w:rsidR="00DC2AC9">
        <w:t xml:space="preserve">mu. Taktiež v tejto sekcii môžeme vytvoriť pomocné metódy pre prehľadnejší zdrojový kód. </w:t>
      </w:r>
    </w:p>
    <w:p w14:paraId="0F3A9B22" w14:textId="77777777" w:rsidR="007E0FD9" w:rsidRDefault="00DC2AC9" w:rsidP="00396266">
      <w:r>
        <w:t>Nasleduje sekcia zavedenia, v ktorej nastavujeme zariadenie na mód</w:t>
      </w:r>
      <w:r w:rsidR="00291AD8">
        <w:t>,</w:t>
      </w:r>
      <w:r>
        <w:t xml:space="preserve"> v akom bude pracovať. </w:t>
      </w:r>
      <w:proofErr w:type="spellStart"/>
      <w:r>
        <w:t>Piny</w:t>
      </w:r>
      <w:proofErr w:type="spellEnd"/>
      <w:r>
        <w:t xml:space="preserve"> na </w:t>
      </w:r>
      <w:proofErr w:type="spellStart"/>
      <w:r>
        <w:t>mikrokontroléry</w:t>
      </w:r>
      <w:proofErr w:type="spellEnd"/>
      <w:r>
        <w:t xml:space="preserve"> sú vstupno-výstupné</w:t>
      </w:r>
      <w:r w:rsidR="00291AD8">
        <w:t>,</w:t>
      </w:r>
      <w:r>
        <w:t xml:space="preserve"> av</w:t>
      </w:r>
      <w:r w:rsidR="00291AD8">
        <w:t>šak pre konkrétny program ich s</w:t>
      </w:r>
      <w:r>
        <w:t xml:space="preserve">pravidla využívame </w:t>
      </w:r>
      <w:r w:rsidR="00291AD8">
        <w:t>na</w:t>
      </w:r>
      <w:r>
        <w:t xml:space="preserve"> </w:t>
      </w:r>
      <w:r w:rsidR="00291AD8">
        <w:t>jeden mód</w:t>
      </w:r>
      <w:r>
        <w:t xml:space="preserve"> (</w:t>
      </w:r>
      <w:r w:rsidR="00291AD8">
        <w:t>buď ako vstupné</w:t>
      </w:r>
      <w:r>
        <w:t xml:space="preserve">, </w:t>
      </w:r>
      <w:r w:rsidR="00291AD8">
        <w:t>alebo výstupné</w:t>
      </w:r>
      <w:r>
        <w:t xml:space="preserve"> </w:t>
      </w:r>
      <w:proofErr w:type="spellStart"/>
      <w:r>
        <w:t>pin</w:t>
      </w:r>
      <w:r w:rsidR="00291AD8">
        <w:t>y</w:t>
      </w:r>
      <w:proofErr w:type="spellEnd"/>
      <w:r>
        <w:t xml:space="preserve">). </w:t>
      </w:r>
    </w:p>
    <w:p w14:paraId="75826E4D" w14:textId="77777777" w:rsidR="007E0FD9" w:rsidRDefault="00DC2AC9" w:rsidP="00396266">
      <w:r>
        <w:t>Pri zavedení môžeme n</w:t>
      </w:r>
      <w:r w:rsidR="00291AD8">
        <w:t xml:space="preserve">astaviť aj časovače zariadenia. </w:t>
      </w:r>
      <w:r>
        <w:t xml:space="preserve">Arduino UNO disponuje tromi časovačmi. Časovače v nastavenom intervale spustia zadanú sadu inštrukcií. </w:t>
      </w:r>
    </w:p>
    <w:p w14:paraId="6FC286F2" w14:textId="08C956BD" w:rsidR="003A6B0A" w:rsidRDefault="00DC2AC9" w:rsidP="00396266">
      <w:r>
        <w:t xml:space="preserve">Poslednou sekciou je sekcia behu programu (ďalej </w:t>
      </w:r>
      <w:proofErr w:type="spellStart"/>
      <w:r>
        <w:t>loop</w:t>
      </w:r>
      <w:proofErr w:type="spellEnd"/>
      <w:r>
        <w:t xml:space="preserve"> sekcia). </w:t>
      </w:r>
      <w:proofErr w:type="spellStart"/>
      <w:r w:rsidR="003A6B0A">
        <w:t>Loop</w:t>
      </w:r>
      <w:proofErr w:type="spellEnd"/>
      <w:r w:rsidR="003A6B0A">
        <w:t xml:space="preserve"> sekcia je cyklicky spúšťaná a predstavuje správanie </w:t>
      </w:r>
      <w:proofErr w:type="spellStart"/>
      <w:r w:rsidR="003A6B0A">
        <w:t>mikrokontroléra</w:t>
      </w:r>
      <w:proofErr w:type="spellEnd"/>
      <w:r w:rsidR="003A6B0A">
        <w:t xml:space="preserve">. V tejto sekcii </w:t>
      </w:r>
      <w:r w:rsidR="007E0FD9">
        <w:t xml:space="preserve">mikrokontrolér </w:t>
      </w:r>
      <w:r w:rsidR="003A6B0A">
        <w:t>vykonáva všetky čítania senzorov a základné lokálne spracovanie</w:t>
      </w:r>
      <w:r w:rsidR="00DE4232">
        <w:t xml:space="preserve"> zozbieraných dát</w:t>
      </w:r>
      <w:r w:rsidR="003A6B0A">
        <w:t>.</w:t>
      </w:r>
    </w:p>
    <w:p w14:paraId="14BFD712" w14:textId="77777777" w:rsidR="00AB2B40" w:rsidRPr="00C31CEB" w:rsidRDefault="00AB2B40" w:rsidP="003A6B0A"/>
    <w:p w14:paraId="1EAA8969" w14:textId="77777777" w:rsidR="00CB3095" w:rsidRDefault="00CB3095" w:rsidP="00CB3095">
      <w:pPr>
        <w:pStyle w:val="Nadpis2"/>
      </w:pPr>
      <w:bookmarkStart w:id="45" w:name="_Ref507961170"/>
      <w:bookmarkStart w:id="46" w:name="_Toc512360045"/>
      <w:r>
        <w:t>Existujúce riešenia pre platformu Arduino</w:t>
      </w:r>
      <w:bookmarkEnd w:id="45"/>
      <w:bookmarkEnd w:id="46"/>
    </w:p>
    <w:p w14:paraId="0F6639A5" w14:textId="2F11505A" w:rsidR="001B1517" w:rsidRDefault="00291AD8" w:rsidP="00396266">
      <w:r>
        <w:t>Zariadeniam Arduino sa venuje čoraz väčšia</w:t>
      </w:r>
      <w:r w:rsidR="007A4E3D">
        <w:t xml:space="preserve"> komunita. S tým je spojený aj vývoj rôznych </w:t>
      </w:r>
      <w:proofErr w:type="spellStart"/>
      <w:r w:rsidR="007A4E3D">
        <w:t>frameworkov</w:t>
      </w:r>
      <w:proofErr w:type="spellEnd"/>
      <w:r w:rsidR="007A4E3D">
        <w:t xml:space="preserve"> pre túto platformu, ktorých cieľom je zjednodušiť vývoj </w:t>
      </w:r>
      <w:r>
        <w:t>pre programátorov</w:t>
      </w:r>
      <w:r w:rsidR="007A4E3D">
        <w:t>. Riešenia</w:t>
      </w:r>
      <w:r>
        <w:t>,</w:t>
      </w:r>
      <w:r w:rsidR="007A4E3D">
        <w:t xml:space="preserve"> aké sme našli vyhľadávaním na fórach Arduino komunity, </w:t>
      </w:r>
      <w:r w:rsidR="009642B9">
        <w:t>sme rozdelili</w:t>
      </w:r>
      <w:r w:rsidR="007A4E3D">
        <w:t xml:space="preserve"> do </w:t>
      </w:r>
      <w:r>
        <w:t xml:space="preserve">dvoch </w:t>
      </w:r>
      <w:r w:rsidR="007A4E3D">
        <w:t>kategórií</w:t>
      </w:r>
      <w:r>
        <w:t xml:space="preserve">: online a </w:t>
      </w:r>
      <w:proofErr w:type="spellStart"/>
      <w:r>
        <w:t>offline</w:t>
      </w:r>
      <w:proofErr w:type="spellEnd"/>
      <w:r>
        <w:t xml:space="preserve"> riešenia</w:t>
      </w:r>
      <w:r w:rsidR="007A4E3D">
        <w:t xml:space="preserve">. </w:t>
      </w:r>
      <w:r w:rsidR="007E0FD9">
        <w:t xml:space="preserve"> </w:t>
      </w:r>
    </w:p>
    <w:p w14:paraId="5FBE20C4" w14:textId="3F60F083" w:rsidR="001B1517" w:rsidRDefault="007A4E3D" w:rsidP="00396266">
      <w:r w:rsidRPr="001B1517">
        <w:rPr>
          <w:b/>
        </w:rPr>
        <w:t>Online</w:t>
      </w:r>
      <w:r>
        <w:t xml:space="preserve"> sú riešenia, </w:t>
      </w:r>
      <w:r w:rsidR="007031BB">
        <w:t>v ktorých je do zariadenia nainštalovaný zavádzač</w:t>
      </w:r>
      <w:r w:rsidR="001B1517">
        <w:t xml:space="preserve">. Úlohou zavádzača je preposielať všetky údaje zo senzorov na sieť, kde bude vykonané </w:t>
      </w:r>
      <w:proofErr w:type="spellStart"/>
      <w:r w:rsidR="001B1517">
        <w:t>cloud</w:t>
      </w:r>
      <w:proofErr w:type="spellEnd"/>
      <w:r w:rsidR="001B1517">
        <w:t xml:space="preserve"> spracovanie. Vo všetkých analyzovaných online riešeniach bola úplne vynechaná časť </w:t>
      </w:r>
      <w:r w:rsidR="007E0FD9">
        <w:t>lokálneho spracovania a uloženia</w:t>
      </w:r>
      <w:r w:rsidR="001B1517">
        <w:t xml:space="preserve"> dát. </w:t>
      </w:r>
      <w:proofErr w:type="spellStart"/>
      <w:r w:rsidRPr="001B1517">
        <w:rPr>
          <w:b/>
        </w:rPr>
        <w:t>Offline</w:t>
      </w:r>
      <w:proofErr w:type="spellEnd"/>
      <w:r>
        <w:t xml:space="preserve"> sú riešenia beži</w:t>
      </w:r>
      <w:r w:rsidR="001B1517">
        <w:t xml:space="preserve">ace </w:t>
      </w:r>
      <w:r w:rsidR="007E0FD9">
        <w:t>priamo na Arduino zariadení. Také</w:t>
      </w:r>
      <w:r w:rsidR="001B1517">
        <w:t xml:space="preserve">to riešenia využívajú najmä lokálne spracovanie s lokálnym uložením. </w:t>
      </w:r>
    </w:p>
    <w:p w14:paraId="1BFBF764" w14:textId="77777777" w:rsidR="00CB3095" w:rsidRPr="00CB3095" w:rsidRDefault="001B1517" w:rsidP="00396266">
      <w:r>
        <w:t>V nasledujúcich sekciách priblížime vybrané existujúce</w:t>
      </w:r>
      <w:r w:rsidR="001A521D">
        <w:t xml:space="preserve"> riešenia, ktoré sa svojou povah</w:t>
      </w:r>
      <w:r>
        <w:t>ou najviac približujú nami navrhnutému rieš</w:t>
      </w:r>
      <w:r w:rsidR="001A521D">
        <w:t>eniu pre programovanie A</w:t>
      </w:r>
      <w:r>
        <w:t>rduino zariadení</w:t>
      </w:r>
      <w:r w:rsidR="007A4E3D">
        <w:t>.</w:t>
      </w:r>
    </w:p>
    <w:p w14:paraId="2C4E784B" w14:textId="77777777" w:rsidR="00CB3095" w:rsidRDefault="00CB3095" w:rsidP="00CB3095">
      <w:pPr>
        <w:pStyle w:val="Nadpis3"/>
      </w:pPr>
      <w:bookmarkStart w:id="47" w:name="_Toc512360046"/>
      <w:r>
        <w:t xml:space="preserve">Arduino </w:t>
      </w:r>
      <w:proofErr w:type="spellStart"/>
      <w:r>
        <w:t>EventManager</w:t>
      </w:r>
      <w:bookmarkEnd w:id="47"/>
      <w:proofErr w:type="spellEnd"/>
    </w:p>
    <w:p w14:paraId="5994C9A0" w14:textId="4FE5CBF7" w:rsidR="007B380C" w:rsidRDefault="007A4E3D" w:rsidP="00B54A0B">
      <w:r>
        <w:t xml:space="preserve">Knižnica Arduino </w:t>
      </w:r>
      <w:proofErr w:type="spellStart"/>
      <w:r>
        <w:t>EventManager</w:t>
      </w:r>
      <w:proofErr w:type="spellEnd"/>
      <w:sdt>
        <w:sdtPr>
          <w:id w:val="-275025574"/>
          <w:citation/>
        </w:sdtPr>
        <w:sdtEndPr/>
        <w:sdtContent>
          <w:r w:rsidR="007031BB">
            <w:fldChar w:fldCharType="begin"/>
          </w:r>
          <w:r w:rsidR="007031BB">
            <w:instrText xml:space="preserve"> CITATION Mik16 \l 1051 </w:instrText>
          </w:r>
          <w:r w:rsidR="007031BB">
            <w:fldChar w:fldCharType="separate"/>
          </w:r>
          <w:r w:rsidR="002A351F">
            <w:rPr>
              <w:noProof/>
            </w:rPr>
            <w:t xml:space="preserve"> [5]</w:t>
          </w:r>
          <w:r w:rsidR="007031BB">
            <w:fldChar w:fldCharType="end"/>
          </w:r>
        </w:sdtContent>
      </w:sdt>
      <w:r>
        <w:t xml:space="preserve"> patrí do skupiny </w:t>
      </w:r>
      <w:proofErr w:type="spellStart"/>
      <w:r>
        <w:t>offline</w:t>
      </w:r>
      <w:proofErr w:type="spellEnd"/>
      <w:r>
        <w:t xml:space="preserve"> riešení. </w:t>
      </w:r>
      <w:r w:rsidR="007B380C">
        <w:t>V </w:t>
      </w:r>
      <w:proofErr w:type="spellStart"/>
      <w:r>
        <w:t>inicializačnej</w:t>
      </w:r>
      <w:proofErr w:type="spellEnd"/>
      <w:r>
        <w:t xml:space="preserve"> funkcii </w:t>
      </w:r>
      <w:proofErr w:type="spellStart"/>
      <w:r w:rsidRPr="00CC7EA8">
        <w:rPr>
          <w:rFonts w:ascii="Courier New" w:hAnsi="Courier New"/>
        </w:rPr>
        <w:t>setup</w:t>
      </w:r>
      <w:proofErr w:type="spellEnd"/>
      <w:r w:rsidRPr="00CC7EA8">
        <w:rPr>
          <w:rFonts w:ascii="Courier New" w:hAnsi="Courier New"/>
        </w:rPr>
        <w:t>()</w:t>
      </w:r>
      <w:r>
        <w:t xml:space="preserve"> </w:t>
      </w:r>
      <w:r w:rsidR="007B380C">
        <w:t xml:space="preserve">sa zaregistrujú </w:t>
      </w:r>
      <w:r>
        <w:t>obslužné funkcie (</w:t>
      </w:r>
      <w:r w:rsidR="007031BB">
        <w:t xml:space="preserve">angl. </w:t>
      </w:r>
      <w:proofErr w:type="spellStart"/>
      <w:r>
        <w:t>callback</w:t>
      </w:r>
      <w:proofErr w:type="spellEnd"/>
      <w:r>
        <w:t>)</w:t>
      </w:r>
      <w:r w:rsidR="007B380C">
        <w:t>, ktoré vykonajú spracovanie udalosti</w:t>
      </w:r>
      <w:r>
        <w:t>.</w:t>
      </w:r>
      <w:r w:rsidR="007B380C">
        <w:t xml:space="preserve"> Funkcia </w:t>
      </w:r>
      <w:proofErr w:type="spellStart"/>
      <w:r w:rsidR="007B380C">
        <w:t>loop</w:t>
      </w:r>
      <w:proofErr w:type="spellEnd"/>
      <w:r w:rsidR="007B380C">
        <w:t xml:space="preserve">() musí obsahovať volanie </w:t>
      </w:r>
      <w:proofErr w:type="spellStart"/>
      <w:r w:rsidR="007B380C">
        <w:t>processEvents</w:t>
      </w:r>
      <w:proofErr w:type="spellEnd"/>
      <w:r w:rsidR="007B380C">
        <w:t>, ktoré skontroluje</w:t>
      </w:r>
      <w:r w:rsidR="00B14D27">
        <w:t>,</w:t>
      </w:r>
      <w:r w:rsidR="007B380C">
        <w:t xml:space="preserve"> či nastala nejaká udalosť a vykoná volanie príslušnej obslužnej funkcie.</w:t>
      </w:r>
      <w:r>
        <w:t xml:space="preserve"> Pri registrovaní funkcie </w:t>
      </w:r>
      <w:r w:rsidR="00E85AC0">
        <w:t xml:space="preserve">určíme konkrétny </w:t>
      </w:r>
      <w:proofErr w:type="spellStart"/>
      <w:r w:rsidR="00E85AC0">
        <w:t>pin</w:t>
      </w:r>
      <w:proofErr w:type="spellEnd"/>
      <w:r w:rsidR="00E85AC0">
        <w:t xml:space="preserve">, pri ktorého zmene má </w:t>
      </w:r>
      <w:r w:rsidR="00E85AC0">
        <w:lastRenderedPageBreak/>
        <w:t>byť udalosť vyvolaná.</w:t>
      </w:r>
      <w:r w:rsidR="007B380C">
        <w:t xml:space="preserve"> Výhodou tohto riešenia je jednoduché spracovanie stlačenia tlačidiel. Avšak v tomto riešení sme limitovan</w:t>
      </w:r>
      <w:r w:rsidR="00B14D27">
        <w:t>í</w:t>
      </w:r>
      <w:r w:rsidR="007B380C">
        <w:t xml:space="preserve"> predprogramovanými typmi udalostí, ktoré kontrolujú vždy len jeden konkrétny HW prvok.</w:t>
      </w:r>
    </w:p>
    <w:p w14:paraId="3F83642C" w14:textId="77777777" w:rsidR="00FE0A9C" w:rsidRPr="00FE0A9C" w:rsidRDefault="00FE0A9C" w:rsidP="00FE0A9C">
      <w:pPr>
        <w:pStyle w:val="ObrzokZdrojovkd"/>
      </w:pPr>
      <w:r w:rsidRPr="00FE0A9C">
        <w:t xml:space="preserve">void myListener( int eventCode, int eventParam ) { </w:t>
      </w:r>
    </w:p>
    <w:p w14:paraId="2EA6CFF1" w14:textId="319E9153" w:rsidR="00FE0A9C" w:rsidRPr="00FE0A9C" w:rsidRDefault="007B380C" w:rsidP="00FE0A9C">
      <w:pPr>
        <w:pStyle w:val="ObrzokZdrojovkd"/>
      </w:pPr>
      <w:r>
        <w:t xml:space="preserve">    </w:t>
      </w:r>
      <w:r w:rsidR="00FE0A9C" w:rsidRPr="00FE0A9C">
        <w:t xml:space="preserve">// Do something with the event </w:t>
      </w:r>
    </w:p>
    <w:p w14:paraId="50840FDD" w14:textId="77777777" w:rsidR="00FE0A9C" w:rsidRPr="00FE0A9C" w:rsidRDefault="00FE0A9C" w:rsidP="00FE0A9C">
      <w:pPr>
        <w:pStyle w:val="ObrzokZdrojovkd"/>
      </w:pPr>
      <w:r w:rsidRPr="00FE0A9C">
        <w:t>}</w:t>
      </w:r>
    </w:p>
    <w:p w14:paraId="75617DC7" w14:textId="77777777" w:rsidR="00FE0A9C" w:rsidRPr="00FE0A9C" w:rsidRDefault="00FE0A9C" w:rsidP="00FE0A9C">
      <w:pPr>
        <w:pStyle w:val="ObrzokZdrojovkd"/>
      </w:pPr>
      <w:r w:rsidRPr="00FE0A9C">
        <w:t xml:space="preserve">void setup() { </w:t>
      </w:r>
    </w:p>
    <w:p w14:paraId="38233C18" w14:textId="1EA885D0" w:rsidR="00FE0A9C" w:rsidRPr="00FE0A9C" w:rsidRDefault="007B380C" w:rsidP="00FE0A9C">
      <w:pPr>
        <w:pStyle w:val="ObrzokZdrojovkd"/>
      </w:pPr>
      <w:r>
        <w:t xml:space="preserve">    </w:t>
      </w:r>
      <w:r w:rsidR="00A0345E">
        <w:t xml:space="preserve">gMyEventManager.addListener( </w:t>
      </w:r>
      <w:r w:rsidR="00FE0A9C" w:rsidRPr="00FE0A9C">
        <w:t>EventManager::</w:t>
      </w:r>
      <w:r w:rsidR="00A0345E" w:rsidRPr="00A0345E">
        <w:t>kEventAnalog2</w:t>
      </w:r>
      <w:r w:rsidR="00FE0A9C" w:rsidRPr="00FE0A9C">
        <w:t>, myListener );</w:t>
      </w:r>
    </w:p>
    <w:p w14:paraId="3AC547D9" w14:textId="60F202F8" w:rsidR="00FE0A9C" w:rsidRPr="00FE0A9C" w:rsidRDefault="007B380C" w:rsidP="00FE0A9C">
      <w:pPr>
        <w:pStyle w:val="ObrzokZdrojovkd"/>
      </w:pPr>
      <w:r>
        <w:t xml:space="preserve">    </w:t>
      </w:r>
      <w:r w:rsidR="00FE0A9C" w:rsidRPr="00FE0A9C">
        <w:t xml:space="preserve">// Do more set up </w:t>
      </w:r>
    </w:p>
    <w:p w14:paraId="741F4002" w14:textId="33106AA3" w:rsidR="00FE0A9C" w:rsidRDefault="00FE0A9C" w:rsidP="00FE0A9C">
      <w:pPr>
        <w:pStyle w:val="ObrzokZdrojovkd"/>
      </w:pPr>
      <w:r w:rsidRPr="00FE0A9C">
        <w:t>}</w:t>
      </w:r>
    </w:p>
    <w:p w14:paraId="7582821E" w14:textId="556F6887" w:rsidR="00A0345E" w:rsidRDefault="00A0345E" w:rsidP="00A0345E">
      <w:pPr>
        <w:pStyle w:val="ObrzokZdrojovkd"/>
      </w:pPr>
      <w:r>
        <w:t xml:space="preserve">void loop() </w:t>
      </w:r>
    </w:p>
    <w:p w14:paraId="2AC6AD0A" w14:textId="74EE6301" w:rsidR="00A0345E" w:rsidRDefault="007B380C" w:rsidP="00A0345E">
      <w:pPr>
        <w:pStyle w:val="ObrzokZdrojovkd"/>
      </w:pPr>
      <w:r>
        <w:t xml:space="preserve">    </w:t>
      </w:r>
      <w:r w:rsidR="00A0345E">
        <w:t>gMyEventManager.processEvent();</w:t>
      </w:r>
    </w:p>
    <w:p w14:paraId="17D7B055" w14:textId="7CEEB735" w:rsidR="00A0345E" w:rsidRDefault="00A0345E" w:rsidP="00A0345E">
      <w:pPr>
        <w:pStyle w:val="ObrzokZdrojovkd"/>
      </w:pPr>
      <w:r>
        <w:t>}</w:t>
      </w:r>
    </w:p>
    <w:p w14:paraId="3F5FAF6A" w14:textId="3F3D030B" w:rsidR="00FE0A9C" w:rsidRPr="002D7C5D" w:rsidRDefault="00FE0A9C" w:rsidP="00FE0A9C">
      <w:pPr>
        <w:pStyle w:val="ObrazokPopis"/>
      </w:pPr>
      <w:bookmarkStart w:id="48" w:name="_Toc512360085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5</w:t>
      </w:r>
      <w:r w:rsidR="006A57B3">
        <w:rPr>
          <w:noProof/>
        </w:rPr>
        <w:fldChar w:fldCharType="end"/>
      </w:r>
      <w:r>
        <w:tab/>
        <w:t xml:space="preserve">Zaregistrovanie udalosti na </w:t>
      </w:r>
      <w:r w:rsidR="00A0345E">
        <w:t xml:space="preserve">analógovom </w:t>
      </w:r>
      <w:proofErr w:type="spellStart"/>
      <w:r w:rsidR="00A0345E">
        <w:t>pine</w:t>
      </w:r>
      <w:proofErr w:type="spellEnd"/>
      <w:r w:rsidR="00A0345E">
        <w:t xml:space="preserve"> 2 v </w:t>
      </w:r>
      <w:proofErr w:type="spellStart"/>
      <w:r w:rsidR="00A0345E" w:rsidRPr="00A0345E">
        <w:rPr>
          <w:rFonts w:ascii="Courier New" w:hAnsi="Courier New" w:cs="Courier New"/>
        </w:rPr>
        <w:t>setup</w:t>
      </w:r>
      <w:proofErr w:type="spellEnd"/>
      <w:r w:rsidR="00A0345E" w:rsidRPr="00A0345E">
        <w:rPr>
          <w:rFonts w:ascii="Courier New" w:hAnsi="Courier New" w:cs="Courier New"/>
        </w:rPr>
        <w:t>()</w:t>
      </w:r>
      <w:r w:rsidR="00A0345E">
        <w:t>a spracovanie udalostí v </w:t>
      </w:r>
      <w:proofErr w:type="spellStart"/>
      <w:r w:rsidR="00A0345E" w:rsidRPr="00A0345E">
        <w:rPr>
          <w:rFonts w:ascii="Courier New" w:hAnsi="Courier New" w:cs="Courier New"/>
        </w:rPr>
        <w:t>loop</w:t>
      </w:r>
      <w:proofErr w:type="spellEnd"/>
      <w:r w:rsidR="00A0345E" w:rsidRPr="00A0345E">
        <w:rPr>
          <w:rFonts w:ascii="Courier New" w:hAnsi="Courier New" w:cs="Courier New"/>
        </w:rPr>
        <w:t>()</w:t>
      </w:r>
      <w:bookmarkEnd w:id="48"/>
    </w:p>
    <w:p w14:paraId="4374F2EF" w14:textId="4B233DF9" w:rsidR="00CB3095" w:rsidRDefault="00CB3095" w:rsidP="00CB3095">
      <w:pPr>
        <w:pStyle w:val="Nadpis3"/>
      </w:pPr>
      <w:bookmarkStart w:id="49" w:name="_Toc512360047"/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bookmarkEnd w:id="49"/>
      <w:proofErr w:type="spellEnd"/>
    </w:p>
    <w:p w14:paraId="7898A61E" w14:textId="200E5014" w:rsidR="00CB3095" w:rsidRPr="00CB3095" w:rsidRDefault="007A4E3D" w:rsidP="00396266">
      <w:r>
        <w:t xml:space="preserve">Modelovací nástroj </w:t>
      </w:r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proofErr w:type="spellEnd"/>
      <w:sdt>
        <w:sdtPr>
          <w:id w:val="305136765"/>
          <w:citation/>
        </w:sdtPr>
        <w:sdtEndPr/>
        <w:sdtContent>
          <w:r w:rsidR="002E2583">
            <w:fldChar w:fldCharType="begin"/>
          </w:r>
          <w:r w:rsidR="002E2583">
            <w:instrText xml:space="preserve"> CITATION Abo18 \l 1051 </w:instrText>
          </w:r>
          <w:r w:rsidR="002E2583">
            <w:fldChar w:fldCharType="separate"/>
          </w:r>
          <w:r w:rsidR="002A351F">
            <w:rPr>
              <w:noProof/>
            </w:rPr>
            <w:t xml:space="preserve"> [6]</w:t>
          </w:r>
          <w:r w:rsidR="002E2583">
            <w:fldChar w:fldCharType="end"/>
          </w:r>
        </w:sdtContent>
      </w:sdt>
      <w:r>
        <w:t xml:space="preserve"> zaradzujeme do skupiny </w:t>
      </w:r>
      <w:proofErr w:type="spellStart"/>
      <w:r>
        <w:t>offline</w:t>
      </w:r>
      <w:proofErr w:type="spellEnd"/>
      <w:r>
        <w:t xml:space="preserve"> riešení. Aplikácie v tomto nástroji modelujeme pomo</w:t>
      </w:r>
      <w:r w:rsidR="001A521D">
        <w:t xml:space="preserve">cou stavového automatu. </w:t>
      </w:r>
      <w:proofErr w:type="spellStart"/>
      <w:r w:rsidR="001A521D">
        <w:t>Konečno</w:t>
      </w:r>
      <w:r>
        <w:t>stavový</w:t>
      </w:r>
      <w:proofErr w:type="spellEnd"/>
      <w:r>
        <w:t xml:space="preserve"> automat </w:t>
      </w:r>
      <w:r w:rsidR="002E2583">
        <w:t>reprezentuje</w:t>
      </w:r>
      <w:r>
        <w:t xml:space="preserve"> matematický model výpočtu. </w:t>
      </w:r>
      <w:r w:rsidR="007E0FD9">
        <w:t>Ide o</w:t>
      </w:r>
      <w:r w:rsidR="00E87379">
        <w:t> </w:t>
      </w:r>
      <w:r>
        <w:t>abs</w:t>
      </w:r>
      <w:r w:rsidR="00E87379">
        <w:t>traktný stroj, ktorý môže byť v </w:t>
      </w:r>
      <w:r>
        <w:t xml:space="preserve">danom čase presne v jednom stave z konečného počtu stavov. </w:t>
      </w:r>
      <w:proofErr w:type="spellStart"/>
      <w:r>
        <w:t>Konečnostavový</w:t>
      </w:r>
      <w:proofErr w:type="spellEnd"/>
      <w:r>
        <w:t xml:space="preserve"> automat sa môže </w:t>
      </w:r>
      <w:r w:rsidR="00845F76">
        <w:t>prepnúť</w:t>
      </w:r>
      <w:r w:rsidR="00E87379">
        <w:t xml:space="preserve"> z jedného stavu na druhý v </w:t>
      </w:r>
      <w:r>
        <w:t>reakcii na niektoré externé vstupy.</w:t>
      </w:r>
      <w:r w:rsidR="00B54A0B">
        <w:t xml:space="preserve"> </w:t>
      </w:r>
      <w:r w:rsidR="002A351F">
        <w:t>Toto riešenie disponuje príjemným vývojovým prostredím</w:t>
      </w:r>
      <w:r w:rsidR="00CC1330">
        <w:t xml:space="preserve"> s </w:t>
      </w:r>
      <w:r w:rsidR="00B54A0B">
        <w:t>vizualizáci</w:t>
      </w:r>
      <w:r w:rsidR="00CC1330">
        <w:t>ou</w:t>
      </w:r>
      <w:r w:rsidR="00B54A0B">
        <w:t xml:space="preserve"> </w:t>
      </w:r>
      <w:r w:rsidR="00CC1330">
        <w:t xml:space="preserve">stavov a prechodov medzi nimi. Nevýhodou môže byť nutná znalosť problematiky </w:t>
      </w:r>
      <w:proofErr w:type="spellStart"/>
      <w:r w:rsidR="00CC1330">
        <w:t>konečnostavových</w:t>
      </w:r>
      <w:proofErr w:type="spellEnd"/>
      <w:r w:rsidR="00CC1330">
        <w:t xml:space="preserve"> automatov.</w:t>
      </w:r>
    </w:p>
    <w:p w14:paraId="1329D14D" w14:textId="77777777" w:rsidR="00CB3095" w:rsidRDefault="00CB3095" w:rsidP="00CB3095">
      <w:pPr>
        <w:pStyle w:val="Nadpis3"/>
      </w:pPr>
      <w:bookmarkStart w:id="50" w:name="_Toc512360048"/>
      <w:proofErr w:type="spellStart"/>
      <w:r w:rsidRPr="00CB3095">
        <w:t>ARTe</w:t>
      </w:r>
      <w:proofErr w:type="spellEnd"/>
      <w:r w:rsidRPr="00CB3095">
        <w:t xml:space="preserve"> (Arduino </w:t>
      </w:r>
      <w:proofErr w:type="spellStart"/>
      <w:r w:rsidRPr="00CB3095">
        <w:t>Real-Time</w:t>
      </w:r>
      <w:proofErr w:type="spellEnd"/>
      <w:r w:rsidRPr="00CB3095">
        <w:t xml:space="preserve"> </w:t>
      </w:r>
      <w:proofErr w:type="spellStart"/>
      <w:r w:rsidRPr="00CB3095">
        <w:t>extension</w:t>
      </w:r>
      <w:proofErr w:type="spellEnd"/>
      <w:r w:rsidRPr="00CB3095">
        <w:t>)</w:t>
      </w:r>
      <w:bookmarkEnd w:id="50"/>
    </w:p>
    <w:p w14:paraId="464F28F3" w14:textId="6B5DC348" w:rsidR="00CB3095" w:rsidRPr="00CB3095" w:rsidRDefault="003A6B0A" w:rsidP="00396266">
      <w:r>
        <w:t xml:space="preserve">Rozšírenie Arduino kompilátora </w:t>
      </w:r>
      <w:proofErr w:type="spellStart"/>
      <w:r>
        <w:t>ARTe</w:t>
      </w:r>
      <w:proofErr w:type="spellEnd"/>
      <w:sdt>
        <w:sdtPr>
          <w:id w:val="-1584216542"/>
          <w:citation/>
        </w:sdtPr>
        <w:sdtEndPr/>
        <w:sdtContent>
          <w:r w:rsidR="002E2583">
            <w:fldChar w:fldCharType="begin"/>
          </w:r>
          <w:r w:rsidR="002E2583">
            <w:instrText xml:space="preserve"> CITATION ReT18 \l 1051 </w:instrText>
          </w:r>
          <w:r w:rsidR="002E2583">
            <w:fldChar w:fldCharType="separate"/>
          </w:r>
          <w:r w:rsidR="002A351F">
            <w:rPr>
              <w:noProof/>
            </w:rPr>
            <w:t xml:space="preserve"> [7]</w:t>
          </w:r>
          <w:r w:rsidR="002E2583">
            <w:fldChar w:fldCharType="end"/>
          </w:r>
        </w:sdtContent>
      </w:sdt>
      <w:r>
        <w:t xml:space="preserve"> zaradzujeme do</w:t>
      </w:r>
      <w:r w:rsidR="002E2583">
        <w:t xml:space="preserve"> skupiny </w:t>
      </w:r>
      <w:proofErr w:type="spellStart"/>
      <w:r w:rsidR="002E2583">
        <w:t>offline</w:t>
      </w:r>
      <w:proofErr w:type="spellEnd"/>
      <w:r w:rsidR="002E2583">
        <w:t xml:space="preserve"> riešení. R</w:t>
      </w:r>
      <w:r>
        <w:t xml:space="preserve">ozšírenie umožňuje vytvorenie viacerých </w:t>
      </w:r>
      <w:proofErr w:type="spellStart"/>
      <w:r w:rsidRPr="002E2583">
        <w:rPr>
          <w:rFonts w:ascii="Courier New" w:hAnsi="Courier New" w:cs="Courier New"/>
        </w:rPr>
        <w:t>loop</w:t>
      </w:r>
      <w:proofErr w:type="spellEnd"/>
      <w:r w:rsidR="002E2583">
        <w:t xml:space="preserve"> funkcií, ktoré sú spustené </w:t>
      </w:r>
      <w:proofErr w:type="spellStart"/>
      <w:r>
        <w:t>pseudoparalelne</w:t>
      </w:r>
      <w:proofErr w:type="spellEnd"/>
      <w:r>
        <w:t xml:space="preserve">. </w:t>
      </w:r>
      <w:r w:rsidR="00E6233B">
        <w:t xml:space="preserve">Vývojári </w:t>
      </w:r>
      <w:proofErr w:type="spellStart"/>
      <w:r w:rsidR="00E6233B">
        <w:t>ARTe</w:t>
      </w:r>
      <w:proofErr w:type="spellEnd"/>
      <w:r w:rsidR="00E6233B">
        <w:t xml:space="preserve"> dosiahli </w:t>
      </w:r>
      <w:proofErr w:type="spellStart"/>
      <w:r w:rsidR="00E6233B">
        <w:t>pseudoparalelizmus</w:t>
      </w:r>
      <w:proofErr w:type="spellEnd"/>
      <w:r w:rsidR="00E6233B">
        <w:t xml:space="preserve"> pr</w:t>
      </w:r>
      <w:r w:rsidR="007E0FD9">
        <w:t>epísaním implementácie čakacích</w:t>
      </w:r>
      <w:r w:rsidR="001A521D">
        <w:t xml:space="preserve"> </w:t>
      </w:r>
      <w:r w:rsidR="007E0FD9">
        <w:t>(</w:t>
      </w:r>
      <w:proofErr w:type="spellStart"/>
      <w:r w:rsidR="00E6233B" w:rsidRPr="002E2583">
        <w:rPr>
          <w:rFonts w:ascii="Courier New" w:hAnsi="Courier New" w:cs="Courier New"/>
        </w:rPr>
        <w:t>delay</w:t>
      </w:r>
      <w:proofErr w:type="spellEnd"/>
      <w:r w:rsidR="00E6233B">
        <w:rPr>
          <w:rStyle w:val="Odkaznapoznmkupodiarou"/>
        </w:rPr>
        <w:footnoteReference w:id="1"/>
      </w:r>
      <w:r w:rsidR="007E0FD9">
        <w:t>)</w:t>
      </w:r>
      <w:r w:rsidR="001A521D">
        <w:t xml:space="preserve"> </w:t>
      </w:r>
      <w:r w:rsidR="00E6233B">
        <w:t>metód z aktívneho čakania na pasívne. Program si zapamätá</w:t>
      </w:r>
      <w:r w:rsidR="001A521D">
        <w:t>,</w:t>
      </w:r>
      <w:r w:rsidR="00E6233B">
        <w:t xml:space="preserve"> kde bol </w:t>
      </w:r>
      <w:proofErr w:type="spellStart"/>
      <w:r w:rsidR="00E6233B">
        <w:t>del</w:t>
      </w:r>
      <w:r w:rsidR="002E2583">
        <w:t>ay</w:t>
      </w:r>
      <w:proofErr w:type="spellEnd"/>
      <w:r w:rsidR="002E2583">
        <w:t xml:space="preserve"> vyvolaný a spustí ďalšiu nasledujúcu </w:t>
      </w:r>
      <w:proofErr w:type="spellStart"/>
      <w:r w:rsidR="002E2583">
        <w:t>loop</w:t>
      </w:r>
      <w:proofErr w:type="spellEnd"/>
      <w:r w:rsidR="002E2583">
        <w:t xml:space="preserve"> fun</w:t>
      </w:r>
      <w:r w:rsidR="00B14D27">
        <w:t>k</w:t>
      </w:r>
      <w:r w:rsidR="002E2583">
        <w:t xml:space="preserve">ciu. Ďalšia </w:t>
      </w:r>
      <w:proofErr w:type="spellStart"/>
      <w:r w:rsidR="002E2583">
        <w:t>loop</w:t>
      </w:r>
      <w:proofErr w:type="spellEnd"/>
      <w:r w:rsidR="002E2583">
        <w:t xml:space="preserve"> funkcia je</w:t>
      </w:r>
      <w:r w:rsidR="00B14D27">
        <w:t xml:space="preserve"> spustená od zapamätanej pozície</w:t>
      </w:r>
      <w:r w:rsidR="002E2583">
        <w:t xml:space="preserve"> vyvolania </w:t>
      </w:r>
      <w:proofErr w:type="spellStart"/>
      <w:r w:rsidR="002E2583">
        <w:t>delay</w:t>
      </w:r>
      <w:proofErr w:type="spellEnd"/>
      <w:r w:rsidR="002E2583">
        <w:t xml:space="preserve">. Ak funkcia nemala vyvolaný </w:t>
      </w:r>
      <w:proofErr w:type="spellStart"/>
      <w:r w:rsidR="002E2583">
        <w:t>delay</w:t>
      </w:r>
      <w:proofErr w:type="spellEnd"/>
      <w:r w:rsidR="002E2583">
        <w:t>, tak bude spustená od začiatku.</w:t>
      </w:r>
    </w:p>
    <w:p w14:paraId="65E2D209" w14:textId="77777777" w:rsidR="00CB3095" w:rsidRDefault="00CB3095" w:rsidP="00CB3095">
      <w:pPr>
        <w:pStyle w:val="Nadpis3"/>
      </w:pPr>
      <w:bookmarkStart w:id="51" w:name="_Toc512360049"/>
      <w:r>
        <w:lastRenderedPageBreak/>
        <w:t>Cayenne</w:t>
      </w:r>
      <w:bookmarkEnd w:id="51"/>
    </w:p>
    <w:p w14:paraId="2DB5A3CB" w14:textId="49EA4A53" w:rsidR="00CB3095" w:rsidRDefault="001A521D" w:rsidP="00396266">
      <w:r>
        <w:t>Aplikáci</w:t>
      </w:r>
      <w:r w:rsidR="007E0FD9">
        <w:t>a</w:t>
      </w:r>
      <w:r w:rsidR="002E2583">
        <w:t xml:space="preserve"> Cayenne</w:t>
      </w:r>
      <w:sdt>
        <w:sdtPr>
          <w:id w:val="730274350"/>
          <w:citation/>
        </w:sdtPr>
        <w:sdtEndPr/>
        <w:sdtContent>
          <w:r w:rsidR="002E2583">
            <w:fldChar w:fldCharType="begin"/>
          </w:r>
          <w:r w:rsidR="002E2583">
            <w:instrText xml:space="preserve"> CITATION Dok17 \l 1051 </w:instrText>
          </w:r>
          <w:r w:rsidR="002E2583">
            <w:fldChar w:fldCharType="separate"/>
          </w:r>
          <w:r w:rsidR="002A351F">
            <w:rPr>
              <w:noProof/>
            </w:rPr>
            <w:t xml:space="preserve"> [8]</w:t>
          </w:r>
          <w:r w:rsidR="002E2583">
            <w:fldChar w:fldCharType="end"/>
          </w:r>
        </w:sdtContent>
      </w:sdt>
      <w:r w:rsidR="007A4E3D">
        <w:t xml:space="preserve"> </w:t>
      </w:r>
      <w:r w:rsidR="007E0FD9">
        <w:t>patrí</w:t>
      </w:r>
      <w:r w:rsidR="007A4E3D">
        <w:t xml:space="preserve"> do kategórie online riešení. Na</w:t>
      </w:r>
      <w:r>
        <w:t xml:space="preserve"> dosku A</w:t>
      </w:r>
      <w:r w:rsidR="007A4E3D">
        <w:t xml:space="preserve">rduino </w:t>
      </w:r>
      <w:r w:rsidR="00756461">
        <w:t xml:space="preserve">je nahraná špeciálna aplikácia, ktorá </w:t>
      </w:r>
      <w:r w:rsidR="007A4E3D">
        <w:t xml:space="preserve">automatizovane odosiela na servery Cayenne </w:t>
      </w:r>
      <w:r w:rsidR="001445C3">
        <w:t>aktuálny stav svojich</w:t>
      </w:r>
      <w:r w:rsidR="007A4E3D">
        <w:t xml:space="preserve"> vstupných </w:t>
      </w:r>
      <w:proofErr w:type="spellStart"/>
      <w:r w:rsidR="007A4E3D">
        <w:t>pinov</w:t>
      </w:r>
      <w:proofErr w:type="spellEnd"/>
      <w:r w:rsidR="007A4E3D">
        <w:t xml:space="preserve">. Doska taktiež čaká na inštrukcie zo serverov Cayenne pre nastavenie výstupných </w:t>
      </w:r>
      <w:proofErr w:type="spellStart"/>
      <w:r w:rsidR="007A4E3D">
        <w:t>pinov</w:t>
      </w:r>
      <w:proofErr w:type="spellEnd"/>
      <w:r w:rsidR="007A4E3D">
        <w:t>. Vo webovom nástroji Cayenne vidí</w:t>
      </w:r>
      <w:r>
        <w:t xml:space="preserve">me </w:t>
      </w:r>
      <w:r w:rsidR="00031E29">
        <w:t>aktuálny</w:t>
      </w:r>
      <w:r>
        <w:t xml:space="preserve"> stav vstupných </w:t>
      </w:r>
      <w:proofErr w:type="spellStart"/>
      <w:r>
        <w:t>pinov</w:t>
      </w:r>
      <w:proofErr w:type="spellEnd"/>
      <w:r>
        <w:t xml:space="preserve"> a </w:t>
      </w:r>
      <w:r w:rsidR="007A4E3D">
        <w:t xml:space="preserve">dokážeme </w:t>
      </w:r>
      <w:r w:rsidR="001445C3">
        <w:t>nastaviť</w:t>
      </w:r>
      <w:r w:rsidR="007A4E3D">
        <w:t xml:space="preserve"> rôzne akcie pre z</w:t>
      </w:r>
      <w:r w:rsidR="009642B9">
        <w:t>a</w:t>
      </w:r>
      <w:r w:rsidR="007A4E3D">
        <w:t xml:space="preserve">pnutie výstupných </w:t>
      </w:r>
      <w:proofErr w:type="spellStart"/>
      <w:r w:rsidR="007A4E3D">
        <w:t>pinov</w:t>
      </w:r>
      <w:proofErr w:type="spellEnd"/>
      <w:r w:rsidR="007A4E3D">
        <w:t>.</w:t>
      </w:r>
      <w:r w:rsidR="00031E29">
        <w:t xml:space="preserve"> Akcie nastavujeme ako podmieňovacie vety.</w:t>
      </w:r>
      <w:r w:rsidR="007A4E3D">
        <w:t xml:space="preserve"> </w:t>
      </w:r>
      <w:r w:rsidR="00031E29">
        <w:t>Nasledujúci príklad</w:t>
      </w:r>
      <w:r w:rsidR="001445C3">
        <w:t xml:space="preserve"> zobrazuje zapojený senzor (teplomer) s aktuátorom (klimatizácia), ktorý </w:t>
      </w:r>
      <w:r w:rsidR="008745F0">
        <w:t>realizuje nasledujúcu akciu</w:t>
      </w:r>
      <w:r w:rsidR="001445C3">
        <w:t>: a</w:t>
      </w:r>
      <w:r w:rsidR="007A4E3D">
        <w:t>k stúpne teplota nad 30</w:t>
      </w:r>
      <w:r>
        <w:t xml:space="preserve"> °</w:t>
      </w:r>
      <w:r w:rsidR="007A4E3D">
        <w:t>C, tak zapni klimatizáciu</w:t>
      </w:r>
      <w:r w:rsidR="001445C3">
        <w:t>.</w:t>
      </w:r>
      <w:r w:rsidR="005D3602">
        <w:t xml:space="preserve"> Toto riešenie využíva lokálne spracovanie len na preposielanie údajov od senzorov na </w:t>
      </w:r>
      <w:proofErr w:type="spellStart"/>
      <w:r w:rsidR="005D3602">
        <w:t>cloud</w:t>
      </w:r>
      <w:proofErr w:type="spellEnd"/>
      <w:r w:rsidR="005D3602">
        <w:t xml:space="preserve"> a z </w:t>
      </w:r>
      <w:proofErr w:type="spellStart"/>
      <w:r w:rsidR="005D3602">
        <w:t>cloudu</w:t>
      </w:r>
      <w:proofErr w:type="spellEnd"/>
      <w:r w:rsidR="005D3602">
        <w:t xml:space="preserve"> k</w:t>
      </w:r>
      <w:r w:rsidR="00E14C6E">
        <w:t> </w:t>
      </w:r>
      <w:r w:rsidR="005D3602">
        <w:t>aktuátorom</w:t>
      </w:r>
      <w:r w:rsidR="00E14C6E">
        <w:t>,</w:t>
      </w:r>
      <w:r w:rsidR="005D3602">
        <w:t xml:space="preserve"> čo môže spôsobovať problémy pri výpadku internetového spojenia.</w:t>
      </w:r>
    </w:p>
    <w:p w14:paraId="66828E37" w14:textId="77777777" w:rsidR="001445C3" w:rsidRDefault="001445C3" w:rsidP="00FE0A9C">
      <w:pPr>
        <w:pStyle w:val="Obrzok"/>
      </w:pPr>
      <w:r>
        <w:drawing>
          <wp:inline distT="0" distB="0" distL="0" distR="0" wp14:anchorId="64E4BF78" wp14:editId="2DBE1BF6">
            <wp:extent cx="5189114" cy="2993366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52" cy="300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6AFD8" w14:textId="1E632D31" w:rsidR="001445C3" w:rsidRPr="002D7C5D" w:rsidRDefault="001445C3" w:rsidP="00FE0A9C">
      <w:pPr>
        <w:pStyle w:val="ObrazokPopis"/>
      </w:pPr>
      <w:bookmarkStart w:id="52" w:name="_Toc512360086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6</w:t>
      </w:r>
      <w:r w:rsidR="006A57B3">
        <w:rPr>
          <w:noProof/>
        </w:rPr>
        <w:fldChar w:fldCharType="end"/>
      </w:r>
      <w:r>
        <w:tab/>
        <w:t>Akcia zapnutia klimatizácie nastavená vo webovom prostredí Cayenne</w:t>
      </w:r>
      <w:bookmarkEnd w:id="52"/>
    </w:p>
    <w:p w14:paraId="2C596835" w14:textId="77777777" w:rsidR="00C31CEB" w:rsidRDefault="00C31CEB" w:rsidP="00CB3095">
      <w:pPr>
        <w:pStyle w:val="Nadpis1"/>
      </w:pPr>
      <w:bookmarkStart w:id="53" w:name="_Toc512360050"/>
      <w:r>
        <w:lastRenderedPageBreak/>
        <w:t>Komponentové a udalosťami orientované programovanie</w:t>
      </w:r>
      <w:bookmarkEnd w:id="53"/>
    </w:p>
    <w:p w14:paraId="0191E880" w14:textId="77777777" w:rsidR="00A31CD6" w:rsidRDefault="00D723CA" w:rsidP="00396266">
      <w:r>
        <w:t>S</w:t>
      </w:r>
      <w:r w:rsidR="00CC239C">
        <w:t> komponentovým a udalosťami orientovaným programovaním</w:t>
      </w:r>
      <w:r>
        <w:t xml:space="preserve"> sa stretávame </w:t>
      </w:r>
      <w:r w:rsidR="001A521D">
        <w:t>najmä pri používateľských aplikáciách</w:t>
      </w:r>
      <w:r>
        <w:t xml:space="preserve"> </w:t>
      </w:r>
      <w:r w:rsidR="00D14B15">
        <w:t>na počítačoch, príp</w:t>
      </w:r>
      <w:r w:rsidR="001A521D">
        <w:t>adne</w:t>
      </w:r>
      <w:r w:rsidR="00D14B15">
        <w:t xml:space="preserve"> mobilných zariadeniach. Komponenty v </w:t>
      </w:r>
      <w:r w:rsidR="00CC239C">
        <w:t>týchto</w:t>
      </w:r>
      <w:r w:rsidR="00D14B15">
        <w:t xml:space="preserve"> aplikáciách predstavujú jednotlivé grafické prvky zobrazené na obrazovke. </w:t>
      </w:r>
    </w:p>
    <w:p w14:paraId="702B9A62" w14:textId="27CD1C29" w:rsidR="001557A7" w:rsidRDefault="002D3764" w:rsidP="00396266">
      <w:r>
        <w:t xml:space="preserve">V objektovo orientovanom programovaní je </w:t>
      </w:r>
      <w:r w:rsidRPr="00A31CD6">
        <w:rPr>
          <w:b/>
        </w:rPr>
        <w:t>komponent</w:t>
      </w:r>
      <w:r>
        <w:t xml:space="preserve"> považovaný </w:t>
      </w:r>
      <w:r w:rsidR="00653706">
        <w:t>za</w:t>
      </w:r>
      <w:r>
        <w:t xml:space="preserve"> znovu použiteľný blok programu</w:t>
      </w:r>
      <w:r w:rsidR="006D2825">
        <w:t>, ktorý</w:t>
      </w:r>
      <w:r>
        <w:t xml:space="preserve"> môže byť kombinovaný s inými komponentmi za účelom vytvorenia aplikácie. Príkladmi komponentov sú tlačidlo, </w:t>
      </w:r>
      <w:proofErr w:type="spellStart"/>
      <w:r w:rsidR="00FF7353">
        <w:t>scrollbar</w:t>
      </w:r>
      <w:proofErr w:type="spellEnd"/>
      <w:r w:rsidR="006D2825">
        <w:t xml:space="preserve">, ale aj tabuľka v grafických používateľských prostrediach. </w:t>
      </w:r>
      <w:r w:rsidR="00A64640">
        <w:t>Zdrojový kód komponentu</w:t>
      </w:r>
      <w:r w:rsidR="00653706">
        <w:t>,</w:t>
      </w:r>
      <w:r w:rsidR="00A64640">
        <w:t xml:space="preserve"> </w:t>
      </w:r>
      <w:r w:rsidR="00653706">
        <w:t>inak nazývaný ako model kompone</w:t>
      </w:r>
      <w:r w:rsidR="00A64640">
        <w:t>n</w:t>
      </w:r>
      <w:r w:rsidR="00653706">
        <w:t>t</w:t>
      </w:r>
      <w:r w:rsidR="00A64640">
        <w:t xml:space="preserve">u, obvykle poskytuje </w:t>
      </w:r>
      <w:r w:rsidR="00653706">
        <w:t>nasledujúce</w:t>
      </w:r>
      <w:r w:rsidR="00A64640">
        <w:t xml:space="preserve"> hlavné typy služieb:</w:t>
      </w:r>
    </w:p>
    <w:p w14:paraId="09084637" w14:textId="16B38B48" w:rsidR="00A64640" w:rsidRDefault="00AC032C" w:rsidP="00A64640">
      <w:pPr>
        <w:pStyle w:val="Odsekzoznamu"/>
        <w:numPr>
          <w:ilvl w:val="0"/>
          <w:numId w:val="32"/>
        </w:numPr>
      </w:pPr>
      <w:r>
        <w:t>Vlastnosti komponentu − v</w:t>
      </w:r>
      <w:r w:rsidR="00A64640">
        <w:t>ďaka vlastnostiam komponentov je inštancia komponentu rozlíšiteľná v aplikácii od ostatných komponentov rovnakého typu.</w:t>
      </w:r>
    </w:p>
    <w:p w14:paraId="67BE1C58" w14:textId="5B64CE14" w:rsidR="00A64640" w:rsidRDefault="00A159AF" w:rsidP="00A64640">
      <w:pPr>
        <w:pStyle w:val="Odsekzoznamu"/>
        <w:numPr>
          <w:ilvl w:val="0"/>
          <w:numId w:val="32"/>
        </w:numPr>
      </w:pPr>
      <w:r>
        <w:t>Spracovanie udalostí − i</w:t>
      </w:r>
      <w:r w:rsidR="00186E1C">
        <w:t>nštancia komponentu má definované vlastné spracovanie udalostí. Napríklad tlačidlo A po udalosti stlačenia</w:t>
      </w:r>
      <w:r>
        <w:t xml:space="preserve"> uloží obsah pamäte na disk. I</w:t>
      </w:r>
      <w:r w:rsidR="00186E1C">
        <w:t xml:space="preserve">né tlačidlo B po rovnakej udalosti stlačenia </w:t>
      </w:r>
      <w:r w:rsidR="00A678D9">
        <w:t>spustí</w:t>
      </w:r>
      <w:r w:rsidR="00186E1C">
        <w:t xml:space="preserve"> zvonenie na komponente reproduktora.</w:t>
      </w:r>
    </w:p>
    <w:p w14:paraId="1B719B7D" w14:textId="2AF32A6F" w:rsidR="00186E1C" w:rsidRDefault="000411DF" w:rsidP="00396266">
      <w:r>
        <w:t>V udalosťami orientovanom programovaní sú s udalosťou spojené tri typy objektov</w:t>
      </w:r>
      <w:sdt>
        <w:sdtPr>
          <w:id w:val="2086789594"/>
          <w:citation/>
        </w:sdtPr>
        <w:sdtEndPr/>
        <w:sdtContent>
          <w:r w:rsidR="00B863C9">
            <w:fldChar w:fldCharType="begin"/>
          </w:r>
          <w:r w:rsidR="0040744A">
            <w:instrText xml:space="preserve">CITATION Sha14 \l 1051 </w:instrText>
          </w:r>
          <w:r w:rsidR="00B863C9">
            <w:fldChar w:fldCharType="separate"/>
          </w:r>
          <w:r w:rsidR="002A351F">
            <w:rPr>
              <w:noProof/>
            </w:rPr>
            <w:t xml:space="preserve"> [9]</w:t>
          </w:r>
          <w:r w:rsidR="00B863C9">
            <w:fldChar w:fldCharType="end"/>
          </w:r>
        </w:sdtContent>
      </w:sdt>
      <w:r>
        <w:t>:</w:t>
      </w:r>
    </w:p>
    <w:p w14:paraId="30DE1686" w14:textId="555D94BE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Zdroj udalosti</w:t>
      </w:r>
      <w:r w:rsidR="005B6AE6">
        <w:t xml:space="preserve"> −</w:t>
      </w:r>
      <w:r>
        <w:t xml:space="preserve"> komponent, ktorého zmena vlastností vyvolá udalosť.</w:t>
      </w:r>
    </w:p>
    <w:p w14:paraId="20F54FD1" w14:textId="062298DC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Udalosť</w:t>
      </w:r>
      <w:r w:rsidR="005B6AE6">
        <w:t xml:space="preserve"> − p</w:t>
      </w:r>
      <w:r>
        <w:t>omenovanie konkrétnej zmeny vlastnosti komponentu.</w:t>
      </w:r>
    </w:p>
    <w:p w14:paraId="6F48FC01" w14:textId="60A3F032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Spracovanie udalosti</w:t>
      </w:r>
      <w:r>
        <w:t xml:space="preserve"> </w:t>
      </w:r>
      <w:r w:rsidR="005B6AE6">
        <w:t>−</w:t>
      </w:r>
      <w:r>
        <w:t xml:space="preserve"> obslužný kód</w:t>
      </w:r>
      <w:r w:rsidR="005B6AE6">
        <w:t>,</w:t>
      </w:r>
      <w:r w:rsidR="00A678D9">
        <w:t xml:space="preserve"> ktorý</w:t>
      </w:r>
      <w:r>
        <w:t xml:space="preserve"> </w:t>
      </w:r>
      <w:r w:rsidR="00A678D9">
        <w:t>je spustený</w:t>
      </w:r>
      <w:r>
        <w:t xml:space="preserve"> po vytvorení udalosti.</w:t>
      </w:r>
    </w:p>
    <w:p w14:paraId="53CEA374" w14:textId="6FE27A14" w:rsidR="00C31CEB" w:rsidRDefault="00F85EEA" w:rsidP="00396266">
      <w:r>
        <w:t>T</w:t>
      </w:r>
      <w:r w:rsidR="001557A7">
        <w:t xml:space="preserve">ypy komponentov majú </w:t>
      </w:r>
      <w:r>
        <w:t xml:space="preserve">spravidla </w:t>
      </w:r>
      <w:r w:rsidR="001557A7">
        <w:t xml:space="preserve">definované mená udalostí, ktoré môžu nastať. Pre vyvolanie udalosti komponent sleduje </w:t>
      </w:r>
      <w:r w:rsidR="00A31CD6">
        <w:t>zmeny svojich vlastností</w:t>
      </w:r>
      <w:r w:rsidR="001557A7">
        <w:t>. Nasledujúci obrázok znázorňuje prechody medzi jednotlivými stavmi</w:t>
      </w:r>
      <w:r w:rsidR="006120A6" w:rsidRPr="006120A6">
        <w:t xml:space="preserve"> </w:t>
      </w:r>
      <w:r w:rsidR="006120A6">
        <w:t>formou automatu</w:t>
      </w:r>
      <w:r>
        <w:t xml:space="preserve">. Na šípkach sa nachádza </w:t>
      </w:r>
      <w:r w:rsidR="001557A7">
        <w:t>pomenovanie udalosti, ktorá nastáva pri prechode medzi vyznačenými stavmi.</w:t>
      </w:r>
      <w:r w:rsidR="00FD787F">
        <w:t xml:space="preserve"> Hrubým kruhom je vyznačený aktuálny stav tlačidla.</w:t>
      </w:r>
    </w:p>
    <w:p w14:paraId="39616ABD" w14:textId="5AB8C83D" w:rsidR="001557A7" w:rsidRPr="00313EAD" w:rsidRDefault="00906853" w:rsidP="00313EAD">
      <w:pPr>
        <w:pStyle w:val="Obrzok"/>
      </w:pPr>
      <w:r>
        <w:lastRenderedPageBreak/>
        <w:pict w14:anchorId="4612D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06.25pt" o:bordertopcolor="this" o:borderleftcolor="this" o:borderbottomcolor="this" o:borderrightcolor="this">
            <v:imagedata r:id="rId25" o:title="component-state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948A714" w14:textId="5021ED1E" w:rsidR="001557A7" w:rsidRDefault="001557A7" w:rsidP="00FE0A9C">
      <w:pPr>
        <w:pStyle w:val="ObrazokPopis"/>
      </w:pPr>
      <w:bookmarkStart w:id="54" w:name="_Toc512360087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7</w:t>
      </w:r>
      <w:r w:rsidR="006A57B3">
        <w:rPr>
          <w:noProof/>
        </w:rPr>
        <w:fldChar w:fldCharType="end"/>
      </w:r>
      <w:r>
        <w:tab/>
      </w:r>
      <w:r w:rsidR="00FD787F">
        <w:t>Znázornenie inš</w:t>
      </w:r>
      <w:r w:rsidR="006120A6">
        <w:t>tancie komponentu typu tlačidlo</w:t>
      </w:r>
      <w:r w:rsidR="00FD787F">
        <w:t xml:space="preserve"> s automatom pre prechody medzi jednotlivými stavmi</w:t>
      </w:r>
      <w:bookmarkEnd w:id="54"/>
    </w:p>
    <w:p w14:paraId="38553C1A" w14:textId="77777777" w:rsidR="009722E7" w:rsidRPr="002D7C5D" w:rsidRDefault="009722E7" w:rsidP="00FE0A9C">
      <w:pPr>
        <w:pStyle w:val="ObrazokPopis"/>
      </w:pPr>
    </w:p>
    <w:p w14:paraId="34FF1C33" w14:textId="77777777" w:rsidR="00C705AE" w:rsidRDefault="001359A8" w:rsidP="008F4176">
      <w:pPr>
        <w:pStyle w:val="Nadpis2"/>
      </w:pPr>
      <w:bookmarkStart w:id="55" w:name="_Toc512360051"/>
      <w:r>
        <w:t>Spracovanie udalosti</w:t>
      </w:r>
      <w:bookmarkEnd w:id="55"/>
    </w:p>
    <w:p w14:paraId="23D84306" w14:textId="1F81BAC7" w:rsidR="00F85EEA" w:rsidRDefault="00E47D31" w:rsidP="00396266">
      <w:r>
        <w:t>Aby program mohol spracovávať udalosti, potrebuje nie</w:t>
      </w:r>
      <w:r w:rsidR="006120A6">
        <w:t>koľko samostatných modulov</w:t>
      </w:r>
      <w:sdt>
        <w:sdtPr>
          <w:id w:val="-259443959"/>
          <w:citation/>
        </w:sdtPr>
        <w:sdtEndPr/>
        <w:sdtContent>
          <w:r w:rsidR="00961448">
            <w:fldChar w:fldCharType="begin"/>
          </w:r>
          <w:r w:rsidR="003E5DC4">
            <w:instrText xml:space="preserve">CITATION RMI06 \l 1051 </w:instrText>
          </w:r>
          <w:r w:rsidR="00961448">
            <w:fldChar w:fldCharType="separate"/>
          </w:r>
          <w:r w:rsidR="002A351F">
            <w:rPr>
              <w:noProof/>
            </w:rPr>
            <w:t xml:space="preserve"> [10]</w:t>
          </w:r>
          <w:r w:rsidR="00961448">
            <w:fldChar w:fldCharType="end"/>
          </w:r>
        </w:sdtContent>
      </w:sdt>
      <w:r>
        <w:t xml:space="preserve">. Prvým je samotný komponent, ktorý udalosť vyvolá pri zmene </w:t>
      </w:r>
      <w:r w:rsidR="00F85EEA">
        <w:t>svojho</w:t>
      </w:r>
      <w:r>
        <w:t xml:space="preserve"> stavu. Druhým je metóda alebo objekt, ktorý čaká na vznik udalosti</w:t>
      </w:r>
      <w:r w:rsidR="006120A6">
        <w:t>,</w:t>
      </w:r>
      <w:r>
        <w:t xml:space="preserve"> a následne ju spracuje. </w:t>
      </w:r>
    </w:p>
    <w:p w14:paraId="39E9A007" w14:textId="41FB8D14" w:rsidR="001359A8" w:rsidRDefault="00E47D31" w:rsidP="00396266">
      <w:r>
        <w:t>Posledným a zároveň najdôležitejším modulom, ktorý</w:t>
      </w:r>
      <w:r w:rsidR="006120A6">
        <w:t xml:space="preserve"> prepája</w:t>
      </w:r>
      <w:r>
        <w:t xml:space="preserve"> prvé dva</w:t>
      </w:r>
      <w:r w:rsidR="006120A6">
        <w:t xml:space="preserve"> moduly,</w:t>
      </w:r>
      <w:r>
        <w:t xml:space="preserve"> je plánovač udalostí. Plánovač udalostí je pr</w:t>
      </w:r>
      <w:r w:rsidR="006120A6">
        <w:t>ogram, ktorý riadi beh programu</w:t>
      </w:r>
      <w:r>
        <w:t xml:space="preserve"> prijímaním a  sekvenčným vykonávaním prijatých udalostí. V nasledujúcom obrázku je </w:t>
      </w:r>
      <w:r w:rsidR="00F85EEA">
        <w:t xml:space="preserve">uvedený </w:t>
      </w:r>
      <w:r>
        <w:t xml:space="preserve">nákres </w:t>
      </w:r>
      <w:r w:rsidR="0093159E">
        <w:t xml:space="preserve">práce plánovača úloh v čase. </w:t>
      </w:r>
    </w:p>
    <w:p w14:paraId="52ACFBAB" w14:textId="77777777" w:rsidR="00E47D31" w:rsidRDefault="00E47D31" w:rsidP="00FE0A9C">
      <w:pPr>
        <w:pStyle w:val="Obrzok"/>
      </w:pPr>
      <w:r>
        <w:lastRenderedPageBreak/>
        <w:drawing>
          <wp:inline distT="0" distB="0" distL="0" distR="0" wp14:anchorId="1F462A65" wp14:editId="6A98391D">
            <wp:extent cx="5263017" cy="387596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05" cy="3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FA1C4" w14:textId="387A4665" w:rsidR="00E47D31" w:rsidRPr="002D7C5D" w:rsidRDefault="00E47D31" w:rsidP="00FE0A9C">
      <w:pPr>
        <w:pStyle w:val="ObrazokPopis"/>
      </w:pPr>
      <w:bookmarkStart w:id="56" w:name="_Toc512360088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8</w:t>
      </w:r>
      <w:r w:rsidR="006A57B3">
        <w:rPr>
          <w:noProof/>
        </w:rPr>
        <w:fldChar w:fldCharType="end"/>
      </w:r>
      <w:r>
        <w:tab/>
      </w:r>
      <w:r w:rsidR="00961448">
        <w:t>Práca plánovača úloh s registráciou a vyvolaním udalosti</w:t>
      </w:r>
      <w:bookmarkEnd w:id="56"/>
    </w:p>
    <w:p w14:paraId="112DC375" w14:textId="03F8BBC7" w:rsidR="0093159E" w:rsidRPr="0093159E" w:rsidRDefault="0093159E" w:rsidP="0093159E">
      <w:r>
        <w:t xml:space="preserve">Na začiatku objekt </w:t>
      </w:r>
      <w:r w:rsidR="002D76E5">
        <w:t xml:space="preserve">s funkciou </w:t>
      </w:r>
      <w:proofErr w:type="spellStart"/>
      <w:r w:rsidR="002D76E5">
        <w:rPr>
          <w:rFonts w:ascii="Courier New" w:hAnsi="Courier New" w:cs="Courier New"/>
        </w:rPr>
        <w:t>spracujUdalosť</w:t>
      </w:r>
      <w:proofErr w:type="spellEnd"/>
      <w:r w:rsidR="002D76E5">
        <w:rPr>
          <w:rFonts w:ascii="Courier New" w:hAnsi="Courier New" w:cs="Courier New"/>
        </w:rPr>
        <w:t>()</w:t>
      </w:r>
      <w:r>
        <w:t xml:space="preserve"> vykoná registráciu na udalosť s názvom </w:t>
      </w:r>
      <w:r w:rsidR="002D76E5">
        <w:rPr>
          <w:rFonts w:ascii="Courier New" w:hAnsi="Courier New" w:cs="Courier New"/>
        </w:rPr>
        <w:t>Stlač</w:t>
      </w:r>
      <w:r w:rsidRPr="0093159E">
        <w:rPr>
          <w:rFonts w:ascii="Courier New" w:hAnsi="Courier New" w:cs="Courier New"/>
        </w:rPr>
        <w:t>enie</w:t>
      </w:r>
      <w:r w:rsidR="002D76E5">
        <w:rPr>
          <w:rFonts w:ascii="Courier New" w:hAnsi="Courier New" w:cs="Courier New"/>
        </w:rPr>
        <w:t xml:space="preserve"> tlač</w:t>
      </w:r>
      <w:r w:rsidRPr="0093159E">
        <w:rPr>
          <w:rFonts w:ascii="Courier New" w:hAnsi="Courier New" w:cs="Courier New"/>
        </w:rPr>
        <w:t>idla</w:t>
      </w:r>
      <w:r>
        <w:t xml:space="preserve"> (komponentu </w:t>
      </w:r>
      <w:r w:rsidR="002D76E5">
        <w:rPr>
          <w:rFonts w:ascii="Courier New" w:hAnsi="Courier New" w:cs="Courier New"/>
        </w:rPr>
        <w:t>Tlač</w:t>
      </w:r>
      <w:r w:rsidRPr="0093159E">
        <w:rPr>
          <w:rFonts w:ascii="Courier New" w:hAnsi="Courier New" w:cs="Courier New"/>
        </w:rPr>
        <w:t>idlo</w:t>
      </w:r>
      <w:r>
        <w:t xml:space="preserve">). Registráciu vykoná </w:t>
      </w:r>
      <w:r w:rsidR="002D76E5">
        <w:t xml:space="preserve">odoslaním funkcie </w:t>
      </w:r>
      <w:r>
        <w:t xml:space="preserve">na </w:t>
      </w:r>
      <w:r w:rsidR="002D76E5">
        <w:t xml:space="preserve">správcu </w:t>
      </w:r>
      <w:r>
        <w:t xml:space="preserve">úloh. Ten si do svojej internej pamäte </w:t>
      </w:r>
      <w:r w:rsidR="006120A6">
        <w:t xml:space="preserve">zapíše </w:t>
      </w:r>
      <w:r>
        <w:t>túto registráciu</w:t>
      </w:r>
      <w:r w:rsidR="006120A6">
        <w:t>. Následne,</w:t>
      </w:r>
      <w:r>
        <w:t xml:space="preserve"> keď používateľ stlačí komponent </w:t>
      </w:r>
      <w:r w:rsidRPr="0093159E">
        <w:rPr>
          <w:rFonts w:ascii="Courier New" w:hAnsi="Courier New" w:cs="Courier New"/>
        </w:rPr>
        <w:t>Tla</w:t>
      </w:r>
      <w:r w:rsidR="002D76E5">
        <w:rPr>
          <w:rFonts w:ascii="Courier New" w:hAnsi="Courier New" w:cs="Courier New"/>
        </w:rPr>
        <w:t>č</w:t>
      </w:r>
      <w:r w:rsidRPr="0093159E">
        <w:rPr>
          <w:rFonts w:ascii="Courier New" w:hAnsi="Courier New" w:cs="Courier New"/>
        </w:rPr>
        <w:t>idlo</w:t>
      </w:r>
      <w:r>
        <w:t xml:space="preserve">, tak komponent zistí zmenu stavu a vytvorí udalosť. </w:t>
      </w:r>
      <w:r w:rsidR="002D76E5">
        <w:t xml:space="preserve">Udalosť je odoslaná na správcu úloh, ktorý skontroluje </w:t>
      </w:r>
      <w:r>
        <w:t xml:space="preserve">zoznam registrácií </w:t>
      </w:r>
      <w:r w:rsidR="002D76E5">
        <w:t>na prijatú udalosť</w:t>
      </w:r>
      <w:r>
        <w:t xml:space="preserve"> a </w:t>
      </w:r>
      <w:r w:rsidR="006120A6">
        <w:t xml:space="preserve">vyvolá </w:t>
      </w:r>
      <w:r w:rsidR="002D76E5">
        <w:t>príslušné zaregistrované funkcie</w:t>
      </w:r>
      <w:r>
        <w:t>.</w:t>
      </w:r>
      <w:r w:rsidR="00961448">
        <w:t xml:space="preserve"> V ukázanom </w:t>
      </w:r>
      <w:r w:rsidR="002D76E5">
        <w:t>príklade</w:t>
      </w:r>
      <w:r w:rsidR="00961448">
        <w:t xml:space="preserve"> sa spustí </w:t>
      </w:r>
      <w:r w:rsidR="002D76E5">
        <w:t xml:space="preserve">funkcia </w:t>
      </w:r>
      <w:proofErr w:type="spellStart"/>
      <w:r w:rsidR="002D76E5" w:rsidRPr="002D76E5">
        <w:rPr>
          <w:rFonts w:ascii="Courier New" w:hAnsi="Courier New" w:cs="Courier New"/>
        </w:rPr>
        <w:t>spracujUdalosť</w:t>
      </w:r>
      <w:proofErr w:type="spellEnd"/>
      <w:r w:rsidR="002D76E5" w:rsidRPr="002D76E5">
        <w:rPr>
          <w:rFonts w:ascii="Courier New" w:hAnsi="Courier New" w:cs="Courier New"/>
        </w:rPr>
        <w:t>()</w:t>
      </w:r>
      <w:r w:rsidR="00961448">
        <w:t>.</w:t>
      </w:r>
    </w:p>
    <w:p w14:paraId="23B01E85" w14:textId="77777777" w:rsidR="00B516F8" w:rsidRDefault="00B516F8" w:rsidP="00CB3095">
      <w:pPr>
        <w:pStyle w:val="Nadpis1"/>
      </w:pPr>
      <w:bookmarkStart w:id="57" w:name="_Toc512360052"/>
      <w:r>
        <w:lastRenderedPageBreak/>
        <w:t>Integrované vývojové prostredie</w:t>
      </w:r>
      <w:bookmarkEnd w:id="57"/>
    </w:p>
    <w:p w14:paraId="368FA4F1" w14:textId="77777777" w:rsidR="00DB791E" w:rsidRDefault="00F90A0F" w:rsidP="00396266">
      <w:r>
        <w:t>Integrované vývojové prostredia (IDE) vznikli</w:t>
      </w:r>
      <w:r w:rsidR="006120A6">
        <w:t>,</w:t>
      </w:r>
      <w:r>
        <w:t xml:space="preserve"> aby zjednodušili programovanie aplikácií a informačných systémov. IDE sú navrhnuté tak, aby zahŕňali všetky úlohy spojené s výv</w:t>
      </w:r>
      <w:r w:rsidR="006120A6">
        <w:t>ojom softvéru v jednej aplikácii</w:t>
      </w:r>
      <w:r>
        <w:t xml:space="preserve">. </w:t>
      </w:r>
      <w:r w:rsidR="00496BCA">
        <w:t xml:space="preserve">Medzi </w:t>
      </w:r>
      <w:proofErr w:type="spellStart"/>
      <w:r w:rsidR="006120A6">
        <w:t>ne</w:t>
      </w:r>
      <w:proofErr w:type="spellEnd"/>
      <w:r w:rsidR="006120A6">
        <w:t xml:space="preserve"> patrí</w:t>
      </w:r>
      <w:r w:rsidR="00496BCA">
        <w:t xml:space="preserve"> hlavne:</w:t>
      </w:r>
    </w:p>
    <w:p w14:paraId="3FB7761C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editor zdrojového kódu,</w:t>
      </w:r>
    </w:p>
    <w:p w14:paraId="7C3AF1BA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kompilátor,</w:t>
      </w:r>
    </w:p>
    <w:p w14:paraId="7C585970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nástroje automatizácie.</w:t>
      </w:r>
    </w:p>
    <w:p w14:paraId="646C1B0A" w14:textId="2997820C" w:rsidR="00F86A32" w:rsidRDefault="00496BCA" w:rsidP="00396266">
      <w:r>
        <w:t>Editor zdrojového kódu je grafický komponent</w:t>
      </w:r>
      <w:r w:rsidR="00D70434">
        <w:t>,</w:t>
      </w:r>
      <w:r>
        <w:t xml:space="preserve"> navrhnutý tak</w:t>
      </w:r>
      <w:r w:rsidR="006120A6">
        <w:t>,</w:t>
      </w:r>
      <w:r>
        <w:t xml:space="preserve"> aby zjednodušil písanie programov. Jeho hlavnou črtou je grafické vyznačovanie kľúčových slov v zdrojovom kóde. V lepších IDE je editor doplnený aj o automatické dokončovanie. Automatické dokončovanie podľa znalosti programovacieho jazyka, ale aj už vytvoreného zdrojového kódu, programátorovi ponúka existujúce met</w:t>
      </w:r>
      <w:r w:rsidR="006120A6">
        <w:t>ódy či</w:t>
      </w:r>
      <w:r w:rsidR="00F86A32">
        <w:t xml:space="preserve"> premenné. Úloha integrovaného kompilátora je kľúčová pre IDE, pretože testovanie/spúšťanie programu je vďaka tomu na jedno kliknutie. Medzi nástroje automatizácie radíme rôzne ďalšie roz</w:t>
      </w:r>
      <w:r w:rsidR="006120A6">
        <w:t>šírenia, ktoré sú spúšťané napríklad</w:t>
      </w:r>
      <w:r w:rsidR="00F86A32">
        <w:t xml:space="preserve"> pred kompiláciou programu. Medzi tieto nástroje môžeme zaradiť aj generátor zdrojového kódu, ktorý prevedie podporné súbory IDE do jazyka, </w:t>
      </w:r>
      <w:r w:rsidR="009642B9">
        <w:t>v ktorom</w:t>
      </w:r>
      <w:r w:rsidR="00F86A32">
        <w:t xml:space="preserve"> bude</w:t>
      </w:r>
      <w:r w:rsidR="00A82AE9">
        <w:t xml:space="preserve"> kód</w:t>
      </w:r>
      <w:r w:rsidR="00F86A32">
        <w:t xml:space="preserve"> kompilovaný.</w:t>
      </w:r>
    </w:p>
    <w:p w14:paraId="6BC4BDE7" w14:textId="4EE671DA" w:rsidR="00B00456" w:rsidRDefault="00906853" w:rsidP="00B00456">
      <w:pPr>
        <w:pStyle w:val="Obrzok"/>
      </w:pPr>
      <w:r>
        <w:pict w14:anchorId="00134136">
          <v:shape id="_x0000_i1026" type="#_x0000_t75" style="width:424.5pt;height:225pt">
            <v:imagedata r:id="rId27" o:title="ide-example"/>
          </v:shape>
        </w:pict>
      </w:r>
    </w:p>
    <w:p w14:paraId="578B722D" w14:textId="4FEFE14A" w:rsidR="00B00456" w:rsidRPr="002D7C5D" w:rsidRDefault="00B00456" w:rsidP="00B00456">
      <w:pPr>
        <w:pStyle w:val="ObrazokPopis"/>
      </w:pPr>
      <w:bookmarkStart w:id="58" w:name="_Toc512360089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9</w:t>
      </w:r>
      <w:r w:rsidR="006A57B3">
        <w:rPr>
          <w:noProof/>
        </w:rPr>
        <w:fldChar w:fldCharType="end"/>
      </w:r>
      <w:r>
        <w:tab/>
        <w:t xml:space="preserve">Integrované vývojové prostredie </w:t>
      </w:r>
      <w:proofErr w:type="spellStart"/>
      <w:r>
        <w:t>NetBeans</w:t>
      </w:r>
      <w:proofErr w:type="spellEnd"/>
      <w:r>
        <w:t xml:space="preserve"> pre jazyk Java s vizualizáciou automatického dokončovania</w:t>
      </w:r>
      <w:bookmarkEnd w:id="58"/>
    </w:p>
    <w:p w14:paraId="637480EA" w14:textId="77777777" w:rsidR="00DB791E" w:rsidRDefault="006120A6" w:rsidP="00F86A32">
      <w:pPr>
        <w:pStyle w:val="Nadpis2"/>
      </w:pPr>
      <w:bookmarkStart w:id="59" w:name="_Toc512360053"/>
      <w:r>
        <w:lastRenderedPageBreak/>
        <w:t xml:space="preserve">Rapid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</w:t>
      </w:r>
      <w:r w:rsidR="00DB791E">
        <w:t>evelopment</w:t>
      </w:r>
      <w:bookmarkEnd w:id="59"/>
      <w:proofErr w:type="spellEnd"/>
    </w:p>
    <w:p w14:paraId="1B9E23F6" w14:textId="427239D5" w:rsidR="00217B42" w:rsidRDefault="00F86A32" w:rsidP="00396266">
      <w:r>
        <w:t xml:space="preserve">Metodológia stojaca </w:t>
      </w:r>
      <w:r w:rsidR="006B481A">
        <w:t>bok po boku integrovaný</w:t>
      </w:r>
      <w:r w:rsidR="006120A6">
        <w:t>ch</w:t>
      </w:r>
      <w:r w:rsidR="006B481A">
        <w:t xml:space="preserve"> vývojový</w:t>
      </w:r>
      <w:r w:rsidR="006120A6">
        <w:t>ch</w:t>
      </w:r>
      <w:r w:rsidR="006B481A">
        <w:t xml:space="preserve"> prostred</w:t>
      </w:r>
      <w:r w:rsidR="006120A6">
        <w:t>í</w:t>
      </w:r>
      <w:r w:rsidR="006B481A">
        <w:t xml:space="preserve"> </w:t>
      </w:r>
      <w:r>
        <w:t xml:space="preserve">je Rapid </w:t>
      </w:r>
      <w:proofErr w:type="spellStart"/>
      <w:r w:rsidR="00D70434">
        <w:t>A</w:t>
      </w:r>
      <w:r>
        <w:t>pplication</w:t>
      </w:r>
      <w:proofErr w:type="spellEnd"/>
      <w:r>
        <w:t xml:space="preserve"> </w:t>
      </w:r>
      <w:proofErr w:type="spellStart"/>
      <w:r w:rsidR="00D70434">
        <w:t>D</w:t>
      </w:r>
      <w:r>
        <w:t>evelopment</w:t>
      </w:r>
      <w:proofErr w:type="spellEnd"/>
      <w:r>
        <w:t xml:space="preserve"> (RAD). RAD bol navrhnutý </w:t>
      </w:r>
      <w:r w:rsidR="006B481A">
        <w:t xml:space="preserve">ako prístup adaptívneho softvérového vývoja. </w:t>
      </w:r>
      <w:r w:rsidR="001013D2">
        <w:t>RAD vývojárom o</w:t>
      </w:r>
      <w:r w:rsidR="006B481A">
        <w:t>dporúča</w:t>
      </w:r>
      <w:r w:rsidR="006120A6">
        <w:t>,</w:t>
      </w:r>
      <w:r w:rsidR="00FF7353">
        <w:t xml:space="preserve"> aby </w:t>
      </w:r>
      <w:r w:rsidR="001013D2">
        <w:t xml:space="preserve">kládli </w:t>
      </w:r>
      <w:r w:rsidR="006B481A">
        <w:t xml:space="preserve">menší dôraz na plánovanie a väčší na adaptívne zmeny v softvéri. </w:t>
      </w:r>
      <w:r w:rsidR="00217B42">
        <w:t xml:space="preserve">Taktiež </w:t>
      </w:r>
      <w:r w:rsidR="001013D2">
        <w:t xml:space="preserve">im </w:t>
      </w:r>
      <w:r w:rsidR="00217B42">
        <w:t>odporúča zvýšené používanie prototypov, pretože tie skôr poskytnú spätnú väzbu o výslednom softvéri.</w:t>
      </w:r>
    </w:p>
    <w:p w14:paraId="31F33D2A" w14:textId="77777777" w:rsidR="00D70434" w:rsidRDefault="00376A84" w:rsidP="00396266">
      <w:r>
        <w:t xml:space="preserve">Príkladom integrovaných vývojových prostredí postavených na metodológii </w:t>
      </w:r>
      <w:r w:rsidR="00217B42">
        <w:t xml:space="preserve">RAD </w:t>
      </w:r>
      <w:r>
        <w:t xml:space="preserve">sú </w:t>
      </w:r>
      <w:r w:rsidR="00217B42">
        <w:t xml:space="preserve">vizuálne </w:t>
      </w:r>
      <w:r>
        <w:t>editory formulárov</w:t>
      </w:r>
      <w:r w:rsidR="00217B42">
        <w:t xml:space="preserve"> (GUI)</w:t>
      </w:r>
      <w:r>
        <w:t xml:space="preserve">. Na nasledujúcom obrázku je zobrazený </w:t>
      </w:r>
      <w:r w:rsidR="00217B42">
        <w:t xml:space="preserve">vizuálny </w:t>
      </w:r>
      <w:r>
        <w:t xml:space="preserve">editor formulárov z vývojového prostredia programu </w:t>
      </w:r>
      <w:proofErr w:type="spellStart"/>
      <w:r>
        <w:t>NetBeans</w:t>
      </w:r>
      <w:proofErr w:type="spellEnd"/>
      <w:r>
        <w:t>.</w:t>
      </w:r>
      <w:r w:rsidR="00217B42">
        <w:t xml:space="preserve"> Hlavným prvkom je Vizuálny editor formulára, v ktorom pomocou </w:t>
      </w:r>
      <w:proofErr w:type="spellStart"/>
      <w:r w:rsidR="00217B42">
        <w:t>drag’n’drop</w:t>
      </w:r>
      <w:proofErr w:type="spellEnd"/>
      <w:r w:rsidR="00217B42">
        <w:t xml:space="preserve"> vieme rozmiestniť komponenty</w:t>
      </w:r>
      <w:r w:rsidR="00D70434">
        <w:t xml:space="preserve"> tak,</w:t>
      </w:r>
      <w:r w:rsidR="00217B42">
        <w:t xml:space="preserve"> ako potrebujeme. </w:t>
      </w:r>
    </w:p>
    <w:p w14:paraId="264A4D1C" w14:textId="44B02E99" w:rsidR="00376A84" w:rsidRDefault="00217B42" w:rsidP="00396266">
      <w:r>
        <w:t xml:space="preserve">Po kliknutí na komponent je zobrazený grafický komponent vlastností komponentov, kde vieme nastaviť všetky inštančné premenné komponentu a priradiť </w:t>
      </w:r>
      <w:r w:rsidR="001013D2">
        <w:t xml:space="preserve">komponentu </w:t>
      </w:r>
      <w:r>
        <w:t>metódy pre spracovanie udalostí. IDE poskytuje aj ponuku všetkých dostupných komponentov, ktoré môžeme vložiť do vytváraného formulára. Použitím tohto vizuálneho editora programátor prenecháva generovanie zdrojového kódu formulára na IDE a môže sa plne sústrediť na správne rozloženie všetkých komponentov.</w:t>
      </w:r>
    </w:p>
    <w:p w14:paraId="6F724A64" w14:textId="223C75EC" w:rsidR="00376A84" w:rsidRDefault="00376A84" w:rsidP="00376A84">
      <w:pPr>
        <w:pStyle w:val="Obrzok"/>
      </w:pPr>
      <w:r>
        <w:drawing>
          <wp:inline distT="0" distB="0" distL="0" distR="0" wp14:anchorId="7AE2F231" wp14:editId="10B3355E">
            <wp:extent cx="5388909" cy="2865755"/>
            <wp:effectExtent l="0" t="0" r="254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k\AppData\Local\Microsoft\Windows\INetCache\Content.Word\ide-examp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09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3A1" w14:textId="488C03C5" w:rsidR="00376A84" w:rsidRPr="002D7C5D" w:rsidRDefault="00376A84" w:rsidP="00376A84">
      <w:pPr>
        <w:pStyle w:val="ObrazokPopis"/>
      </w:pPr>
      <w:bookmarkStart w:id="60" w:name="_Toc512360090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10</w:t>
      </w:r>
      <w:r w:rsidR="006A57B3">
        <w:rPr>
          <w:noProof/>
        </w:rPr>
        <w:fldChar w:fldCharType="end"/>
      </w:r>
      <w:r>
        <w:tab/>
      </w:r>
      <w:r w:rsidR="00217B42">
        <w:t>Vizuálny editor</w:t>
      </w:r>
      <w:r w:rsidR="00BC511B">
        <w:t xml:space="preserve"> integrovaného</w:t>
      </w:r>
      <w:r>
        <w:t xml:space="preserve"> vývojové</w:t>
      </w:r>
      <w:r w:rsidR="00BC511B">
        <w:t xml:space="preserve">ho prostredia </w:t>
      </w:r>
      <w:proofErr w:type="spellStart"/>
      <w:r w:rsidR="00BC511B">
        <w:t>NetBeans</w:t>
      </w:r>
      <w:bookmarkEnd w:id="60"/>
      <w:proofErr w:type="spellEnd"/>
    </w:p>
    <w:p w14:paraId="488F263B" w14:textId="77777777" w:rsidR="00376A84" w:rsidRDefault="00376A84" w:rsidP="00396266"/>
    <w:p w14:paraId="328BCA05" w14:textId="77777777" w:rsidR="00CB3095" w:rsidRDefault="00CB3095" w:rsidP="00CB3095">
      <w:pPr>
        <w:pStyle w:val="Nadpis1"/>
      </w:pPr>
      <w:bookmarkStart w:id="61" w:name="_Ref508111526"/>
      <w:bookmarkStart w:id="62" w:name="_Toc512360054"/>
      <w:r>
        <w:lastRenderedPageBreak/>
        <w:t xml:space="preserve">Architektúra </w:t>
      </w:r>
      <w:r w:rsidR="00323245">
        <w:t>komponentového a </w:t>
      </w:r>
      <w:r w:rsidR="00C31CEB">
        <w:t>udalosťami</w:t>
      </w:r>
      <w:r w:rsidR="00323245">
        <w:t xml:space="preserve"> orientovaného </w:t>
      </w:r>
      <w:r>
        <w:t>riešenia</w:t>
      </w:r>
      <w:r w:rsidR="000E1912">
        <w:t xml:space="preserve"> ACProg</w:t>
      </w:r>
      <w:bookmarkEnd w:id="61"/>
      <w:bookmarkEnd w:id="62"/>
    </w:p>
    <w:p w14:paraId="506534FE" w14:textId="57106AD0" w:rsidR="002D6F1C" w:rsidRDefault="009313C0" w:rsidP="00BE68B8">
      <w:r>
        <w:t>Navrhnuté k</w:t>
      </w:r>
      <w:r w:rsidR="00CF743A">
        <w:t xml:space="preserve">omponentovo a udalosťami orientované riešenie pre Arduino zariadenia </w:t>
      </w:r>
      <w:r w:rsidR="00D57FBB">
        <w:t>sme nazvali</w:t>
      </w:r>
      <w:r w:rsidR="00CF743A">
        <w:t xml:space="preserve"> ACProg. Toto riešenie, podľa </w:t>
      </w:r>
      <w:r w:rsidR="00A01FEB">
        <w:t xml:space="preserve">kapitoly </w:t>
      </w:r>
      <w:r w:rsidR="00A01FEB">
        <w:fldChar w:fldCharType="begin"/>
      </w:r>
      <w:r w:rsidR="00A01FEB">
        <w:instrText xml:space="preserve"> REF _Ref507961170 \r \h </w:instrText>
      </w:r>
      <w:r w:rsidR="00396266">
        <w:instrText xml:space="preserve"> \* MERGEFORMAT </w:instrText>
      </w:r>
      <w:r w:rsidR="00A01FEB">
        <w:fldChar w:fldCharType="separate"/>
      </w:r>
      <w:r w:rsidR="0012502D">
        <w:t>2.3</w:t>
      </w:r>
      <w:r w:rsidR="00A01FEB">
        <w:fldChar w:fldCharType="end"/>
      </w:r>
      <w:r w:rsidR="00CF743A">
        <w:t xml:space="preserve">, zaradzujeme do kategórie </w:t>
      </w:r>
      <w:proofErr w:type="spellStart"/>
      <w:r w:rsidR="00CF743A">
        <w:t>offline</w:t>
      </w:r>
      <w:proofErr w:type="spellEnd"/>
      <w:r w:rsidR="00CF743A">
        <w:t xml:space="preserve"> riešení. </w:t>
      </w:r>
      <w:r w:rsidR="00213D61">
        <w:t>Od</w:t>
      </w:r>
      <w:r w:rsidR="00CF743A">
        <w:t xml:space="preserve"> bežné</w:t>
      </w:r>
      <w:r w:rsidR="00213D61">
        <w:t>ho programovania</w:t>
      </w:r>
      <w:r w:rsidR="00CF743A">
        <w:t xml:space="preserve"> A</w:t>
      </w:r>
      <w:r w:rsidR="00D57FBB">
        <w:t>rduino zariadení sa líši hlavne</w:t>
      </w:r>
      <w:r w:rsidR="00CF743A">
        <w:t xml:space="preserve"> t</w:t>
      </w:r>
      <w:r w:rsidR="00213D61">
        <w:t>ý</w:t>
      </w:r>
      <w:r w:rsidR="00CF743A">
        <w:t xml:space="preserve">m, že programátor nepotrebuje programátorsky inicializovať zariadenie. Túto inicializáciu za neho </w:t>
      </w:r>
      <w:r w:rsidR="00213D61">
        <w:t>vykoná</w:t>
      </w:r>
      <w:r w:rsidR="009E1FF5">
        <w:t xml:space="preserve"> ACProg generátor</w:t>
      </w:r>
      <w:r w:rsidR="00213D61">
        <w:t xml:space="preserve"> </w:t>
      </w:r>
      <w:r w:rsidR="00CF743A">
        <w:t xml:space="preserve">pomocou priloženého konfiguračného XML súboru. </w:t>
      </w:r>
    </w:p>
    <w:p w14:paraId="59B23D6E" w14:textId="10E76758" w:rsidR="00877B2C" w:rsidRDefault="00BE68B8" w:rsidP="00BE68B8">
      <w:r>
        <w:t>Konfiguračný XML súbor obsahuje nastavenia modelu Arduin</w:t>
      </w:r>
      <w:r w:rsidR="00A82AE9">
        <w:t>o</w:t>
      </w:r>
      <w:r>
        <w:t xml:space="preserve"> definovanie projektu ACProg a zoznam komponentov s ich </w:t>
      </w:r>
      <w:proofErr w:type="spellStart"/>
      <w:r>
        <w:t>iniciali</w:t>
      </w:r>
      <w:r w:rsidR="002D6F1C">
        <w:t>začnými</w:t>
      </w:r>
      <w:proofErr w:type="spellEnd"/>
      <w:r w:rsidR="002D6F1C">
        <w:t xml:space="preserve"> nastaveniami. Komponent</w:t>
      </w:r>
      <w:r>
        <w:t>mi v projekte ACProg primárne rozumieme senzory a aktuátory pripojené k Arduino doske. Na obrázku je príklad zapojenia komponentov spolu s </w:t>
      </w:r>
      <w:r w:rsidR="00A82AE9">
        <w:t>časťou</w:t>
      </w:r>
      <w:r>
        <w:t xml:space="preserve"> kódu pre priblíže</w:t>
      </w:r>
      <w:r w:rsidR="002D6F1C">
        <w:t>nie dostupnej práce s komponent</w:t>
      </w:r>
      <w:r>
        <w:t>mi pomocou zdrojového kódu.</w:t>
      </w:r>
    </w:p>
    <w:p w14:paraId="3091C11E" w14:textId="77777777" w:rsidR="003A7B74" w:rsidRDefault="003A7B74" w:rsidP="00BE68B8"/>
    <w:p w14:paraId="4D7B9DE2" w14:textId="77777777" w:rsidR="00BE68B8" w:rsidRDefault="00BE68B8" w:rsidP="00BE68B8">
      <w:pPr>
        <w:pStyle w:val="Obrzok"/>
      </w:pPr>
      <w:r>
        <w:drawing>
          <wp:inline distT="0" distB="0" distL="0" distR="0" wp14:anchorId="29BA47A7" wp14:editId="593CE9A8">
            <wp:extent cx="5015552" cy="2561513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30" cy="258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4D7DF" w14:textId="0BBCCA04" w:rsidR="00BE68B8" w:rsidRPr="002D7C5D" w:rsidRDefault="00BE68B8" w:rsidP="00BE68B8">
      <w:pPr>
        <w:pStyle w:val="ObrazokPopis"/>
      </w:pPr>
      <w:bookmarkStart w:id="63" w:name="_Toc512360091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11</w:t>
      </w:r>
      <w:r w:rsidR="006A57B3">
        <w:rPr>
          <w:noProof/>
        </w:rPr>
        <w:fldChar w:fldCharType="end"/>
      </w:r>
      <w:r>
        <w:tab/>
        <w:t>Schéma generovania a kompilácie projektu ACProg</w:t>
      </w:r>
      <w:bookmarkEnd w:id="63"/>
    </w:p>
    <w:p w14:paraId="4990F1D9" w14:textId="33C32C56" w:rsidR="00BE68B8" w:rsidRDefault="00BE68B8" w:rsidP="00396266"/>
    <w:p w14:paraId="37D1FA02" w14:textId="2ED91267" w:rsidR="00CF743A" w:rsidRPr="00CF743A" w:rsidRDefault="005D1083" w:rsidP="003A7B74">
      <w:r>
        <w:t>V nasledujúcej časti tejto kapitoly predstavíme</w:t>
      </w:r>
      <w:r w:rsidR="00F21A7A">
        <w:t>,</w:t>
      </w:r>
      <w:r>
        <w:t xml:space="preserve"> ako riešenie ACProg </w:t>
      </w:r>
      <w:r w:rsidR="003A7B74">
        <w:t xml:space="preserve">pracuje </w:t>
      </w:r>
      <w:r>
        <w:t>a</w:t>
      </w:r>
      <w:r w:rsidR="003A7B74">
        <w:t> rozširuje dostupný kompilátor Arduino. Na nasledujúcom obrázku je</w:t>
      </w:r>
      <w:r w:rsidR="00F21A7A">
        <w:t xml:space="preserve"> zobrazená</w:t>
      </w:r>
      <w:r w:rsidR="003A7B74">
        <w:t xml:space="preserve"> schéma označená krokmi, ktoré budú vysvetlené v nasledujúcich </w:t>
      </w:r>
      <w:r w:rsidR="00F21A7A">
        <w:t>odsekoch</w:t>
      </w:r>
      <w:r w:rsidR="003A7B74">
        <w:t>. Kroky schémy sú v</w:t>
      </w:r>
      <w:r w:rsidR="00F21A7A">
        <w:t> </w:t>
      </w:r>
      <w:r w:rsidR="003A7B74">
        <w:t>poradí</w:t>
      </w:r>
      <w:r w:rsidR="00F21A7A">
        <w:t>, v</w:t>
      </w:r>
      <w:r w:rsidR="003A7B74">
        <w:t xml:space="preserve"> akom sa s nimi pracuje.</w:t>
      </w:r>
    </w:p>
    <w:p w14:paraId="0D70F08D" w14:textId="77777777" w:rsidR="009313C0" w:rsidRDefault="009313C0" w:rsidP="00327E4C">
      <w:pPr>
        <w:pStyle w:val="Obrzok"/>
      </w:pPr>
      <w:r>
        <w:lastRenderedPageBreak/>
        <w:drawing>
          <wp:inline distT="0" distB="0" distL="0" distR="0" wp14:anchorId="48DBC679" wp14:editId="3259DE09">
            <wp:extent cx="5539128" cy="1733550"/>
            <wp:effectExtent l="0" t="0" r="444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74" cy="17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91230" w14:textId="35116F65" w:rsidR="009313C0" w:rsidRPr="002D7C5D" w:rsidRDefault="009313C0" w:rsidP="00FE0A9C">
      <w:pPr>
        <w:pStyle w:val="ObrazokPopis"/>
      </w:pPr>
      <w:bookmarkStart w:id="64" w:name="_Toc512360092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12</w:t>
      </w:r>
      <w:r w:rsidR="006A57B3">
        <w:rPr>
          <w:noProof/>
        </w:rPr>
        <w:fldChar w:fldCharType="end"/>
      </w:r>
      <w:r>
        <w:tab/>
      </w:r>
      <w:r w:rsidR="00D57FBB">
        <w:t>Schéma generovania a kompilácie projektu ACProg</w:t>
      </w:r>
      <w:bookmarkEnd w:id="64"/>
    </w:p>
    <w:p w14:paraId="7BF2F96C" w14:textId="720717BD" w:rsidR="00877B2C" w:rsidRDefault="00FA1BC9" w:rsidP="00257C4B">
      <w:r>
        <w:t xml:space="preserve">Súborová štruktúra </w:t>
      </w:r>
      <w:r w:rsidR="004B256C">
        <w:t>v</w:t>
      </w:r>
      <w:r>
        <w:t xml:space="preserve"> bod</w:t>
      </w:r>
      <w:r w:rsidR="004B256C">
        <w:t>e</w:t>
      </w:r>
      <w:r>
        <w:t xml:space="preserve"> 1 zobrazuje </w:t>
      </w:r>
      <w:r w:rsidR="004B256C">
        <w:t>dva</w:t>
      </w:r>
      <w:r>
        <w:t xml:space="preserve"> hlavné projektové súbory. </w:t>
      </w:r>
      <w:r w:rsidRPr="00FA1BC9">
        <w:rPr>
          <w:rFonts w:ascii="Courier New" w:hAnsi="Courier New" w:cs="Courier New"/>
        </w:rPr>
        <w:t>Projekt.xml</w:t>
      </w:r>
      <w:r>
        <w:t xml:space="preserve"> je konfiguračný súbor projektu</w:t>
      </w:r>
      <w:r w:rsidR="00497436">
        <w:t>,</w:t>
      </w:r>
      <w:r w:rsidR="004B256C">
        <w:t xml:space="preserve"> ktorému sa</w:t>
      </w:r>
      <w:r w:rsidR="00497436">
        <w:t xml:space="preserve"> budeme detailnejšie venovať v</w:t>
      </w:r>
      <w:r w:rsidR="00571BF6">
        <w:t> </w:t>
      </w:r>
      <w:r w:rsidR="00497436">
        <w:t>podkapit</w:t>
      </w:r>
      <w:r w:rsidR="004B256C">
        <w:t>ol</w:t>
      </w:r>
      <w:r w:rsidR="00497436">
        <w:t>e</w:t>
      </w:r>
      <w:r w:rsidR="00571BF6">
        <w:t xml:space="preserve"> </w:t>
      </w:r>
      <w:r w:rsidR="00571BF6">
        <w:fldChar w:fldCharType="begin"/>
      </w:r>
      <w:r w:rsidR="00571BF6">
        <w:instrText xml:space="preserve"> REF _Ref510534516 \r \h </w:instrText>
      </w:r>
      <w:r w:rsidR="00571BF6">
        <w:fldChar w:fldCharType="separate"/>
      </w:r>
      <w:r w:rsidR="0012502D">
        <w:t>5.1</w:t>
      </w:r>
      <w:r w:rsidR="00571BF6">
        <w:fldChar w:fldCharType="end"/>
      </w:r>
      <w:r w:rsidR="004B256C">
        <w:t xml:space="preserve">. </w:t>
      </w:r>
      <w:proofErr w:type="spellStart"/>
      <w:r w:rsidRPr="00FA1BC9">
        <w:rPr>
          <w:rFonts w:ascii="Courier New" w:hAnsi="Courier New" w:cs="Courier New"/>
        </w:rPr>
        <w:t>Projekt.ino</w:t>
      </w:r>
      <w:proofErr w:type="spellEnd"/>
      <w:r>
        <w:t xml:space="preserve"> je zdrojový kód projektu. XML súbor je vstupom do generátora zdrojového kódu. </w:t>
      </w:r>
    </w:p>
    <w:p w14:paraId="7CCB816B" w14:textId="0FCEBCD0" w:rsidR="000E1912" w:rsidRDefault="00FA1BC9" w:rsidP="00257C4B">
      <w:r>
        <w:t xml:space="preserve">Generátor (bod 2) pomocou konfiguračného súboru vytvorí zdrojový kód komponentov a implementuje základné metódy Arduino programovania </w:t>
      </w:r>
      <w:proofErr w:type="spellStart"/>
      <w:r w:rsidRPr="00FA1BC9">
        <w:rPr>
          <w:rFonts w:ascii="Courier New" w:hAnsi="Courier New" w:cs="Courier New"/>
        </w:rPr>
        <w:t>setup</w:t>
      </w:r>
      <w:proofErr w:type="spellEnd"/>
      <w:r w:rsidRPr="00FA1BC9">
        <w:rPr>
          <w:rFonts w:ascii="Courier New" w:hAnsi="Courier New" w:cs="Courier New"/>
        </w:rPr>
        <w:t>()</w:t>
      </w:r>
      <w:r>
        <w:t xml:space="preserve"> a </w:t>
      </w:r>
      <w:proofErr w:type="spellStart"/>
      <w:r w:rsidRPr="00FA1BC9">
        <w:rPr>
          <w:rFonts w:ascii="Courier New" w:hAnsi="Courier New" w:cs="Courier New"/>
        </w:rPr>
        <w:t>loop</w:t>
      </w:r>
      <w:proofErr w:type="spellEnd"/>
      <w:r w:rsidRPr="00FA1BC9">
        <w:rPr>
          <w:rFonts w:ascii="Courier New" w:hAnsi="Courier New" w:cs="Courier New"/>
        </w:rPr>
        <w:t>()</w:t>
      </w:r>
      <w:r>
        <w:t>.</w:t>
      </w:r>
      <w:r w:rsidR="00497436">
        <w:t xml:space="preserve"> V</w:t>
      </w:r>
      <w:r w:rsidR="00EA6F17">
        <w:t xml:space="preserve">ygenerovaný kód je </w:t>
      </w:r>
      <w:r w:rsidR="00497436">
        <w:t xml:space="preserve">dostupný </w:t>
      </w:r>
      <w:r w:rsidR="00EA6F17">
        <w:t xml:space="preserve">ako Arduino knižnica (bod 3), ktorá musí byť načítaná v zdrojovom kóde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4B256C">
        <w:rPr>
          <w:rFonts w:cs="Courier New"/>
        </w:rPr>
        <w:t>. P</w:t>
      </w:r>
      <w:r w:rsidR="00497436" w:rsidRPr="00497436">
        <w:rPr>
          <w:rFonts w:cs="Courier New"/>
        </w:rPr>
        <w:t>r</w:t>
      </w:r>
      <w:r w:rsidR="00497436">
        <w:rPr>
          <w:rFonts w:cs="Courier New"/>
        </w:rPr>
        <w:t>vý riadok z</w:t>
      </w:r>
      <w:r w:rsidR="00257C4B">
        <w:rPr>
          <w:rFonts w:cs="Courier New"/>
        </w:rPr>
        <w:t>d</w:t>
      </w:r>
      <w:r w:rsidR="00497436">
        <w:rPr>
          <w:rFonts w:cs="Courier New"/>
        </w:rPr>
        <w:t xml:space="preserve">rojového kódu </w:t>
      </w:r>
      <w:r w:rsidR="00D57FBB">
        <w:rPr>
          <w:rFonts w:cs="Courier New"/>
        </w:rPr>
        <w:t>je</w:t>
      </w:r>
      <w:r w:rsidR="00497436">
        <w:rPr>
          <w:rFonts w:cs="Courier New"/>
        </w:rPr>
        <w:t xml:space="preserve"> </w:t>
      </w:r>
      <w:r w:rsidR="00497436">
        <w:rPr>
          <w:rFonts w:ascii="Courier New" w:hAnsi="Courier New" w:cs="Courier New"/>
        </w:rPr>
        <w:t>#</w:t>
      </w:r>
      <w:proofErr w:type="spellStart"/>
      <w:r w:rsidR="00497436">
        <w:rPr>
          <w:rFonts w:ascii="Courier New" w:hAnsi="Courier New" w:cs="Courier New"/>
        </w:rPr>
        <w:t>include</w:t>
      </w:r>
      <w:proofErr w:type="spellEnd"/>
      <w:r w:rsidR="00497436">
        <w:rPr>
          <w:rFonts w:ascii="Courier New" w:hAnsi="Courier New" w:cs="Courier New"/>
        </w:rPr>
        <w:t xml:space="preserve"> </w:t>
      </w:r>
      <w:r w:rsidR="00444091" w:rsidRPr="00444091">
        <w:rPr>
          <w:rFonts w:ascii="Courier New" w:hAnsi="Courier New" w:cs="Courier New"/>
        </w:rPr>
        <w:t>"</w:t>
      </w:r>
      <w:proofErr w:type="spellStart"/>
      <w:r w:rsidR="00497436">
        <w:rPr>
          <w:rFonts w:ascii="Courier New" w:hAnsi="Courier New" w:cs="Courier New"/>
        </w:rPr>
        <w:t>Project.h</w:t>
      </w:r>
      <w:proofErr w:type="spellEnd"/>
      <w:r w:rsidR="00444091" w:rsidRPr="00444091">
        <w:rPr>
          <w:rFonts w:ascii="Courier New" w:hAnsi="Courier New" w:cs="Courier New"/>
        </w:rPr>
        <w:t>"</w:t>
      </w:r>
      <w:r w:rsidR="00EA6F17">
        <w:t xml:space="preserve">. Vygenerovaná knižnica a súbor zdrojového kódu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EA6F17">
        <w:t xml:space="preserve"> je následne vstupom pre Arduino kompilátor (bod 4). Kompilátor vytvorí súbor in</w:t>
      </w:r>
      <w:r w:rsidR="00257C4B">
        <w:t>štrukcií pre mikr</w:t>
      </w:r>
      <w:r w:rsidR="00290F74">
        <w:t>okon</w:t>
      </w:r>
      <w:r w:rsidR="00257C4B">
        <w:t>t</w:t>
      </w:r>
      <w:r w:rsidR="00290F74">
        <w:t xml:space="preserve">rolér na zvolenom modeli Arduino dosky. Tieto inštrukcie môžeme </w:t>
      </w:r>
      <w:r w:rsidR="009E1FF5">
        <w:t>nahrať</w:t>
      </w:r>
      <w:r w:rsidR="00290F74">
        <w:t xml:space="preserve"> na mikrokontrolér</w:t>
      </w:r>
      <w:r w:rsidR="00E85AC0">
        <w:t xml:space="preserve"> </w:t>
      </w:r>
      <w:r w:rsidR="00290F74">
        <w:t>a </w:t>
      </w:r>
      <w:r w:rsidR="00E85AC0">
        <w:t xml:space="preserve">spustiť </w:t>
      </w:r>
      <w:r w:rsidR="00290F74">
        <w:t>vytvorený program.</w:t>
      </w:r>
    </w:p>
    <w:p w14:paraId="2630D8BD" w14:textId="77777777" w:rsidR="00AB2B40" w:rsidRDefault="00AB2B40" w:rsidP="00763317"/>
    <w:p w14:paraId="3AF78FAB" w14:textId="77777777" w:rsidR="005C3C5D" w:rsidRDefault="004B256C" w:rsidP="005C3C5D">
      <w:pPr>
        <w:pStyle w:val="Nadpis2"/>
      </w:pPr>
      <w:bookmarkStart w:id="65" w:name="_Ref510534516"/>
      <w:bookmarkStart w:id="66" w:name="_Toc512360055"/>
      <w:r>
        <w:t>XML k</w:t>
      </w:r>
      <w:r w:rsidR="005C3C5D">
        <w:t>onfiguračný súbor</w:t>
      </w:r>
      <w:bookmarkEnd w:id="65"/>
      <w:bookmarkEnd w:id="66"/>
    </w:p>
    <w:p w14:paraId="04D8A2AB" w14:textId="096F3753" w:rsidR="00966DED" w:rsidRDefault="002A7BC1" w:rsidP="00396266">
      <w:r>
        <w:t>V tejto podkapitole vysvetlíme</w:t>
      </w:r>
      <w:r w:rsidR="00257C4B">
        <w:t>,</w:t>
      </w:r>
      <w:r>
        <w:t xml:space="preserve"> ako správne vytvoriť konfiguračný súbor pre generátor projektu ACProg. </w:t>
      </w:r>
      <w:r w:rsidR="00966DED">
        <w:t>Na začiatok ukážeme vo vnorenom zozname všetky elementy, s vysvetlením v nasledujúcich ods</w:t>
      </w:r>
      <w:r w:rsidR="009C0DCE">
        <w:t>ek</w:t>
      </w:r>
      <w:r w:rsidR="00966DED">
        <w:t xml:space="preserve">och. V poslednej sekcii tejto podkapitoly </w:t>
      </w:r>
      <w:r w:rsidR="00D57FBB">
        <w:t>sa nachádza</w:t>
      </w:r>
      <w:r w:rsidR="00966DED">
        <w:t xml:space="preserve"> </w:t>
      </w:r>
      <w:r>
        <w:t>nami vytvoren</w:t>
      </w:r>
      <w:r w:rsidR="004B256C">
        <w:t>á</w:t>
      </w:r>
      <w:r>
        <w:t xml:space="preserve"> ukážkov</w:t>
      </w:r>
      <w:r w:rsidR="004B256C">
        <w:t>á XML konfigurácia</w:t>
      </w:r>
      <w:r>
        <w:t xml:space="preserve"> pre lepšiu </w:t>
      </w:r>
      <w:r w:rsidR="001D6423">
        <w:t xml:space="preserve">vizuálnu </w:t>
      </w:r>
      <w:r>
        <w:t>predstavu.</w:t>
      </w:r>
      <w:r w:rsidR="00571BF6">
        <w:t xml:space="preserve"> XML súbor obsahuje tieto elementy:</w:t>
      </w:r>
    </w:p>
    <w:p w14:paraId="1E6E4B90" w14:textId="02301273" w:rsidR="00966DED" w:rsidRDefault="006A5D5F" w:rsidP="00966DED">
      <w:pPr>
        <w:pStyle w:val="Odsekzoznamu"/>
        <w:numPr>
          <w:ilvl w:val="0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p</w:t>
      </w:r>
      <w:r w:rsidR="00966DED" w:rsidRPr="00966DED">
        <w:rPr>
          <w:rFonts w:ascii="Courier New" w:hAnsi="Courier New" w:cs="Courier New"/>
        </w:rPr>
        <w:t>roject</w:t>
      </w:r>
      <w:proofErr w:type="spellEnd"/>
      <w:r>
        <w:rPr>
          <w:rFonts w:ascii="Courier New" w:hAnsi="Courier New" w:cs="Courier New"/>
        </w:rPr>
        <w:t>&gt;</w:t>
      </w:r>
    </w:p>
    <w:p w14:paraId="62E9C055" w14:textId="6E101345" w:rsid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60693E">
        <w:rPr>
          <w:rFonts w:ascii="Courier New" w:hAnsi="Courier New" w:cs="Courier New"/>
        </w:rPr>
        <w:t>p</w:t>
      </w:r>
      <w:r w:rsidR="00966DED">
        <w:rPr>
          <w:rFonts w:ascii="Courier New" w:hAnsi="Courier New" w:cs="Courier New"/>
        </w:rPr>
        <w:t>rogram</w:t>
      </w:r>
      <w:r>
        <w:rPr>
          <w:rFonts w:ascii="Courier New" w:hAnsi="Courier New" w:cs="Courier New"/>
        </w:rPr>
        <w:t>&gt;</w:t>
      </w:r>
    </w:p>
    <w:p w14:paraId="599E16F1" w14:textId="6C14DF0A" w:rsid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e</w:t>
      </w:r>
      <w:r w:rsidR="00966DED">
        <w:rPr>
          <w:rFonts w:ascii="Courier New" w:hAnsi="Courier New" w:cs="Courier New"/>
        </w:rPr>
        <w:t>vents</w:t>
      </w:r>
      <w:proofErr w:type="spellEnd"/>
      <w:r>
        <w:rPr>
          <w:rFonts w:ascii="Courier New" w:hAnsi="Courier New" w:cs="Courier New"/>
        </w:rPr>
        <w:t>&gt;</w:t>
      </w:r>
      <w:r w:rsidR="00966DED">
        <w:rPr>
          <w:rFonts w:ascii="Courier New" w:hAnsi="Courier New" w:cs="Courier New"/>
        </w:rPr>
        <w:t xml:space="preserve"> </w:t>
      </w:r>
      <w:r w:rsidR="00966DED" w:rsidRPr="00966DED">
        <w:t>– pole elementov</w:t>
      </w:r>
    </w:p>
    <w:p w14:paraId="4AEA91A2" w14:textId="5D606488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e</w:t>
      </w:r>
      <w:r w:rsidR="00966DED">
        <w:rPr>
          <w:rFonts w:ascii="Courier New" w:hAnsi="Courier New" w:cs="Courier New"/>
        </w:rPr>
        <w:t>vent</w:t>
      </w:r>
      <w:proofErr w:type="spellEnd"/>
      <w:r>
        <w:rPr>
          <w:rFonts w:ascii="Courier New" w:hAnsi="Courier New" w:cs="Courier New"/>
        </w:rPr>
        <w:t>&gt;</w:t>
      </w:r>
    </w:p>
    <w:p w14:paraId="693E6E19" w14:textId="763BF20B" w:rsidR="00966DED" w:rsidRP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c</w:t>
      </w:r>
      <w:r w:rsidR="00966DED" w:rsidRPr="00966DED">
        <w:rPr>
          <w:rFonts w:ascii="Courier New" w:hAnsi="Courier New" w:cs="Courier New"/>
        </w:rPr>
        <w:t>omponents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</w:t>
      </w:r>
      <w:r w:rsidR="00966DED">
        <w:t>pole elementov</w:t>
      </w:r>
    </w:p>
    <w:p w14:paraId="0154001D" w14:textId="3A6047F5" w:rsidR="00966DED" w:rsidRP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&lt;</w:t>
      </w:r>
      <w:proofErr w:type="spellStart"/>
      <w:r w:rsidR="0060693E">
        <w:rPr>
          <w:rFonts w:ascii="Courier New" w:hAnsi="Courier New" w:cs="Courier New"/>
        </w:rPr>
        <w:t>c</w:t>
      </w:r>
      <w:r w:rsidR="00966DED" w:rsidRPr="00966DED">
        <w:rPr>
          <w:rFonts w:ascii="Courier New" w:hAnsi="Courier New" w:cs="Courier New"/>
        </w:rPr>
        <w:t>omponent</w:t>
      </w:r>
      <w:proofErr w:type="spellEnd"/>
      <w:r>
        <w:rPr>
          <w:rFonts w:ascii="Courier New" w:hAnsi="Courier New" w:cs="Courier New"/>
        </w:rPr>
        <w:t>&gt;</w:t>
      </w:r>
    </w:p>
    <w:p w14:paraId="2951B82F" w14:textId="311B4D6D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n</w:t>
      </w:r>
      <w:r w:rsidR="00966DED" w:rsidRPr="00966DED">
        <w:rPr>
          <w:rFonts w:ascii="Courier New" w:hAnsi="Courier New" w:cs="Courier New"/>
        </w:rPr>
        <w:t>ame</w:t>
      </w:r>
      <w:proofErr w:type="spellEnd"/>
      <w:r>
        <w:rPr>
          <w:rFonts w:ascii="Courier New" w:hAnsi="Courier New" w:cs="Courier New"/>
        </w:rPr>
        <w:t>&gt;</w:t>
      </w:r>
    </w:p>
    <w:p w14:paraId="44FF725B" w14:textId="5A3B909C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60693E">
        <w:rPr>
          <w:rFonts w:ascii="Courier New" w:hAnsi="Courier New" w:cs="Courier New"/>
        </w:rPr>
        <w:t>t</w:t>
      </w:r>
      <w:r w:rsidR="00966DED" w:rsidRPr="00966DED">
        <w:rPr>
          <w:rFonts w:ascii="Courier New" w:hAnsi="Courier New" w:cs="Courier New"/>
        </w:rPr>
        <w:t>ype</w:t>
      </w:r>
      <w:r>
        <w:rPr>
          <w:rFonts w:ascii="Courier New" w:hAnsi="Courier New" w:cs="Courier New"/>
        </w:rPr>
        <w:t>&gt;</w:t>
      </w:r>
    </w:p>
    <w:p w14:paraId="16271F98" w14:textId="01744842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p</w:t>
      </w:r>
      <w:r w:rsidR="00966DED" w:rsidRPr="00966DED">
        <w:rPr>
          <w:rFonts w:ascii="Courier New" w:hAnsi="Courier New" w:cs="Courier New"/>
        </w:rPr>
        <w:t>roperties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1F96504F" w14:textId="639A31A0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p</w:t>
      </w:r>
      <w:r w:rsidR="00966DED" w:rsidRPr="00966DED">
        <w:rPr>
          <w:rFonts w:ascii="Courier New" w:hAnsi="Courier New" w:cs="Courier New"/>
        </w:rPr>
        <w:t>roperty</w:t>
      </w:r>
      <w:proofErr w:type="spellEnd"/>
      <w:r>
        <w:rPr>
          <w:rFonts w:ascii="Courier New" w:hAnsi="Courier New" w:cs="Courier New"/>
        </w:rPr>
        <w:t>&gt;</w:t>
      </w:r>
    </w:p>
    <w:p w14:paraId="6E2A0D78" w14:textId="104B3A10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e</w:t>
      </w:r>
      <w:r w:rsidR="00966DED" w:rsidRPr="00966DED">
        <w:rPr>
          <w:rFonts w:ascii="Courier New" w:hAnsi="Courier New" w:cs="Courier New"/>
        </w:rPr>
        <w:t>vents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217AD9F5" w14:textId="6B02CDC2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60693E">
        <w:rPr>
          <w:rFonts w:ascii="Courier New" w:hAnsi="Courier New" w:cs="Courier New"/>
        </w:rPr>
        <w:t>e</w:t>
      </w:r>
      <w:r w:rsidR="00966DED" w:rsidRPr="00966DED">
        <w:rPr>
          <w:rFonts w:ascii="Courier New" w:hAnsi="Courier New" w:cs="Courier New"/>
        </w:rPr>
        <w:t>vent</w:t>
      </w:r>
      <w:proofErr w:type="spellEnd"/>
      <w:r>
        <w:rPr>
          <w:rFonts w:ascii="Courier New" w:hAnsi="Courier New" w:cs="Courier New"/>
        </w:rPr>
        <w:t>&gt;</w:t>
      </w:r>
    </w:p>
    <w:p w14:paraId="102C323D" w14:textId="23AEDC7D" w:rsidR="00966DED" w:rsidRDefault="001D6423" w:rsidP="00396266">
      <w:r>
        <w:t xml:space="preserve">Hlavným koreňovým elementom </w:t>
      </w:r>
      <w:r w:rsidR="009E1FF5">
        <w:t xml:space="preserve">XML konfiguračného súboru </w:t>
      </w:r>
      <w:r>
        <w:t xml:space="preserve">je </w:t>
      </w:r>
      <w:proofErr w:type="spellStart"/>
      <w:r w:rsidRPr="00C522C9">
        <w:rPr>
          <w:rFonts w:ascii="Courier New" w:hAnsi="Courier New" w:cs="Courier New"/>
        </w:rPr>
        <w:t>project</w:t>
      </w:r>
      <w:proofErr w:type="spellEnd"/>
      <w:r>
        <w:t xml:space="preserve">. Povinným atribútom je </w:t>
      </w:r>
      <w:proofErr w:type="spellStart"/>
      <w:r w:rsidRPr="00C522C9">
        <w:rPr>
          <w:rFonts w:ascii="Courier New" w:hAnsi="Courier New" w:cs="Courier New"/>
        </w:rPr>
        <w:t>platform</w:t>
      </w:r>
      <w:proofErr w:type="spellEnd"/>
      <w:r>
        <w:t>, ktorým určíme model Arduino dosky</w:t>
      </w:r>
      <w:r w:rsidR="004B256C">
        <w:t>,</w:t>
      </w:r>
      <w:r>
        <w:t xml:space="preserve"> pre ktorú budeme vytvárať projekt. Tento atribút slúži </w:t>
      </w:r>
      <w:r w:rsidR="00C42237">
        <w:t>na</w:t>
      </w:r>
      <w:r>
        <w:t xml:space="preserve"> k</w:t>
      </w:r>
      <w:r w:rsidR="00571BF6">
        <w:t>ontrolu</w:t>
      </w:r>
      <w:r>
        <w:t xml:space="preserve"> použitých </w:t>
      </w:r>
      <w:r w:rsidR="004B256C">
        <w:t>har</w:t>
      </w:r>
      <w:r w:rsidR="00C42237">
        <w:t>d</w:t>
      </w:r>
      <w:r w:rsidR="004B256C">
        <w:t>vérových</w:t>
      </w:r>
      <w:r>
        <w:t xml:space="preserve"> prvkov v nasledujúcich prvkoch konfigurácie a tiež </w:t>
      </w:r>
      <w:r w:rsidR="00D203EF">
        <w:t>na</w:t>
      </w:r>
      <w:r>
        <w:t xml:space="preserve"> nastavenie kompilátora pri kompilácii. </w:t>
      </w:r>
    </w:p>
    <w:p w14:paraId="173DB042" w14:textId="77777777" w:rsidR="00D203EF" w:rsidRDefault="00966DED" w:rsidP="00396266">
      <w:r>
        <w:t>Nasledu</w:t>
      </w:r>
      <w:r w:rsidR="00D203EF">
        <w:t>j</w:t>
      </w:r>
      <w:r>
        <w:t>úci</w:t>
      </w:r>
      <w:r w:rsidR="001D6423">
        <w:t xml:space="preserve"> element </w:t>
      </w:r>
      <w:r w:rsidR="001D6423" w:rsidRPr="00C522C9">
        <w:rPr>
          <w:rFonts w:ascii="Courier New" w:hAnsi="Courier New" w:cs="Courier New"/>
        </w:rPr>
        <w:t>program</w:t>
      </w:r>
      <w:r>
        <w:t xml:space="preserve"> o</w:t>
      </w:r>
      <w:r w:rsidR="00A24139">
        <w:t>bsahuje číselný atribút</w:t>
      </w:r>
      <w:r w:rsidR="00C522C9">
        <w:t xml:space="preserve"> </w:t>
      </w:r>
      <w:proofErr w:type="spellStart"/>
      <w:r w:rsidR="00C522C9" w:rsidRPr="00C522C9">
        <w:rPr>
          <w:rFonts w:ascii="Courier New" w:hAnsi="Courier New" w:cs="Courier New"/>
        </w:rPr>
        <w:t>watchdog</w:t>
      </w:r>
      <w:proofErr w:type="spellEnd"/>
      <w:r w:rsidR="00C522C9" w:rsidRPr="00C522C9">
        <w:rPr>
          <w:rFonts w:ascii="Courier New" w:hAnsi="Courier New" w:cs="Courier New"/>
        </w:rPr>
        <w:t>-level</w:t>
      </w:r>
      <w:r w:rsidR="00C522C9">
        <w:t xml:space="preserve">, </w:t>
      </w:r>
      <w:r w:rsidR="00A24139">
        <w:t xml:space="preserve">na základe ktorého generátor nastaví hardvérový modul </w:t>
      </w:r>
      <w:proofErr w:type="spellStart"/>
      <w:r w:rsidR="00A24139">
        <w:t>watchdogu</w:t>
      </w:r>
      <w:proofErr w:type="spellEnd"/>
      <w:r w:rsidR="00A24139">
        <w:t xml:space="preserve"> na </w:t>
      </w:r>
      <w:proofErr w:type="spellStart"/>
      <w:r w:rsidR="00A24139">
        <w:t>mikrokontroléri</w:t>
      </w:r>
      <w:proofErr w:type="spellEnd"/>
      <w:r w:rsidR="00A24139">
        <w:t xml:space="preserve">. </w:t>
      </w:r>
      <w:proofErr w:type="spellStart"/>
      <w:r w:rsidR="00A24139">
        <w:t>Watchdo</w:t>
      </w:r>
      <w:r w:rsidR="004B256C">
        <w:t>g</w:t>
      </w:r>
      <w:proofErr w:type="spellEnd"/>
      <w:r w:rsidR="00A24139">
        <w:t xml:space="preserve"> je modul</w:t>
      </w:r>
      <w:r w:rsidR="004B256C">
        <w:t>,</w:t>
      </w:r>
      <w:r w:rsidR="00A24139">
        <w:t xml:space="preserve"> kontrolujúci</w:t>
      </w:r>
      <w:r w:rsidR="004B256C">
        <w:t>,</w:t>
      </w:r>
      <w:r w:rsidR="00A24139">
        <w:t xml:space="preserve"> či sa program nezasekol v mŕtvej slučke</w:t>
      </w:r>
      <w:r w:rsidR="004B256C">
        <w:t xml:space="preserve">. Ak by </w:t>
      </w:r>
      <w:proofErr w:type="spellStart"/>
      <w:r w:rsidR="00A24139">
        <w:t>detek</w:t>
      </w:r>
      <w:r w:rsidR="004B256C">
        <w:t>oval</w:t>
      </w:r>
      <w:proofErr w:type="spellEnd"/>
      <w:r w:rsidR="004B256C">
        <w:t xml:space="preserve"> podobnú udalosť</w:t>
      </w:r>
      <w:r w:rsidR="00A24139">
        <w:t xml:space="preserve">, zariadenie samostatne reštartuje. </w:t>
      </w:r>
    </w:p>
    <w:p w14:paraId="464F7820" w14:textId="349F8475" w:rsidR="002A7BC1" w:rsidRDefault="00C522C9" w:rsidP="00396266">
      <w:r>
        <w:t xml:space="preserve">Element </w:t>
      </w:r>
      <w:r w:rsidRPr="004B256C">
        <w:rPr>
          <w:rFonts w:ascii="Courier New" w:hAnsi="Courier New" w:cs="Courier New"/>
        </w:rPr>
        <w:t>program</w:t>
      </w:r>
      <w:r>
        <w:t xml:space="preserve"> obsahuje pole elementov </w:t>
      </w:r>
      <w:proofErr w:type="spellStart"/>
      <w:r w:rsidRPr="00A24139">
        <w:rPr>
          <w:rFonts w:ascii="Courier New" w:hAnsi="Courier New"/>
        </w:rPr>
        <w:t>events</w:t>
      </w:r>
      <w:proofErr w:type="spellEnd"/>
      <w:r>
        <w:t xml:space="preserve">, uchovávajúce registrácie na </w:t>
      </w:r>
      <w:r w:rsidR="00A24139">
        <w:t xml:space="preserve">udalosti. Programátor sa tak môže pripojiť na metódy </w:t>
      </w:r>
      <w:proofErr w:type="spellStart"/>
      <w:r w:rsidR="00A24139" w:rsidRPr="00A24139">
        <w:rPr>
          <w:rFonts w:ascii="Courier New" w:hAnsi="Courier New"/>
        </w:rPr>
        <w:t>setup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a </w:t>
      </w:r>
      <w:proofErr w:type="spellStart"/>
      <w:r w:rsidR="00A24139" w:rsidRPr="00A24139">
        <w:rPr>
          <w:rFonts w:ascii="Courier New" w:hAnsi="Courier New"/>
        </w:rPr>
        <w:t>loop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z bežného programovania Arduino zariadení.</w:t>
      </w:r>
    </w:p>
    <w:p w14:paraId="2D4935FB" w14:textId="473963F6" w:rsidR="004578B1" w:rsidRDefault="00A24139" w:rsidP="00396266">
      <w:r>
        <w:t xml:space="preserve">Nasledujúcim elementom konfiguračného súboru je pole inicializácií komponentov </w:t>
      </w:r>
      <w:proofErr w:type="spellStart"/>
      <w:r w:rsidRPr="00A24139">
        <w:rPr>
          <w:rFonts w:ascii="Courier New" w:hAnsi="Courier New"/>
        </w:rPr>
        <w:t>components</w:t>
      </w:r>
      <w:proofErr w:type="spellEnd"/>
      <w:r w:rsidR="00571BF6">
        <w:t xml:space="preserve">, obsahujúce </w:t>
      </w:r>
      <w:r w:rsidR="00497436">
        <w:t xml:space="preserve">elementy </w:t>
      </w:r>
      <w:proofErr w:type="spellStart"/>
      <w:r w:rsidR="00497436" w:rsidRPr="00497436">
        <w:rPr>
          <w:rFonts w:ascii="Courier New" w:hAnsi="Courier New"/>
        </w:rPr>
        <w:t>component</w:t>
      </w:r>
      <w:proofErr w:type="spellEnd"/>
      <w:r w:rsidR="00571BF6">
        <w:t>.</w:t>
      </w:r>
      <w:r w:rsidR="00497436">
        <w:t xml:space="preserve"> </w:t>
      </w:r>
      <w:r w:rsidR="00571BF6">
        <w:t xml:space="preserve">Element </w:t>
      </w:r>
      <w:proofErr w:type="spellStart"/>
      <w:r w:rsidR="00571BF6" w:rsidRPr="00571BF6">
        <w:rPr>
          <w:rFonts w:ascii="Courier New" w:hAnsi="Courier New" w:cs="Courier New"/>
        </w:rPr>
        <w:t>component</w:t>
      </w:r>
      <w:proofErr w:type="spellEnd"/>
      <w:r w:rsidR="00571BF6">
        <w:t xml:space="preserve"> obsahuje dva </w:t>
      </w:r>
      <w:r w:rsidR="00497436">
        <w:t xml:space="preserve">povinné elementy </w:t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a </w:t>
      </w:r>
      <w:r w:rsidR="00497436" w:rsidRPr="00497436">
        <w:rPr>
          <w:rFonts w:ascii="Courier New" w:hAnsi="Courier New"/>
        </w:rPr>
        <w:t>type</w:t>
      </w:r>
      <w:r w:rsidR="00497436">
        <w:t xml:space="preserve">. Element </w:t>
      </w:r>
      <w:r w:rsidR="00497436" w:rsidRPr="00497436">
        <w:rPr>
          <w:rFonts w:ascii="Courier New" w:hAnsi="Courier New"/>
        </w:rPr>
        <w:t>type</w:t>
      </w:r>
      <w:r w:rsidR="00497436">
        <w:t xml:space="preserve"> určuje typ komponentu, aký budeme inicializovať. Element </w:t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určuje názov inštancie komponentu, pod ktorým k nemu budeme pristupovať v zdrojovom kóde. </w:t>
      </w:r>
    </w:p>
    <w:p w14:paraId="71C037C4" w14:textId="25B134A1" w:rsidR="00A24139" w:rsidRPr="002A7BC1" w:rsidRDefault="00497436" w:rsidP="00396266">
      <w:r>
        <w:t xml:space="preserve">Element </w:t>
      </w:r>
      <w:proofErr w:type="spellStart"/>
      <w:r w:rsidR="00571BF6" w:rsidRPr="00571BF6">
        <w:rPr>
          <w:rFonts w:ascii="Courier New" w:hAnsi="Courier New" w:cs="Courier New"/>
        </w:rPr>
        <w:t>component</w:t>
      </w:r>
      <w:proofErr w:type="spellEnd"/>
      <w:r>
        <w:t xml:space="preserve"> ďalej obsahuje pole vlastností </w:t>
      </w:r>
      <w:proofErr w:type="spellStart"/>
      <w:r w:rsidRPr="00497436">
        <w:rPr>
          <w:rFonts w:ascii="Courier New" w:hAnsi="Courier New"/>
        </w:rPr>
        <w:t>properties</w:t>
      </w:r>
      <w:proofErr w:type="spellEnd"/>
      <w:r>
        <w:t xml:space="preserve">, pomocou ktorých sa nastavujú počiatočné vlastnosti podľa zvoleného typu komponentu. Posledným elementom komponentu je pole udalostí </w:t>
      </w:r>
      <w:proofErr w:type="spellStart"/>
      <w:r w:rsidRPr="00497436">
        <w:rPr>
          <w:rFonts w:ascii="Courier New" w:hAnsi="Courier New"/>
        </w:rPr>
        <w:t>events</w:t>
      </w:r>
      <w:proofErr w:type="spellEnd"/>
      <w:r>
        <w:t>, v ktorom registrujeme udalosti</w:t>
      </w:r>
      <w:r w:rsidR="0068552E">
        <w:t>, aké komponent dokáže vytvoriť</w:t>
      </w:r>
      <w:r>
        <w:t xml:space="preserve"> na naše obslužné funkcie.</w:t>
      </w:r>
    </w:p>
    <w:p w14:paraId="762859BA" w14:textId="4C332233" w:rsidR="002A7BC1" w:rsidRDefault="002A7BC1" w:rsidP="002A7BC1">
      <w:pPr>
        <w:pStyle w:val="ObrzokZdrojovkd"/>
      </w:pPr>
      <w:r>
        <w:t>&lt;?xml version=</w:t>
      </w:r>
      <w:r w:rsidR="00315E84" w:rsidRPr="00444091">
        <w:rPr>
          <w:rFonts w:cs="Courier New"/>
        </w:rPr>
        <w:t>"</w:t>
      </w:r>
      <w:r>
        <w:t>1.0</w:t>
      </w:r>
      <w:r w:rsidR="00315E84" w:rsidRPr="00444091">
        <w:rPr>
          <w:rFonts w:cs="Courier New"/>
        </w:rPr>
        <w:t>"</w:t>
      </w:r>
      <w:r>
        <w:t xml:space="preserve"> encoding=</w:t>
      </w:r>
      <w:r w:rsidR="00315E84" w:rsidRPr="00444091">
        <w:rPr>
          <w:rFonts w:cs="Courier New"/>
        </w:rPr>
        <w:t>"</w:t>
      </w:r>
      <w:r>
        <w:t>UTF-8</w:t>
      </w:r>
      <w:r w:rsidR="00315E84" w:rsidRPr="00444091">
        <w:rPr>
          <w:rFonts w:cs="Courier New"/>
        </w:rPr>
        <w:t>"</w:t>
      </w:r>
      <w:r>
        <w:t xml:space="preserve"> standalone=</w:t>
      </w:r>
      <w:r w:rsidR="00315E84" w:rsidRPr="00444091">
        <w:rPr>
          <w:rFonts w:cs="Courier New"/>
        </w:rPr>
        <w:t>"</w:t>
      </w:r>
      <w:r>
        <w:t>no</w:t>
      </w:r>
      <w:r w:rsidR="00315E84" w:rsidRPr="00444091">
        <w:rPr>
          <w:rFonts w:cs="Courier New"/>
        </w:rPr>
        <w:t>"</w:t>
      </w:r>
      <w:r>
        <w:t>?&gt;</w:t>
      </w:r>
    </w:p>
    <w:p w14:paraId="05073AC5" w14:textId="38DD9A6E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project</w:t>
      </w:r>
      <w:r>
        <w:t xml:space="preserve"> platform=</w:t>
      </w:r>
      <w:r w:rsidR="00E10753" w:rsidRPr="00444091">
        <w:rPr>
          <w:rFonts w:cs="Courier New"/>
        </w:rPr>
        <w:t>"</w:t>
      </w:r>
      <w:r>
        <w:t>ArduinoUno</w:t>
      </w:r>
      <w:r w:rsidR="00E10753" w:rsidRPr="00444091">
        <w:rPr>
          <w:rFonts w:cs="Courier New"/>
        </w:rPr>
        <w:t>"</w:t>
      </w:r>
      <w:r>
        <w:t>&gt;</w:t>
      </w:r>
    </w:p>
    <w:p w14:paraId="01665756" w14:textId="12F7BC89" w:rsidR="002A7BC1" w:rsidRDefault="00D57FBB" w:rsidP="002A7BC1">
      <w:pPr>
        <w:pStyle w:val="ObrzokZdrojovkd"/>
      </w:pPr>
      <w:r>
        <w:t xml:space="preserve">  </w:t>
      </w:r>
      <w:r w:rsidR="002A7BC1">
        <w:t>&lt;</w:t>
      </w:r>
      <w:r w:rsidR="002A7BC1" w:rsidRPr="002A7BC1">
        <w:rPr>
          <w:b/>
        </w:rPr>
        <w:t>program</w:t>
      </w:r>
      <w:r w:rsidR="002A7BC1">
        <w:t xml:space="preserve"> watchdog-level=</w:t>
      </w:r>
      <w:r w:rsidR="00315E84" w:rsidRPr="00444091">
        <w:rPr>
          <w:rFonts w:cs="Courier New"/>
        </w:rPr>
        <w:t>"</w:t>
      </w:r>
      <w:r w:rsidR="002A7BC1">
        <w:t>5</w:t>
      </w:r>
      <w:r w:rsidR="00315E84" w:rsidRPr="00444091">
        <w:rPr>
          <w:rFonts w:cs="Courier New"/>
        </w:rPr>
        <w:t>"</w:t>
      </w:r>
      <w:r w:rsidR="002A7BC1">
        <w:t>&gt;</w:t>
      </w:r>
    </w:p>
    <w:p w14:paraId="4E312175" w14:textId="27124785" w:rsidR="002A7BC1" w:rsidRDefault="00D57FBB" w:rsidP="002A7BC1">
      <w:pPr>
        <w:pStyle w:val="ObrzokZdrojovkd"/>
      </w:pPr>
      <w:r>
        <w:t xml:space="preserve">    </w:t>
      </w:r>
      <w:r w:rsidR="002A7BC1">
        <w:t>&lt;</w:t>
      </w:r>
      <w:r w:rsidR="002A7BC1" w:rsidRPr="002A7BC1">
        <w:rPr>
          <w:b/>
        </w:rPr>
        <w:t>events</w:t>
      </w:r>
      <w:r w:rsidR="002A7BC1">
        <w:t>&gt;</w:t>
      </w:r>
    </w:p>
    <w:p w14:paraId="4DDD6D94" w14:textId="7A0C70DF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event</w:t>
      </w:r>
      <w:r w:rsidR="002A7BC1">
        <w:t xml:space="preserve"> name=</w:t>
      </w:r>
      <w:r w:rsidR="00E10753" w:rsidRPr="00444091">
        <w:rPr>
          <w:rFonts w:cs="Courier New"/>
        </w:rPr>
        <w:t>"</w:t>
      </w:r>
      <w:r w:rsidR="002A7BC1">
        <w:t>OnLoop</w:t>
      </w:r>
      <w:r w:rsidR="00E10753" w:rsidRPr="00444091">
        <w:rPr>
          <w:rFonts w:cs="Courier New"/>
        </w:rPr>
        <w:t>"</w:t>
      </w:r>
      <w:r w:rsidR="002A7BC1">
        <w:t>&gt;onLoop&lt;/event&gt;</w:t>
      </w:r>
    </w:p>
    <w:p w14:paraId="42C1B788" w14:textId="7B1A0EBC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event</w:t>
      </w:r>
      <w:r w:rsidR="002A7BC1">
        <w:t xml:space="preserve"> name=</w:t>
      </w:r>
      <w:r w:rsidR="00E10753" w:rsidRPr="00444091">
        <w:rPr>
          <w:rFonts w:cs="Courier New"/>
        </w:rPr>
        <w:t>"</w:t>
      </w:r>
      <w:r w:rsidR="002A7BC1">
        <w:t>OnStart</w:t>
      </w:r>
      <w:r w:rsidR="00E10753" w:rsidRPr="00444091">
        <w:rPr>
          <w:rFonts w:cs="Courier New"/>
        </w:rPr>
        <w:t>"</w:t>
      </w:r>
      <w:r w:rsidR="002A7BC1">
        <w:t>&gt;onStart&lt;/event&gt;</w:t>
      </w:r>
    </w:p>
    <w:p w14:paraId="1CAAC469" w14:textId="5A48ACA4" w:rsidR="002A7BC1" w:rsidRDefault="00D57FBB" w:rsidP="002A7BC1">
      <w:pPr>
        <w:pStyle w:val="ObrzokZdrojovkd"/>
      </w:pPr>
      <w:r>
        <w:lastRenderedPageBreak/>
        <w:t xml:space="preserve">    </w:t>
      </w:r>
      <w:r w:rsidR="002A7BC1">
        <w:t>&lt;/events&gt;</w:t>
      </w:r>
    </w:p>
    <w:p w14:paraId="5E3DA81D" w14:textId="380B50AA" w:rsidR="002A7BC1" w:rsidRDefault="00D57FBB" w:rsidP="002A7BC1">
      <w:pPr>
        <w:pStyle w:val="ObrzokZdrojovkd"/>
      </w:pPr>
      <w:r>
        <w:t xml:space="preserve">  </w:t>
      </w:r>
      <w:r w:rsidR="002A7BC1">
        <w:t>&lt;/program&gt;</w:t>
      </w:r>
    </w:p>
    <w:p w14:paraId="7E6754AC" w14:textId="4F96771A" w:rsidR="002A7BC1" w:rsidRDefault="00D57FBB" w:rsidP="002A7BC1">
      <w:pPr>
        <w:pStyle w:val="ObrzokZdrojovkd"/>
      </w:pPr>
      <w:r>
        <w:t xml:space="preserve">  </w:t>
      </w:r>
      <w:r w:rsidR="002A7BC1">
        <w:t>&lt;</w:t>
      </w:r>
      <w:r w:rsidR="002A7BC1" w:rsidRPr="002A7BC1">
        <w:rPr>
          <w:b/>
        </w:rPr>
        <w:t>components</w:t>
      </w:r>
      <w:r w:rsidR="002A7BC1">
        <w:t>&gt;</w:t>
      </w:r>
    </w:p>
    <w:p w14:paraId="5D283927" w14:textId="51030907" w:rsidR="002A7BC1" w:rsidRDefault="00D57FBB" w:rsidP="002A7BC1">
      <w:pPr>
        <w:pStyle w:val="ObrzokZdrojovkd"/>
      </w:pPr>
      <w:r>
        <w:t xml:space="preserve">    </w:t>
      </w:r>
      <w:r w:rsidR="002A7BC1">
        <w:t>&lt;</w:t>
      </w:r>
      <w:r w:rsidR="002A7BC1" w:rsidRPr="002A7BC1">
        <w:rPr>
          <w:b/>
        </w:rPr>
        <w:t>component</w:t>
      </w:r>
      <w:r w:rsidR="002A7BC1">
        <w:t>&gt;</w:t>
      </w:r>
    </w:p>
    <w:p w14:paraId="6B2571F2" w14:textId="14BA2E20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name</w:t>
      </w:r>
      <w:r w:rsidR="002A7BC1">
        <w:t>&gt;blinkTimer&lt;/name&gt;</w:t>
      </w:r>
    </w:p>
    <w:p w14:paraId="16913685" w14:textId="7D60B5E7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type</w:t>
      </w:r>
      <w:r w:rsidR="002A7BC1">
        <w:t>&gt;acp.common.timer&lt;/type&gt;</w:t>
      </w:r>
    </w:p>
    <w:p w14:paraId="5BE54B7B" w14:textId="3E7A6963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properties</w:t>
      </w:r>
      <w:r w:rsidR="002A7BC1">
        <w:t>&gt;</w:t>
      </w:r>
    </w:p>
    <w:p w14:paraId="068D8C3F" w14:textId="51B33D06" w:rsidR="002A7BC1" w:rsidRDefault="00D57FBB" w:rsidP="002A7BC1">
      <w:pPr>
        <w:pStyle w:val="ObrzokZdrojovkd"/>
      </w:pPr>
      <w:r>
        <w:t xml:space="preserve">        </w:t>
      </w:r>
      <w:r w:rsidR="002A7BC1">
        <w:t>&lt;property name=</w:t>
      </w:r>
      <w:r w:rsidR="00315E84" w:rsidRPr="00444091">
        <w:rPr>
          <w:rFonts w:cs="Courier New"/>
        </w:rPr>
        <w:t>"</w:t>
      </w:r>
      <w:r w:rsidR="002A7BC1">
        <w:t>Enabled</w:t>
      </w:r>
      <w:r w:rsidR="00315E84" w:rsidRPr="00444091">
        <w:rPr>
          <w:rFonts w:cs="Courier New"/>
        </w:rPr>
        <w:t>"</w:t>
      </w:r>
      <w:r w:rsidR="002A7BC1">
        <w:t>&gt;true&lt;/property&gt;</w:t>
      </w:r>
    </w:p>
    <w:p w14:paraId="7F4A0933" w14:textId="60D972D7" w:rsidR="002A7BC1" w:rsidRDefault="00D57FBB" w:rsidP="002A7BC1">
      <w:pPr>
        <w:pStyle w:val="ObrzokZdrojovkd"/>
      </w:pPr>
      <w:r>
        <w:t xml:space="preserve">        </w:t>
      </w:r>
      <w:r w:rsidR="002A7BC1">
        <w:t>&lt;property name=</w:t>
      </w:r>
      <w:r w:rsidR="00315E84" w:rsidRPr="00444091">
        <w:rPr>
          <w:rFonts w:cs="Courier New"/>
        </w:rPr>
        <w:t>"</w:t>
      </w:r>
      <w:r w:rsidR="002A7BC1">
        <w:t>Interval</w:t>
      </w:r>
      <w:r w:rsidR="00315E84" w:rsidRPr="00444091">
        <w:rPr>
          <w:rFonts w:cs="Courier New"/>
        </w:rPr>
        <w:t>"</w:t>
      </w:r>
      <w:r w:rsidR="002A7BC1">
        <w:t>&gt;1000&lt;/property&gt;</w:t>
      </w:r>
    </w:p>
    <w:p w14:paraId="564FF232" w14:textId="2E1A56CB" w:rsidR="002A7BC1" w:rsidRDefault="00D57FBB" w:rsidP="002A7BC1">
      <w:pPr>
        <w:pStyle w:val="ObrzokZdrojovkd"/>
      </w:pPr>
      <w:r>
        <w:t xml:space="preserve">      </w:t>
      </w:r>
      <w:r w:rsidR="002A7BC1">
        <w:t>&lt;/properties&gt;</w:t>
      </w:r>
    </w:p>
    <w:p w14:paraId="540B4DFE" w14:textId="7C3D7CA8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events</w:t>
      </w:r>
      <w:r w:rsidR="002A7BC1">
        <w:t>&gt;</w:t>
      </w:r>
    </w:p>
    <w:p w14:paraId="50BBDD58" w14:textId="488B49D9" w:rsidR="002A7BC1" w:rsidRDefault="00D57FBB" w:rsidP="002A7BC1">
      <w:pPr>
        <w:pStyle w:val="ObrzokZdrojovkd"/>
      </w:pPr>
      <w:r>
        <w:t xml:space="preserve">        </w:t>
      </w:r>
      <w:r w:rsidR="002A7BC1">
        <w:t>&lt;</w:t>
      </w:r>
      <w:r w:rsidR="002A7BC1" w:rsidRPr="002A7BC1">
        <w:rPr>
          <w:b/>
        </w:rPr>
        <w:t>event</w:t>
      </w:r>
      <w:r w:rsidR="002A7BC1">
        <w:t xml:space="preserve"> name=</w:t>
      </w:r>
      <w:r w:rsidR="00E10753" w:rsidRPr="00444091">
        <w:rPr>
          <w:rFonts w:cs="Courier New"/>
        </w:rPr>
        <w:t>"</w:t>
      </w:r>
      <w:r w:rsidR="002A7BC1">
        <w:t>OnTick</w:t>
      </w:r>
      <w:r w:rsidR="00E10753" w:rsidRPr="00444091">
        <w:rPr>
          <w:rFonts w:cs="Courier New"/>
        </w:rPr>
        <w:t>"</w:t>
      </w:r>
      <w:r w:rsidR="002A7BC1">
        <w:t>&gt;mojeTajneKliknutie&lt;/event&gt;</w:t>
      </w:r>
    </w:p>
    <w:p w14:paraId="52274B2A" w14:textId="0990CB61" w:rsidR="002A7BC1" w:rsidRDefault="00D57FBB" w:rsidP="002A7BC1">
      <w:pPr>
        <w:pStyle w:val="ObrzokZdrojovkd"/>
      </w:pPr>
      <w:r>
        <w:t xml:space="preserve">      </w:t>
      </w:r>
      <w:r w:rsidR="002A7BC1">
        <w:t>&lt;/events&gt;</w:t>
      </w:r>
    </w:p>
    <w:p w14:paraId="487B6E10" w14:textId="5CDF15CB" w:rsidR="002A7BC1" w:rsidRDefault="00D57FBB" w:rsidP="002A7BC1">
      <w:pPr>
        <w:pStyle w:val="ObrzokZdrojovkd"/>
      </w:pPr>
      <w:r>
        <w:t xml:space="preserve">    </w:t>
      </w:r>
      <w:r w:rsidR="002A7BC1">
        <w:t>&lt;/component&gt;</w:t>
      </w:r>
    </w:p>
    <w:p w14:paraId="423A338E" w14:textId="3856BBBF" w:rsidR="002A7BC1" w:rsidRDefault="00D57FBB" w:rsidP="002A7BC1">
      <w:pPr>
        <w:pStyle w:val="ObrzokZdrojovkd"/>
      </w:pPr>
      <w:r>
        <w:t xml:space="preserve">  </w:t>
      </w:r>
      <w:r w:rsidR="002A7BC1">
        <w:t>&lt;/components&gt;</w:t>
      </w:r>
    </w:p>
    <w:p w14:paraId="4DD89CF6" w14:textId="77777777" w:rsidR="002A7BC1" w:rsidRPr="002A7BC1" w:rsidRDefault="002A7BC1" w:rsidP="002A7BC1">
      <w:pPr>
        <w:pStyle w:val="ObrzokZdrojovkd"/>
      </w:pPr>
      <w:r>
        <w:t>&lt;/project&gt;</w:t>
      </w:r>
    </w:p>
    <w:p w14:paraId="0A0A630F" w14:textId="0F872423" w:rsidR="002A7BC1" w:rsidRDefault="002A7BC1" w:rsidP="00FE0A9C">
      <w:pPr>
        <w:pStyle w:val="ObrazokPopis"/>
      </w:pPr>
      <w:bookmarkStart w:id="67" w:name="_Toc512360093"/>
      <w:r w:rsidRPr="00A678D9"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13</w:t>
      </w:r>
      <w:r w:rsidR="006A57B3">
        <w:rPr>
          <w:noProof/>
        </w:rPr>
        <w:fldChar w:fldCharType="end"/>
      </w:r>
      <w:r w:rsidRPr="00A678D9">
        <w:tab/>
      </w:r>
      <w:r w:rsidR="00D57FBB">
        <w:t>Príklad XML súboru projektu ACProg</w:t>
      </w:r>
      <w:bookmarkEnd w:id="67"/>
    </w:p>
    <w:p w14:paraId="6726335E" w14:textId="40E4C12F" w:rsidR="003A7B74" w:rsidRPr="00A678D9" w:rsidRDefault="003A7B74" w:rsidP="003A7B74"/>
    <w:p w14:paraId="1438BEB5" w14:textId="77777777" w:rsidR="00CB3095" w:rsidRDefault="00CB3095" w:rsidP="005C3C5D">
      <w:pPr>
        <w:pStyle w:val="Nadpis2"/>
      </w:pPr>
      <w:bookmarkStart w:id="68" w:name="_Toc512360056"/>
      <w:r>
        <w:t>Generátor knižnice pre Arduino</w:t>
      </w:r>
      <w:bookmarkEnd w:id="68"/>
      <w:r>
        <w:t xml:space="preserve"> </w:t>
      </w:r>
    </w:p>
    <w:p w14:paraId="614FCE56" w14:textId="125D2AC9" w:rsidR="004578B1" w:rsidRDefault="00C50AC9" w:rsidP="00396266">
      <w:r>
        <w:t xml:space="preserve">Naše riešenie ACProg nedefinuje nový programovací jazyk. ACProg ide cestou Arduino knižnice vytvorenej </w:t>
      </w:r>
      <w:r w:rsidR="007A4E3D">
        <w:t>podľa popisu komponentov</w:t>
      </w:r>
      <w:r>
        <w:t xml:space="preserve"> v XML súbore</w:t>
      </w:r>
      <w:r w:rsidR="007A4E3D">
        <w:t xml:space="preserve">. Toto vytvorenie sa nazýva generovanie zdrojového kódu. </w:t>
      </w:r>
    </w:p>
    <w:p w14:paraId="5FF8F33A" w14:textId="124A5791" w:rsidR="00656F68" w:rsidRDefault="007A4E3D" w:rsidP="00396266">
      <w:r>
        <w:t xml:space="preserve">Generátor dostáva na vstupe zoznam komponentov, </w:t>
      </w:r>
      <w:r w:rsidR="004578B1">
        <w:t xml:space="preserve">ktoré </w:t>
      </w:r>
      <w:r>
        <w:t xml:space="preserve">majú určený typ (modul). Generátor pridá do výslednej knižnice zdrojové kódy </w:t>
      </w:r>
      <w:r w:rsidR="006512DA">
        <w:t>komponentu</w:t>
      </w:r>
      <w:r>
        <w:t>, ak tam ešte nie sú, a</w:t>
      </w:r>
      <w:r w:rsidR="006512DA">
        <w:t xml:space="preserve"> pri zavedení vytvorí kód vytvorenia </w:t>
      </w:r>
      <w:r>
        <w:t>inštanci</w:t>
      </w:r>
      <w:r w:rsidR="006512DA">
        <w:t>e</w:t>
      </w:r>
      <w:r>
        <w:t xml:space="preserve">. Inštancie komponentov </w:t>
      </w:r>
      <w:r w:rsidR="009E1FF5">
        <w:t>sú</w:t>
      </w:r>
      <w:r>
        <w:t xml:space="preserve"> globálne a používateľ </w:t>
      </w:r>
      <w:r w:rsidR="00D57FBB">
        <w:t>ich môže upravovať počas behu programu</w:t>
      </w:r>
      <w:r>
        <w:t>. Okrem komponentov generátor vytvorí aj jadro nášho riešenia. Jadro spočív</w:t>
      </w:r>
      <w:r w:rsidR="00F861F9">
        <w:t>a v inicializácii komponentov a </w:t>
      </w:r>
      <w:r>
        <w:t xml:space="preserve">následnom plánovaní vykonávania jednotlivých udalostí. </w:t>
      </w:r>
      <w:r w:rsidR="004578B1">
        <w:t>Taktiež</w:t>
      </w:r>
      <w:r>
        <w:t xml:space="preserve"> poskytuje programátorovi aj aplikačné rozhranie na komunikáciu so stálou pamäťou EE</w:t>
      </w:r>
      <w:r w:rsidR="00656F68">
        <w:t>PROM.</w:t>
      </w:r>
    </w:p>
    <w:p w14:paraId="00F9D775" w14:textId="77777777" w:rsidR="003A7B74" w:rsidRDefault="003A7B74" w:rsidP="00396266"/>
    <w:p w14:paraId="1C0E3343" w14:textId="77777777" w:rsidR="007A4E3D" w:rsidRDefault="00656F68" w:rsidP="00656F68">
      <w:pPr>
        <w:pStyle w:val="Nadpis2"/>
      </w:pPr>
      <w:bookmarkStart w:id="69" w:name="_Ref509410869"/>
      <w:bookmarkStart w:id="70" w:name="_Toc512360057"/>
      <w:r>
        <w:t>Typy komponentov (moduly)</w:t>
      </w:r>
      <w:bookmarkEnd w:id="69"/>
      <w:bookmarkEnd w:id="70"/>
    </w:p>
    <w:p w14:paraId="67D1481C" w14:textId="0E44D551" w:rsidR="00656F68" w:rsidRDefault="0032539B" w:rsidP="00396266">
      <w:r>
        <w:t xml:space="preserve">Predpisy typov komponentov sú uložené v repozitári generátora. Repozitár je priečinok uložený na disku. Názov typu komponentu využíva </w:t>
      </w:r>
      <w:r w:rsidR="0068552E">
        <w:t xml:space="preserve">generátor </w:t>
      </w:r>
      <w:r>
        <w:t>na nájdenie definičného súboru komponentu v súborovej štruktúre repozitára. Názov je delený bodkami</w:t>
      </w:r>
      <w:r w:rsidR="0068552E">
        <w:t>,</w:t>
      </w:r>
      <w:r>
        <w:t xml:space="preserve"> čo pre repozitár znamená delenie p</w:t>
      </w:r>
      <w:r w:rsidR="002208F2">
        <w:t>o priečinkoch.</w:t>
      </w:r>
    </w:p>
    <w:p w14:paraId="62C851E8" w14:textId="77777777" w:rsidR="0032539B" w:rsidRDefault="0032539B" w:rsidP="00396266">
      <w:r>
        <w:t>Každý typ komponentu potrebuje definičný XML súbor pre generátor. Definičný súbor okrem rozšírenej poznámky o komponente obsahuje</w:t>
      </w:r>
      <w:r w:rsidR="0068552E">
        <w:t xml:space="preserve"> aj</w:t>
      </w:r>
      <w:r>
        <w:t xml:space="preserve"> informácie </w:t>
      </w:r>
      <w:r>
        <w:lastRenderedPageBreak/>
        <w:t xml:space="preserve">o súboroch </w:t>
      </w:r>
      <w:r w:rsidR="0068552E">
        <w:t xml:space="preserve">s triedou komponentu a </w:t>
      </w:r>
      <w:r w:rsidR="00ED19AB">
        <w:t>so zoznamom parametrov konštruktora. Ďalej sú v tomto súbore definované názvy všetkých vlastností komponentov a</w:t>
      </w:r>
      <w:r w:rsidR="0070117F">
        <w:t> </w:t>
      </w:r>
      <w:r w:rsidR="00ED19AB">
        <w:t>udalostí</w:t>
      </w:r>
      <w:r w:rsidR="0070117F">
        <w:t>,</w:t>
      </w:r>
      <w:r w:rsidR="00ED19AB">
        <w:t xml:space="preserve"> ktoré definovaný komponent dokáže vyvolať.</w:t>
      </w:r>
    </w:p>
    <w:p w14:paraId="39FB1529" w14:textId="77777777" w:rsidR="000E1912" w:rsidRDefault="00B516F8" w:rsidP="00B516F8">
      <w:pPr>
        <w:pStyle w:val="Nadpis1"/>
      </w:pPr>
      <w:bookmarkStart w:id="71" w:name="_Toc512360058"/>
      <w:r>
        <w:lastRenderedPageBreak/>
        <w:t>IDE pre projekt ACProg</w:t>
      </w:r>
      <w:bookmarkEnd w:id="71"/>
    </w:p>
    <w:p w14:paraId="5720B1F4" w14:textId="739864AA" w:rsidR="00915EE2" w:rsidRDefault="00A021EA" w:rsidP="00396266">
      <w:r>
        <w:t>Projekt Arduino bol, okrem svojich zjednodušení v </w:t>
      </w:r>
      <w:proofErr w:type="spellStart"/>
      <w:r>
        <w:t>prototypovaní</w:t>
      </w:r>
      <w:proofErr w:type="spellEnd"/>
      <w:r>
        <w:t xml:space="preserve"> zariadení a ich programovaní, úspešný aj vďaka svojmu používateľsky prívetivému prostrediu.</w:t>
      </w:r>
      <w:r w:rsidR="00182BA7" w:rsidRPr="00182BA7">
        <w:t xml:space="preserve"> Preto sme sa rozhodli nasledovať jeho príklad a vytvoriť prostredie, v ktorom programátor ni</w:t>
      </w:r>
      <w:r w:rsidR="00182BA7">
        <w:t>e je nútený poznať cel</w:t>
      </w:r>
      <w:r w:rsidR="00A07DC3">
        <w:t xml:space="preserve">é pozadie projektu ACProg a bude mu stačiť </w:t>
      </w:r>
      <w:r w:rsidR="008F0BA6">
        <w:t xml:space="preserve">krátky </w:t>
      </w:r>
      <w:r w:rsidR="00A07DC3">
        <w:t>k</w:t>
      </w:r>
      <w:r w:rsidR="005D0238">
        <w:t>oncepčný popis tohto riešenia.</w:t>
      </w:r>
    </w:p>
    <w:p w14:paraId="7067A49A" w14:textId="6EB2A645" w:rsidR="0070117F" w:rsidRDefault="00A07DC3" w:rsidP="00396266">
      <w:r>
        <w:t xml:space="preserve">V nasledujúcich podkapitolách priblížime používateľské podmienky na nové </w:t>
      </w:r>
      <w:r w:rsidR="00915EE2">
        <w:t>integrované vývojové prostredie a</w:t>
      </w:r>
      <w:r>
        <w:t xml:space="preserve"> predstavíme technológie navrhované pre vytvorenie prostredia a architektúru výsledného projektu. V</w:t>
      </w:r>
      <w:r w:rsidR="00A57393">
        <w:t> </w:t>
      </w:r>
      <w:r>
        <w:t>podkapitole</w:t>
      </w:r>
      <w:r w:rsidR="00A57393">
        <w:t xml:space="preserve"> </w:t>
      </w:r>
      <w:r w:rsidR="00A57393">
        <w:fldChar w:fldCharType="begin"/>
      </w:r>
      <w:r w:rsidR="00A57393">
        <w:instrText xml:space="preserve"> REF _Ref510535011 \r \h </w:instrText>
      </w:r>
      <w:r w:rsidR="00A57393">
        <w:fldChar w:fldCharType="separate"/>
      </w:r>
      <w:r w:rsidR="0012502D">
        <w:t>6.4</w:t>
      </w:r>
      <w:r w:rsidR="00A57393">
        <w:fldChar w:fldCharType="end"/>
      </w:r>
      <w:r>
        <w:t xml:space="preserve"> sa budeme venovať implementačným krokom</w:t>
      </w:r>
      <w:r w:rsidR="00A06970">
        <w:t>,</w:t>
      </w:r>
      <w:r>
        <w:t xml:space="preserve"> ktoré viedli k naplneniu používateľských požiadaviek.</w:t>
      </w:r>
    </w:p>
    <w:p w14:paraId="053E5F62" w14:textId="77777777" w:rsidR="003A7B74" w:rsidRDefault="003A7B74" w:rsidP="00396266"/>
    <w:p w14:paraId="7143A673" w14:textId="77777777" w:rsidR="003A6A26" w:rsidRDefault="003A6A26" w:rsidP="003A6A26">
      <w:pPr>
        <w:pStyle w:val="Nadpis2"/>
      </w:pPr>
      <w:bookmarkStart w:id="72" w:name="_Ref509690349"/>
      <w:bookmarkStart w:id="73" w:name="_Toc512360059"/>
      <w:r>
        <w:t>Používateľské požiadavky</w:t>
      </w:r>
      <w:bookmarkEnd w:id="72"/>
      <w:bookmarkEnd w:id="73"/>
    </w:p>
    <w:p w14:paraId="60A9C7BB" w14:textId="630A0CF0" w:rsidR="008F0BA6" w:rsidRDefault="00A06970" w:rsidP="00396266">
      <w:r>
        <w:t>Pred začatím prác na akomkoľvek informačnom systéme (alebo sof</w:t>
      </w:r>
      <w:r w:rsidR="0068552E">
        <w:t>t</w:t>
      </w:r>
      <w:r>
        <w:t>véri) je dobré definovať, čo od neho budeme ako používatelia očakávať. Používateľské požiadavky sme tvorili so znalosťou dnes dostupných integrovaných vývojových prostredí</w:t>
      </w:r>
      <w:r w:rsidR="009E067E">
        <w:t>,</w:t>
      </w:r>
      <w:r>
        <w:t xml:space="preserve"> ako sú </w:t>
      </w:r>
      <w:proofErr w:type="spellStart"/>
      <w:r w:rsidR="009E067E">
        <w:t>Eclipse</w:t>
      </w:r>
      <w:proofErr w:type="spellEnd"/>
      <w:r w:rsidR="009E067E">
        <w:t xml:space="preserve">, </w:t>
      </w:r>
      <w:proofErr w:type="spellStart"/>
      <w:r w:rsidR="009E067E">
        <w:t>NetB</w:t>
      </w:r>
      <w:r>
        <w:t>eans</w:t>
      </w:r>
      <w:proofErr w:type="spellEnd"/>
      <w:r w:rsidR="009E067E">
        <w:t>,</w:t>
      </w:r>
      <w:r>
        <w:t xml:space="preserve"> ale aj samotné Arduino IDE. </w:t>
      </w:r>
      <w:r w:rsidR="008F0BA6">
        <w:t xml:space="preserve">Naše používateľské požiadavky na systém sme spísali do nasledujúceho </w:t>
      </w:r>
      <w:proofErr w:type="spellStart"/>
      <w:r w:rsidR="008F0BA6">
        <w:t>use-case</w:t>
      </w:r>
      <w:proofErr w:type="spellEnd"/>
      <w:r w:rsidR="008F0BA6">
        <w:t xml:space="preserve"> zoznamu:</w:t>
      </w:r>
    </w:p>
    <w:p w14:paraId="139F4036" w14:textId="6DFA82E8" w:rsidR="008F0BA6" w:rsidRDefault="008F0BA6" w:rsidP="00DD1348">
      <w:pPr>
        <w:pStyle w:val="Odsekzoznamu"/>
        <w:numPr>
          <w:ilvl w:val="0"/>
          <w:numId w:val="35"/>
        </w:numPr>
      </w:pPr>
      <w:r>
        <w:t>Kompilácia a spu</w:t>
      </w:r>
      <w:r w:rsidR="00A04AB5">
        <w:t>s</w:t>
      </w:r>
      <w:r>
        <w:t>tenie projektu</w:t>
      </w:r>
      <w:r w:rsidR="002A30CD">
        <w:t>.</w:t>
      </w:r>
    </w:p>
    <w:p w14:paraId="6D12FC07" w14:textId="3E7CFCFC" w:rsidR="008F0BA6" w:rsidRDefault="008F0BA6" w:rsidP="00DD1348">
      <w:pPr>
        <w:pStyle w:val="Odsekzoznamu"/>
        <w:numPr>
          <w:ilvl w:val="0"/>
          <w:numId w:val="35"/>
        </w:numPr>
      </w:pPr>
      <w:r>
        <w:t>Manažment komponentov</w:t>
      </w:r>
      <w:r w:rsidR="002A30CD">
        <w:t>.</w:t>
      </w:r>
    </w:p>
    <w:p w14:paraId="75C53DC4" w14:textId="5C022F61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Ponuka dostupných komponentov</w:t>
      </w:r>
      <w:r w:rsidR="002A30CD">
        <w:t>.</w:t>
      </w:r>
    </w:p>
    <w:p w14:paraId="298CA826" w14:textId="04A60164" w:rsidR="008F0BA6" w:rsidRDefault="00315E84" w:rsidP="00DD1348">
      <w:pPr>
        <w:pStyle w:val="Odsekzoznamu"/>
        <w:numPr>
          <w:ilvl w:val="0"/>
          <w:numId w:val="35"/>
        </w:numPr>
      </w:pPr>
      <w:r>
        <w:t>Voliteľné</w:t>
      </w:r>
      <w:r w:rsidR="008F0BA6">
        <w:t xml:space="preserve"> </w:t>
      </w:r>
      <w:r>
        <w:t xml:space="preserve">prostredie </w:t>
      </w:r>
      <w:r w:rsidR="008F0BA6">
        <w:t>pre programátora</w:t>
      </w:r>
      <w:r w:rsidR="002A30CD">
        <w:t>.</w:t>
      </w:r>
    </w:p>
    <w:p w14:paraId="6E2AA056" w14:textId="71F339DB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Syntaktická analýza zdrojového kódu</w:t>
      </w:r>
      <w:r w:rsidR="002A30CD">
        <w:t>.</w:t>
      </w:r>
    </w:p>
    <w:p w14:paraId="02E92A8E" w14:textId="77777777" w:rsidR="00480C60" w:rsidRDefault="00480C60" w:rsidP="00F36C8F"/>
    <w:p w14:paraId="6054C8DF" w14:textId="25309439" w:rsidR="008F0BA6" w:rsidRDefault="00A06970" w:rsidP="00396266">
      <w:r>
        <w:t>Kľúčovou úlohou týchto softvérov bolo zjednodušiť programátorom spracovanie ich napísaného zdrojového kódu</w:t>
      </w:r>
      <w:r w:rsidR="00B01083">
        <w:t xml:space="preserve"> až</w:t>
      </w:r>
      <w:r>
        <w:t xml:space="preserve"> po jeho spustenie. Preto jednou z </w:t>
      </w:r>
      <w:r w:rsidR="009E067E">
        <w:t>používateľských požiadaviek je a</w:t>
      </w:r>
      <w:r>
        <w:t>utomatizovaná kompilácia a spustenie projektu na doske Arduino</w:t>
      </w:r>
      <w:r w:rsidR="00321C76">
        <w:t xml:space="preserve"> (</w:t>
      </w:r>
      <w:r w:rsidR="008F0BA6">
        <w:t xml:space="preserve">1.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>
        <w:t>. Konkrétne</w:t>
      </w:r>
      <w:r w:rsidR="008F0BA6">
        <w:t xml:space="preserve"> splnenie tejto požiadavky</w:t>
      </w:r>
      <w:r>
        <w:t xml:space="preserve"> stojí za pomerne veľkým úspechom Arduino dosiek vo svete. </w:t>
      </w:r>
    </w:p>
    <w:p w14:paraId="29F808E0" w14:textId="10964DAE" w:rsidR="008F0BA6" w:rsidRDefault="00A06970" w:rsidP="00396266">
      <w:r>
        <w:t xml:space="preserve">Všetky ďalšie požiadavky </w:t>
      </w:r>
      <w:r w:rsidR="009E1FF5">
        <w:t>sú</w:t>
      </w:r>
      <w:r>
        <w:t xml:space="preserve"> priamo spojené s riešením ACProg uvedeným v 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 w:rsidR="0012502D">
        <w:t>5</w:t>
      </w:r>
      <w:r>
        <w:fldChar w:fldCharType="end"/>
      </w:r>
      <w:r>
        <w:t xml:space="preserve">. kapitole. Z XML konfiguračného súboru </w:t>
      </w:r>
      <w:r w:rsidR="00612E97">
        <w:t>už poznáme štruktúru komponentov</w:t>
      </w:r>
      <w:r w:rsidR="009E067E">
        <w:t>,</w:t>
      </w:r>
      <w:r w:rsidR="00612E97">
        <w:t xml:space="preserve"> a preto ako ďalšiu požiadavku uvádzame používateľsky prívetivý editor pre túto štruktúru</w:t>
      </w:r>
      <w:r w:rsidR="00321C76">
        <w:t xml:space="preserve"> (</w:t>
      </w:r>
      <w:r w:rsidR="008F0BA6">
        <w:t xml:space="preserve">2. </w:t>
      </w:r>
      <w:proofErr w:type="spellStart"/>
      <w:r w:rsidR="00321C76">
        <w:lastRenderedPageBreak/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 w:rsidR="00612E97">
        <w:t>. Editor</w:t>
      </w:r>
      <w:r w:rsidR="009E067E">
        <w:t>,</w:t>
      </w:r>
      <w:r w:rsidR="00612E97">
        <w:t xml:space="preserve"> v ktorom po výbere komponentu nám budú ponúknuté len tie vlastnosti a udalosti, aké </w:t>
      </w:r>
      <w:r w:rsidR="008F0BA6" w:rsidRPr="008F0BA6">
        <w:t xml:space="preserve">môže </w:t>
      </w:r>
      <w:r w:rsidR="002A30CD" w:rsidRPr="008F0BA6">
        <w:t xml:space="preserve">komponent </w:t>
      </w:r>
      <w:r w:rsidR="008F0BA6" w:rsidRPr="008F0BA6">
        <w:t>nadobúdať podľa definičného súboru jeho typu</w:t>
      </w:r>
      <w:r w:rsidR="00612E97">
        <w:t xml:space="preserve">. </w:t>
      </w:r>
      <w:r w:rsidR="00321C76">
        <w:t>Keď hovoríme o typoch komponentov, tak potrebujeme používateľovi ukázať aj ponuku všetkých dostupných komponentov z ACProg repozitára (</w:t>
      </w:r>
      <w:r w:rsidR="008F0BA6">
        <w:t xml:space="preserve">3.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 xml:space="preserve">). </w:t>
      </w:r>
    </w:p>
    <w:p w14:paraId="44948F45" w14:textId="77777777" w:rsidR="002A30CD" w:rsidRDefault="00321C76" w:rsidP="00396266">
      <w:r>
        <w:t>Neodmysliteľnou súčasťou IDE je editor zdrojového kódu projektu</w:t>
      </w:r>
      <w:r w:rsidR="00F36C8F">
        <w:t xml:space="preserve"> a možnosť usporiadania prostredia podľa vlastných predstáv (</w:t>
      </w:r>
      <w:r w:rsidR="008F0BA6">
        <w:t xml:space="preserve">4.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>). Dôležitou požiadavkou na editor je</w:t>
      </w:r>
      <w:r w:rsidR="009833FD">
        <w:t>, aby bol programátorovi nápomocný</w:t>
      </w:r>
      <w:r w:rsidR="00F36C8F">
        <w:t xml:space="preserve">. </w:t>
      </w:r>
      <w:r w:rsidR="009E067E">
        <w:t>Tým sa myslí, že</w:t>
      </w:r>
      <w:r w:rsidR="00F36C8F">
        <w:t xml:space="preserve"> by mal dokázať analyzovať vytvorenú konfiguráciu komponentov so zdrojovým kódom a interaktívne napomáhať programátorovi (</w:t>
      </w:r>
      <w:r w:rsidR="008F0BA6">
        <w:t xml:space="preserve">5.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 xml:space="preserve">). Na začiatok pomoc predstavuje automatizované </w:t>
      </w:r>
      <w:r w:rsidR="00EE09A3">
        <w:t>vytvorenie</w:t>
      </w:r>
      <w:r w:rsidR="00F36C8F">
        <w:t xml:space="preserve"> obslužných funkcií k udalostiam na správnom mieste v zdrojovom kóde</w:t>
      </w:r>
      <w:r w:rsidR="00EE09A3">
        <w:t xml:space="preserve"> alebo</w:t>
      </w:r>
      <w:r w:rsidR="00F36C8F">
        <w:t xml:space="preserve"> </w:t>
      </w:r>
      <w:r w:rsidR="009E067E">
        <w:t>ponuka</w:t>
      </w:r>
      <w:r w:rsidR="00EE09A3">
        <w:t xml:space="preserve"> </w:t>
      </w:r>
      <w:r w:rsidR="009E067E">
        <w:t>existujúcich funkcií</w:t>
      </w:r>
      <w:r w:rsidR="00F36C8F">
        <w:t xml:space="preserve"> v zdrojovom kóde</w:t>
      </w:r>
      <w:r w:rsidR="00EE09A3">
        <w:t xml:space="preserve">. </w:t>
      </w:r>
    </w:p>
    <w:p w14:paraId="4B557752" w14:textId="6D3DD100" w:rsidR="00F36C8F" w:rsidRDefault="00EE09A3" w:rsidP="00396266">
      <w:r>
        <w:t xml:space="preserve">Okrem toho </w:t>
      </w:r>
      <w:r w:rsidR="009E067E">
        <w:t>sa od</w:t>
      </w:r>
      <w:r>
        <w:t xml:space="preserve"> editor</w:t>
      </w:r>
      <w:r w:rsidR="009E067E">
        <w:t>a očakáva aj to, že bude</w:t>
      </w:r>
      <w:r>
        <w:t xml:space="preserve"> vykonávať </w:t>
      </w:r>
      <w:r w:rsidR="002A30CD">
        <w:t>i</w:t>
      </w:r>
      <w:r>
        <w:t xml:space="preserve"> rozsiahlejšiu analýzu projektu, počnúc kontrolou použitých</w:t>
      </w:r>
      <w:r w:rsidR="00257C4B">
        <w:t xml:space="preserve"> prostriedkov zvolenej dosky Ardu</w:t>
      </w:r>
      <w:r w:rsidR="004C712F">
        <w:t>ino</w:t>
      </w:r>
      <w:r>
        <w:t xml:space="preserve"> cez kontrolu potenciálne duplicitného využ</w:t>
      </w:r>
      <w:r w:rsidR="004C712F">
        <w:t xml:space="preserve">ívania vstupno-výstupných </w:t>
      </w:r>
      <w:proofErr w:type="spellStart"/>
      <w:r w:rsidR="004C712F">
        <w:t>pinov</w:t>
      </w:r>
      <w:proofErr w:type="spellEnd"/>
      <w:r>
        <w:t xml:space="preserve"> až po kontrolu chýbajúcich povinných konfigurácií projektu. Všetky tieto požiadavky by mali programátor</w:t>
      </w:r>
      <w:r w:rsidR="004C712F">
        <w:t>ov</w:t>
      </w:r>
      <w:r w:rsidR="00DD1348">
        <w:t xml:space="preserve">i </w:t>
      </w:r>
      <w:r>
        <w:t xml:space="preserve">pomôcť k rýchlejšiemu </w:t>
      </w:r>
      <w:proofErr w:type="spellStart"/>
      <w:r>
        <w:t>prototypovaniu</w:t>
      </w:r>
      <w:proofErr w:type="spellEnd"/>
      <w:r>
        <w:t xml:space="preserve"> nových zariadení, ale aj k</w:t>
      </w:r>
      <w:r w:rsidR="00EB683A">
        <w:t xml:space="preserve"> jednoduchšiemu </w:t>
      </w:r>
      <w:r>
        <w:t>vytvoreniu produkčných zariadení.</w:t>
      </w:r>
    </w:p>
    <w:p w14:paraId="28CF7436" w14:textId="77777777" w:rsidR="00C705AE" w:rsidRDefault="00235771" w:rsidP="003A6A26">
      <w:pPr>
        <w:pStyle w:val="Nadpis3"/>
      </w:pPr>
      <w:bookmarkStart w:id="74" w:name="_Toc512360060"/>
      <w:r>
        <w:t>Grafický n</w:t>
      </w:r>
      <w:r w:rsidR="00C705AE">
        <w:t>ávrh IDE</w:t>
      </w:r>
      <w:bookmarkEnd w:id="74"/>
    </w:p>
    <w:p w14:paraId="1789CBB9" w14:textId="64C54995" w:rsidR="00DD1348" w:rsidRDefault="00275D03" w:rsidP="00396266">
      <w:r>
        <w:t>Po spísaní používateľských požiadaviek sme navrhli prototyp grafické</w:t>
      </w:r>
      <w:r w:rsidR="006E4B6C">
        <w:t xml:space="preserve">ho rozhrania. </w:t>
      </w:r>
      <w:r w:rsidR="00252BA4">
        <w:t>Prototyp bol určený na otestovanie rozloženia obrazovky tak</w:t>
      </w:r>
      <w:r w:rsidR="004C712F">
        <w:t>,</w:t>
      </w:r>
      <w:r w:rsidR="00252BA4">
        <w:t xml:space="preserve"> aby bolo k dispozíci</w:t>
      </w:r>
      <w:r w:rsidR="004C712F">
        <w:t>i</w:t>
      </w:r>
      <w:r w:rsidR="00252BA4">
        <w:t xml:space="preserve"> všetko potrebné práve tam</w:t>
      </w:r>
      <w:r w:rsidR="004C712F">
        <w:t>,</w:t>
      </w:r>
      <w:r w:rsidR="00252BA4">
        <w:t xml:space="preserve"> kde by to programátor hľadal. Inšpiráciu sme čerpali z existujúcich používateľských ro</w:t>
      </w:r>
      <w:r w:rsidR="004C712F">
        <w:t xml:space="preserve">zhraní pre tvorbu počítačových Windows </w:t>
      </w:r>
      <w:proofErr w:type="spellStart"/>
      <w:r w:rsidR="004C712F">
        <w:t>F</w:t>
      </w:r>
      <w:r w:rsidR="00252BA4">
        <w:t>orms</w:t>
      </w:r>
      <w:proofErr w:type="spellEnd"/>
      <w:r w:rsidR="00252BA4">
        <w:t xml:space="preserve"> aplikácií, konkrétne z programov Microsoft </w:t>
      </w:r>
      <w:proofErr w:type="spellStart"/>
      <w:r w:rsidR="00252BA4">
        <w:t>Visual</w:t>
      </w:r>
      <w:proofErr w:type="spellEnd"/>
      <w:r w:rsidR="00252BA4">
        <w:t xml:space="preserve"> </w:t>
      </w:r>
      <w:proofErr w:type="spellStart"/>
      <w:r w:rsidR="00252BA4">
        <w:t>Studio</w:t>
      </w:r>
      <w:proofErr w:type="spellEnd"/>
      <w:r w:rsidR="00252BA4">
        <w:t xml:space="preserve"> a </w:t>
      </w:r>
      <w:proofErr w:type="spellStart"/>
      <w:r w:rsidR="00252BA4">
        <w:t>NetBeans</w:t>
      </w:r>
      <w:proofErr w:type="spellEnd"/>
      <w:r w:rsidR="00252BA4">
        <w:t xml:space="preserve">. </w:t>
      </w:r>
    </w:p>
    <w:p w14:paraId="2DF6A7A0" w14:textId="77777777" w:rsidR="00DD1348" w:rsidRDefault="00DD1348" w:rsidP="00DD1348">
      <w:pPr>
        <w:pStyle w:val="Obrzok"/>
      </w:pPr>
      <w:r>
        <w:lastRenderedPageBreak/>
        <w:drawing>
          <wp:inline distT="0" distB="0" distL="0" distR="0" wp14:anchorId="37D5BB88" wp14:editId="207298CB">
            <wp:extent cx="5347599" cy="3312760"/>
            <wp:effectExtent l="0" t="0" r="5715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73" cy="334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97EE3" w14:textId="686D33CE" w:rsidR="00DD1348" w:rsidRPr="005761CB" w:rsidRDefault="00DD1348" w:rsidP="00FE0A9C">
      <w:pPr>
        <w:pStyle w:val="ObrazokPopis"/>
        <w:rPr>
          <w:lang w:val="en-US"/>
        </w:rPr>
      </w:pPr>
      <w:bookmarkStart w:id="75" w:name="_Toc512360094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14</w:t>
      </w:r>
      <w:r w:rsidR="006A57B3">
        <w:rPr>
          <w:noProof/>
        </w:rPr>
        <w:fldChar w:fldCharType="end"/>
      </w:r>
      <w:r>
        <w:tab/>
        <w:t>Prototyp integrovaného vývojového prostredia pre ACProg</w:t>
      </w:r>
      <w:bookmarkEnd w:id="75"/>
    </w:p>
    <w:p w14:paraId="39A9F2EA" w14:textId="76BEC8CF" w:rsidR="003A6A26" w:rsidRDefault="00252BA4" w:rsidP="003A6A26">
      <w:r>
        <w:t>Na tvorbu prototypu sme vyskúšali rôzne online nástroje (</w:t>
      </w:r>
      <w:proofErr w:type="spellStart"/>
      <w:r>
        <w:t>mock-up</w:t>
      </w:r>
      <w:proofErr w:type="spellEnd"/>
      <w:r>
        <w:t xml:space="preserve"> generátory), avšak ako najlepší nástroj na vytvorenie verného vzhľadu počítačovej formulárovej aplikácie </w:t>
      </w:r>
      <w:r w:rsidR="004C712F">
        <w:t>sa osvedčilo</w:t>
      </w:r>
      <w:r>
        <w:t xml:space="preserve">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  <w:r w:rsidR="00D06795">
        <w:t xml:space="preserve"> Na obrázku</w:t>
      </w:r>
      <w:r w:rsidR="00EB683A">
        <w:t xml:space="preserve"> číslo </w:t>
      </w:r>
      <w:commentRangeStart w:id="76"/>
      <w:r w:rsidR="00EB683A">
        <w:t>1</w:t>
      </w:r>
      <w:r w:rsidR="00F0771C">
        <w:t>4</w:t>
      </w:r>
      <w:r w:rsidR="00D06795">
        <w:t xml:space="preserve"> </w:t>
      </w:r>
      <w:commentRangeEnd w:id="76"/>
      <w:r w:rsidR="00EB683A">
        <w:rPr>
          <w:rStyle w:val="Odkaznakomentr"/>
        </w:rPr>
        <w:commentReference w:id="76"/>
      </w:r>
      <w:r w:rsidR="00D06795">
        <w:t>je</w:t>
      </w:r>
      <w:r w:rsidR="00DD1348">
        <w:t xml:space="preserve"> nami</w:t>
      </w:r>
      <w:r w:rsidR="00D06795">
        <w:t xml:space="preserve"> vytvorený prototyp </w:t>
      </w:r>
      <w:r w:rsidR="00DD1348">
        <w:t>integrovaného vývojového prostredia.</w:t>
      </w:r>
    </w:p>
    <w:p w14:paraId="1245A16A" w14:textId="327381F4" w:rsidR="00252BA4" w:rsidRDefault="004D252E" w:rsidP="004D252E">
      <w:r>
        <w:t>Základným prvkom prostredia sú karty</w:t>
      </w:r>
      <w:r w:rsidR="00DD1348">
        <w:t xml:space="preserve">, pomocou ktorých naplníme používateľskú požiadavku voliteľného </w:t>
      </w:r>
      <w:r w:rsidR="00315E84">
        <w:t>prostredia</w:t>
      </w:r>
      <w:r>
        <w:t>. Každá karta obsahuje grafický používateľský komponent. Komponenty v grafickom prostredí sú:</w:t>
      </w:r>
    </w:p>
    <w:p w14:paraId="144E111D" w14:textId="4EA1997F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Component</w:t>
      </w:r>
      <w:proofErr w:type="spellEnd"/>
      <w:r w:rsidRPr="00DD1348">
        <w:rPr>
          <w:b/>
        </w:rPr>
        <w:t xml:space="preserve"> </w:t>
      </w:r>
      <w:proofErr w:type="spellStart"/>
      <w:r w:rsidR="00DD1348" w:rsidRPr="00DD1348">
        <w:rPr>
          <w:b/>
        </w:rPr>
        <w:t>toolbox</w:t>
      </w:r>
      <w:proofErr w:type="spellEnd"/>
      <w:r>
        <w:t xml:space="preserve"> –</w:t>
      </w:r>
      <w:r w:rsidR="005761CB">
        <w:t xml:space="preserve"> </w:t>
      </w:r>
      <w:r>
        <w:t>komponent s ponuko</w:t>
      </w:r>
      <w:r w:rsidR="00DD1348">
        <w:t xml:space="preserve">u dostupných ACProg komponentov, ktorý naplní 3.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11F34274" w14:textId="44A7CA65" w:rsidR="004D252E" w:rsidRDefault="005761CB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Designer</w:t>
      </w:r>
      <w:proofErr w:type="spellEnd"/>
      <w:r>
        <w:t xml:space="preserve"> – </w:t>
      </w:r>
      <w:r w:rsidR="004D252E">
        <w:t>komponent s prehľadom inštancií ACProg k</w:t>
      </w:r>
      <w:r w:rsidR="00DD1348">
        <w:t xml:space="preserve">omponentov použitých v projekte, ktorý čiastočne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3C492978" w14:textId="01139656" w:rsidR="004D252E" w:rsidRDefault="00A57393" w:rsidP="008F0BA6">
      <w:pPr>
        <w:pStyle w:val="Odsekzoznamu"/>
        <w:numPr>
          <w:ilvl w:val="0"/>
          <w:numId w:val="34"/>
        </w:num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E</w:t>
      </w:r>
      <w:r w:rsidR="004D252E" w:rsidRPr="00DD1348">
        <w:rPr>
          <w:b/>
        </w:rPr>
        <w:t>ditor</w:t>
      </w:r>
      <w:r w:rsidR="004D252E">
        <w:t xml:space="preserve"> –</w:t>
      </w:r>
      <w:r w:rsidR="005761CB">
        <w:t xml:space="preserve"> </w:t>
      </w:r>
      <w:r w:rsidR="004D252E">
        <w:t>komponent určený</w:t>
      </w:r>
      <w:r w:rsidR="00DD1348">
        <w:t xml:space="preserve"> </w:t>
      </w:r>
      <w:r w:rsidR="00B02A23">
        <w:t>na</w:t>
      </w:r>
      <w:r w:rsidR="00DD1348">
        <w:t xml:space="preserve"> editovanie zdrojového kódu. Tento komponent bude vyvolávať syntaktickú analýzu a prípadné chyby v zdrojovom kóde vyznačí na príslušných riad</w:t>
      </w:r>
      <w:r w:rsidR="00B01647">
        <w:t>k</w:t>
      </w:r>
      <w:r w:rsidR="00DD1348">
        <w:t xml:space="preserve">och. </w:t>
      </w:r>
      <w:r w:rsidR="00B01083">
        <w:t>Tým k</w:t>
      </w:r>
      <w:r w:rsidR="00DD1348">
        <w:t xml:space="preserve">omponent naplní 5.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5DC8A574" w14:textId="696D30DD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Properties</w:t>
      </w:r>
      <w:proofErr w:type="spellEnd"/>
      <w:r>
        <w:t xml:space="preserve"> – komponent pre nastavovanie inštančných vlastnost</w:t>
      </w:r>
      <w:r w:rsidR="005761CB">
        <w:t>í</w:t>
      </w:r>
      <w:r>
        <w:t xml:space="preserve"> ACProg komponentu, zvoleného v grafickom komponente </w:t>
      </w:r>
      <w:proofErr w:type="spellStart"/>
      <w:r>
        <w:t>Designer</w:t>
      </w:r>
      <w:proofErr w:type="spellEnd"/>
      <w:r>
        <w:t>.</w:t>
      </w:r>
      <w:r w:rsidR="00DD1348">
        <w:t xml:space="preserve"> Grafický komponent </w:t>
      </w:r>
      <w:proofErr w:type="spellStart"/>
      <w:r w:rsidR="00DD1348">
        <w:t>Properties</w:t>
      </w:r>
      <w:proofErr w:type="spellEnd"/>
      <w:r w:rsidR="00B01647">
        <w:t>,</w:t>
      </w:r>
      <w:r w:rsidR="00DD1348">
        <w:t xml:space="preserve"> v spolupráci s komponentom </w:t>
      </w:r>
      <w:proofErr w:type="spellStart"/>
      <w:r w:rsidR="00DD1348">
        <w:t>Designer</w:t>
      </w:r>
      <w:proofErr w:type="spellEnd"/>
      <w:r w:rsidR="00B01647">
        <w:t>,</w:t>
      </w:r>
      <w:r w:rsidR="00DD1348">
        <w:t xml:space="preserve">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263CA499" w14:textId="5AD25190" w:rsidR="0070361A" w:rsidRDefault="0070361A" w:rsidP="008F0BA6">
      <w:pPr>
        <w:pStyle w:val="Odsekzoznamu"/>
        <w:numPr>
          <w:ilvl w:val="0"/>
          <w:numId w:val="34"/>
        </w:numPr>
      </w:pPr>
      <w:r>
        <w:rPr>
          <w:b/>
        </w:rPr>
        <w:lastRenderedPageBreak/>
        <w:t>Horná lišta programu</w:t>
      </w:r>
      <w:r>
        <w:t xml:space="preserve"> – komponent</w:t>
      </w:r>
      <w:r w:rsidR="00B01647">
        <w:t>,</w:t>
      </w:r>
      <w:r>
        <w:t xml:space="preserve"> s akým sa stretávame v každej apli</w:t>
      </w:r>
      <w:r w:rsidR="00B01647">
        <w:t>k</w:t>
      </w:r>
      <w:r>
        <w:t>ácii</w:t>
      </w:r>
      <w:r w:rsidR="00B01647">
        <w:t>,</w:t>
      </w:r>
      <w:r>
        <w:t xml:space="preserve"> bude okrem bežných</w:t>
      </w:r>
      <w:r w:rsidR="00B01647">
        <w:t xml:space="preserve"> položiek, ako sú </w:t>
      </w:r>
      <w:r w:rsidR="00B01083">
        <w:t>p</w:t>
      </w:r>
      <w:r w:rsidR="00B01647">
        <w:t xml:space="preserve">omoc, </w:t>
      </w:r>
      <w:r w:rsidR="00B01083">
        <w:t>s</w:t>
      </w:r>
      <w:r w:rsidR="00B01647">
        <w:t xml:space="preserve">úbor či </w:t>
      </w:r>
      <w:r w:rsidR="00B01083">
        <w:t>n</w:t>
      </w:r>
      <w:r>
        <w:t>astavenia, obsahovať správu projektu (uloženie, vytvorenie), ale aj spustenie</w:t>
      </w:r>
      <w:r w:rsidR="00B01647">
        <w:t xml:space="preserve"> generovania kódu s kompiláciou</w:t>
      </w:r>
      <w:r>
        <w:t xml:space="preserve"> až po nahratie na dosku Arduino.</w:t>
      </w:r>
    </w:p>
    <w:p w14:paraId="50E00FA4" w14:textId="77777777" w:rsidR="004F4867" w:rsidRPr="00FE001D" w:rsidRDefault="004F4867" w:rsidP="004D252E"/>
    <w:p w14:paraId="3EC4DF12" w14:textId="77777777" w:rsidR="003A6A26" w:rsidRDefault="003A6A26" w:rsidP="003A6A26">
      <w:pPr>
        <w:pStyle w:val="Nadpis2"/>
      </w:pPr>
      <w:bookmarkStart w:id="77" w:name="_Toc512360061"/>
      <w:r>
        <w:t>Technologický návrh</w:t>
      </w:r>
      <w:bookmarkEnd w:id="77"/>
    </w:p>
    <w:p w14:paraId="50EC2448" w14:textId="77777777" w:rsidR="0082528A" w:rsidRDefault="000268E8" w:rsidP="00396266">
      <w:r>
        <w:t>Vzhľad a funkčnosť integrovaného vývojového prostredia bol</w:t>
      </w:r>
      <w:r w:rsidR="005761CB">
        <w:t>i predstavené</w:t>
      </w:r>
      <w:r>
        <w:t xml:space="preserve"> v predchádzajúcej </w:t>
      </w:r>
      <w:r w:rsidR="002C325E">
        <w:t>pod</w:t>
      </w:r>
      <w:r>
        <w:t>kapitole.</w:t>
      </w:r>
      <w:r w:rsidR="002C325E">
        <w:t xml:space="preserve"> V tejto podkapitole budeme analyzovať technologické požiadavky prototypu a vyberieme technológie potrebné na implementáciu komponentov z prototypu.</w:t>
      </w:r>
      <w:r>
        <w:t xml:space="preserve"> </w:t>
      </w:r>
    </w:p>
    <w:p w14:paraId="05AFE9CB" w14:textId="697B35F0" w:rsidR="002C325E" w:rsidRDefault="002C325E" w:rsidP="00396266">
      <w:r>
        <w:t>Prvou technológiou na zváženie je programovací jazyk. Keďže chceme</w:t>
      </w:r>
      <w:r w:rsidR="0082528A">
        <w:t>,</w:t>
      </w:r>
      <w:r>
        <w:t xml:space="preserve"> aby </w:t>
      </w:r>
      <w:r w:rsidR="006F002B">
        <w:t xml:space="preserve">bolo </w:t>
      </w:r>
      <w:r>
        <w:t>výsledné prostredie multiplatformové</w:t>
      </w:r>
      <w:r w:rsidR="0082528A">
        <w:t>,</w:t>
      </w:r>
      <w:r>
        <w:t xml:space="preserve"> tak dobrým riešením je </w:t>
      </w:r>
      <w:r w:rsidR="006F002B">
        <w:t>jazyk</w:t>
      </w:r>
      <w:r>
        <w:t xml:space="preserve"> Java. Ďalším argumentom k vybranému jazyku je aj kompatibilita s existujúcim Arduino IDE.</w:t>
      </w:r>
      <w:r w:rsidR="00286EA3">
        <w:t xml:space="preserve"> </w:t>
      </w:r>
      <w:r w:rsidR="00EB683A">
        <w:t>K</w:t>
      </w:r>
      <w:r w:rsidR="00286EA3">
        <w:t> výber</w:t>
      </w:r>
      <w:r w:rsidR="00EB683A">
        <w:t xml:space="preserve">u </w:t>
      </w:r>
      <w:r w:rsidR="00286EA3">
        <w:t xml:space="preserve">programovacieho jazyka </w:t>
      </w:r>
      <w:r w:rsidR="00EB683A">
        <w:t xml:space="preserve">potrebujeme </w:t>
      </w:r>
      <w:r w:rsidR="00286EA3">
        <w:t xml:space="preserve">aj </w:t>
      </w:r>
      <w:r w:rsidR="002F59F4">
        <w:t xml:space="preserve">správcu knižníc </w:t>
      </w:r>
      <w:r w:rsidR="00EB683A">
        <w:t xml:space="preserve">(angl. </w:t>
      </w:r>
      <w:proofErr w:type="spellStart"/>
      <w:r w:rsidR="00EB683A">
        <w:t>package</w:t>
      </w:r>
      <w:proofErr w:type="spellEnd"/>
      <w:r w:rsidR="00EB683A">
        <w:t xml:space="preserve"> manager)</w:t>
      </w:r>
      <w:r w:rsidR="00286EA3">
        <w:t xml:space="preserve"> pre automatizované sťahovanie rôznych knižníc a zostavenie projektu. </w:t>
      </w:r>
      <w:r w:rsidR="00B01083">
        <w:t xml:space="preserve">V našom projekte sme použili </w:t>
      </w:r>
      <w:r w:rsidR="00286EA3">
        <w:t xml:space="preserve">nástroj </w:t>
      </w:r>
      <w:proofErr w:type="spellStart"/>
      <w:r w:rsidR="00286EA3">
        <w:t>Maven</w:t>
      </w:r>
      <w:proofErr w:type="spellEnd"/>
      <w:r w:rsidR="00286EA3">
        <w:t>.</w:t>
      </w:r>
    </w:p>
    <w:p w14:paraId="3DF94DDB" w14:textId="77777777" w:rsidR="003A6A26" w:rsidRDefault="00CB6A3F" w:rsidP="003A6A26">
      <w:pPr>
        <w:pStyle w:val="Nadpis3"/>
      </w:pPr>
      <w:bookmarkStart w:id="78" w:name="_Toc512360062"/>
      <w:r>
        <w:t>Grafický f</w:t>
      </w:r>
      <w:r w:rsidR="003A6A26">
        <w:t>ramework Java Swing</w:t>
      </w:r>
      <w:bookmarkEnd w:id="78"/>
    </w:p>
    <w:p w14:paraId="69C083B1" w14:textId="4C0DDDF1" w:rsidR="0030045B" w:rsidRDefault="00CB6A3F" w:rsidP="00396266">
      <w:r>
        <w:t>Java ponúka dva grafické formulá</w:t>
      </w:r>
      <w:r w:rsidR="00EE3A60">
        <w:t>r</w:t>
      </w:r>
      <w:r>
        <w:t xml:space="preserve">ové </w:t>
      </w:r>
      <w:proofErr w:type="spellStart"/>
      <w:r>
        <w:t>frameworky</w:t>
      </w:r>
      <w:proofErr w:type="spellEnd"/>
      <w:r>
        <w:t xml:space="preserve">, </w:t>
      </w:r>
      <w:proofErr w:type="spellStart"/>
      <w:r>
        <w:t>JavaFX</w:t>
      </w:r>
      <w:proofErr w:type="spellEnd"/>
      <w:r>
        <w:t xml:space="preserve"> a Swing.</w:t>
      </w:r>
      <w:r w:rsidR="00EE3A60">
        <w:t xml:space="preserve"> </w:t>
      </w:r>
      <w:proofErr w:type="spellStart"/>
      <w:r w:rsidR="00EE3A60">
        <w:t>JavaFX</w:t>
      </w:r>
      <w:proofErr w:type="spellEnd"/>
      <w:r w:rsidR="00EE3A60">
        <w:t xml:space="preserve"> je</w:t>
      </w:r>
      <w:r w:rsidR="005761CB">
        <w:t xml:space="preserve"> </w:t>
      </w:r>
      <w:r w:rsidR="00EE3A60">
        <w:t>pomerne mladý framework</w:t>
      </w:r>
      <w:r w:rsidR="006F002B">
        <w:t xml:space="preserve"> oproti Swing</w:t>
      </w:r>
      <w:r w:rsidR="005761CB">
        <w:t xml:space="preserve">u a v budúcnosti by ho </w:t>
      </w:r>
      <w:r w:rsidR="0030045B">
        <w:t xml:space="preserve">potenciálne </w:t>
      </w:r>
      <w:r w:rsidR="005761CB">
        <w:t>mal nahradiť</w:t>
      </w:r>
      <w:sdt>
        <w:sdtPr>
          <w:id w:val="15278799"/>
          <w:citation/>
        </w:sdtPr>
        <w:sdtEndPr/>
        <w:sdtContent>
          <w:r w:rsidR="00213AEA">
            <w:fldChar w:fldCharType="begin"/>
          </w:r>
          <w:r w:rsidR="00213AEA">
            <w:instrText xml:space="preserve"> CITATION Ora \l 1051 </w:instrText>
          </w:r>
          <w:r w:rsidR="00213AEA">
            <w:fldChar w:fldCharType="separate"/>
          </w:r>
          <w:r w:rsidR="002A351F">
            <w:rPr>
              <w:noProof/>
            </w:rPr>
            <w:t xml:space="preserve"> [11]</w:t>
          </w:r>
          <w:r w:rsidR="00213AEA">
            <w:fldChar w:fldCharType="end"/>
          </w:r>
        </w:sdtContent>
      </w:sdt>
      <w:r w:rsidR="00EE3A60">
        <w:t>. Avšak v </w:t>
      </w:r>
      <w:r w:rsidR="005761CB">
        <w:t>súčasnosti</w:t>
      </w:r>
      <w:r w:rsidR="00EE3A60">
        <w:t xml:space="preserve"> je </w:t>
      </w:r>
      <w:r w:rsidR="00B01083">
        <w:t>novosť</w:t>
      </w:r>
      <w:r w:rsidR="00EE3A60">
        <w:t xml:space="preserve"> pre framework</w:t>
      </w:r>
      <w:r w:rsidR="00213AEA">
        <w:t xml:space="preserve"> </w:t>
      </w:r>
      <w:proofErr w:type="spellStart"/>
      <w:r w:rsidR="00213AEA">
        <w:t>JavaFX</w:t>
      </w:r>
      <w:proofErr w:type="spellEnd"/>
      <w:r w:rsidR="00EE3A60">
        <w:t xml:space="preserve"> skôr nevýhodou. </w:t>
      </w:r>
      <w:r w:rsidR="00213AEA">
        <w:t xml:space="preserve">Dôvodom je </w:t>
      </w:r>
      <w:r w:rsidR="005761CB">
        <w:t>zatiaľ</w:t>
      </w:r>
      <w:r w:rsidR="00EE3A60">
        <w:t xml:space="preserve"> </w:t>
      </w:r>
      <w:r w:rsidR="00213AEA">
        <w:t>nevybudovaná rozsiahlejšia komunita</w:t>
      </w:r>
      <w:r w:rsidR="00EE3A60">
        <w:t xml:space="preserve"> programátorov</w:t>
      </w:r>
      <w:r w:rsidR="005761CB">
        <w:t>. S tým</w:t>
      </w:r>
      <w:r w:rsidR="00EE3A60">
        <w:t xml:space="preserve"> je spojená a</w:t>
      </w:r>
      <w:r w:rsidR="005761CB">
        <w:t>j</w:t>
      </w:r>
      <w:r w:rsidR="00EE3A60">
        <w:t xml:space="preserve"> slabšia podpora rôznych štandardných formulárových komponentov. </w:t>
      </w:r>
    </w:p>
    <w:p w14:paraId="202C920B" w14:textId="19890D79" w:rsidR="00DA485D" w:rsidRDefault="00EE3A60" w:rsidP="00396266">
      <w:r>
        <w:t>Z toho dôvodu sme sa rozhodli prikloniť sa k </w:t>
      </w:r>
      <w:proofErr w:type="spellStart"/>
      <w:r>
        <w:t>frameworku</w:t>
      </w:r>
      <w:proofErr w:type="spellEnd"/>
      <w:r>
        <w:t xml:space="preserve"> Swing, ktorý má za sebou od roku </w:t>
      </w:r>
      <w:r w:rsidR="00213AEA" w:rsidRPr="00213AEA">
        <w:t>1997</w:t>
      </w:r>
      <w:r w:rsidR="00213AEA">
        <w:t xml:space="preserve"> </w:t>
      </w:r>
      <w:r>
        <w:t>veľkú komunitu a rozsiahlu ponuku rozširujúcich modulov.</w:t>
      </w:r>
      <w:r w:rsidR="002C2F05">
        <w:t xml:space="preserve"> V nasledujúcich sekciách sa pozrieme na ponuku modulov s cieľom výberu vhodných modulov pre rozloženie aplikácie a grafické komponenty z prototypu:</w:t>
      </w:r>
    </w:p>
    <w:p w14:paraId="15528BEE" w14:textId="20F9CAD8" w:rsidR="00A57393" w:rsidRDefault="00A57393" w:rsidP="00A57393">
      <w:pPr>
        <w:pStyle w:val="Odsekzoznamu"/>
        <w:numPr>
          <w:ilvl w:val="0"/>
          <w:numId w:val="34"/>
        </w:numPr>
      </w:pPr>
      <w:r>
        <w:t>Editor zdrojového kódu,</w:t>
      </w:r>
    </w:p>
    <w:p w14:paraId="29E79776" w14:textId="5160027C" w:rsidR="00A57393" w:rsidRDefault="00A57393" w:rsidP="00A57393">
      <w:pPr>
        <w:pStyle w:val="Odsekzoznamu"/>
        <w:numPr>
          <w:ilvl w:val="0"/>
          <w:numId w:val="34"/>
        </w:numPr>
      </w:pPr>
      <w:r>
        <w:t xml:space="preserve">Vlastnosti inštancie komponentu (angl. </w:t>
      </w:r>
      <w:proofErr w:type="spellStart"/>
      <w:r>
        <w:t>properties</w:t>
      </w:r>
      <w:proofErr w:type="spellEnd"/>
      <w:r>
        <w:t>),</w:t>
      </w:r>
    </w:p>
    <w:p w14:paraId="0C50F945" w14:textId="5376CCC4" w:rsidR="002C2F05" w:rsidRDefault="00A57393" w:rsidP="00A57393">
      <w:pPr>
        <w:pStyle w:val="Odsekzoznamu"/>
        <w:numPr>
          <w:ilvl w:val="0"/>
          <w:numId w:val="34"/>
        </w:numPr>
      </w:pPr>
      <w:r>
        <w:t>Ponuka komponentov (modulov) a Inštancie komponentov</w:t>
      </w:r>
      <w:r w:rsidR="0030045B">
        <w:t>.</w:t>
      </w:r>
    </w:p>
    <w:p w14:paraId="53E17965" w14:textId="521B2737" w:rsidR="00235771" w:rsidRDefault="0086154F" w:rsidP="00235771">
      <w:pPr>
        <w:pStyle w:val="Nadpis3"/>
      </w:pPr>
      <w:bookmarkStart w:id="79" w:name="_Toc512360063"/>
      <w:r>
        <w:lastRenderedPageBreak/>
        <w:t>Rozloženie aplikácie –</w:t>
      </w:r>
      <w:r w:rsidR="002C2F05">
        <w:t xml:space="preserve"> </w:t>
      </w:r>
      <w:proofErr w:type="spellStart"/>
      <w:r w:rsidR="00235771">
        <w:t>Docking</w:t>
      </w:r>
      <w:proofErr w:type="spellEnd"/>
      <w:r w:rsidR="00235771">
        <w:t xml:space="preserve"> framework</w:t>
      </w:r>
      <w:bookmarkEnd w:id="79"/>
    </w:p>
    <w:p w14:paraId="2DC2863F" w14:textId="77777777" w:rsidR="00FE3E76" w:rsidRDefault="002C2F05" w:rsidP="00396266">
      <w:r>
        <w:t>V prototype aplikácie sme navrhli</w:t>
      </w:r>
      <w:r w:rsidR="00FE3E76">
        <w:t>,</w:t>
      </w:r>
      <w:r>
        <w:t xml:space="preserve"> aby sa jednotlivé záložky mohli striedať medzi sebou, meniť svoje rozmery</w:t>
      </w:r>
      <w:r w:rsidR="006340A5">
        <w:t>,</w:t>
      </w:r>
      <w:r>
        <w:t xml:space="preserve"> </w:t>
      </w:r>
      <w:r w:rsidR="006340A5">
        <w:t>dokonca aj skryť</w:t>
      </w:r>
      <w:r w:rsidR="00FE3E76">
        <w:t>,</w:t>
      </w:r>
      <w:r w:rsidR="006340A5">
        <w:t xml:space="preserve"> ak ich programátor </w:t>
      </w:r>
      <w:r w:rsidR="00FE3E76">
        <w:t xml:space="preserve">práve </w:t>
      </w:r>
      <w:r w:rsidR="006340A5">
        <w:t xml:space="preserve">nepotrebuje. Toto správanie však Java Swing </w:t>
      </w:r>
      <w:r w:rsidR="00FE3E76">
        <w:t>vo vlastnej ponuke</w:t>
      </w:r>
      <w:r w:rsidR="006340A5">
        <w:t xml:space="preserve"> nemá. Preto sme sa pokúsili implementovať rozloženie pomocou bežne dostupných panelov zo Swingu. </w:t>
      </w:r>
    </w:p>
    <w:p w14:paraId="0BFAEC97" w14:textId="0AE45E36" w:rsidR="00235771" w:rsidRDefault="003D0AA6" w:rsidP="00396266">
      <w:r>
        <w:t xml:space="preserve">Počas implementácie záložiek pomocou </w:t>
      </w:r>
      <w:proofErr w:type="spellStart"/>
      <w:r>
        <w:t>frameworku</w:t>
      </w:r>
      <w:proofErr w:type="spellEnd"/>
      <w:r>
        <w:t xml:space="preserve"> Swing sme narazili na niekoľko problémov. Prvým problémom bola často obmedzená implementácia </w:t>
      </w:r>
      <w:proofErr w:type="spellStart"/>
      <w:r>
        <w:t>layout</w:t>
      </w:r>
      <w:proofErr w:type="spellEnd"/>
      <w:r>
        <w:t xml:space="preserve"> manažérov na 3 stĺpce</w:t>
      </w:r>
      <w:r w:rsidR="005C7751">
        <w:t xml:space="preserve"> (</w:t>
      </w:r>
      <w:proofErr w:type="spellStart"/>
      <w:r w:rsidR="005C7751" w:rsidRPr="00B01083">
        <w:rPr>
          <w:rFonts w:ascii="Courier New" w:hAnsi="Courier New" w:cs="Courier New"/>
        </w:rPr>
        <w:t>BorderLayout</w:t>
      </w:r>
      <w:proofErr w:type="spellEnd"/>
      <w:r w:rsidR="005C7751">
        <w:t>)</w:t>
      </w:r>
      <w:r>
        <w:t xml:space="preserve">. Keďže sme v návrhu uvažovali 4 stĺpce tak sme sa pokúsili splniť cieľ vnáraním </w:t>
      </w:r>
      <w:proofErr w:type="spellStart"/>
      <w:r>
        <w:t>layout</w:t>
      </w:r>
      <w:proofErr w:type="spellEnd"/>
      <w:r>
        <w:t xml:space="preserve"> manažérov, čo spôsobovalo neintuitívne správanie záložiek.</w:t>
      </w:r>
      <w:r w:rsidR="005C7751">
        <w:t xml:space="preserve"> Pri iných </w:t>
      </w:r>
      <w:proofErr w:type="spellStart"/>
      <w:r w:rsidR="005C7751">
        <w:t>layout</w:t>
      </w:r>
      <w:proofErr w:type="spellEnd"/>
      <w:r w:rsidR="005C7751">
        <w:t xml:space="preserve"> manažéroch</w:t>
      </w:r>
      <w:r w:rsidR="006340A5">
        <w:t xml:space="preserve"> vo </w:t>
      </w:r>
      <w:proofErr w:type="spellStart"/>
      <w:r w:rsidR="005C7751">
        <w:t>frameworku</w:t>
      </w:r>
      <w:proofErr w:type="spellEnd"/>
      <w:r w:rsidR="005C7751">
        <w:t xml:space="preserve"> </w:t>
      </w:r>
      <w:r w:rsidR="00B01083">
        <w:t>S</w:t>
      </w:r>
      <w:r w:rsidR="006340A5">
        <w:t xml:space="preserve">wingu boli problémy s chýbajúcou </w:t>
      </w:r>
      <w:proofErr w:type="spellStart"/>
      <w:r w:rsidR="006340A5">
        <w:t>responzívnosťou</w:t>
      </w:r>
      <w:proofErr w:type="spellEnd"/>
      <w:r w:rsidR="006340A5">
        <w:t xml:space="preserve"> na základe veľkosti okna spustenej aplikácie. Preto sme túto implementáciu pod čistým </w:t>
      </w:r>
      <w:r w:rsidR="00B01083">
        <w:t>S</w:t>
      </w:r>
      <w:r w:rsidR="006340A5">
        <w:t>wingom zavrhli a pozreli sa na ponuku dostupných modulov.</w:t>
      </w:r>
    </w:p>
    <w:p w14:paraId="40C43501" w14:textId="77777777" w:rsidR="00D7012D" w:rsidRDefault="006340A5" w:rsidP="00396266">
      <w:r>
        <w:t xml:space="preserve">Medzi nájdené moduly pre rozloženie aplikácie patria </w:t>
      </w:r>
      <w:proofErr w:type="spellStart"/>
      <w:r>
        <w:t>Eclipse</w:t>
      </w:r>
      <w:proofErr w:type="spellEnd"/>
      <w:r>
        <w:t xml:space="preserve"> </w:t>
      </w:r>
      <w:proofErr w:type="spellStart"/>
      <w:r w:rsidRPr="006340A5">
        <w:t>Rich</w:t>
      </w:r>
      <w:proofErr w:type="spellEnd"/>
      <w:r w:rsidRPr="006340A5">
        <w:t xml:space="preserve"> </w:t>
      </w:r>
      <w:proofErr w:type="spellStart"/>
      <w:r w:rsidRPr="006340A5">
        <w:t>Client</w:t>
      </w:r>
      <w:proofErr w:type="spellEnd"/>
      <w:r w:rsidRPr="006340A5">
        <w:t xml:space="preserve"> </w:t>
      </w:r>
      <w:proofErr w:type="spellStart"/>
      <w:r w:rsidRPr="006340A5">
        <w:t>Platform</w:t>
      </w:r>
      <w:proofErr w:type="spellEnd"/>
      <w:r w:rsidR="008A6C84">
        <w:t xml:space="preserve"> (RCP)</w:t>
      </w:r>
      <w:r>
        <w:t xml:space="preserve">, </w:t>
      </w:r>
      <w:r w:rsidRPr="006340A5">
        <w:t xml:space="preserve">JIDE </w:t>
      </w:r>
      <w:proofErr w:type="spellStart"/>
      <w:r w:rsidRPr="006340A5">
        <w:t>Docking</w:t>
      </w:r>
      <w:proofErr w:type="spellEnd"/>
      <w:r w:rsidRPr="006340A5">
        <w:t xml:space="preserve"> Framework</w:t>
      </w:r>
      <w:r>
        <w:t xml:space="preserve"> a </w:t>
      </w:r>
      <w:proofErr w:type="spellStart"/>
      <w:r w:rsidRPr="006340A5">
        <w:t>DockingFrames</w:t>
      </w:r>
      <w:proofErr w:type="spellEnd"/>
      <w:r>
        <w:t>.</w:t>
      </w:r>
      <w:r w:rsidR="008A6C84">
        <w:t xml:space="preserve"> </w:t>
      </w:r>
    </w:p>
    <w:p w14:paraId="091A49B9" w14:textId="423236CA" w:rsidR="00681190" w:rsidRDefault="008A6C84" w:rsidP="00396266">
      <w:proofErr w:type="spellStart"/>
      <w:r>
        <w:t>Eclipse</w:t>
      </w:r>
      <w:proofErr w:type="spellEnd"/>
      <w:r>
        <w:t xml:space="preserve"> RCP je grafická nadstavba</w:t>
      </w:r>
      <w:r w:rsidR="00FE3E76">
        <w:t>, na</w:t>
      </w:r>
      <w:r>
        <w:t xml:space="preserve"> ktorej j</w:t>
      </w:r>
      <w:r w:rsidR="00FE3E76">
        <w:t xml:space="preserve">e postavené prostredie </w:t>
      </w:r>
      <w:proofErr w:type="spellStart"/>
      <w:r w:rsidR="00FE3E76">
        <w:t>Eclipse</w:t>
      </w:r>
      <w:proofErr w:type="spellEnd"/>
      <w:r w:rsidR="00FE3E76">
        <w:t>. P</w:t>
      </w:r>
      <w:r>
        <w:t xml:space="preserve">ri širšej analýze tohto modulu sme zistili, že </w:t>
      </w:r>
      <w:r w:rsidR="00FE3E76">
        <w:t xml:space="preserve">jeho </w:t>
      </w:r>
      <w:r>
        <w:t>použitie by pridalo aplik</w:t>
      </w:r>
      <w:r w:rsidR="00681190">
        <w:t>ácii</w:t>
      </w:r>
      <w:r>
        <w:t xml:space="preserve"> zbytočné preťaženie nepotrebnou funkcionalitou. </w:t>
      </w:r>
    </w:p>
    <w:p w14:paraId="4DB775B1" w14:textId="238195B3" w:rsidR="00681190" w:rsidRDefault="00681190" w:rsidP="00396266">
      <w:r>
        <w:t xml:space="preserve">Modul JIDE je </w:t>
      </w:r>
      <w:r w:rsidR="008A6C84">
        <w:t>lepšie navrhnutý a</w:t>
      </w:r>
      <w:r w:rsidR="00D7012D">
        <w:t xml:space="preserve"> viac by </w:t>
      </w:r>
      <w:r w:rsidR="008A6C84">
        <w:t xml:space="preserve">pasoval </w:t>
      </w:r>
      <w:r w:rsidR="00D7012D">
        <w:t>k</w:t>
      </w:r>
      <w:r>
        <w:t xml:space="preserve"> našim podmienkam. No </w:t>
      </w:r>
      <w:r w:rsidR="008A6C84">
        <w:t xml:space="preserve">keďže naším cieľom </w:t>
      </w:r>
      <w:r w:rsidR="00EB683A">
        <w:t>bolo</w:t>
      </w:r>
      <w:r w:rsidR="008A6C84">
        <w:t xml:space="preserve"> </w:t>
      </w:r>
      <w:r>
        <w:t xml:space="preserve">poskytovať </w:t>
      </w:r>
      <w:r w:rsidR="008A6C84">
        <w:t xml:space="preserve">integrované vývojové prostredie ako </w:t>
      </w:r>
      <w:proofErr w:type="spellStart"/>
      <w:r w:rsidR="008A6C84">
        <w:t>open</w:t>
      </w:r>
      <w:proofErr w:type="spellEnd"/>
      <w:r w:rsidR="008A6C84">
        <w:t xml:space="preserve"> </w:t>
      </w:r>
      <w:proofErr w:type="spellStart"/>
      <w:r w:rsidR="008A6C84">
        <w:t>source</w:t>
      </w:r>
      <w:proofErr w:type="spellEnd"/>
      <w:r w:rsidR="008A6C84">
        <w:t xml:space="preserve"> systém, tento platený modul sme nemohli použiť. </w:t>
      </w:r>
    </w:p>
    <w:p w14:paraId="32634EDB" w14:textId="28688AA2" w:rsidR="006340A5" w:rsidRDefault="008A6C84" w:rsidP="00396266">
      <w:r>
        <w:t xml:space="preserve">Posledným nájdeným riešením bol </w:t>
      </w:r>
      <w:proofErr w:type="spellStart"/>
      <w:r>
        <w:t>DockingFrames</w:t>
      </w:r>
      <w:proofErr w:type="spellEnd"/>
      <w:r>
        <w:t>. Podobne ako JIDE</w:t>
      </w:r>
      <w:r w:rsidR="00681190">
        <w:t>,</w:t>
      </w:r>
      <w:r>
        <w:t xml:space="preserve"> aj </w:t>
      </w:r>
      <w:proofErr w:type="spellStart"/>
      <w:r>
        <w:t>DockingFrames</w:t>
      </w:r>
      <w:proofErr w:type="spellEnd"/>
      <w:r>
        <w:t xml:space="preserve"> vyhovoval stanoveným grafickým požiadavkám volite</w:t>
      </w:r>
      <w:r w:rsidR="00286EA3">
        <w:t xml:space="preserve">ľného </w:t>
      </w:r>
      <w:r w:rsidR="00315E84">
        <w:t>prostredia</w:t>
      </w:r>
      <w:r w:rsidR="00286EA3">
        <w:t xml:space="preserve">. </w:t>
      </w:r>
      <w:proofErr w:type="spellStart"/>
      <w:r w:rsidR="00286EA3">
        <w:t>DockingFrames</w:t>
      </w:r>
      <w:proofErr w:type="spellEnd"/>
      <w:r w:rsidR="00286EA3">
        <w:t xml:space="preserve"> je tiež </w:t>
      </w:r>
      <w:proofErr w:type="spellStart"/>
      <w:r w:rsidR="00286EA3">
        <w:t>open</w:t>
      </w:r>
      <w:proofErr w:type="spellEnd"/>
      <w:r w:rsidR="00286EA3">
        <w:t xml:space="preserve"> </w:t>
      </w:r>
      <w:proofErr w:type="spellStart"/>
      <w:r w:rsidR="00286EA3">
        <w:t>source</w:t>
      </w:r>
      <w:proofErr w:type="spellEnd"/>
      <w:r w:rsidR="00286EA3">
        <w:t xml:space="preserve"> projektom, čiže</w:t>
      </w:r>
      <w:r w:rsidR="00EB683A">
        <w:t xml:space="preserve"> sme</w:t>
      </w:r>
      <w:r w:rsidR="00286EA3">
        <w:t xml:space="preserve"> ho </w:t>
      </w:r>
      <w:r w:rsidR="00EB683A">
        <w:t xml:space="preserve">mohli </w:t>
      </w:r>
      <w:r w:rsidR="00286EA3">
        <w:t>využiť v našom integrovanom vývojovom prostredí.</w:t>
      </w:r>
    </w:p>
    <w:p w14:paraId="56804769" w14:textId="77777777" w:rsidR="00286EA3" w:rsidRDefault="00286EA3" w:rsidP="00286EA3">
      <w:pPr>
        <w:pStyle w:val="Obrzok"/>
      </w:pPr>
      <w:r>
        <w:lastRenderedPageBreak/>
        <w:drawing>
          <wp:inline distT="0" distB="0" distL="0" distR="0" wp14:anchorId="4E19EF96" wp14:editId="009A6009">
            <wp:extent cx="2743200" cy="2260727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82" cy="226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076CA" w14:textId="6AA6D921" w:rsidR="00286EA3" w:rsidRPr="005F2A55" w:rsidRDefault="00286EA3" w:rsidP="00FE0A9C">
      <w:pPr>
        <w:pStyle w:val="ObrazokPopis"/>
      </w:pPr>
      <w:bookmarkStart w:id="80" w:name="_Toc512360095"/>
      <w:r>
        <w:t>Obr. </w:t>
      </w:r>
      <w:r w:rsidR="006A57B3">
        <w:fldChar w:fldCharType="begin"/>
      </w:r>
      <w:r w:rsidR="006A57B3">
        <w:instrText xml:space="preserve"> SEQ Obr. \* ARA</w:instrText>
      </w:r>
      <w:r w:rsidR="006A57B3">
        <w:instrText xml:space="preserve">BIC </w:instrText>
      </w:r>
      <w:r w:rsidR="006A57B3">
        <w:fldChar w:fldCharType="separate"/>
      </w:r>
      <w:r w:rsidR="0012502D">
        <w:rPr>
          <w:noProof/>
        </w:rPr>
        <w:t>15</w:t>
      </w:r>
      <w:r w:rsidR="006A57B3">
        <w:rPr>
          <w:noProof/>
        </w:rPr>
        <w:fldChar w:fldCharType="end"/>
      </w:r>
      <w:r>
        <w:tab/>
      </w:r>
      <w:proofErr w:type="spellStart"/>
      <w:r>
        <w:t>DockingFrames</w:t>
      </w:r>
      <w:proofErr w:type="spellEnd"/>
      <w:r>
        <w:t xml:space="preserve"> ilustrácia ukladania záložiek v okne</w:t>
      </w:r>
      <w:sdt>
        <w:sdtPr>
          <w:id w:val="436336430"/>
          <w:citation/>
        </w:sdtPr>
        <w:sdtEndPr/>
        <w:sdtContent>
          <w:r w:rsidR="0075325E">
            <w:fldChar w:fldCharType="begin"/>
          </w:r>
          <w:r w:rsidR="0075325E">
            <w:instrText xml:space="preserve"> CITATION Sig12 \l 1051 </w:instrText>
          </w:r>
          <w:r w:rsidR="0075325E">
            <w:fldChar w:fldCharType="separate"/>
          </w:r>
          <w:r w:rsidR="002A351F">
            <w:rPr>
              <w:noProof/>
            </w:rPr>
            <w:t xml:space="preserve"> [12]</w:t>
          </w:r>
          <w:r w:rsidR="0075325E">
            <w:fldChar w:fldCharType="end"/>
          </w:r>
        </w:sdtContent>
      </w:sdt>
      <w:bookmarkEnd w:id="80"/>
    </w:p>
    <w:p w14:paraId="0315CD8A" w14:textId="0EF1B5A0" w:rsidR="002C2F05" w:rsidRDefault="00A57393" w:rsidP="002C2F05">
      <w:pPr>
        <w:pStyle w:val="Nadpis3"/>
      </w:pPr>
      <w:bookmarkStart w:id="81" w:name="_Toc512360064"/>
      <w:r>
        <w:t>Editor zdrojového kódu</w:t>
      </w:r>
      <w:bookmarkEnd w:id="81"/>
    </w:p>
    <w:p w14:paraId="1354C79B" w14:textId="153462BB" w:rsidR="002C2F05" w:rsidRDefault="0085554D" w:rsidP="00396266">
      <w:r>
        <w:t>V integrovanom vývojovom pros</w:t>
      </w:r>
      <w:r w:rsidR="005037B6">
        <w:t xml:space="preserve">tredí </w:t>
      </w:r>
      <w:r w:rsidR="00DC6DE5">
        <w:t>programátor vytvára</w:t>
      </w:r>
      <w:r>
        <w:t xml:space="preserve"> zdrojový kód pre spracovanie udalosti. Preto je na mieste potreba editora zdrojového kódu s vyznačovaním syntaxe. Vhodným rozšírením editora by b</w:t>
      </w:r>
      <w:r w:rsidR="00EB36FB">
        <w:t>olo aj automatické dokončovanie</w:t>
      </w:r>
      <w:r w:rsidR="00B01083">
        <w:t xml:space="preserve"> s ponukou vhodných</w:t>
      </w:r>
      <w:r>
        <w:t xml:space="preserve"> existujúcich metód, funkcií a premenných.</w:t>
      </w:r>
      <w:r w:rsidR="005037B6">
        <w:t xml:space="preserve"> Preto sme sa pozreli na editory</w:t>
      </w:r>
      <w:r w:rsidR="00EB36FB">
        <w:t>,</w:t>
      </w:r>
      <w:r w:rsidR="005037B6">
        <w:t xml:space="preserve"> </w:t>
      </w:r>
      <w:r w:rsidR="00EB36FB">
        <w:t>ktor</w:t>
      </w:r>
      <w:r w:rsidR="005037B6">
        <w:t xml:space="preserve">é sú využívané v iných </w:t>
      </w:r>
      <w:proofErr w:type="spellStart"/>
      <w:r w:rsidR="005037B6">
        <w:t>open</w:t>
      </w:r>
      <w:proofErr w:type="spellEnd"/>
      <w:r w:rsidR="005037B6">
        <w:t xml:space="preserve"> </w:t>
      </w:r>
      <w:proofErr w:type="spellStart"/>
      <w:r w:rsidR="005037B6">
        <w:t>source</w:t>
      </w:r>
      <w:proofErr w:type="spellEnd"/>
      <w:r w:rsidR="005037B6">
        <w:t xml:space="preserve"> IDE </w:t>
      </w:r>
      <w:r w:rsidR="00315E84">
        <w:t xml:space="preserve">a sú implementované v jazyku </w:t>
      </w:r>
      <w:r w:rsidR="005037B6">
        <w:t xml:space="preserve">Java. Zistili sme, že </w:t>
      </w:r>
      <w:r w:rsidR="0062478D">
        <w:t xml:space="preserve">používajú </w:t>
      </w:r>
      <w:proofErr w:type="spellStart"/>
      <w:r w:rsidR="0062478D">
        <w:t>open</w:t>
      </w:r>
      <w:proofErr w:type="spellEnd"/>
      <w:r w:rsidR="0062478D">
        <w:t xml:space="preserve"> </w:t>
      </w:r>
      <w:proofErr w:type="spellStart"/>
      <w:r w:rsidR="0062478D">
        <w:t>source</w:t>
      </w:r>
      <w:proofErr w:type="spellEnd"/>
      <w:r w:rsidR="0062478D">
        <w:t xml:space="preserve"> riešenie</w:t>
      </w:r>
      <w:r w:rsidR="005037B6">
        <w:t xml:space="preserve"> </w:t>
      </w:r>
      <w:proofErr w:type="spellStart"/>
      <w:r w:rsidR="005037B6">
        <w:t>RSyntaxTextArea</w:t>
      </w:r>
      <w:proofErr w:type="spellEnd"/>
      <w:sdt>
        <w:sdtPr>
          <w:id w:val="-370461234"/>
          <w:citation/>
        </w:sdtPr>
        <w:sdtEndPr/>
        <w:sdtContent>
          <w:r w:rsidR="008F711C">
            <w:fldChar w:fldCharType="begin"/>
          </w:r>
          <w:r w:rsidR="008F711C">
            <w:instrText xml:space="preserve"> CITATION bob17 \l 1051 </w:instrText>
          </w:r>
          <w:r w:rsidR="008F711C">
            <w:fldChar w:fldCharType="separate"/>
          </w:r>
          <w:r w:rsidR="002A351F">
            <w:rPr>
              <w:noProof/>
            </w:rPr>
            <w:t xml:space="preserve"> [13]</w:t>
          </w:r>
          <w:r w:rsidR="008F711C">
            <w:fldChar w:fldCharType="end"/>
          </w:r>
        </w:sdtContent>
      </w:sdt>
      <w:r w:rsidR="0062478D">
        <w:t xml:space="preserve"> alebo majú vlastné uzatvorené riešenie.</w:t>
      </w:r>
    </w:p>
    <w:p w14:paraId="09F03BF6" w14:textId="3D540EB0" w:rsidR="008F711C" w:rsidRDefault="008F711C" w:rsidP="00396266">
      <w:proofErr w:type="spellStart"/>
      <w:r>
        <w:t>RSyntaxTextArea</w:t>
      </w:r>
      <w:proofErr w:type="spellEnd"/>
      <w:r>
        <w:t xml:space="preserve"> je nastaviteľný textový editor s vyznačovaním syntaxe pre Java Swing aplikácie. Editor je </w:t>
      </w:r>
      <w:proofErr w:type="spellStart"/>
      <w:r>
        <w:t>rozširovateľný</w:t>
      </w:r>
      <w:proofErr w:type="spellEnd"/>
      <w:r>
        <w:t xml:space="preserve"> pomocou </w:t>
      </w:r>
      <w:proofErr w:type="spellStart"/>
      <w:r>
        <w:t>plugino</w:t>
      </w:r>
      <w:r w:rsidR="00EB36FB">
        <w:t>v</w:t>
      </w:r>
      <w:proofErr w:type="spellEnd"/>
      <w:r w:rsidR="00EB36FB">
        <w:t>. M</w:t>
      </w:r>
      <w:r>
        <w:t xml:space="preserve">edzi bežne používané </w:t>
      </w:r>
      <w:proofErr w:type="spellStart"/>
      <w:r>
        <w:t>pluginy</w:t>
      </w:r>
      <w:proofErr w:type="spellEnd"/>
      <w:r>
        <w:t xml:space="preserve"> patria:</w:t>
      </w:r>
    </w:p>
    <w:p w14:paraId="6D699476" w14:textId="57DA4FAF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– zoskupovanie zdrojového kódu podľa odsadenia,</w:t>
      </w:r>
    </w:p>
    <w:p w14:paraId="7DBEF957" w14:textId="07DF9C56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search</w:t>
      </w:r>
      <w:proofErr w:type="spellEnd"/>
      <w:r>
        <w:t xml:space="preserve"> and </w:t>
      </w:r>
      <w:proofErr w:type="spellStart"/>
      <w:r>
        <w:t>replace</w:t>
      </w:r>
      <w:proofErr w:type="spellEnd"/>
      <w:r>
        <w:t xml:space="preserve"> – vyhľadanie a nahradenie textu v kóde,</w:t>
      </w:r>
    </w:p>
    <w:p w14:paraId="6E8E0E8E" w14:textId="1AE7ED1D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– automatické ponúkanie známych metód počas programovania,</w:t>
      </w:r>
    </w:p>
    <w:p w14:paraId="31802A63" w14:textId="59A3365A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spell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– kontrola použitých slov </w:t>
      </w:r>
      <w:r w:rsidR="00B01083">
        <w:t>podľa</w:t>
      </w:r>
      <w:r>
        <w:t xml:space="preserve"> </w:t>
      </w:r>
      <w:r w:rsidR="00B01083">
        <w:t>jazykového slovníka</w:t>
      </w:r>
      <w:r>
        <w:t>.</w:t>
      </w:r>
    </w:p>
    <w:p w14:paraId="7FD59731" w14:textId="62219001" w:rsidR="00D91FFF" w:rsidRDefault="008F711C" w:rsidP="00396266">
      <w:r>
        <w:t xml:space="preserve">Pomocou </w:t>
      </w:r>
      <w:r w:rsidR="0062478D">
        <w:t xml:space="preserve">vlastného </w:t>
      </w:r>
      <w:proofErr w:type="spellStart"/>
      <w:r>
        <w:t>pluginu</w:t>
      </w:r>
      <w:proofErr w:type="spellEnd"/>
      <w:r>
        <w:t xml:space="preserve"> pre </w:t>
      </w:r>
      <w:proofErr w:type="spellStart"/>
      <w:r>
        <w:t>RSyntaxTextArea</w:t>
      </w:r>
      <w:proofErr w:type="spellEnd"/>
      <w:r>
        <w:t xml:space="preserve"> </w:t>
      </w:r>
      <w:r w:rsidR="0062478D">
        <w:t>sme doplnili</w:t>
      </w:r>
      <w:r>
        <w:t xml:space="preserve"> ďalšie funkcionality, potrebné k naplneniu stanovených používateľských požiadaviek. Hlavnou úlohou </w:t>
      </w:r>
      <w:proofErr w:type="spellStart"/>
      <w:r>
        <w:t>pluginu</w:t>
      </w:r>
      <w:proofErr w:type="spellEnd"/>
      <w:r>
        <w:t xml:space="preserve"> </w:t>
      </w:r>
      <w:r w:rsidR="00EB683A">
        <w:t>bolo</w:t>
      </w:r>
      <w:r>
        <w:t xml:space="preserve"> analyzovať zdrojový kód a získavať z neho </w:t>
      </w:r>
      <w:r w:rsidR="00D91FFF">
        <w:t xml:space="preserve">jeho </w:t>
      </w:r>
      <w:r>
        <w:t>štruktúru. Zjednodušene</w:t>
      </w:r>
      <w:r w:rsidR="00D91FFF">
        <w:t>,</w:t>
      </w:r>
      <w:r>
        <w:t xml:space="preserve"> pod analýzou rozumieme vyňatie inicializovaných premenných, </w:t>
      </w:r>
      <w:r w:rsidR="00DB5CAF">
        <w:t>funkcií</w:t>
      </w:r>
      <w:r>
        <w:t xml:space="preserve"> a tried, aké programátor v projekte vytvoril.</w:t>
      </w:r>
      <w:r w:rsidR="009C64C1">
        <w:t xml:space="preserve"> </w:t>
      </w:r>
    </w:p>
    <w:p w14:paraId="41096BDA" w14:textId="7660CE83" w:rsidR="008F711C" w:rsidRDefault="009C64C1" w:rsidP="00396266">
      <w:r>
        <w:lastRenderedPageBreak/>
        <w:t xml:space="preserve">Počas analýzy </w:t>
      </w:r>
      <w:proofErr w:type="spellStart"/>
      <w:r>
        <w:t>plugin</w:t>
      </w:r>
      <w:proofErr w:type="spellEnd"/>
      <w:r>
        <w:t xml:space="preserve"> staticky skontroluje rovnosti dátových typov v zdrojovom kóde. Taktiež skontroluje</w:t>
      </w:r>
      <w:r w:rsidR="00D91FFF">
        <w:t>,</w:t>
      </w:r>
      <w:r>
        <w:t xml:space="preserve"> či programátor neodstránil povinný import pre fungovanie riešenia ACProg. Všetky zaznamenané nedostatky zdrojového kódu </w:t>
      </w:r>
      <w:r w:rsidR="0062478D" w:rsidRPr="0062478D">
        <w:t>sú</w:t>
      </w:r>
      <w:r w:rsidRPr="0062478D">
        <w:t xml:space="preserve"> </w:t>
      </w:r>
      <w:r>
        <w:t>vhodnou formou prezentované programátorovi. Nasledujúci obrázok ilustruje zobrazenie nedostatkov zdrojového kódu programátorovi, ktorý omylom odstránil import knižnice.</w:t>
      </w:r>
    </w:p>
    <w:p w14:paraId="4FA8F154" w14:textId="77777777" w:rsidR="009C64C1" w:rsidRDefault="009C64C1" w:rsidP="009C64C1">
      <w:pPr>
        <w:pStyle w:val="Obrzok"/>
      </w:pPr>
      <w:r>
        <w:drawing>
          <wp:inline distT="0" distB="0" distL="0" distR="0" wp14:anchorId="4EE93976" wp14:editId="6C76E340">
            <wp:extent cx="3942271" cy="2358566"/>
            <wp:effectExtent l="0" t="0" r="1270" b="381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05" cy="237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EFFD4" w14:textId="696084C1" w:rsidR="009C64C1" w:rsidRPr="005F2A55" w:rsidRDefault="009C64C1" w:rsidP="00FE0A9C">
      <w:pPr>
        <w:pStyle w:val="ObrazokPopis"/>
      </w:pPr>
      <w:bookmarkStart w:id="82" w:name="_Toc512360096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16</w:t>
      </w:r>
      <w:r w:rsidR="006A57B3">
        <w:rPr>
          <w:noProof/>
        </w:rPr>
        <w:fldChar w:fldCharType="end"/>
      </w:r>
      <w:r>
        <w:tab/>
        <w:t>Editor zdrojového kódu s ilustrovaním vyznačenia chyby</w:t>
      </w:r>
      <w:bookmarkEnd w:id="82"/>
    </w:p>
    <w:p w14:paraId="0CCF2C8C" w14:textId="5488E1BF" w:rsidR="002C2F05" w:rsidRDefault="009C64C1" w:rsidP="002C2F05">
      <w:pPr>
        <w:pStyle w:val="Nadpis3"/>
      </w:pPr>
      <w:bookmarkStart w:id="83" w:name="_Ref509772235"/>
      <w:bookmarkStart w:id="84" w:name="_Toc512360065"/>
      <w:r>
        <w:t>Ponuka komponentov</w:t>
      </w:r>
      <w:r w:rsidR="006A5D5F">
        <w:t xml:space="preserve"> (modulov)</w:t>
      </w:r>
      <w:r>
        <w:t xml:space="preserve"> a</w:t>
      </w:r>
      <w:r w:rsidR="005F0BE7">
        <w:t> inštancie komponentov</w:t>
      </w:r>
      <w:bookmarkEnd w:id="83"/>
      <w:bookmarkEnd w:id="84"/>
    </w:p>
    <w:p w14:paraId="36E0126E" w14:textId="2A4FCF5A" w:rsidR="00E0631E" w:rsidRDefault="006A5D5F" w:rsidP="00396266">
      <w:r>
        <w:t xml:space="preserve">V podkapitole </w:t>
      </w:r>
      <w:r>
        <w:fldChar w:fldCharType="begin"/>
      </w:r>
      <w:r>
        <w:instrText xml:space="preserve"> REF _Ref509410869 \r \h </w:instrText>
      </w:r>
      <w:r w:rsidR="00396266">
        <w:instrText xml:space="preserve"> \* MERGEFORMAT </w:instrText>
      </w:r>
      <w:r>
        <w:fldChar w:fldCharType="separate"/>
      </w:r>
      <w:r w:rsidR="0012502D">
        <w:t>5.3</w:t>
      </w:r>
      <w:r>
        <w:fldChar w:fldCharType="end"/>
      </w:r>
      <w:r>
        <w:t xml:space="preserve"> sme hovorili o typoch komponentov, ktoré generátor uchováva vo svojom repozitári. Tieto komponenty potrebujeme používateľovi vizualizovať</w:t>
      </w:r>
      <w:r w:rsidR="00421C26">
        <w:t>,</w:t>
      </w:r>
      <w:r>
        <w:t xml:space="preserve"> aby ich mohol jednoducho nájsť a použiť vo svojom projekte. </w:t>
      </w:r>
    </w:p>
    <w:p w14:paraId="00C3A755" w14:textId="3DD24DDD" w:rsidR="006A5D5F" w:rsidRDefault="006A5D5F" w:rsidP="00396266">
      <w:r>
        <w:t xml:space="preserve">Grafický komponent </w:t>
      </w:r>
      <w:r w:rsidR="00B01083">
        <w:rPr>
          <w:b/>
        </w:rPr>
        <w:t>P</w:t>
      </w:r>
      <w:r w:rsidRPr="006A5D5F">
        <w:rPr>
          <w:b/>
        </w:rPr>
        <w:t>onuka komponentov</w:t>
      </w:r>
      <w:r>
        <w:t xml:space="preserve"> </w:t>
      </w:r>
      <w:r w:rsidR="0062478D">
        <w:t>zobrazuje</w:t>
      </w:r>
      <w:r>
        <w:t xml:space="preserve"> všetky podporované typy komponentov, aké má generátor k dispozícii vo svojom repozitári. Keďže repozitár ukladá moduly do samostatných priečinkov, tak najvernejším grafickým komponentom</w:t>
      </w:r>
      <w:r w:rsidR="00421C26">
        <w:t>,</w:t>
      </w:r>
      <w:r>
        <w:t xml:space="preserve"> v akom je dobré uchovávať ponuku</w:t>
      </w:r>
      <w:r w:rsidR="00421C26">
        <w:t>,</w:t>
      </w:r>
      <w:r>
        <w:t xml:space="preserve"> je stromový zoznam. </w:t>
      </w:r>
      <w:r w:rsidR="00B01083">
        <w:t>Požadovaný</w:t>
      </w:r>
      <w:r>
        <w:t xml:space="preserve"> komponent je dostupný priamo v Java Swing </w:t>
      </w:r>
      <w:proofErr w:type="spellStart"/>
      <w:r>
        <w:t>frameworku</w:t>
      </w:r>
      <w:proofErr w:type="spellEnd"/>
      <w:r>
        <w:t xml:space="preserve"> a preto využijeme túto štandardnú implementáciu.</w:t>
      </w:r>
    </w:p>
    <w:p w14:paraId="257DF952" w14:textId="620BFE16" w:rsidR="0004362E" w:rsidRDefault="006A5D5F" w:rsidP="00396266">
      <w:r>
        <w:t xml:space="preserve">Grafický komponent </w:t>
      </w:r>
      <w:r w:rsidR="00B01083">
        <w:rPr>
          <w:b/>
        </w:rPr>
        <w:t>Inštancie</w:t>
      </w:r>
      <w:r w:rsidR="005F0BE7">
        <w:rPr>
          <w:b/>
        </w:rPr>
        <w:t xml:space="preserve"> komponentov</w:t>
      </w:r>
      <w:r w:rsidRPr="006A5D5F">
        <w:t xml:space="preserve"> </w:t>
      </w:r>
      <w:r w:rsidR="0062478D">
        <w:t>zobrazuje</w:t>
      </w:r>
      <w:r>
        <w:t xml:space="preserve"> už vybrané typy </w:t>
      </w:r>
      <w:r w:rsidR="0062478D">
        <w:t xml:space="preserve">ACProg komponentov </w:t>
      </w:r>
      <w:r>
        <w:t>v</w:t>
      </w:r>
      <w:r w:rsidR="00421C26">
        <w:t> </w:t>
      </w:r>
      <w:r>
        <w:t>projekte</w:t>
      </w:r>
      <w:r w:rsidR="00421C26">
        <w:t>,</w:t>
      </w:r>
      <w:r>
        <w:t xml:space="preserve"> na akom programátor pracuje. V tomto grafickom komponente sa typy môžu opakovať, pretože </w:t>
      </w:r>
      <w:r w:rsidR="005F0BE7">
        <w:t xml:space="preserve">tu vizualizujeme inštancie typov komponentov. Aby grafický komponent nebol zmätočný </w:t>
      </w:r>
      <w:r w:rsidR="00775BC2">
        <w:t>a obsahoval iba zoznam</w:t>
      </w:r>
      <w:r w:rsidR="005F0BE7">
        <w:t xml:space="preserve"> komponentov, </w:t>
      </w:r>
      <w:r w:rsidR="00862A80">
        <w:t xml:space="preserve">rozdeľujeme </w:t>
      </w:r>
      <w:r w:rsidR="005F0BE7">
        <w:t xml:space="preserve">inštancie komponentov na skupiny. Inštancie komponentov </w:t>
      </w:r>
      <w:r w:rsidR="00862A80">
        <w:t>je možné presúvať medzi</w:t>
      </w:r>
      <w:r w:rsidR="005F0BE7">
        <w:t xml:space="preserve"> skupinami. Programátor si tak zoskupí inštancie podľa toho</w:t>
      </w:r>
      <w:r w:rsidR="00435EA9">
        <w:t>,</w:t>
      </w:r>
      <w:r w:rsidR="005F0BE7">
        <w:t xml:space="preserve"> ako spolu súvisia. </w:t>
      </w:r>
    </w:p>
    <w:p w14:paraId="65E72FA4" w14:textId="1280CCBD" w:rsidR="006A5D5F" w:rsidRDefault="005F0BE7" w:rsidP="00396266">
      <w:r>
        <w:lastRenderedPageBreak/>
        <w:t>Z 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ponuky komponentov pre Java Swing sme nenašli grafický komponent, ktorý by napĺ</w:t>
      </w:r>
      <w:r w:rsidR="00435EA9">
        <w:t>ňal naše požiadavky. Preto sme grafický komponent navrhli</w:t>
      </w:r>
      <w:r w:rsidR="00DB5CAF">
        <w:t xml:space="preserve"> a implement</w:t>
      </w:r>
      <w:r w:rsidR="00435EA9">
        <w:t>ovali</w:t>
      </w:r>
      <w:r w:rsidR="00243F82">
        <w:t xml:space="preserve"> vo vlastnej réžii. P</w:t>
      </w:r>
      <w:r w:rsidR="00DB5CAF">
        <w:t>rihliad</w:t>
      </w:r>
      <w:r w:rsidR="00243F82">
        <w:t xml:space="preserve">ali sme </w:t>
      </w:r>
      <w:r w:rsidR="00DB5CAF">
        <w:t xml:space="preserve">na </w:t>
      </w:r>
      <w:r w:rsidR="00315E84">
        <w:t>návrhový vzor</w:t>
      </w:r>
      <w:r w:rsidR="00DB5CAF">
        <w:t xml:space="preserve"> vyskytujúci sa </w:t>
      </w:r>
      <w:r w:rsidR="00243F82">
        <w:t xml:space="preserve">v </w:t>
      </w:r>
      <w:r w:rsidR="00DB5CAF">
        <w:t>bežných Java Swing grafických komponentoch</w:t>
      </w:r>
      <w:r w:rsidR="00243F82">
        <w:t>,</w:t>
      </w:r>
      <w:r w:rsidR="00DB5CAF">
        <w:t xml:space="preserve"> zobrazujúcich formulárové dáta (napr. </w:t>
      </w:r>
      <w:proofErr w:type="spellStart"/>
      <w:r w:rsidR="00DB5CAF">
        <w:t>JTree</w:t>
      </w:r>
      <w:proofErr w:type="spellEnd"/>
      <w:r w:rsidR="00DB5CAF">
        <w:t xml:space="preserve">). </w:t>
      </w:r>
      <w:r>
        <w:t xml:space="preserve">Na </w:t>
      </w:r>
      <w:r w:rsidR="0062478D">
        <w:t>nasledujúcom obrázku</w:t>
      </w:r>
      <w:r>
        <w:t xml:space="preserve"> ilustrujeme </w:t>
      </w:r>
      <w:r w:rsidR="0004362E">
        <w:t xml:space="preserve">dva </w:t>
      </w:r>
      <w:r w:rsidR="0062478D">
        <w:t>vyššie predstavené</w:t>
      </w:r>
      <w:r>
        <w:t xml:space="preserve"> grafické komponenty.</w:t>
      </w:r>
    </w:p>
    <w:p w14:paraId="124BF78E" w14:textId="77777777" w:rsidR="005F0BE7" w:rsidRDefault="005F0BE7" w:rsidP="005F0BE7">
      <w:pPr>
        <w:pStyle w:val="Obrzok"/>
      </w:pPr>
      <w:r>
        <w:drawing>
          <wp:inline distT="0" distB="0" distL="0" distR="0" wp14:anchorId="3EFF6618" wp14:editId="6082B0E8">
            <wp:extent cx="5396859" cy="196682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82" cy="197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22C37" w14:textId="5D5B0DFC" w:rsidR="005F0BE7" w:rsidRDefault="005F0BE7" w:rsidP="00FE0A9C">
      <w:pPr>
        <w:pStyle w:val="ObrazokPopis"/>
      </w:pPr>
      <w:bookmarkStart w:id="85" w:name="_Toc512360097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17</w:t>
      </w:r>
      <w:r w:rsidR="006A57B3">
        <w:rPr>
          <w:noProof/>
        </w:rPr>
        <w:fldChar w:fldCharType="end"/>
      </w:r>
      <w:r>
        <w:tab/>
        <w:t xml:space="preserve">Ponuka komponentov (vľavo), </w:t>
      </w:r>
      <w:r w:rsidR="00775BC2">
        <w:t>i</w:t>
      </w:r>
      <w:r>
        <w:t>nštancie komponentov (vpravo)</w:t>
      </w:r>
      <w:bookmarkEnd w:id="85"/>
    </w:p>
    <w:p w14:paraId="23BC69D7" w14:textId="7FCB46A5" w:rsidR="009C64C1" w:rsidRPr="009C64C1" w:rsidRDefault="0062478D" w:rsidP="009C64C1">
      <w:pPr>
        <w:pStyle w:val="Nadpis3"/>
      </w:pPr>
      <w:bookmarkStart w:id="86" w:name="_Toc512360066"/>
      <w:r>
        <w:t>Vlastnosti inštancie komponentu (</w:t>
      </w:r>
      <w:r w:rsidR="003D0AA6">
        <w:t xml:space="preserve">angl. </w:t>
      </w:r>
      <w:proofErr w:type="spellStart"/>
      <w:r>
        <w:t>properties</w:t>
      </w:r>
      <w:proofErr w:type="spellEnd"/>
      <w:r>
        <w:t>)</w:t>
      </w:r>
      <w:bookmarkEnd w:id="86"/>
    </w:p>
    <w:p w14:paraId="51CF1F55" w14:textId="319F0664" w:rsidR="002C2F05" w:rsidRDefault="00DB5CAF" w:rsidP="00396266">
      <w:r>
        <w:t xml:space="preserve">K inštanciám komponentov je dôležité mať grafický prvok pre nastavenie vlastností inštancie komponentu. </w:t>
      </w:r>
      <w:r w:rsidR="0062478D">
        <w:t xml:space="preserve">Grafický komponent je nazvaný </w:t>
      </w:r>
      <w:r w:rsidR="0062478D" w:rsidRPr="0062478D">
        <w:rPr>
          <w:b/>
        </w:rPr>
        <w:t>Vlastnosti inštancie komponentu</w:t>
      </w:r>
      <w:r>
        <w:t xml:space="preserve">. </w:t>
      </w:r>
      <w:r w:rsidR="005B72A5">
        <w:t>Jeho h</w:t>
      </w:r>
      <w:r>
        <w:t xml:space="preserve">lavnou úlohou </w:t>
      </w:r>
      <w:r w:rsidR="00EB683A">
        <w:t>je</w:t>
      </w:r>
      <w:r>
        <w:t xml:space="preserve"> po vybraní</w:t>
      </w:r>
      <w:r w:rsidR="00F0771C">
        <w:t xml:space="preserve"> inštancie komponentu načítať z </w:t>
      </w:r>
      <w:r>
        <w:t>definičného súboru vlastnosti aj udalosti a zobraziť ich programátorovi. Udalosť u</w:t>
      </w:r>
      <w:r w:rsidR="00EB683A">
        <w:t>važujeme</w:t>
      </w:r>
      <w:r>
        <w:t xml:space="preserve"> ako vlastnosť typu </w:t>
      </w: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. Vlastnosti komponentu </w:t>
      </w:r>
      <w:r w:rsidR="00F0771C">
        <w:t>majú jeden z </w:t>
      </w:r>
      <w:r w:rsidR="00AA3F0C">
        <w:t>nasledujúcich</w:t>
      </w:r>
      <w:r>
        <w:t xml:space="preserve"> </w:t>
      </w:r>
      <w:r w:rsidR="00AA3F0C">
        <w:t>dátových typov</w:t>
      </w:r>
      <w:r w:rsidR="00F0771C">
        <w:t xml:space="preserve"> (uvedené sú najbežnejšie používané dátové typy)</w:t>
      </w:r>
      <w:r>
        <w:t>:</w:t>
      </w:r>
    </w:p>
    <w:p w14:paraId="686D4324" w14:textId="47C21BC3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 – číselný typ,</w:t>
      </w:r>
    </w:p>
    <w:p w14:paraId="6679F5AF" w14:textId="1160E58F" w:rsidR="00F0771C" w:rsidRDefault="00DB5CAF" w:rsidP="00F0771C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– textový typ,</w:t>
      </w:r>
      <w:r w:rsidR="00F0771C" w:rsidRPr="00F0771C">
        <w:t xml:space="preserve"> </w:t>
      </w:r>
    </w:p>
    <w:p w14:paraId="6FD31F33" w14:textId="77777777" w:rsidR="00F0771C" w:rsidRDefault="00F0771C" w:rsidP="00F0771C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pin</w:t>
      </w:r>
      <w:proofErr w:type="spellEnd"/>
      <w:r>
        <w:t xml:space="preserve"> – číselný typ označujúci hardvérový prostriedok dosky Arduino,</w:t>
      </w:r>
    </w:p>
    <w:p w14:paraId="1B835E92" w14:textId="692C4B4D" w:rsidR="00F0771C" w:rsidRDefault="00F0771C" w:rsidP="00F0771C">
      <w:pPr>
        <w:pStyle w:val="Odsekzoznamu"/>
        <w:numPr>
          <w:ilvl w:val="0"/>
          <w:numId w:val="34"/>
        </w:numPr>
      </w:pPr>
      <w:proofErr w:type="spellStart"/>
      <w:r>
        <w:rPr>
          <w:rFonts w:ascii="Courier New" w:hAnsi="Courier New" w:cs="Courier New"/>
        </w:rPr>
        <w:t>analog-</w:t>
      </w:r>
      <w:r w:rsidRPr="0062478D">
        <w:rPr>
          <w:rFonts w:ascii="Courier New" w:hAnsi="Courier New" w:cs="Courier New"/>
        </w:rPr>
        <w:t>pin</w:t>
      </w:r>
      <w:proofErr w:type="spellEnd"/>
      <w:r>
        <w:t xml:space="preserve"> – číselný typ označujúci analógový hardvérový prostriedok dosky Arduino,</w:t>
      </w:r>
    </w:p>
    <w:p w14:paraId="4BE89115" w14:textId="21C039E6" w:rsidR="00DB5CAF" w:rsidRDefault="00DB5CAF" w:rsidP="00F0771C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– dátový typ uchovávajúci 1 bit (</w:t>
      </w:r>
      <w:proofErr w:type="spellStart"/>
      <w:r w:rsidRPr="0062478D">
        <w:rPr>
          <w:rFonts w:ascii="Courier New" w:hAnsi="Courier New" w:cs="Courier New"/>
        </w:rPr>
        <w:t>true</w:t>
      </w:r>
      <w:proofErr w:type="spellEnd"/>
      <w:r>
        <w:t>/</w:t>
      </w:r>
      <w:proofErr w:type="spellStart"/>
      <w:r w:rsidRPr="0062478D">
        <w:rPr>
          <w:rFonts w:ascii="Courier New" w:hAnsi="Courier New" w:cs="Courier New"/>
        </w:rPr>
        <w:t>false</w:t>
      </w:r>
      <w:proofErr w:type="spellEnd"/>
      <w:r>
        <w:t>),</w:t>
      </w:r>
    </w:p>
    <w:p w14:paraId="0B615300" w14:textId="2E25332C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 – textový typ ukazujúci na názov funkcie.</w:t>
      </w:r>
    </w:p>
    <w:p w14:paraId="6428E9B0" w14:textId="0430E6BC" w:rsidR="00AA3F0C" w:rsidRDefault="00AA3F0C" w:rsidP="00396266">
      <w:r>
        <w:t>Podľa dátového typu zobrazíme programátorovi príslušný grafický formul</w:t>
      </w:r>
      <w:r w:rsidR="00BF664E">
        <w:t xml:space="preserve">árový komponent. V prípade </w:t>
      </w:r>
      <w:proofErr w:type="spellStart"/>
      <w:r w:rsidR="00BF664E" w:rsidRPr="0062478D">
        <w:rPr>
          <w:rFonts w:ascii="Courier New" w:hAnsi="Courier New" w:cs="Courier New"/>
        </w:rPr>
        <w:t>int</w:t>
      </w:r>
      <w:proofErr w:type="spellEnd"/>
      <w:r w:rsidR="00BF664E">
        <w:t xml:space="preserve"> a </w:t>
      </w: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</w:t>
      </w:r>
      <w:r w:rsidR="0062478D">
        <w:t>je</w:t>
      </w:r>
      <w:r>
        <w:t xml:space="preserve"> </w:t>
      </w:r>
      <w:r w:rsidR="004612F3">
        <w:t xml:space="preserve">to </w:t>
      </w:r>
      <w:r>
        <w:t xml:space="preserve">textové pole </w:t>
      </w:r>
      <w:r w:rsidR="00BF664E">
        <w:t>na</w:t>
      </w:r>
      <w:r>
        <w:t xml:space="preserve"> vypísanie hodnoty, ktorá bude validovaná po vložení programátorom. Ak máme dátový typ </w:t>
      </w: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, tak používateľ </w:t>
      </w:r>
      <w:r w:rsidR="0062478D">
        <w:lastRenderedPageBreak/>
        <w:t>môže</w:t>
      </w:r>
      <w:r>
        <w:t xml:space="preserve"> do textového poľa vložiť iba číselné znaky. </w:t>
      </w:r>
      <w:r w:rsidR="0062478D">
        <w:t xml:space="preserve">Pri </w:t>
      </w:r>
      <w:r>
        <w:t>typ</w:t>
      </w:r>
      <w:r w:rsidR="0062478D">
        <w:t>e</w:t>
      </w:r>
      <w:r>
        <w:t xml:space="preserve"> </w:t>
      </w: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používateľ</w:t>
      </w:r>
      <w:r w:rsidR="0062478D">
        <w:t>ovi</w:t>
      </w:r>
      <w:r>
        <w:t xml:space="preserve"> </w:t>
      </w:r>
      <w:r w:rsidR="0062478D">
        <w:t xml:space="preserve">zobrazíme </w:t>
      </w:r>
      <w:proofErr w:type="spellStart"/>
      <w:r>
        <w:t>checkbox</w:t>
      </w:r>
      <w:proofErr w:type="spellEnd"/>
      <w:r>
        <w:t xml:space="preserve"> a v prípade typov </w:t>
      </w:r>
      <w:proofErr w:type="spellStart"/>
      <w:r w:rsidRPr="000E63E1">
        <w:rPr>
          <w:rFonts w:ascii="Courier New" w:hAnsi="Courier New" w:cs="Courier New"/>
        </w:rPr>
        <w:t>pin</w:t>
      </w:r>
      <w:proofErr w:type="spellEnd"/>
      <w:r>
        <w:t xml:space="preserve"> a </w:t>
      </w:r>
      <w:proofErr w:type="spellStart"/>
      <w:r w:rsidRPr="000E63E1">
        <w:rPr>
          <w:rFonts w:ascii="Courier New" w:hAnsi="Courier New" w:cs="Courier New"/>
        </w:rPr>
        <w:t>event</w:t>
      </w:r>
      <w:proofErr w:type="spellEnd"/>
      <w:r>
        <w:t xml:space="preserve"> </w:t>
      </w:r>
      <w:r w:rsidR="000E63E1">
        <w:t>zobrazíme</w:t>
      </w:r>
      <w:r>
        <w:t xml:space="preserve"> </w:t>
      </w:r>
      <w:proofErr w:type="spellStart"/>
      <w:r>
        <w:t>select</w:t>
      </w:r>
      <w:proofErr w:type="spellEnd"/>
      <w:r>
        <w:t xml:space="preserve"> box </w:t>
      </w:r>
      <w:r w:rsidR="000E63E1">
        <w:t xml:space="preserve">obsahujúci zoznam </w:t>
      </w:r>
      <w:r>
        <w:t>dostupných hodnôt.</w:t>
      </w:r>
    </w:p>
    <w:p w14:paraId="63106C46" w14:textId="77777777" w:rsidR="003A7B74" w:rsidRDefault="003A7B74" w:rsidP="00396266"/>
    <w:p w14:paraId="3453089D" w14:textId="77777777" w:rsidR="00235771" w:rsidRDefault="00235771" w:rsidP="00235771">
      <w:pPr>
        <w:pStyle w:val="Nadpis2"/>
      </w:pPr>
      <w:bookmarkStart w:id="87" w:name="_Toc512360067"/>
      <w:r>
        <w:t>Architektúra IDE</w:t>
      </w:r>
      <w:bookmarkEnd w:id="87"/>
    </w:p>
    <w:p w14:paraId="707E4BDE" w14:textId="5CDB8547" w:rsidR="00235771" w:rsidRDefault="00E7738A" w:rsidP="00396266">
      <w:r>
        <w:t xml:space="preserve">V tejto podkapitole si predstavíme diagram tried integrovaného vývojového prostredia. </w:t>
      </w:r>
      <w:r w:rsidR="000E63E1">
        <w:t>Diagram</w:t>
      </w:r>
      <w:r>
        <w:t xml:space="preserve"> </w:t>
      </w:r>
      <w:r w:rsidR="000E63E1">
        <w:t>je</w:t>
      </w:r>
      <w:r>
        <w:t xml:space="preserve"> predstavený v poradí,</w:t>
      </w:r>
      <w:r w:rsidR="00BF664E">
        <w:t xml:space="preserve"> v</w:t>
      </w:r>
      <w:r>
        <w:t xml:space="preserve"> akom sa používateľ </w:t>
      </w:r>
      <w:r w:rsidR="000E63E1">
        <w:t>stretáva</w:t>
      </w:r>
      <w:r>
        <w:t xml:space="preserve"> s jednotlivými súčasťami prostredia. Základná štruktúra tried je nasledovná:</w:t>
      </w:r>
    </w:p>
    <w:p w14:paraId="6777E7EA" w14:textId="520008DB" w:rsidR="00E7738A" w:rsidRDefault="00E7738A" w:rsidP="00E7738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App</w:t>
      </w:r>
      <w:proofErr w:type="spellEnd"/>
      <w:r>
        <w:t xml:space="preserve"> – </w:t>
      </w:r>
      <w:r w:rsidR="00A04AB5">
        <w:t>spúšťacia</w:t>
      </w:r>
      <w:r>
        <w:t xml:space="preserve"> trieda obsahujúca otváranie všetkých okien aplikácie a inicializáciu nastavení platformy operačného systému</w:t>
      </w:r>
      <w:r w:rsidR="00BF664E">
        <w:t>, na ktor</w:t>
      </w:r>
      <w:r>
        <w:t>om je integrované vývojové prostredie spustené.</w:t>
      </w:r>
    </w:p>
    <w:p w14:paraId="0CAAE042" w14:textId="7493E9F4" w:rsidR="00E7738A" w:rsidRDefault="00E7738A" w:rsidP="00E7738A">
      <w:pPr>
        <w:pStyle w:val="Odsekzoznamu"/>
        <w:numPr>
          <w:ilvl w:val="0"/>
          <w:numId w:val="36"/>
        </w:numPr>
      </w:pPr>
      <w:r w:rsidRPr="00315E84">
        <w:rPr>
          <w:rFonts w:ascii="Courier New" w:hAnsi="Courier New" w:cs="Courier New"/>
        </w:rPr>
        <w:t>GUI</w:t>
      </w:r>
      <w:r>
        <w:t xml:space="preserve"> – </w:t>
      </w:r>
      <w:proofErr w:type="spellStart"/>
      <w:r>
        <w:t>package</w:t>
      </w:r>
      <w:proofErr w:type="spellEnd"/>
      <w:r>
        <w:t xml:space="preserve"> obsahujúci triedy spojen</w:t>
      </w:r>
      <w:r w:rsidR="00BF664E">
        <w:t>é</w:t>
      </w:r>
      <w:r>
        <w:t xml:space="preserve"> s </w:t>
      </w:r>
      <w:r w:rsidR="00A04AB5">
        <w:t>vykresľovaním</w:t>
      </w:r>
      <w:r>
        <w:t xml:space="preserve"> používateľských okien a komponentov. Hlavnou častou </w:t>
      </w:r>
      <w:proofErr w:type="spellStart"/>
      <w:r>
        <w:t>packag</w:t>
      </w:r>
      <w:r w:rsidR="000E63E1">
        <w:t>e</w:t>
      </w:r>
      <w:proofErr w:type="spellEnd"/>
      <w:r w:rsidR="000E63E1">
        <w:t>-</w:t>
      </w:r>
      <w:r>
        <w:t>u sú tieto triedy okien:</w:t>
      </w:r>
    </w:p>
    <w:p w14:paraId="3843D74C" w14:textId="7E6310AE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 w:rsidRPr="00315E84">
        <w:rPr>
          <w:rFonts w:ascii="Courier New" w:hAnsi="Courier New" w:cs="Courier New"/>
        </w:rPr>
        <w:t>OpenFrame</w:t>
      </w:r>
      <w:proofErr w:type="spellEnd"/>
      <w:r>
        <w:t xml:space="preserve"> – používateľské okno, v ktorom programátor vytvorí nový projekt</w:t>
      </w:r>
      <w:r w:rsidR="00BF664E">
        <w:t>,</w:t>
      </w:r>
      <w:r>
        <w:t xml:space="preserve"> resp. otvorí existujúci projekt z disku.</w:t>
      </w:r>
    </w:p>
    <w:p w14:paraId="4E328776" w14:textId="69A713EA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 w:rsidRPr="00315E84">
        <w:rPr>
          <w:rFonts w:ascii="Courier New" w:hAnsi="Courier New" w:cs="Courier New"/>
        </w:rPr>
        <w:t>SettingsFrame</w:t>
      </w:r>
      <w:proofErr w:type="spellEnd"/>
      <w:r>
        <w:t xml:space="preserve"> – používateľské okno slúžiace </w:t>
      </w:r>
      <w:r w:rsidR="00BF664E">
        <w:t>na</w:t>
      </w:r>
      <w:r>
        <w:t xml:space="preserve"> základné nastavenia programu. Nastavovať sa </w:t>
      </w:r>
      <w:r w:rsidR="000E63E1">
        <w:t>môže</w:t>
      </w:r>
      <w:r>
        <w:t xml:space="preserve"> cesta k Arduino kompilátoru a</w:t>
      </w:r>
      <w:r w:rsidR="00AE780A">
        <w:t> cesta k umiestneniu ACProg modulov.</w:t>
      </w:r>
    </w:p>
    <w:p w14:paraId="4EAEE2EA" w14:textId="02698532" w:rsidR="00AE780A" w:rsidRDefault="00AE780A" w:rsidP="00E7738A">
      <w:pPr>
        <w:pStyle w:val="Odsekzoznamu"/>
        <w:numPr>
          <w:ilvl w:val="1"/>
          <w:numId w:val="36"/>
        </w:numPr>
      </w:pPr>
      <w:proofErr w:type="spellStart"/>
      <w:r w:rsidRPr="00315E84">
        <w:rPr>
          <w:rFonts w:ascii="Courier New" w:hAnsi="Courier New" w:cs="Courier New"/>
        </w:rPr>
        <w:t>EditorFrame</w:t>
      </w:r>
      <w:proofErr w:type="spellEnd"/>
      <w:r>
        <w:t xml:space="preserve"> – hlavné používateľské okno integrovaného vývojového prostredia. Okno </w:t>
      </w:r>
      <w:r w:rsidR="000E63E1">
        <w:t xml:space="preserve">implementuje </w:t>
      </w:r>
      <w:r>
        <w:t xml:space="preserve">len jeden </w:t>
      </w:r>
      <w:r w:rsidR="00EB683A">
        <w:t>S</w:t>
      </w:r>
      <w:r>
        <w:t xml:space="preserve">wing 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>. Framework sa ďalej postará o zobrazenie a dotiahnutie grafických komponentov</w:t>
      </w:r>
      <w:r w:rsidR="00F41BBF">
        <w:t xml:space="preserve"> záložiek</w:t>
      </w:r>
      <w:r>
        <w:t xml:space="preserve"> načrtnutých v predchádzajúcej podkapitole.</w:t>
      </w:r>
    </w:p>
    <w:p w14:paraId="19C3F868" w14:textId="539371A6" w:rsidR="00AE780A" w:rsidRDefault="00AE780A" w:rsidP="00AE780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Platform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</w:t>
      </w:r>
      <w:r w:rsidR="00BF664E">
        <w:t>i</w:t>
      </w:r>
      <w:r>
        <w:t xml:space="preserve"> špecifické triedy pre automatickú konfiguráciu programu na rôznych operačných systémoch.</w:t>
      </w:r>
    </w:p>
    <w:p w14:paraId="44703E88" w14:textId="6202E60A" w:rsidR="00F41BBF" w:rsidRDefault="00F41BBF" w:rsidP="00AE780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Lang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triedy spracovania a syntaktického vyznačovania zdrojového kódu.</w:t>
      </w:r>
    </w:p>
    <w:p w14:paraId="705649D8" w14:textId="79286004" w:rsidR="00AE780A" w:rsidRPr="00235771" w:rsidRDefault="00AE780A" w:rsidP="00AE780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Utils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</w:t>
      </w:r>
      <w:r w:rsidR="00F41BBF">
        <w:t>pomocné všeobecné triedy.</w:t>
      </w:r>
    </w:p>
    <w:p w14:paraId="383185E0" w14:textId="3A5BBA20" w:rsidR="00C705AE" w:rsidRDefault="00F41BBF" w:rsidP="00396266">
      <w:proofErr w:type="spellStart"/>
      <w:r w:rsidRPr="00315E84">
        <w:rPr>
          <w:rFonts w:ascii="Courier New" w:hAnsi="Courier New" w:cs="Courier New"/>
        </w:rPr>
        <w:t>EditorFrame</w:t>
      </w:r>
      <w:proofErr w:type="spellEnd"/>
      <w:r>
        <w:t xml:space="preserve"> integrovaného vývojového prostredia, ktorý priamo obsahuje len jeden 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 xml:space="preserve">, pri inicializácii vytvorí inštancie pre všetky grafické komponenty záložiek. Záložky sú samostatné grafické komponenty, </w:t>
      </w:r>
      <w:r>
        <w:lastRenderedPageBreak/>
        <w:t xml:space="preserve">ktoré od </w:t>
      </w:r>
      <w:proofErr w:type="spellStart"/>
      <w:r>
        <w:t>EditorFrame</w:t>
      </w:r>
      <w:proofErr w:type="spellEnd"/>
      <w:r>
        <w:t xml:space="preserve"> získajú </w:t>
      </w:r>
      <w:r w:rsidR="00E30D34">
        <w:t>dáta</w:t>
      </w:r>
      <w:r w:rsidR="00A90ED7">
        <w:t>,</w:t>
      </w:r>
      <w:r w:rsidR="00E30D34">
        <w:t xml:space="preserve"> aké majú zobrazovať </w:t>
      </w:r>
      <w:r w:rsidR="006F1275">
        <w:t xml:space="preserve">programátorovi. </w:t>
      </w:r>
      <w:r w:rsidR="00EB683A">
        <w:t>K dispozícii sú tieto záložky</w:t>
      </w:r>
      <w:r w:rsidR="00E30D34">
        <w:t>:</w:t>
      </w:r>
    </w:p>
    <w:p w14:paraId="30569984" w14:textId="30E853E7" w:rsidR="00E30D34" w:rsidRDefault="00A90ED7" w:rsidP="00E30D34">
      <w:pPr>
        <w:pStyle w:val="Odsekzoznamu"/>
        <w:numPr>
          <w:ilvl w:val="0"/>
          <w:numId w:val="36"/>
        </w:numPr>
      </w:pPr>
      <w:r>
        <w:t>p</w:t>
      </w:r>
      <w:r w:rsidR="00E30D34">
        <w:t>onuk</w:t>
      </w:r>
      <w:r>
        <w:t>a</w:t>
      </w:r>
      <w:r w:rsidR="00E30D34">
        <w:t xml:space="preserve"> komponentov (</w:t>
      </w:r>
      <w:proofErr w:type="spellStart"/>
      <w:r w:rsidR="00E30D34" w:rsidRPr="00315E84">
        <w:rPr>
          <w:rFonts w:ascii="Courier New" w:hAnsi="Courier New" w:cs="Courier New"/>
        </w:rPr>
        <w:t>ToolboxIdeComponent</w:t>
      </w:r>
      <w:proofErr w:type="spellEnd"/>
      <w:r w:rsidR="00E30D34">
        <w:t>)</w:t>
      </w:r>
      <w:r>
        <w:t>,</w:t>
      </w:r>
    </w:p>
    <w:p w14:paraId="7F224E18" w14:textId="431DE0E7" w:rsidR="00E30D34" w:rsidRDefault="00A90ED7" w:rsidP="00315E84">
      <w:pPr>
        <w:pStyle w:val="Odsekzoznamu"/>
        <w:numPr>
          <w:ilvl w:val="0"/>
          <w:numId w:val="36"/>
        </w:numPr>
        <w:jc w:val="left"/>
      </w:pPr>
      <w:r>
        <w:t>i</w:t>
      </w:r>
      <w:r w:rsidR="00315E84">
        <w:t>nštancie komponentov v projekte</w:t>
      </w:r>
      <w:r w:rsidR="00315E84">
        <w:br/>
      </w:r>
      <w:r w:rsidR="00E30D34">
        <w:t>(</w:t>
      </w:r>
      <w:proofErr w:type="spellStart"/>
      <w:r w:rsidR="00E30D34" w:rsidRPr="00315E84">
        <w:rPr>
          <w:rFonts w:ascii="Courier New" w:hAnsi="Courier New" w:cs="Courier New"/>
        </w:rPr>
        <w:t>VisualGroupEditorIdeComponent</w:t>
      </w:r>
      <w:proofErr w:type="spellEnd"/>
      <w:r w:rsidR="00E30D34">
        <w:t>)</w:t>
      </w:r>
      <w:r>
        <w:t>,</w:t>
      </w:r>
    </w:p>
    <w:p w14:paraId="05BD1A89" w14:textId="530A007C" w:rsidR="00E30D34" w:rsidRDefault="00A90ED7" w:rsidP="00E30D34">
      <w:pPr>
        <w:pStyle w:val="Odsekzoznamu"/>
        <w:numPr>
          <w:ilvl w:val="0"/>
          <w:numId w:val="36"/>
        </w:numPr>
      </w:pPr>
      <w:r>
        <w:t>e</w:t>
      </w:r>
      <w:r w:rsidR="00E30D34">
        <w:t>ditor zdrojového kódu (</w:t>
      </w:r>
      <w:proofErr w:type="spellStart"/>
      <w:r w:rsidR="00E30D34" w:rsidRPr="00315E84">
        <w:rPr>
          <w:rFonts w:ascii="Courier New" w:hAnsi="Courier New" w:cs="Courier New"/>
        </w:rPr>
        <w:t>EditorIdeComponent</w:t>
      </w:r>
      <w:proofErr w:type="spellEnd"/>
      <w:r w:rsidR="00E30D34">
        <w:t>)</w:t>
      </w:r>
      <w:r>
        <w:t>,</w:t>
      </w:r>
    </w:p>
    <w:p w14:paraId="29114F71" w14:textId="41C16CCA" w:rsidR="00E30D34" w:rsidRDefault="00A90ED7" w:rsidP="00E30D34">
      <w:pPr>
        <w:pStyle w:val="Odsekzoznamu"/>
        <w:numPr>
          <w:ilvl w:val="0"/>
          <w:numId w:val="36"/>
        </w:numPr>
      </w:pPr>
      <w:r>
        <w:t>e</w:t>
      </w:r>
      <w:r w:rsidR="00E30D34">
        <w:t>ditor vlastností (</w:t>
      </w:r>
      <w:proofErr w:type="spellStart"/>
      <w:r w:rsidR="00E30D34" w:rsidRPr="00315E84">
        <w:rPr>
          <w:rFonts w:ascii="Courier New" w:hAnsi="Courier New" w:cs="Courier New"/>
        </w:rPr>
        <w:t>Prope</w:t>
      </w:r>
      <w:r w:rsidR="00C47234" w:rsidRPr="00315E84">
        <w:rPr>
          <w:rFonts w:ascii="Courier New" w:hAnsi="Courier New" w:cs="Courier New"/>
        </w:rPr>
        <w:t>rtiesIdeComponent</w:t>
      </w:r>
      <w:proofErr w:type="spellEnd"/>
      <w:r w:rsidR="00E30D34">
        <w:t>)</w:t>
      </w:r>
      <w:r>
        <w:t>,</w:t>
      </w:r>
    </w:p>
    <w:p w14:paraId="0C9554B6" w14:textId="34774FC2" w:rsidR="00E30D34" w:rsidRDefault="00A90ED7" w:rsidP="00E30D34">
      <w:pPr>
        <w:pStyle w:val="Odsekzoznamu"/>
        <w:numPr>
          <w:ilvl w:val="0"/>
          <w:numId w:val="36"/>
        </w:numPr>
      </w:pPr>
      <w:r>
        <w:t>k</w:t>
      </w:r>
      <w:r w:rsidR="00E30D34">
        <w:t xml:space="preserve">onzola s výpisom </w:t>
      </w:r>
      <w:r w:rsidR="00C47234">
        <w:t>o aktivite na pozadí integrovaného vývojového prostredia (</w:t>
      </w:r>
      <w:proofErr w:type="spellStart"/>
      <w:r w:rsidR="00C47234" w:rsidRPr="00315E84">
        <w:rPr>
          <w:rFonts w:ascii="Courier New" w:hAnsi="Courier New" w:cs="Courier New"/>
        </w:rPr>
        <w:t>ConsoleIdeComponent</w:t>
      </w:r>
      <w:proofErr w:type="spellEnd"/>
      <w:r w:rsidR="00C47234">
        <w:t>)</w:t>
      </w:r>
      <w:r>
        <w:t>.</w:t>
      </w:r>
    </w:p>
    <w:p w14:paraId="4B79483D" w14:textId="77777777" w:rsidR="00A90ED7" w:rsidRDefault="00C47234" w:rsidP="00396266">
      <w:r>
        <w:t>Pre editor je dôležitá možnosť komunikácie medzi je</w:t>
      </w:r>
      <w:r w:rsidR="00A90ED7">
        <w:t>dnotlivými grafickými komponent</w:t>
      </w:r>
      <w:r>
        <w:t xml:space="preserve">mi. </w:t>
      </w:r>
      <w:r w:rsidR="00FB294B">
        <w:t>Jednou možnosťou komunikácie by bola distribúcia inštancie editora (</w:t>
      </w:r>
      <w:proofErr w:type="spellStart"/>
      <w:r w:rsidR="00FB294B" w:rsidRPr="00315E84">
        <w:rPr>
          <w:rFonts w:ascii="Courier New" w:hAnsi="Courier New" w:cs="Courier New"/>
        </w:rPr>
        <w:t>EditorFrame</w:t>
      </w:r>
      <w:proofErr w:type="spellEnd"/>
      <w:r w:rsidR="00FB294B">
        <w:t xml:space="preserve">) do všetkých komponentov obojsmerne. Avšak táto možnosť by zhoršovala čitateľnosť a nútila nás </w:t>
      </w:r>
      <w:r w:rsidR="00A90ED7">
        <w:t>mať</w:t>
      </w:r>
      <w:r w:rsidR="00FB294B">
        <w:t xml:space="preserve"> všetky referencie vždy k dispozícii. </w:t>
      </w:r>
    </w:p>
    <w:p w14:paraId="5814BE2F" w14:textId="1D3D4886" w:rsidR="00C47234" w:rsidRDefault="00FB294B" w:rsidP="00396266">
      <w:r>
        <w:t xml:space="preserve">Preto sme sa rozhodli využiť udalosťami orientované programovanie aj pre túto komunikáciu. Navrhli sme princíp registrovania na udalosti pomocou </w:t>
      </w:r>
      <w:proofErr w:type="spellStart"/>
      <w:r>
        <w:t>singleton</w:t>
      </w:r>
      <w:proofErr w:type="spellEnd"/>
      <w:r>
        <w:t xml:space="preserve"> triedy </w:t>
      </w:r>
      <w:proofErr w:type="spellStart"/>
      <w:r w:rsidRPr="00315E84">
        <w:rPr>
          <w:rFonts w:ascii="Courier New" w:hAnsi="Courier New" w:cs="Courier New"/>
        </w:rPr>
        <w:t>EventManager</w:t>
      </w:r>
      <w:proofErr w:type="spellEnd"/>
      <w:r>
        <w:t>. K</w:t>
      </w:r>
      <w:r w:rsidR="00A90ED7">
        <w:t xml:space="preserve"> nej </w:t>
      </w:r>
      <w:r>
        <w:t xml:space="preserve">je </w:t>
      </w:r>
      <w:r w:rsidR="00775BC2">
        <w:t xml:space="preserve">umožnený </w:t>
      </w:r>
      <w:r>
        <w:t>prístup z celého projektu. V prípade, že niektorý grafický komponent bude chcieť komunikovať s iným (prípadne viacerými naraz)</w:t>
      </w:r>
      <w:r w:rsidR="00A90ED7">
        <w:t>,</w:t>
      </w:r>
      <w:r>
        <w:t xml:space="preserve"> tak odošle spustenie udalosti s potrebnými dátami do </w:t>
      </w:r>
      <w:proofErr w:type="spellStart"/>
      <w:r>
        <w:t>singleton</w:t>
      </w:r>
      <w:proofErr w:type="spellEnd"/>
      <w:r>
        <w:t xml:space="preserve"> triedy </w:t>
      </w:r>
      <w:proofErr w:type="spellStart"/>
      <w:r w:rsidRPr="00315E84">
        <w:rPr>
          <w:rFonts w:ascii="Courier New" w:hAnsi="Courier New" w:cs="Courier New"/>
        </w:rPr>
        <w:t>EventManager</w:t>
      </w:r>
      <w:proofErr w:type="spellEnd"/>
      <w:r>
        <w:t xml:space="preserve">. </w:t>
      </w:r>
      <w:proofErr w:type="spellStart"/>
      <w:r w:rsidRPr="00315E84">
        <w:rPr>
          <w:rFonts w:ascii="Courier New" w:hAnsi="Courier New" w:cs="Courier New"/>
        </w:rPr>
        <w:t>EventManager</w:t>
      </w:r>
      <w:proofErr w:type="spellEnd"/>
      <w:r>
        <w:t xml:space="preserve"> sa následne postará o spustenie všetkých zaregistrovaných u</w:t>
      </w:r>
      <w:r w:rsidR="00A90ED7">
        <w:t xml:space="preserve">dalostí. </w:t>
      </w:r>
      <w:r w:rsidR="000E63E1">
        <w:t>Spúšťan</w:t>
      </w:r>
      <w:r w:rsidR="00E638A2">
        <w:t>i</w:t>
      </w:r>
      <w:r w:rsidR="000E63E1">
        <w:t xml:space="preserve">e </w:t>
      </w:r>
      <w:r>
        <w:t xml:space="preserve">udalosti </w:t>
      </w:r>
      <w:r w:rsidR="000E63E1">
        <w:t xml:space="preserve">je </w:t>
      </w:r>
      <w:r>
        <w:t>vo vlastnom vlákne na pozadí</w:t>
      </w:r>
      <w:r w:rsidR="00A90ED7">
        <w:t>,</w:t>
      </w:r>
      <w:r>
        <w:t xml:space="preserve"> aby v prípade dlhotrvajúc</w:t>
      </w:r>
      <w:r w:rsidR="00A90ED7">
        <w:t>eho</w:t>
      </w:r>
      <w:r>
        <w:t xml:space="preserve"> spracovan</w:t>
      </w:r>
      <w:r w:rsidR="00A90ED7">
        <w:t>ia (napríklad kompilácie</w:t>
      </w:r>
      <w:r>
        <w:t>) neblokoval používanie integrovaného vývojového prostredia.</w:t>
      </w:r>
    </w:p>
    <w:p w14:paraId="5313F181" w14:textId="77777777" w:rsidR="003A7B74" w:rsidRDefault="003A7B74" w:rsidP="00396266"/>
    <w:p w14:paraId="5EE9B086" w14:textId="5728D60E" w:rsidR="00C31CEB" w:rsidRDefault="00C31CEB" w:rsidP="00C31CEB">
      <w:pPr>
        <w:pStyle w:val="Nadpis2"/>
      </w:pPr>
      <w:bookmarkStart w:id="88" w:name="_Ref510535011"/>
      <w:bookmarkStart w:id="89" w:name="_Toc512360068"/>
      <w:r>
        <w:t>Implementácia IDE</w:t>
      </w:r>
      <w:bookmarkEnd w:id="88"/>
      <w:bookmarkEnd w:id="89"/>
    </w:p>
    <w:p w14:paraId="4625EFD4" w14:textId="397273A9" w:rsidR="003A6A26" w:rsidRDefault="00993865" w:rsidP="00396266">
      <w:r>
        <w:t xml:space="preserve">V tejto podkapitole sa budeme venovať implementačným </w:t>
      </w:r>
      <w:r w:rsidR="003322EF">
        <w:t xml:space="preserve">problémom, aké </w:t>
      </w:r>
      <w:r w:rsidR="00775BC2">
        <w:t xml:space="preserve">sme riešili </w:t>
      </w:r>
      <w:r w:rsidR="003322EF">
        <w:t xml:space="preserve">pri tvorbe integrovaného vývojového prostredia. Problémy vysvetlíme v spojení s príslušnými </w:t>
      </w:r>
      <w:proofErr w:type="spellStart"/>
      <w:r w:rsidR="003322EF">
        <w:t>use</w:t>
      </w:r>
      <w:proofErr w:type="spellEnd"/>
      <w:r w:rsidR="003322EF">
        <w:t xml:space="preserve"> </w:t>
      </w:r>
      <w:proofErr w:type="spellStart"/>
      <w:r w:rsidR="003322EF">
        <w:t>case</w:t>
      </w:r>
      <w:proofErr w:type="spellEnd"/>
      <w:r w:rsidR="003322EF">
        <w:t xml:space="preserve">, ktoré sme navrhli v podkapitole </w:t>
      </w:r>
      <w:r w:rsidR="003322EF">
        <w:fldChar w:fldCharType="begin"/>
      </w:r>
      <w:r w:rsidR="003322EF">
        <w:instrText xml:space="preserve"> REF _Ref509690349 \r \h </w:instrText>
      </w:r>
      <w:r w:rsidR="00396266">
        <w:instrText xml:space="preserve"> \* MERGEFORMAT </w:instrText>
      </w:r>
      <w:r w:rsidR="003322EF">
        <w:fldChar w:fldCharType="separate"/>
      </w:r>
      <w:r w:rsidR="0012502D">
        <w:t>6.1</w:t>
      </w:r>
      <w:r w:rsidR="003322EF">
        <w:fldChar w:fldCharType="end"/>
      </w:r>
      <w:r w:rsidR="003322EF">
        <w:t>.</w:t>
      </w:r>
    </w:p>
    <w:p w14:paraId="2808D298" w14:textId="18A860D2" w:rsidR="00235771" w:rsidRDefault="00235771" w:rsidP="00235771">
      <w:pPr>
        <w:pStyle w:val="Nadpis3"/>
      </w:pPr>
      <w:bookmarkStart w:id="90" w:name="_Toc512360069"/>
      <w:r>
        <w:t>Ponuka dostupných komponentov</w:t>
      </w:r>
      <w:bookmarkEnd w:id="90"/>
    </w:p>
    <w:p w14:paraId="3B8B3A8A" w14:textId="68B2650A" w:rsidR="0066160C" w:rsidRDefault="003322EF" w:rsidP="00396266">
      <w:r>
        <w:t xml:space="preserve">Úlohou grafického komponentu ponuky dostupných komponentov je načítať všetky dostupné komponenty a vhodnou formou ich zobraziť používateľovi. Zobrazenie </w:t>
      </w:r>
      <w:r>
        <w:lastRenderedPageBreak/>
        <w:t>bolo navrhnuté formou stromu, pre ktorý využijeme komponent</w:t>
      </w:r>
      <w:r w:rsidR="00EB683A">
        <w:t xml:space="preserve"> </w:t>
      </w:r>
      <w:proofErr w:type="spellStart"/>
      <w:r w:rsidR="00EB683A">
        <w:t>JTree</w:t>
      </w:r>
      <w:proofErr w:type="spellEnd"/>
      <w:r>
        <w:t xml:space="preserve"> </w:t>
      </w:r>
      <w:proofErr w:type="spellStart"/>
      <w:r>
        <w:t>frameworku</w:t>
      </w:r>
      <w:proofErr w:type="spellEnd"/>
      <w:r>
        <w:t xml:space="preserve"> Swing. </w:t>
      </w:r>
    </w:p>
    <w:p w14:paraId="7583E164" w14:textId="67518943" w:rsidR="00235771" w:rsidRDefault="008906BC" w:rsidP="00396266">
      <w:r>
        <w:t xml:space="preserve">Pre zobrazenie komponentov potrebujeme vložiť do </w:t>
      </w:r>
      <w:proofErr w:type="spellStart"/>
      <w:r>
        <w:t>JTree</w:t>
      </w:r>
      <w:proofErr w:type="spellEnd"/>
      <w:r>
        <w:t xml:space="preserve"> koreňový element ponuky komponentov. Dostupné</w:t>
      </w:r>
      <w:r w:rsidR="0066160C">
        <w:t xml:space="preserve"> komponenty načítame z priečinku</w:t>
      </w:r>
      <w:r>
        <w:t xml:space="preserve"> zadaného v konfigurácii </w:t>
      </w:r>
      <w:r w:rsidR="00F20AEA">
        <w:t xml:space="preserve">projektu. </w:t>
      </w:r>
      <w:r w:rsidR="00775BC2">
        <w:t>Načítané</w:t>
      </w:r>
      <w:r w:rsidR="00F20AEA">
        <w:t xml:space="preserve"> komponenty následne vložíme do stromovej štruktúry začínajúcej v koreňovom elemente nazvanom Nástroje. </w:t>
      </w:r>
      <w:r w:rsidR="00CF70C0">
        <w:t>Na nasledujúcom obrázku je zobrazený výsl</w:t>
      </w:r>
      <w:r w:rsidR="00316351">
        <w:t>edný vzhľad ponuky komponentov. Z</w:t>
      </w:r>
      <w:r w:rsidR="00CF70C0">
        <w:t>drojový kód ilustruje vytvorenie modelu.</w:t>
      </w:r>
    </w:p>
    <w:p w14:paraId="6062E281" w14:textId="77777777" w:rsidR="00CF70C0" w:rsidRDefault="00CF70C0" w:rsidP="00CF70C0">
      <w:pPr>
        <w:pStyle w:val="Obrzok"/>
      </w:pPr>
      <w:r>
        <w:drawing>
          <wp:inline distT="0" distB="0" distL="0" distR="0" wp14:anchorId="0BFB729B" wp14:editId="2794EB3E">
            <wp:extent cx="5418663" cy="2372264"/>
            <wp:effectExtent l="0" t="0" r="0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93" cy="239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85B82" w14:textId="7C13D685" w:rsidR="00CF70C0" w:rsidRDefault="00CF70C0" w:rsidP="00FE0A9C">
      <w:pPr>
        <w:pStyle w:val="ObrazokPopis"/>
      </w:pPr>
      <w:bookmarkStart w:id="91" w:name="_Toc512360098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18</w:t>
      </w:r>
      <w:r w:rsidR="006A57B3">
        <w:rPr>
          <w:noProof/>
        </w:rPr>
        <w:fldChar w:fldCharType="end"/>
      </w:r>
      <w:r>
        <w:tab/>
        <w:t xml:space="preserve">Vizuál grafického komponentu </w:t>
      </w:r>
      <w:proofErr w:type="spellStart"/>
      <w:r w:rsidR="009834EC">
        <w:t>JTree</w:t>
      </w:r>
      <w:proofErr w:type="spellEnd"/>
      <w:r w:rsidR="009834EC">
        <w:t xml:space="preserve"> so zdrojovým kódom</w:t>
      </w:r>
      <w:bookmarkEnd w:id="91"/>
    </w:p>
    <w:p w14:paraId="132C4D4A" w14:textId="52823A8B" w:rsidR="009A7219" w:rsidRDefault="009A7219" w:rsidP="009A7219">
      <w:pPr>
        <w:pStyle w:val="Nadpis3"/>
      </w:pPr>
      <w:bookmarkStart w:id="92" w:name="_Ref509772226"/>
      <w:bookmarkStart w:id="93" w:name="_Toc512360070"/>
      <w:r>
        <w:t>Skupinové zobrazenie inštancií komponentov</w:t>
      </w:r>
      <w:bookmarkEnd w:id="92"/>
      <w:bookmarkEnd w:id="93"/>
    </w:p>
    <w:p w14:paraId="60F8DD11" w14:textId="1333051E" w:rsidR="00316351" w:rsidRDefault="009A7219" w:rsidP="00396266">
      <w:r>
        <w:t xml:space="preserve">V sekcii </w:t>
      </w:r>
      <w:r>
        <w:fldChar w:fldCharType="begin"/>
      </w:r>
      <w:r>
        <w:instrText xml:space="preserve"> REF _Ref509772235 \r \h </w:instrText>
      </w:r>
      <w:r w:rsidR="00396266">
        <w:instrText xml:space="preserve"> \* MERGEFORMAT </w:instrText>
      </w:r>
      <w:r>
        <w:fldChar w:fldCharType="separate"/>
      </w:r>
      <w:r w:rsidR="0012502D">
        <w:t>6.2.4</w:t>
      </w:r>
      <w:r>
        <w:fldChar w:fldCharType="end"/>
      </w:r>
      <w:r>
        <w:t xml:space="preserve"> sme načrtli grafický komponent z pohľadu používateľa. </w:t>
      </w:r>
      <w:r w:rsidR="00F65C2F">
        <w:t>V tejto sekcii</w:t>
      </w:r>
      <w:r>
        <w:t xml:space="preserve"> rozoberieme implementáciu tohto </w:t>
      </w:r>
      <w:r w:rsidR="000E63E1">
        <w:t xml:space="preserve">grafického </w:t>
      </w:r>
      <w:r>
        <w:t xml:space="preserve">komponentu. Pri implementácii sme sa inšpirovali návrhom podobných komponentov vo 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wing, a preto samotný obsah</w:t>
      </w:r>
      <w:r w:rsidR="001662F7">
        <w:t xml:space="preserve"> grafického komponentu</w:t>
      </w:r>
      <w:r>
        <w:t xml:space="preserve"> </w:t>
      </w:r>
      <w:r w:rsidR="001662F7">
        <w:t xml:space="preserve">je </w:t>
      </w:r>
      <w:r>
        <w:t xml:space="preserve">ovládaný modelom. </w:t>
      </w:r>
    </w:p>
    <w:p w14:paraId="06DBC807" w14:textId="05489E91" w:rsidR="009A7219" w:rsidRDefault="009A7219" w:rsidP="00396266">
      <w:r>
        <w:t>Model je údajová štruktúra uchovávajúca konfiguráciu komponentov a ich príslušnosti k</w:t>
      </w:r>
      <w:r w:rsidR="00316351">
        <w:t> </w:t>
      </w:r>
      <w:r>
        <w:t>skupinám</w:t>
      </w:r>
      <w:r w:rsidR="00316351">
        <w:t>. Z</w:t>
      </w:r>
      <w:r w:rsidR="00A67455">
        <w:t>meny v údajoch modelu sú automaticky prevedené aj do grafického komponentu</w:t>
      </w:r>
      <w:r>
        <w:t>. Model je vytvorený z údajovej štrukt</w:t>
      </w:r>
      <w:r w:rsidR="0066160C">
        <w:t>úry mapa. T</w:t>
      </w:r>
      <w:r>
        <w:t>ypom kľúča je</w:t>
      </w:r>
      <w:r w:rsidR="00316351">
        <w:t xml:space="preserve"> </w:t>
      </w:r>
      <w:r w:rsidR="00775BC2">
        <w:t>názov skupiny</w:t>
      </w:r>
      <w:r w:rsidR="00316351">
        <w:t xml:space="preserve"> komponentov a hodnoty</w:t>
      </w:r>
      <w:r>
        <w:t xml:space="preserve"> v mape</w:t>
      </w:r>
      <w:r w:rsidR="00914756">
        <w:t xml:space="preserve"> </w:t>
      </w:r>
      <w:r w:rsidR="00316351">
        <w:t>tvorí</w:t>
      </w:r>
      <w:r w:rsidR="00914756">
        <w:t xml:space="preserve"> pole inštancií komponentov. Grafickú implementáciu</w:t>
      </w:r>
      <w:r w:rsidR="00A67455">
        <w:t xml:space="preserve"> skupinového rozdelenia </w:t>
      </w:r>
      <w:r w:rsidR="00914756">
        <w:t xml:space="preserve">sme rozdelili na </w:t>
      </w:r>
      <w:r w:rsidR="00A67455">
        <w:t>menšie stavebné komponenty</w:t>
      </w:r>
      <w:r w:rsidR="00914756">
        <w:t xml:space="preserve">. Ich rozdelenie </w:t>
      </w:r>
      <w:r w:rsidR="00A67455">
        <w:t>ilustrujeme na nasledujúcej schéme.</w:t>
      </w:r>
    </w:p>
    <w:p w14:paraId="6ED8CBC5" w14:textId="77777777" w:rsidR="00914756" w:rsidRDefault="00914756" w:rsidP="00914756">
      <w:pPr>
        <w:pStyle w:val="Obrzok"/>
      </w:pPr>
      <w:r>
        <w:lastRenderedPageBreak/>
        <w:drawing>
          <wp:inline distT="0" distB="0" distL="0" distR="0" wp14:anchorId="510732A1" wp14:editId="3876A3C3">
            <wp:extent cx="5261100" cy="1397479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87" cy="140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2A49C" w14:textId="31E2E434" w:rsidR="00A67455" w:rsidRDefault="00914756" w:rsidP="00FE0A9C">
      <w:pPr>
        <w:pStyle w:val="ObrazokPopis"/>
      </w:pPr>
      <w:bookmarkStart w:id="94" w:name="_Toc512360099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19</w:t>
      </w:r>
      <w:r w:rsidR="006A57B3">
        <w:rPr>
          <w:noProof/>
        </w:rPr>
        <w:fldChar w:fldCharType="end"/>
      </w:r>
      <w:r>
        <w:tab/>
      </w:r>
      <w:r w:rsidR="00A67455">
        <w:t>Rozdelenie grafickej implementácie</w:t>
      </w:r>
      <w:bookmarkEnd w:id="94"/>
    </w:p>
    <w:p w14:paraId="1D4C67F7" w14:textId="4B2E19FC" w:rsidR="00A67455" w:rsidRDefault="00A67455" w:rsidP="00A67455">
      <w:pPr>
        <w:pStyle w:val="ZPNormalnyText"/>
      </w:pPr>
      <w:proofErr w:type="spellStart"/>
      <w:r w:rsidRPr="001B1761">
        <w:rPr>
          <w:rFonts w:ascii="Courier New" w:hAnsi="Courier New" w:cs="Courier New"/>
        </w:rPr>
        <w:t>GroupSection</w:t>
      </w:r>
      <w:proofErr w:type="spellEnd"/>
      <w:r>
        <w:t xml:space="preserve"> je trieda</w:t>
      </w:r>
      <w:r w:rsidR="00316351">
        <w:t>,</w:t>
      </w:r>
      <w:r>
        <w:t xml:space="preserve"> ktorej úlohou je vykr</w:t>
      </w:r>
      <w:r w:rsidR="00316351">
        <w:t>esliť skupinu spolu s komponent</w:t>
      </w:r>
      <w:r>
        <w:t xml:space="preserve">mi. Vykresľovanie rozdeľujeme </w:t>
      </w:r>
      <w:r w:rsidR="00316351">
        <w:t xml:space="preserve">na dve časti. </w:t>
      </w:r>
      <w:r>
        <w:t xml:space="preserve">Prvou je vykreslenie hlavičky skupiny, o ktoré sa postará trieda </w:t>
      </w:r>
      <w:proofErr w:type="spellStart"/>
      <w:r w:rsidRPr="001B1761">
        <w:rPr>
          <w:rFonts w:ascii="Courier New" w:hAnsi="Courier New" w:cs="Courier New"/>
        </w:rPr>
        <w:t>GroupTitle</w:t>
      </w:r>
      <w:proofErr w:type="spellEnd"/>
      <w:r>
        <w:t xml:space="preserve">. Druhou časťou je vykreslenie komponentov, ktoré </w:t>
      </w:r>
      <w:r w:rsidR="00E86427">
        <w:t xml:space="preserve">patria </w:t>
      </w:r>
      <w:r>
        <w:t xml:space="preserve">do skupiny. Pre toto vykreslenie sme použili grafický komponent </w:t>
      </w:r>
      <w:proofErr w:type="spellStart"/>
      <w:r w:rsidR="006714F2" w:rsidRPr="001B1761">
        <w:rPr>
          <w:rFonts w:ascii="Courier New" w:hAnsi="Courier New" w:cs="Courier New"/>
        </w:rPr>
        <w:t>JList</w:t>
      </w:r>
      <w:proofErr w:type="spellEnd"/>
      <w:r w:rsidR="006714F2">
        <w:t xml:space="preserve"> </w:t>
      </w:r>
      <w:r>
        <w:t>z 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wing.</w:t>
      </w:r>
    </w:p>
    <w:p w14:paraId="6025F55C" w14:textId="61420F22" w:rsidR="008F495E" w:rsidRDefault="00A67455" w:rsidP="00A67455">
      <w:pPr>
        <w:pStyle w:val="ZPNormalnyText"/>
      </w:pPr>
      <w:r>
        <w:t>Dôležit</w:t>
      </w:r>
      <w:r w:rsidR="00F65C2F">
        <w:t>ou vlastnosťou</w:t>
      </w:r>
      <w:r>
        <w:t xml:space="preserve"> </w:t>
      </w:r>
      <w:r w:rsidR="00862A80">
        <w:t>grafického</w:t>
      </w:r>
      <w:r w:rsidR="00F65C2F">
        <w:t xml:space="preserve"> </w:t>
      </w:r>
      <w:r>
        <w:t>komponent</w:t>
      </w:r>
      <w:r w:rsidR="00862A80">
        <w:t>u</w:t>
      </w:r>
      <w:r>
        <w:t xml:space="preserve"> je aj </w:t>
      </w:r>
      <w:r w:rsidR="00862A80">
        <w:t xml:space="preserve">jeho </w:t>
      </w:r>
      <w:r>
        <w:t xml:space="preserve">jednoduché presúvanie </w:t>
      </w:r>
      <w:r w:rsidR="00F65C2F">
        <w:t xml:space="preserve">inštancií </w:t>
      </w:r>
      <w:r>
        <w:t xml:space="preserve">medzi skupinami. </w:t>
      </w:r>
      <w:r w:rsidR="008F495E">
        <w:t>Na</w:t>
      </w:r>
      <w:r w:rsidR="001B1761">
        <w:t xml:space="preserve"> naplnenie tejto </w:t>
      </w:r>
      <w:r w:rsidR="00775BC2">
        <w:t>požiadavky</w:t>
      </w:r>
      <w:r w:rsidR="001B1761">
        <w:t xml:space="preserve"> </w:t>
      </w:r>
      <w:r w:rsidR="00775BC2">
        <w:t xml:space="preserve">potrebujeme </w:t>
      </w:r>
      <w:r w:rsidR="001B1761">
        <w:t>spracovanie udalosti kliknutia na konkrétnu inštanciu a taktiež prostrie</w:t>
      </w:r>
      <w:r w:rsidR="001D0A77">
        <w:t xml:space="preserve">dok z Java API podporujúci </w:t>
      </w:r>
      <w:proofErr w:type="spellStart"/>
      <w:r w:rsidR="001D0A77">
        <w:t>drag</w:t>
      </w:r>
      <w:r w:rsidR="001D0A77" w:rsidRPr="005F2A55">
        <w:t>’</w:t>
      </w:r>
      <w:r w:rsidR="001B1761">
        <w:t>n’drop</w:t>
      </w:r>
      <w:proofErr w:type="spellEnd"/>
      <w:r w:rsidR="001B1761">
        <w:t xml:space="preserve">. </w:t>
      </w:r>
    </w:p>
    <w:p w14:paraId="031C4BA7" w14:textId="5BBC0651" w:rsidR="00A67455" w:rsidRDefault="001B1761" w:rsidP="00A67455">
      <w:pPr>
        <w:pStyle w:val="ZPNormalnyText"/>
      </w:pPr>
      <w:r>
        <w:t xml:space="preserve">Pri presúvaní grafických komponentov v Java API je potrebné zdieľať </w:t>
      </w:r>
      <w:r w:rsidR="001C3812">
        <w:t xml:space="preserve">konkrétny </w:t>
      </w:r>
      <w:r w:rsidR="00F65C2F">
        <w:t>presúvaný</w:t>
      </w:r>
      <w:r>
        <w:t xml:space="preserve"> kom</w:t>
      </w:r>
      <w:r w:rsidR="008F495E">
        <w:t xml:space="preserve">ponent </w:t>
      </w:r>
      <w:r w:rsidR="00F65C2F">
        <w:t>s ostatnými</w:t>
      </w:r>
      <w:r w:rsidR="008F495E">
        <w:t xml:space="preserve"> komponent</w:t>
      </w:r>
      <w:r>
        <w:t>mi</w:t>
      </w:r>
      <w:r w:rsidR="008F495E">
        <w:t>, na ktoré</w:t>
      </w:r>
      <w:r>
        <w:t xml:space="preserve"> ho budeme chcieť pustiť. V komponentoch </w:t>
      </w:r>
      <w:proofErr w:type="spellStart"/>
      <w:r>
        <w:t>frameworku</w:t>
      </w:r>
      <w:proofErr w:type="spellEnd"/>
      <w:r>
        <w:t xml:space="preserve"> </w:t>
      </w:r>
      <w:r w:rsidR="00775BC2">
        <w:t>Java S</w:t>
      </w:r>
      <w:r>
        <w:t>wing stačí povol</w:t>
      </w:r>
      <w:r w:rsidR="008F495E">
        <w:t xml:space="preserve">iť </w:t>
      </w:r>
      <w:r>
        <w:t xml:space="preserve">vlastnosť </w:t>
      </w:r>
      <w:proofErr w:type="spellStart"/>
      <w:r w:rsidRPr="001B1761">
        <w:rPr>
          <w:rFonts w:ascii="Courier New" w:hAnsi="Courier New" w:cs="Courier New"/>
        </w:rPr>
        <w:t>drag</w:t>
      </w:r>
      <w:proofErr w:type="spellEnd"/>
      <w:r>
        <w:t xml:space="preserve">. Ďalším krokom je spracovanie pustenia komponentu. Na to potrebujeme na cieľovom grafickom komponente zaregistrovať udalosť </w:t>
      </w:r>
      <w:proofErr w:type="spellStart"/>
      <w:r w:rsidRPr="001B1761">
        <w:rPr>
          <w:rFonts w:ascii="Courier New" w:hAnsi="Courier New" w:cs="Courier New"/>
        </w:rPr>
        <w:t>transferHandler</w:t>
      </w:r>
      <w:proofErr w:type="spellEnd"/>
      <w:r>
        <w:t>. Tá v prípade pustenia komponentu dostane presúvaný komponent</w:t>
      </w:r>
      <w:r w:rsidR="00F65C2F">
        <w:t xml:space="preserve"> na vstup</w:t>
      </w:r>
      <w:r>
        <w:t xml:space="preserve"> a spracuje presun medzi skupinami inštancií komponentov.</w:t>
      </w:r>
    </w:p>
    <w:p w14:paraId="18A7D2D5" w14:textId="7D99B9D6" w:rsidR="00235771" w:rsidRDefault="00235771" w:rsidP="00235771">
      <w:pPr>
        <w:pStyle w:val="Nadpis3"/>
      </w:pPr>
      <w:bookmarkStart w:id="95" w:name="_Toc512360071"/>
      <w:r>
        <w:t>Kompilácia a spustenie projektu</w:t>
      </w:r>
      <w:bookmarkEnd w:id="95"/>
    </w:p>
    <w:p w14:paraId="097D1F87" w14:textId="77777777" w:rsidR="00946E10" w:rsidRDefault="00895A9A" w:rsidP="00396266">
      <w:r>
        <w:t>Pre integrované vývojové prostredie je dôležité zjednodušiť prácu programátorovi. Preto potrebujeme</w:t>
      </w:r>
      <w:r w:rsidR="00946E10">
        <w:t>,</w:t>
      </w:r>
      <w:r>
        <w:t xml:space="preserve"> aby </w:t>
      </w:r>
      <w:r w:rsidR="00946E10">
        <w:t xml:space="preserve">bola </w:t>
      </w:r>
      <w:r>
        <w:t>kompilácia jednoducho prístupná. K</w:t>
      </w:r>
      <w:r w:rsidR="00946E10">
        <w:t>e</w:t>
      </w:r>
      <w:r>
        <w:t>ďže ACProg projekt je modulárne rozdelený na generátor a integrované vývojové prostredie, tak k spracovaniu XML súbor</w:t>
      </w:r>
      <w:r w:rsidR="00946E10">
        <w:t>u</w:t>
      </w:r>
      <w:r>
        <w:t xml:space="preserve"> máme k dispozícii aplikačné rozhranie generátora. Pomocou tohto rozhrania spustíme generovanie zdrojového kódu. </w:t>
      </w:r>
    </w:p>
    <w:p w14:paraId="0AF56C89" w14:textId="38EDCAF6" w:rsidR="00C11950" w:rsidRDefault="00895A9A" w:rsidP="00396266">
      <w:r>
        <w:t>Kompilácia je už komplikovanejšia, pretože pre ňu nem</w:t>
      </w:r>
      <w:r w:rsidR="00946E10">
        <w:t xml:space="preserve">áme </w:t>
      </w:r>
      <w:r w:rsidR="00F65C2F">
        <w:t xml:space="preserve">k dispozícii </w:t>
      </w:r>
      <w:r w:rsidR="00775BC2">
        <w:t xml:space="preserve">Java </w:t>
      </w:r>
      <w:r w:rsidR="00946E10">
        <w:t>aplikačné rozhranie.</w:t>
      </w:r>
      <w:r w:rsidR="00775BC2">
        <w:t xml:space="preserve"> Kompiláciu môžeme urobiť konzolovou verziou programu Arduino IDE</w:t>
      </w:r>
      <w:r>
        <w:t>. Java API podporuje spúšťanie externých skriptov</w:t>
      </w:r>
      <w:r w:rsidR="00775BC2">
        <w:t>, slúži na to trieda</w:t>
      </w:r>
      <w:r w:rsidR="00F65C2F">
        <w:t xml:space="preserve"> </w:t>
      </w:r>
      <w:proofErr w:type="spellStart"/>
      <w:r w:rsidRPr="00895A9A">
        <w:rPr>
          <w:rFonts w:ascii="Courier New" w:hAnsi="Courier New" w:cs="Courier New"/>
        </w:rPr>
        <w:lastRenderedPageBreak/>
        <w:t>Runtime</w:t>
      </w:r>
      <w:proofErr w:type="spellEnd"/>
      <w:r w:rsidR="00F65C2F">
        <w:rPr>
          <w:rFonts w:ascii="Courier New" w:hAnsi="Courier New" w:cs="Courier New"/>
        </w:rPr>
        <w:t xml:space="preserve"> </w:t>
      </w:r>
      <w:r w:rsidR="00F65C2F" w:rsidRPr="00F65C2F">
        <w:t>z </w:t>
      </w:r>
      <w:proofErr w:type="spellStart"/>
      <w:r w:rsidR="00F65C2F" w:rsidRPr="00F65C2F">
        <w:t>package</w:t>
      </w:r>
      <w:proofErr w:type="spellEnd"/>
      <w:r w:rsidR="00F65C2F" w:rsidRPr="00F65C2F">
        <w:t>-u</w:t>
      </w:r>
      <w:r w:rsidR="00F65C2F">
        <w:rPr>
          <w:rFonts w:ascii="Courier New" w:hAnsi="Courier New" w:cs="Courier New"/>
        </w:rPr>
        <w:t xml:space="preserve"> </w:t>
      </w:r>
      <w:proofErr w:type="spellStart"/>
      <w:r w:rsidR="00F65C2F" w:rsidRPr="00895A9A">
        <w:rPr>
          <w:rFonts w:ascii="Courier New" w:hAnsi="Courier New" w:cs="Courier New"/>
        </w:rPr>
        <w:t>java.lang</w:t>
      </w:r>
      <w:proofErr w:type="spellEnd"/>
      <w:r>
        <w:t>.</w:t>
      </w:r>
      <w:r w:rsidR="00585A94">
        <w:t xml:space="preserve"> Pomocou </w:t>
      </w:r>
      <w:r w:rsidR="00775BC2">
        <w:t xml:space="preserve">tejto triedy spustíme program Arduino kompilátora </w:t>
      </w:r>
      <w:r w:rsidR="00C11950">
        <w:t>s potrebnými parametrami</w:t>
      </w:r>
      <w:r w:rsidR="00EB683A">
        <w:t>, ktorými sú</w:t>
      </w:r>
      <w:r w:rsidR="00C11950">
        <w:t>:</w:t>
      </w:r>
    </w:p>
    <w:p w14:paraId="5CEBE2EB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>zdrojový k</w:t>
      </w:r>
      <w:r w:rsidR="00C11950">
        <w:t>ód,</w:t>
      </w:r>
    </w:p>
    <w:p w14:paraId="20ABE53D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 xml:space="preserve">vygenerovaná knižnica, </w:t>
      </w:r>
    </w:p>
    <w:p w14:paraId="04A49B37" w14:textId="5F7544BB" w:rsidR="00C11950" w:rsidRDefault="00775BC2" w:rsidP="00C11950">
      <w:pPr>
        <w:pStyle w:val="Odsekzoznamu"/>
        <w:numPr>
          <w:ilvl w:val="0"/>
          <w:numId w:val="36"/>
        </w:numPr>
      </w:pPr>
      <w:r>
        <w:t>sériový port pripojenej dosky</w:t>
      </w:r>
      <w:r w:rsidR="00C11950">
        <w:t xml:space="preserve"> (len pre nahratie na dosku).</w:t>
      </w:r>
    </w:p>
    <w:p w14:paraId="0D34223D" w14:textId="4920EC42" w:rsidR="00235771" w:rsidRDefault="00585A94" w:rsidP="00396266">
      <w:r>
        <w:t>Nasledujúci obrázok zobrazuje externé skripty s parametrami potrebnými pre spustenie kompilácie a nahratie na dosku Arduino.</w:t>
      </w:r>
    </w:p>
    <w:p w14:paraId="0CC8A6CC" w14:textId="7C736F5A" w:rsidR="00585A94" w:rsidRPr="002A7BC1" w:rsidRDefault="002F7447" w:rsidP="00585A94">
      <w:pPr>
        <w:pStyle w:val="ObrzokZdrojovkd"/>
      </w:pPr>
      <w:r w:rsidRPr="00994DA6">
        <w:rPr>
          <w:i/>
        </w:rPr>
        <w:t>// Spustenie kompilácie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verify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 w:rsidR="00585A94" w:rsidRPr="00585A94">
        <w:t>pref build.path=</w:t>
      </w:r>
      <w:r w:rsidR="00585A94" w:rsidRPr="00994DA6">
        <w:rPr>
          <w:i/>
        </w:rPr>
        <w:t>{cesta k vygenerovanej kn</w:t>
      </w:r>
      <w:r w:rsidRPr="00994DA6">
        <w:rPr>
          <w:i/>
        </w:rPr>
        <w:t>iznici}</w:t>
      </w:r>
      <w:r>
        <w:t xml:space="preserve"> Source.ino</w:t>
      </w:r>
      <w:r>
        <w:br/>
      </w:r>
      <w:r>
        <w:br/>
      </w:r>
      <w:r w:rsidRPr="00994DA6">
        <w:rPr>
          <w:i/>
        </w:rPr>
        <w:t>// Nahratie na dosku Arduino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upload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>
        <w:t>port COM3</w:t>
      </w:r>
      <w:r w:rsidR="00585A94">
        <w:t xml:space="preserve"> </w:t>
      </w:r>
      <w:r w:rsidR="00585A94" w:rsidRPr="00585A94">
        <w:t>--pref build.path=</w:t>
      </w:r>
      <w:r w:rsidR="00585A94" w:rsidRPr="00994DA6">
        <w:rPr>
          <w:i/>
        </w:rPr>
        <w:t>{cesta k vygenerovanej kniznici}</w:t>
      </w:r>
      <w:r w:rsidR="00585A94">
        <w:t xml:space="preserve"> Source.ino</w:t>
      </w:r>
    </w:p>
    <w:p w14:paraId="3F58A13C" w14:textId="5B1234DF" w:rsidR="00585A94" w:rsidRPr="002D7C5D" w:rsidRDefault="00585A94" w:rsidP="00FE0A9C">
      <w:pPr>
        <w:pStyle w:val="ObrazokPopis"/>
      </w:pPr>
      <w:bookmarkStart w:id="96" w:name="_Toc512360100"/>
      <w:r>
        <w:t>Obr. </w:t>
      </w:r>
      <w:r w:rsidR="006A57B3">
        <w:fldChar w:fldCharType="begin"/>
      </w:r>
      <w:r w:rsidR="006A57B3">
        <w:instrText xml:space="preserve"> SEQ</w:instrText>
      </w:r>
      <w:r w:rsidR="006A57B3">
        <w:instrText xml:space="preserve"> Obr. \* ARABIC </w:instrText>
      </w:r>
      <w:r w:rsidR="006A57B3">
        <w:fldChar w:fldCharType="separate"/>
      </w:r>
      <w:r w:rsidR="0012502D">
        <w:rPr>
          <w:noProof/>
        </w:rPr>
        <w:t>20</w:t>
      </w:r>
      <w:r w:rsidR="006A57B3">
        <w:rPr>
          <w:noProof/>
        </w:rPr>
        <w:fldChar w:fldCharType="end"/>
      </w:r>
      <w:r w:rsidR="00EB683A">
        <w:tab/>
        <w:t xml:space="preserve">Konzolové </w:t>
      </w:r>
      <w:r w:rsidR="005F7689">
        <w:t>príkazy</w:t>
      </w:r>
      <w:r w:rsidR="00EB683A">
        <w:t xml:space="preserve"> poskytované v Arduino IDE</w:t>
      </w:r>
      <w:bookmarkEnd w:id="96"/>
    </w:p>
    <w:p w14:paraId="001FC9EE" w14:textId="10884CA9" w:rsidR="00585A94" w:rsidRDefault="00946E10" w:rsidP="00235771">
      <w:r>
        <w:t>Pre výstup z kompilácie a</w:t>
      </w:r>
      <w:r w:rsidR="005F7689">
        <w:t xml:space="preserve"> výstup z </w:t>
      </w:r>
      <w:r w:rsidR="002F7447">
        <w:t>generovania kódu sme vytvorili grafický komponent neinteraktívnej konzoly. Komponent má vytvorený interface podobný konzolovému výpisu z Java API.</w:t>
      </w:r>
    </w:p>
    <w:p w14:paraId="606DC561" w14:textId="77777777" w:rsidR="00895A9A" w:rsidRDefault="00895A9A" w:rsidP="00235771"/>
    <w:p w14:paraId="24122F3D" w14:textId="58C2CFF4" w:rsidR="00235771" w:rsidRDefault="00235771" w:rsidP="00235771">
      <w:pPr>
        <w:pStyle w:val="Nadpis3"/>
      </w:pPr>
      <w:bookmarkStart w:id="97" w:name="_Toc512360072"/>
      <w:r>
        <w:t>Syntaktická analýza kódu</w:t>
      </w:r>
      <w:bookmarkEnd w:id="97"/>
    </w:p>
    <w:p w14:paraId="0592A05B" w14:textId="6B50209D" w:rsidR="00235771" w:rsidRDefault="00994DA6" w:rsidP="00396266">
      <w:r>
        <w:t>Neodmysliteľnou súčasťou integrovaných vývojových prostredí je analýza zdrojového kódu ešte pred tým</w:t>
      </w:r>
      <w:r w:rsidR="00FE4D4C">
        <w:t>,</w:t>
      </w:r>
      <w:r>
        <w:t xml:space="preserve"> ako bude kompilovaný. P</w:t>
      </w:r>
      <w:r w:rsidR="00F65C2F">
        <w:t>re programátora</w:t>
      </w:r>
      <w:r>
        <w:t xml:space="preserve"> to </w:t>
      </w:r>
      <w:r w:rsidR="003C309A">
        <w:t xml:space="preserve">znamená </w:t>
      </w:r>
      <w:r>
        <w:t>rýchl</w:t>
      </w:r>
      <w:r w:rsidR="003C309A">
        <w:t>u</w:t>
      </w:r>
      <w:r>
        <w:t xml:space="preserve"> spätn</w:t>
      </w:r>
      <w:r w:rsidR="003C309A">
        <w:t>ú</w:t>
      </w:r>
      <w:r>
        <w:t xml:space="preserve"> väzb</w:t>
      </w:r>
      <w:r w:rsidR="003C309A">
        <w:t xml:space="preserve">u, či je jeho zdrojový kód správny. </w:t>
      </w:r>
      <w:r>
        <w:t xml:space="preserve">Analýzu kódu pre riešenie ACProg </w:t>
      </w:r>
      <w:r w:rsidR="00594C01">
        <w:t xml:space="preserve">robíme </w:t>
      </w:r>
      <w:r>
        <w:t>v dvoch krokoch</w:t>
      </w:r>
      <w:r w:rsidR="00FE4D4C">
        <w:t>:</w:t>
      </w:r>
    </w:p>
    <w:p w14:paraId="0E7CFE38" w14:textId="04B5963E" w:rsidR="00994DA6" w:rsidRDefault="00FE4D4C" w:rsidP="00994DA6">
      <w:pPr>
        <w:pStyle w:val="Odsekzoznamu"/>
        <w:numPr>
          <w:ilvl w:val="0"/>
          <w:numId w:val="37"/>
        </w:numPr>
      </w:pPr>
      <w:r>
        <w:t>analýza inštancií komponentov,</w:t>
      </w:r>
    </w:p>
    <w:p w14:paraId="2AF58C01" w14:textId="60CFCC06" w:rsidR="00994DA6" w:rsidRDefault="00FE4D4C" w:rsidP="00994DA6">
      <w:pPr>
        <w:pStyle w:val="Odsekzoznamu"/>
        <w:numPr>
          <w:ilvl w:val="0"/>
          <w:numId w:val="37"/>
        </w:numPr>
      </w:pPr>
      <w:r>
        <w:t>a</w:t>
      </w:r>
      <w:r w:rsidR="00994DA6">
        <w:t>nalýza zdrojového kódu s prehľadaním vytvorených funkcií a premenných.</w:t>
      </w:r>
    </w:p>
    <w:p w14:paraId="7A6EF9F1" w14:textId="1F4C8D9B" w:rsidR="00FE4D4C" w:rsidRDefault="00994DA6" w:rsidP="00396266">
      <w:r>
        <w:t xml:space="preserve">V prvom kroku </w:t>
      </w:r>
      <w:r w:rsidR="00594C01">
        <w:t xml:space="preserve">analyzujeme </w:t>
      </w:r>
      <w:r>
        <w:t xml:space="preserve">nakonfigurované inštancie ACProg komponentov. Základnou analýzou </w:t>
      </w:r>
      <w:r w:rsidR="00594C01">
        <w:t>je</w:t>
      </w:r>
      <w:r>
        <w:t xml:space="preserve"> overenie správnosti dátových typov.</w:t>
      </w:r>
      <w:r w:rsidR="0084269B">
        <w:t xml:space="preserve"> Základné dátové typy</w:t>
      </w:r>
      <w:r w:rsidR="00FE4D4C">
        <w:t>,</w:t>
      </w:r>
      <w:r w:rsidR="0084269B">
        <w:t xml:space="preserve"> ako </w:t>
      </w:r>
      <w:proofErr w:type="spellStart"/>
      <w:r w:rsidR="0084269B" w:rsidRPr="0084269B">
        <w:rPr>
          <w:rFonts w:ascii="Courier New" w:hAnsi="Courier New" w:cs="Courier New"/>
        </w:rPr>
        <w:t>int</w:t>
      </w:r>
      <w:proofErr w:type="spellEnd"/>
      <w:r w:rsidR="00FE4D4C">
        <w:t xml:space="preserve"> a</w:t>
      </w:r>
      <w:r w:rsidR="003C309A">
        <w:t> </w:t>
      </w:r>
      <w:proofErr w:type="spellStart"/>
      <w:r w:rsidR="0084269B" w:rsidRPr="0084269B">
        <w:rPr>
          <w:rFonts w:ascii="Courier New" w:hAnsi="Courier New" w:cs="Courier New"/>
        </w:rPr>
        <w:t>string</w:t>
      </w:r>
      <w:proofErr w:type="spellEnd"/>
      <w:r w:rsidR="003C309A">
        <w:rPr>
          <w:rFonts w:ascii="Courier New" w:hAnsi="Courier New" w:cs="Courier New"/>
        </w:rPr>
        <w:t>,</w:t>
      </w:r>
      <w:r w:rsidR="0084269B">
        <w:t xml:space="preserve"> </w:t>
      </w:r>
      <w:r w:rsidR="00F65C2F">
        <w:t>je jednoduché overiť</w:t>
      </w:r>
      <w:r w:rsidR="00FE4D4C">
        <w:t>.</w:t>
      </w:r>
      <w:r w:rsidR="0084269B">
        <w:t xml:space="preserve"> </w:t>
      </w:r>
    </w:p>
    <w:p w14:paraId="73BBAEE6" w14:textId="19D2B994" w:rsidR="00994DA6" w:rsidRDefault="00FE4D4C" w:rsidP="00396266">
      <w:r>
        <w:t>A</w:t>
      </w:r>
      <w:r w:rsidR="0084269B">
        <w:t xml:space="preserve">však pri dátových typoch ako </w:t>
      </w:r>
      <w:proofErr w:type="spellStart"/>
      <w:r w:rsidR="0084269B" w:rsidRPr="0084269B">
        <w:rPr>
          <w:rFonts w:ascii="Courier New" w:hAnsi="Courier New" w:cs="Courier New"/>
        </w:rPr>
        <w:t>pin</w:t>
      </w:r>
      <w:proofErr w:type="spellEnd"/>
      <w:r w:rsidR="0084269B">
        <w:t xml:space="preserve"> </w:t>
      </w:r>
      <w:r w:rsidR="00594C01">
        <w:t xml:space="preserve">potrebujeme </w:t>
      </w:r>
      <w:r w:rsidR="0084269B">
        <w:t>overiť</w:t>
      </w:r>
      <w:r>
        <w:t>,</w:t>
      </w:r>
      <w:r w:rsidR="0084269B">
        <w:t xml:space="preserve"> či je </w:t>
      </w:r>
      <w:r>
        <w:t xml:space="preserve">zadaný </w:t>
      </w:r>
      <w:proofErr w:type="spellStart"/>
      <w:r>
        <w:t>pin</w:t>
      </w:r>
      <w:proofErr w:type="spellEnd"/>
      <w:r>
        <w:t xml:space="preserve"> dostupný </w:t>
      </w:r>
      <w:r w:rsidR="0084269B">
        <w:t>na zvolenej doske Arduino,</w:t>
      </w:r>
      <w:r>
        <w:t xml:space="preserve"> aj</w:t>
      </w:r>
      <w:r w:rsidR="0084269B">
        <w:t xml:space="preserve"> s požadovanými vlastnosťami. Okrem kontroly dátových typov potrebujeme overiť</w:t>
      </w:r>
      <w:r>
        <w:t>,</w:t>
      </w:r>
      <w:r w:rsidR="0084269B">
        <w:t xml:space="preserve"> či sa rôzne inštancie komponentov nepokúšajú pristupovať k rovnakým hardvérovým prostriedkom. </w:t>
      </w:r>
      <w:r w:rsidR="00F410E5">
        <w:t xml:space="preserve">Na nasledujúcom obrázku </w:t>
      </w:r>
      <w:r w:rsidR="00F410E5">
        <w:lastRenderedPageBreak/>
        <w:t>môžem</w:t>
      </w:r>
      <w:r w:rsidR="003C309A">
        <w:t>e vidieť chybnú konfiguráciu</w:t>
      </w:r>
      <w:r w:rsidR="00F410E5">
        <w:t xml:space="preserve"> spolu s upozorneniami, ktoré dáme programátorovi po analýze inštancií komponentov.</w:t>
      </w:r>
    </w:p>
    <w:p w14:paraId="46D040A5" w14:textId="77777777" w:rsidR="009D1608" w:rsidRDefault="009D1608" w:rsidP="009D1608">
      <w:pPr>
        <w:pStyle w:val="Obrzok"/>
      </w:pPr>
      <w:r>
        <w:drawing>
          <wp:inline distT="0" distB="0" distL="0" distR="0" wp14:anchorId="24657155" wp14:editId="7A4F25AF">
            <wp:extent cx="4641011" cy="1953190"/>
            <wp:effectExtent l="0" t="0" r="762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04" cy="19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CD3C8" w14:textId="0E3C9CD2" w:rsidR="009D1608" w:rsidRDefault="009D1608" w:rsidP="00FE0A9C">
      <w:pPr>
        <w:pStyle w:val="ObrazokPopis"/>
      </w:pPr>
      <w:bookmarkStart w:id="98" w:name="_Toc512360101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21</w:t>
      </w:r>
      <w:r w:rsidR="006A57B3">
        <w:rPr>
          <w:noProof/>
        </w:rPr>
        <w:fldChar w:fldCharType="end"/>
      </w:r>
      <w:r>
        <w:tab/>
        <w:t>Ilustrácia chybnej konfigurácie inštancií komponentov</w:t>
      </w:r>
      <w:bookmarkEnd w:id="98"/>
    </w:p>
    <w:p w14:paraId="4D16E88E" w14:textId="60CDF42A" w:rsidR="00097161" w:rsidRDefault="00F410E5" w:rsidP="00235771">
      <w:r>
        <w:t xml:space="preserve">V druhom kroku </w:t>
      </w:r>
      <w:r w:rsidR="00594C01">
        <w:t>analyzujeme</w:t>
      </w:r>
      <w:r>
        <w:t xml:space="preserve"> </w:t>
      </w:r>
      <w:r w:rsidR="005F7689">
        <w:t xml:space="preserve">samotný </w:t>
      </w:r>
      <w:r>
        <w:t xml:space="preserve">zdrojový kód. </w:t>
      </w:r>
      <w:r w:rsidR="00097161">
        <w:t>Na</w:t>
      </w:r>
      <w:r>
        <w:t xml:space="preserve"> analýzu zdrojového kódu </w:t>
      </w:r>
      <w:r w:rsidR="00594C01">
        <w:t xml:space="preserve">nestačí </w:t>
      </w:r>
      <w:r>
        <w:t>jednoduché vyhľadávanie vzoriek v texte.</w:t>
      </w:r>
      <w:r w:rsidR="00097161">
        <w:t xml:space="preserve"> Napísaný text</w:t>
      </w:r>
      <w:r>
        <w:t xml:space="preserve"> </w:t>
      </w:r>
      <w:r w:rsidR="00097161">
        <w:t>p</w:t>
      </w:r>
      <w:r w:rsidR="00594C01">
        <w:t xml:space="preserve">otrebujeme </w:t>
      </w:r>
      <w:r>
        <w:t>komplexne analy</w:t>
      </w:r>
      <w:r w:rsidR="00097161">
        <w:t>zovať ako syntax C</w:t>
      </w:r>
      <w:r w:rsidR="005D3602">
        <w:t>++ programu, rovnako ako to robia kompilátory.</w:t>
      </w:r>
    </w:p>
    <w:p w14:paraId="1E44503A" w14:textId="7462D989" w:rsidR="00097161" w:rsidRDefault="00594C01" w:rsidP="00235771">
      <w:r>
        <w:t>Na takú analýzu</w:t>
      </w:r>
      <w:r w:rsidR="008C2361">
        <w:t xml:space="preserve"> je vhodné vytvoriť abstraktný syntaktický strom (AST). AST je stromová reprezentácia abstraktnej syntaktickej štruktúry zdrojového kódu. Uzly v strome zobrazujú konštruk</w:t>
      </w:r>
      <w:r w:rsidR="00513678">
        <w:t>ciu</w:t>
      </w:r>
      <w:r w:rsidR="00097161">
        <w:t>,</w:t>
      </w:r>
      <w:r w:rsidR="008C2361">
        <w:t xml:space="preserve"> ak</w:t>
      </w:r>
      <w:r w:rsidR="00513678">
        <w:t>ú</w:t>
      </w:r>
      <w:r w:rsidR="008C2361">
        <w:t xml:space="preserve"> programátor použil. </w:t>
      </w:r>
      <w:r w:rsidR="00513678" w:rsidRPr="00513678">
        <w:t>Stromu hovoríme abstraktný, pretože</w:t>
      </w:r>
      <w:r w:rsidR="008C2361">
        <w:t xml:space="preserve"> v </w:t>
      </w:r>
      <w:r w:rsidR="00513678">
        <w:t>ňom</w:t>
      </w:r>
      <w:r w:rsidR="008C2361">
        <w:t xml:space="preserve"> nepotrebujeme </w:t>
      </w:r>
      <w:r w:rsidR="00513678">
        <w:t xml:space="preserve">poznať </w:t>
      </w:r>
      <w:r w:rsidR="006E47D7">
        <w:t>všetky detaily</w:t>
      </w:r>
      <w:r w:rsidR="008C2361">
        <w:t xml:space="preserve">. Pre vytvorenie AST </w:t>
      </w:r>
      <w:r w:rsidR="00F65C2F">
        <w:t>potrebujeme</w:t>
      </w:r>
      <w:r w:rsidR="008C2361">
        <w:t xml:space="preserve"> lexikáln</w:t>
      </w:r>
      <w:r>
        <w:t xml:space="preserve">y analyzátor (angl. </w:t>
      </w:r>
      <w:proofErr w:type="spellStart"/>
      <w:r>
        <w:t>lexer</w:t>
      </w:r>
      <w:proofErr w:type="spellEnd"/>
      <w:r>
        <w:t>)</w:t>
      </w:r>
      <w:r w:rsidR="00097161">
        <w:t>, pomocou</w:t>
      </w:r>
      <w:r w:rsidR="008C2361">
        <w:t xml:space="preserve"> ktorého </w:t>
      </w:r>
      <w:r>
        <w:t>skenujeme</w:t>
      </w:r>
      <w:r w:rsidR="008C2361">
        <w:t xml:space="preserve"> zdrojový kód a</w:t>
      </w:r>
      <w:r>
        <w:t xml:space="preserve"> označujeme </w:t>
      </w:r>
      <w:r w:rsidR="008C2361">
        <w:t>v ňom symboly</w:t>
      </w:r>
      <w:r w:rsidR="00097161">
        <w:t>,</w:t>
      </w:r>
      <w:r w:rsidR="008C2361">
        <w:t xml:space="preserve"> ak splnia podmienky napísané regulárnymi výrazmi. </w:t>
      </w:r>
    </w:p>
    <w:p w14:paraId="5D94BF06" w14:textId="79B2501F" w:rsidR="0060708B" w:rsidRDefault="008C2361" w:rsidP="00235771">
      <w:r>
        <w:t xml:space="preserve">Druhou zložkou vytvorenia AST </w:t>
      </w:r>
      <w:r w:rsidR="00594C01">
        <w:t xml:space="preserve">je </w:t>
      </w:r>
      <w:proofErr w:type="spellStart"/>
      <w:r>
        <w:t>parser</w:t>
      </w:r>
      <w:proofErr w:type="spellEnd"/>
      <w:r>
        <w:t xml:space="preserve">, ktorý </w:t>
      </w:r>
      <w:r w:rsidR="007F0A9B">
        <w:t xml:space="preserve">prechádza zdrojovým kódom a získava symboly zdrojového kódu. Tieto symboly sú označené za terminály gramatiky. Pridávaním gramatický pravidiel a ich kombináciou sme vytvorili gramatiku jazyka C++ používaného pre programovanie Arduino zariadení. </w:t>
      </w:r>
      <w:r w:rsidR="00A021EA">
        <w:t>Pri prechode</w:t>
      </w:r>
      <w:r w:rsidR="007F0A9B">
        <w:t xml:space="preserve"> zdrojovým kódom vyhľadáva gramatické pravidlá z nami vytvorenej špecifikácie</w:t>
      </w:r>
      <w:r w:rsidR="006E47D7">
        <w:t>. V</w:t>
      </w:r>
      <w:r w:rsidR="007F0A9B">
        <w:t xml:space="preserve">ýsledný prechod môžeme </w:t>
      </w:r>
      <w:r w:rsidR="00A021EA">
        <w:t>zobraziť</w:t>
      </w:r>
      <w:r w:rsidR="007F0A9B">
        <w:t xml:space="preserve"> ako strom</w:t>
      </w:r>
      <w:r>
        <w:t>.</w:t>
      </w:r>
      <w:r w:rsidR="007F0A9B">
        <w:t xml:space="preserve"> Pri nájdení správnych gramatických pravidiel sa okrem prechodu vykoná aj nami zadaný kód, ktorý extrahuje metadáta zo zdrojového kódu. </w:t>
      </w:r>
      <w:r w:rsidR="0028045C">
        <w:t>Nasledujúci obrázok ilustruje AST</w:t>
      </w:r>
      <w:r w:rsidR="00594C01">
        <w:t xml:space="preserve"> vytvorený z jednoduchého zdrojového kódu</w:t>
      </w:r>
      <w:r w:rsidR="0028045C">
        <w:t>.</w:t>
      </w:r>
    </w:p>
    <w:p w14:paraId="7C8413E6" w14:textId="77777777" w:rsidR="0028045C" w:rsidRDefault="0028045C" w:rsidP="0028045C">
      <w:pPr>
        <w:pStyle w:val="Obrzok"/>
      </w:pPr>
      <w:r>
        <w:lastRenderedPageBreak/>
        <w:drawing>
          <wp:inline distT="0" distB="0" distL="0" distR="0" wp14:anchorId="78959830" wp14:editId="2478265C">
            <wp:extent cx="5244165" cy="2719826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53" cy="275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F58DD" w14:textId="43F5D412" w:rsidR="00F928B9" w:rsidRDefault="0028045C" w:rsidP="00FE0A9C">
      <w:pPr>
        <w:pStyle w:val="ObrazokPopis"/>
      </w:pPr>
      <w:bookmarkStart w:id="99" w:name="_Toc512360102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22</w:t>
      </w:r>
      <w:r w:rsidR="006A57B3">
        <w:rPr>
          <w:noProof/>
        </w:rPr>
        <w:fldChar w:fldCharType="end"/>
      </w:r>
      <w:r>
        <w:tab/>
        <w:t>Ilustrácia AST (vpravo) zo zdrojového kódu (vľavo)</w:t>
      </w:r>
      <w:bookmarkEnd w:id="99"/>
    </w:p>
    <w:p w14:paraId="2DA9E9C8" w14:textId="77777777" w:rsidR="00F928B9" w:rsidRPr="00F928B9" w:rsidRDefault="00F928B9" w:rsidP="00F928B9">
      <w:pPr>
        <w:pStyle w:val="ZPNormalnyText"/>
      </w:pPr>
    </w:p>
    <w:p w14:paraId="4D9FCCF0" w14:textId="075E9617" w:rsidR="00F67A06" w:rsidRDefault="0028045C" w:rsidP="00235771">
      <w:r>
        <w:t xml:space="preserve">Vytvorili sme </w:t>
      </w:r>
      <w:proofErr w:type="spellStart"/>
      <w:r>
        <w:t>lexer</w:t>
      </w:r>
      <w:proofErr w:type="spellEnd"/>
      <w:r>
        <w:t xml:space="preserve">, ktorý pre znaky nájdené v zdrojovom kóde vytvorí symbol triedy </w:t>
      </w:r>
      <w:proofErr w:type="spellStart"/>
      <w:r w:rsidRPr="0028045C">
        <w:rPr>
          <w:rFonts w:ascii="Courier New" w:hAnsi="Courier New" w:cs="Courier New"/>
        </w:rPr>
        <w:t>sym</w:t>
      </w:r>
      <w:proofErr w:type="spellEnd"/>
      <w:r w:rsidR="002A351F">
        <w:rPr>
          <w:rFonts w:ascii="Courier New" w:hAnsi="Courier New" w:cs="Courier New"/>
        </w:rPr>
        <w:t xml:space="preserve"> </w:t>
      </w:r>
      <w:r w:rsidR="002A351F" w:rsidRPr="002A351F">
        <w:t xml:space="preserve">(napr. </w:t>
      </w:r>
      <w:r w:rsidR="002A351F" w:rsidRPr="002A351F">
        <w:rPr>
          <w:rFonts w:ascii="Courier New" w:hAnsi="Courier New" w:cs="Courier New"/>
        </w:rPr>
        <w:t>WHILE</w:t>
      </w:r>
      <w:r w:rsidR="002A351F" w:rsidRPr="002A351F">
        <w:t xml:space="preserve">, </w:t>
      </w:r>
      <w:r w:rsidR="002A351F" w:rsidRPr="002A351F">
        <w:rPr>
          <w:rFonts w:ascii="Courier New" w:hAnsi="Courier New" w:cs="Courier New"/>
        </w:rPr>
        <w:t>IF</w:t>
      </w:r>
      <w:r w:rsidR="002A351F" w:rsidRPr="002A351F">
        <w:t>,</w:t>
      </w:r>
      <w:r w:rsidR="002A351F">
        <w:rPr>
          <w:rFonts w:ascii="Courier New" w:hAnsi="Courier New" w:cs="Courier New"/>
        </w:rPr>
        <w:t xml:space="preserve"> STRING</w:t>
      </w:r>
      <w:r w:rsidR="002A351F" w:rsidRPr="002A351F">
        <w:t xml:space="preserve"> </w:t>
      </w:r>
      <w:r w:rsidR="002A351F">
        <w:t>a pod.</w:t>
      </w:r>
      <w:r w:rsidR="002A351F" w:rsidRPr="002A351F">
        <w:t>)</w:t>
      </w:r>
      <w:r>
        <w:t xml:space="preserve">. </w:t>
      </w:r>
      <w:r w:rsidR="00C00635">
        <w:t>Podľa dostupnej špecifikácie</w:t>
      </w:r>
      <w:r w:rsidR="00F67A06">
        <w:t xml:space="preserve"> syntaxe pre C</w:t>
      </w:r>
      <w:r w:rsidR="00C00635">
        <w:t xml:space="preserve">++ sme vytvorili gramatiku, ktorou </w:t>
      </w:r>
      <w:r w:rsidR="00594C01">
        <w:t xml:space="preserve">analyzujeme </w:t>
      </w:r>
      <w:r>
        <w:t>prečítané symboly a prejdeme cel</w:t>
      </w:r>
      <w:r w:rsidR="00F67A06">
        <w:t>ý</w:t>
      </w:r>
      <w:r>
        <w:t xml:space="preserve"> súbor zdrojového kódu</w:t>
      </w:r>
      <w:r w:rsidR="00C00635">
        <w:t>.</w:t>
      </w:r>
      <w:r>
        <w:t xml:space="preserve"> </w:t>
      </w:r>
      <w:proofErr w:type="spellStart"/>
      <w:r>
        <w:t>Parser</w:t>
      </w:r>
      <w:proofErr w:type="spellEnd"/>
      <w:r>
        <w:t xml:space="preserve"> pri prechode zdrojovým kódom zaznamenáva nájdené konštrukty a uchováva ich vo svojej reprezentácii AST. </w:t>
      </w:r>
    </w:p>
    <w:p w14:paraId="6F251511" w14:textId="517CB800" w:rsidR="00F67A06" w:rsidRDefault="0028045C" w:rsidP="00235771">
      <w:r>
        <w:t xml:space="preserve">Pri používaní už existujúcich funkcií a tried </w:t>
      </w:r>
      <w:proofErr w:type="spellStart"/>
      <w:r>
        <w:t>parser</w:t>
      </w:r>
      <w:proofErr w:type="spellEnd"/>
      <w:r>
        <w:t xml:space="preserve"> skontroluje typové priradenia parametrov a v</w:t>
      </w:r>
      <w:r w:rsidR="00594C01">
        <w:t> prípade nezrovnalost</w:t>
      </w:r>
      <w:r w:rsidR="00F67A06">
        <w:t>í</w:t>
      </w:r>
      <w:r w:rsidR="00594C01">
        <w:t xml:space="preserve"> upozorní</w:t>
      </w:r>
      <w:r>
        <w:t xml:space="preserve"> programátora. Po prechode zdrojovým kódom máme k</w:t>
      </w:r>
      <w:r w:rsidR="00807598">
        <w:t> </w:t>
      </w:r>
      <w:r>
        <w:t>dispozícii</w:t>
      </w:r>
      <w:r w:rsidR="00807598">
        <w:t xml:space="preserve"> metadáta zdrojového kódu. Metadátami rozumieme</w:t>
      </w:r>
      <w:r>
        <w:t xml:space="preserve"> zoznam všetký</w:t>
      </w:r>
      <w:r w:rsidR="00807598">
        <w:t xml:space="preserve">ch premenných, funkcií, tried, </w:t>
      </w:r>
      <w:r>
        <w:t>importov použitých v</w:t>
      </w:r>
      <w:r w:rsidR="00807598">
        <w:t> </w:t>
      </w:r>
      <w:r>
        <w:t>programe</w:t>
      </w:r>
      <w:r w:rsidR="00807598">
        <w:t xml:space="preserve"> a pod.</w:t>
      </w:r>
    </w:p>
    <w:p w14:paraId="1A9DCD33" w14:textId="0CB4A130" w:rsidR="00DC7873" w:rsidRDefault="0028045C" w:rsidP="003A7B74">
      <w:r>
        <w:t>Pomocou takto získaných informácií overíme priradenie udalostí v</w:t>
      </w:r>
      <w:r w:rsidR="00594C01">
        <w:t> </w:t>
      </w:r>
      <w:r>
        <w:t>inštanciách</w:t>
      </w:r>
      <w:r w:rsidR="00594C01">
        <w:t xml:space="preserve"> komponentov</w:t>
      </w:r>
      <w:r>
        <w:t xml:space="preserve">. </w:t>
      </w:r>
      <w:r w:rsidR="00594C01">
        <w:t>Kontrolujeme</w:t>
      </w:r>
      <w:r w:rsidR="00F67A06">
        <w:t>,</w:t>
      </w:r>
      <w:r w:rsidR="00594C01">
        <w:t xml:space="preserve"> </w:t>
      </w:r>
      <w:r>
        <w:t>či priradené funkcie existujú v zdrojovom kóde. Okrem toho overíme existenciu API volaní na inštanciách komponentov a existenciu potrebného importu generovanej knižnice.</w:t>
      </w:r>
    </w:p>
    <w:p w14:paraId="651E854B" w14:textId="5F9CDB73" w:rsidR="00775A87" w:rsidRDefault="008A4A0A" w:rsidP="00775A87">
      <w:pPr>
        <w:pStyle w:val="Nadpis3"/>
      </w:pPr>
      <w:bookmarkStart w:id="100" w:name="_Toc512360073"/>
      <w:r>
        <w:t>Voliteľné</w:t>
      </w:r>
      <w:r w:rsidR="0086154F">
        <w:t xml:space="preserve"> </w:t>
      </w:r>
      <w:r w:rsidR="00315E84">
        <w:t>prostredi</w:t>
      </w:r>
      <w:r>
        <w:t>e</w:t>
      </w:r>
      <w:r w:rsidR="0086154F">
        <w:t xml:space="preserve"> pre programátora</w:t>
      </w:r>
      <w:bookmarkEnd w:id="100"/>
    </w:p>
    <w:p w14:paraId="345E998E" w14:textId="60AC1D50" w:rsidR="00D96C56" w:rsidRDefault="00351FF4" w:rsidP="00396266">
      <w:r>
        <w:t>Na grafickú vizualizáciu</w:t>
      </w:r>
      <w:r w:rsidR="00BF4FD8">
        <w:t xml:space="preserve"> integrovaného vývojového prostredia sme využili knižnicu </w:t>
      </w:r>
      <w:proofErr w:type="spellStart"/>
      <w:r w:rsidR="00BF4FD8">
        <w:t>DockingFrames</w:t>
      </w:r>
      <w:proofErr w:type="spellEnd"/>
      <w:r w:rsidR="00BF4FD8">
        <w:t xml:space="preserve">. Táto knižnica pri inicializácii potrebuje grafické komponenty (záložky) a ich rozloženie pri spustení. Knižnica počas spustenia podporuje </w:t>
      </w:r>
      <w:r>
        <w:t>úpravu</w:t>
      </w:r>
      <w:r w:rsidR="00BF4FD8">
        <w:t xml:space="preserve"> </w:t>
      </w:r>
      <w:r>
        <w:t>rozloženia</w:t>
      </w:r>
      <w:r w:rsidR="00BF4FD8">
        <w:t xml:space="preserve"> </w:t>
      </w:r>
      <w:r w:rsidR="005B51AB">
        <w:t xml:space="preserve">záložiek </w:t>
      </w:r>
      <w:r w:rsidR="00BF4FD8">
        <w:t xml:space="preserve">programátorom. </w:t>
      </w:r>
    </w:p>
    <w:p w14:paraId="27195CFC" w14:textId="25DB893C" w:rsidR="00D96C56" w:rsidRDefault="00862A80" w:rsidP="00396266">
      <w:r w:rsidRPr="00862A80">
        <w:lastRenderedPageBreak/>
        <w:t xml:space="preserve">Za účelom dosiahnutia voliteľného </w:t>
      </w:r>
      <w:r w:rsidR="00315E84">
        <w:t>prostredia</w:t>
      </w:r>
      <w:r w:rsidRPr="00862A80">
        <w:t xml:space="preserve"> pre programátora sme potrebovali zabezpečiť</w:t>
      </w:r>
      <w:r w:rsidR="00D96C56">
        <w:t>,</w:t>
      </w:r>
      <w:r w:rsidR="00BF4FD8">
        <w:t xml:space="preserve"> aby </w:t>
      </w:r>
      <w:r>
        <w:t>s</w:t>
      </w:r>
      <w:r w:rsidRPr="00862A80">
        <w:t>a načítalo rovnaké rozloženie, ako</w:t>
      </w:r>
      <w:r>
        <w:t xml:space="preserve"> programátor naposledy nastavil</w:t>
      </w:r>
      <w:r w:rsidR="00BF4FD8">
        <w:t>. To zabezpečíme</w:t>
      </w:r>
      <w:r w:rsidR="005B51AB">
        <w:t xml:space="preserve"> uložením rozloženia a načítaním pri opätovn</w:t>
      </w:r>
      <w:r w:rsidR="00594C01">
        <w:t xml:space="preserve">om spustení. </w:t>
      </w:r>
    </w:p>
    <w:p w14:paraId="724B11E1" w14:textId="1310F30F" w:rsidR="005B51AB" w:rsidRDefault="00594C01" w:rsidP="00396266">
      <w:r>
        <w:t>Uloženie rozloženia</w:t>
      </w:r>
      <w:r w:rsidR="005B51AB">
        <w:t xml:space="preserve"> bude spracované pri zatváraní integrovaného vývojového prostredia. Rozloženie </w:t>
      </w:r>
      <w:r>
        <w:t>uložené</w:t>
      </w:r>
      <w:r w:rsidR="005B51AB">
        <w:t xml:space="preserve"> v XML súbore </w:t>
      </w:r>
      <w:r>
        <w:t>obsahuje</w:t>
      </w:r>
      <w:r w:rsidR="005B51AB">
        <w:t xml:space="preserve"> informácie o zá</w:t>
      </w:r>
      <w:r>
        <w:t>ložkách a ich presnom umiestnení</w:t>
      </w:r>
      <w:r w:rsidR="005B51AB">
        <w:t xml:space="preserve">, ktoré </w:t>
      </w:r>
      <w:r>
        <w:t xml:space="preserve">sme získali </w:t>
      </w:r>
      <w:r w:rsidR="005B51AB">
        <w:t xml:space="preserve">pomocou aplikačného rozhrania knižnice </w:t>
      </w:r>
      <w:proofErr w:type="spellStart"/>
      <w:r w:rsidR="005B51AB">
        <w:t>DockingFrames</w:t>
      </w:r>
      <w:proofErr w:type="spellEnd"/>
      <w:r w:rsidR="005B51AB">
        <w:t xml:space="preserve">, konkrétne </w:t>
      </w:r>
      <w:r>
        <w:t xml:space="preserve">inštanciou triedy </w:t>
      </w:r>
      <w:proofErr w:type="spellStart"/>
      <w:r w:rsidR="005B51AB" w:rsidRPr="00594C01">
        <w:rPr>
          <w:rFonts w:ascii="Courier New" w:hAnsi="Courier New" w:cs="Courier New"/>
        </w:rPr>
        <w:t>CControl</w:t>
      </w:r>
      <w:proofErr w:type="spellEnd"/>
      <w:r w:rsidR="005B51AB">
        <w:t>.</w:t>
      </w:r>
    </w:p>
    <w:p w14:paraId="51015352" w14:textId="0333FB27" w:rsidR="005B51AB" w:rsidRDefault="005B51AB" w:rsidP="00396266">
      <w:r>
        <w:t>Pre integrované vývojové prostredie sme pripravil</w:t>
      </w:r>
      <w:r w:rsidR="00D96C56">
        <w:t>i dve</w:t>
      </w:r>
      <w:r>
        <w:t xml:space="preserve"> rozloženia záložiek, ktoré bude mať používateľ k dispozícii cez menu. Používateľ sa tak môže kedykoľvek vrátiť k prednastaveným roz</w:t>
      </w:r>
      <w:r w:rsidR="00594C01">
        <w:t>loženiam integrovaného vývojové</w:t>
      </w:r>
      <w:r>
        <w:t xml:space="preserve">ho prostredia. Na nasledujúcom obrázku sú </w:t>
      </w:r>
      <w:r w:rsidR="00351FF4">
        <w:t xml:space="preserve">načrtnuté </w:t>
      </w:r>
      <w:r>
        <w:t>nami navrhnuté rozloženia.</w:t>
      </w:r>
    </w:p>
    <w:p w14:paraId="6EEED12A" w14:textId="77777777" w:rsidR="005B51AB" w:rsidRDefault="005B51AB" w:rsidP="005B51AB">
      <w:pPr>
        <w:pStyle w:val="Obrzok"/>
      </w:pPr>
      <w:r>
        <w:drawing>
          <wp:inline distT="0" distB="0" distL="0" distR="0" wp14:anchorId="25B60857" wp14:editId="624A3804">
            <wp:extent cx="5396503" cy="181154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29" cy="181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B2F64" w14:textId="556F70FF" w:rsidR="005B51AB" w:rsidRDefault="005B51AB" w:rsidP="00FE0A9C">
      <w:pPr>
        <w:pStyle w:val="ObrazokPopis"/>
      </w:pPr>
      <w:bookmarkStart w:id="101" w:name="_Toc512360103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23</w:t>
      </w:r>
      <w:r w:rsidR="006A57B3">
        <w:rPr>
          <w:noProof/>
        </w:rPr>
        <w:fldChar w:fldCharType="end"/>
      </w:r>
      <w:r>
        <w:tab/>
      </w:r>
      <w:r w:rsidR="0060708B">
        <w:t>Navrhnuté rozloženia integrovaného vývojového prostredia</w:t>
      </w:r>
      <w:bookmarkEnd w:id="101"/>
    </w:p>
    <w:p w14:paraId="31A93FE7" w14:textId="25F57C1C" w:rsidR="000E1912" w:rsidRDefault="007C3EC6" w:rsidP="000E1912">
      <w:pPr>
        <w:pStyle w:val="Nadpis1"/>
      </w:pPr>
      <w:bookmarkStart w:id="102" w:name="_Toc512360074"/>
      <w:r>
        <w:lastRenderedPageBreak/>
        <w:t>K</w:t>
      </w:r>
      <w:r w:rsidR="000E1912">
        <w:t>omponenty pre ACProg</w:t>
      </w:r>
      <w:bookmarkEnd w:id="102"/>
    </w:p>
    <w:p w14:paraId="1CFB430A" w14:textId="2D7D5E48" w:rsidR="00832643" w:rsidRDefault="005F27DC" w:rsidP="00F221AC">
      <w:r>
        <w:t>V 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 w:rsidR="0012502D">
        <w:t>5</w:t>
      </w:r>
      <w:r>
        <w:fldChar w:fldCharType="end"/>
      </w:r>
      <w:r>
        <w:t>. kapitole sme vysvet</w:t>
      </w:r>
      <w:r w:rsidR="00DD1E18">
        <w:t>lili fungovanie ACProg riešenia a</w:t>
      </w:r>
      <w:r w:rsidR="00EA42A6">
        <w:t xml:space="preserve"> v podkapitole </w:t>
      </w:r>
      <w:r w:rsidR="00EA42A6">
        <w:fldChar w:fldCharType="begin"/>
      </w:r>
      <w:r w:rsidR="00EA42A6">
        <w:instrText xml:space="preserve"> REF _Ref509410869 \r \h </w:instrText>
      </w:r>
      <w:r w:rsidR="00EA42A6">
        <w:fldChar w:fldCharType="separate"/>
      </w:r>
      <w:r w:rsidR="0012502D">
        <w:t>5.3</w:t>
      </w:r>
      <w:r w:rsidR="00EA42A6">
        <w:fldChar w:fldCharType="end"/>
      </w:r>
      <w:r w:rsidR="00EA42A6">
        <w:t xml:space="preserve"> sme </w:t>
      </w:r>
      <w:r w:rsidR="00DD1E18">
        <w:t xml:space="preserve">priblížili typy komponentov. </w:t>
      </w:r>
      <w:r w:rsidR="00E02403">
        <w:t>V úvodnej časti kapitoly</w:t>
      </w:r>
      <w:r w:rsidR="00F221AC">
        <w:t xml:space="preserve"> priblížime spôsob tvorby nových typov komponentov</w:t>
      </w:r>
      <w:r w:rsidR="00E02403">
        <w:t>. V nasledujúcej časti sa budeme venovať novému komunikačnému typu komponentu pre komunikáciu cez 433 MHz.</w:t>
      </w:r>
    </w:p>
    <w:p w14:paraId="42E12832" w14:textId="2AAE3FAB" w:rsidR="00C61BF8" w:rsidRDefault="00474D88" w:rsidP="00F221AC">
      <w:r>
        <w:t xml:space="preserve">Pre vytvorenie nového typu komponentu potrebujeme vytvoriť definičný XML súbor (definition.xml). Definičný súbor </w:t>
      </w:r>
      <w:r w:rsidR="00E02403">
        <w:t xml:space="preserve">obsahuje </w:t>
      </w:r>
      <w:r>
        <w:t xml:space="preserve">nutné </w:t>
      </w:r>
      <w:r w:rsidR="00E02403">
        <w:t xml:space="preserve">popisné </w:t>
      </w:r>
      <w:r>
        <w:t>informácie o novom type komponentu</w:t>
      </w:r>
      <w:r w:rsidR="00C57BA3">
        <w:t>, počnúc jeho názvom a poznámky</w:t>
      </w:r>
      <w:r>
        <w:t xml:space="preserve"> až po implementačné informácie </w:t>
      </w:r>
      <w:r w:rsidR="00C61BF8">
        <w:t>pre generátor zdrojového kódu.</w:t>
      </w:r>
      <w:r w:rsidR="00E02403">
        <w:t xml:space="preserve"> </w:t>
      </w:r>
      <w:r w:rsidR="00C8367F">
        <w:t xml:space="preserve">Pre tvorbu typov komponentov sme sa rozhodli využiť návrhový vzor </w:t>
      </w:r>
      <w:proofErr w:type="spellStart"/>
      <w:r w:rsidR="00C8367F">
        <w:t>View-Controller</w:t>
      </w:r>
      <w:proofErr w:type="spellEnd"/>
      <w:r w:rsidR="00C8367F">
        <w:t xml:space="preserve">, ktorý prehľadne a efektívne rozdeľuje zdrojový kód. </w:t>
      </w:r>
      <w:r w:rsidR="00F221AC">
        <w:t xml:space="preserve">Zdrojový kód pre každý typ komponentu </w:t>
      </w:r>
      <w:r w:rsidR="00A82AE9">
        <w:t>je uložený</w:t>
      </w:r>
      <w:r w:rsidR="00F221AC">
        <w:t xml:space="preserve"> vo vlastnom </w:t>
      </w:r>
      <w:proofErr w:type="spellStart"/>
      <w:r w:rsidR="00F221AC" w:rsidRPr="00F221AC">
        <w:rPr>
          <w:rFonts w:ascii="Courier New" w:hAnsi="Courier New" w:cs="Courier New"/>
        </w:rPr>
        <w:t>namespace</w:t>
      </w:r>
      <w:proofErr w:type="spellEnd"/>
      <w:r w:rsidR="00F221AC" w:rsidRPr="00F221AC">
        <w:t>, ktor</w:t>
      </w:r>
      <w:r w:rsidR="00F221AC">
        <w:t xml:space="preserve">ého názov kopíruje uloženie komponentu v repozitári. </w:t>
      </w:r>
      <w:r w:rsidR="00C8367F">
        <w:t xml:space="preserve">Každý typ komponentu povinne obsahuje </w:t>
      </w:r>
      <w:proofErr w:type="spellStart"/>
      <w:r w:rsidR="00C8367F" w:rsidRPr="00F221AC">
        <w:rPr>
          <w:rFonts w:ascii="Courier New" w:hAnsi="Courier New" w:cs="Courier New"/>
        </w:rPr>
        <w:t>View</w:t>
      </w:r>
      <w:proofErr w:type="spellEnd"/>
      <w:r w:rsidR="00C8367F">
        <w:t xml:space="preserve"> </w:t>
      </w:r>
      <w:r w:rsidR="00E02403">
        <w:t xml:space="preserve">triedu. </w:t>
      </w:r>
      <w:r w:rsidR="00C8367F">
        <w:t>Programátor má</w:t>
      </w:r>
      <w:r w:rsidR="009B703A">
        <w:t xml:space="preserve"> k dispozícii</w:t>
      </w:r>
      <w:r w:rsidR="00C8367F">
        <w:t xml:space="preserve"> inštanciu tejto triedy pre </w:t>
      </w:r>
      <w:r w:rsidR="009B703A">
        <w:t xml:space="preserve">svoj </w:t>
      </w:r>
      <w:r w:rsidR="00C8367F">
        <w:t xml:space="preserve">projekt. Pomocou aplikačného rozhrania môže meniť stavy komponentu alebo čítať aktuálnu hodnotu stavu. Trieda </w:t>
      </w:r>
      <w:proofErr w:type="spellStart"/>
      <w:r w:rsidR="00C8367F" w:rsidRPr="00F221AC">
        <w:rPr>
          <w:rFonts w:ascii="Courier New" w:hAnsi="Courier New" w:cs="Courier New"/>
        </w:rPr>
        <w:t>Controller</w:t>
      </w:r>
      <w:proofErr w:type="spellEnd"/>
      <w:r w:rsidR="00C8367F">
        <w:t xml:space="preserve"> slúži </w:t>
      </w:r>
      <w:r w:rsidR="009B703A">
        <w:t>na</w:t>
      </w:r>
      <w:r w:rsidR="00C8367F">
        <w:t xml:space="preserve"> komplikovanejšiu logickú vrstvu typu komponentu. Riešenie ACProg pre interné plánovanie úloh cyklicky spúšťa obslužné metódy komponentov, ak </w:t>
      </w:r>
      <w:r w:rsidR="00A82AE9">
        <w:t xml:space="preserve">tie </w:t>
      </w:r>
      <w:r w:rsidR="00C8367F">
        <w:t xml:space="preserve">sú povolené. </w:t>
      </w:r>
      <w:r w:rsidR="00A82AE9">
        <w:t>Spomínané</w:t>
      </w:r>
      <w:r w:rsidR="00C8367F">
        <w:t xml:space="preserve"> cyklicky spustiteľné metódy nazývame </w:t>
      </w:r>
      <w:proofErr w:type="spellStart"/>
      <w:r w:rsidR="00C8367F" w:rsidRPr="00F221AC">
        <w:rPr>
          <w:rFonts w:ascii="Courier New" w:hAnsi="Courier New" w:cs="Courier New"/>
        </w:rPr>
        <w:t>looper</w:t>
      </w:r>
      <w:proofErr w:type="spellEnd"/>
      <w:r w:rsidR="00734B05">
        <w:t xml:space="preserve"> a ich nastavenie je potrebné</w:t>
      </w:r>
      <w:r w:rsidR="00C8367F">
        <w:t xml:space="preserve"> v definičnom súbore typu komponentu. </w:t>
      </w:r>
      <w:r w:rsidR="00F221AC">
        <w:t xml:space="preserve">Metóda </w:t>
      </w:r>
      <w:proofErr w:type="spellStart"/>
      <w:r w:rsidR="00F221AC" w:rsidRPr="00F221AC">
        <w:rPr>
          <w:rFonts w:ascii="Courier New" w:hAnsi="Courier New" w:cs="Courier New"/>
        </w:rPr>
        <w:t>looper</w:t>
      </w:r>
      <w:proofErr w:type="spellEnd"/>
      <w:r w:rsidR="00F221AC">
        <w:t xml:space="preserve"> je spravidla implementovaná v triede </w:t>
      </w:r>
      <w:proofErr w:type="spellStart"/>
      <w:r w:rsidR="00F221AC" w:rsidRPr="00F221AC">
        <w:rPr>
          <w:rFonts w:ascii="Courier New" w:hAnsi="Courier New" w:cs="Courier New"/>
        </w:rPr>
        <w:t>Controller</w:t>
      </w:r>
      <w:proofErr w:type="spellEnd"/>
      <w:r w:rsidR="00F221AC">
        <w:t>. Ak by bola trieda</w:t>
      </w:r>
      <w:r w:rsidR="00734B05">
        <w:t>, do ktorej patrí</w:t>
      </w:r>
      <w:r w:rsidR="00F221AC">
        <w:t xml:space="preserve"> </w:t>
      </w:r>
      <w:proofErr w:type="spellStart"/>
      <w:r w:rsidR="00F221AC" w:rsidRPr="00F221AC">
        <w:rPr>
          <w:rFonts w:ascii="Courier New" w:hAnsi="Courier New" w:cs="Courier New"/>
        </w:rPr>
        <w:t>looper</w:t>
      </w:r>
      <w:proofErr w:type="spellEnd"/>
      <w:r w:rsidR="00F221AC">
        <w:t xml:space="preserve"> vo </w:t>
      </w:r>
      <w:proofErr w:type="spellStart"/>
      <w:r w:rsidR="00F221AC" w:rsidRPr="00F221AC">
        <w:rPr>
          <w:rFonts w:ascii="Courier New" w:hAnsi="Courier New" w:cs="Courier New"/>
        </w:rPr>
        <w:t>View</w:t>
      </w:r>
      <w:proofErr w:type="spellEnd"/>
      <w:r w:rsidR="00734B05">
        <w:rPr>
          <w:rFonts w:ascii="Courier New" w:hAnsi="Courier New" w:cs="Courier New"/>
        </w:rPr>
        <w:t>,</w:t>
      </w:r>
      <w:r w:rsidR="00F221AC">
        <w:t xml:space="preserve"> tak by k nej mohol programátor pristupovať a negatívne tak ovplyvňovať beh projektu. </w:t>
      </w:r>
      <w:r w:rsidR="0043256A">
        <w:t xml:space="preserve">Typy komponentov obsahujúce udalosti potrebujú v zdrojovom kóde triedy </w:t>
      </w:r>
      <w:proofErr w:type="spellStart"/>
      <w:r w:rsidR="0043256A" w:rsidRPr="00734B05">
        <w:rPr>
          <w:rFonts w:ascii="Courier New" w:hAnsi="Courier New" w:cs="Courier New"/>
        </w:rPr>
        <w:t>Controller</w:t>
      </w:r>
      <w:proofErr w:type="spellEnd"/>
      <w:r w:rsidR="0043256A">
        <w:t xml:space="preserve"> definovať udalosti ako verejné inštančné premenné typu </w:t>
      </w:r>
      <w:proofErr w:type="spellStart"/>
      <w:r w:rsidR="0043256A" w:rsidRPr="0043256A">
        <w:rPr>
          <w:rFonts w:ascii="Courier New" w:hAnsi="Courier New" w:cs="Courier New"/>
        </w:rPr>
        <w:t>ACPEventHandler</w:t>
      </w:r>
      <w:proofErr w:type="spellEnd"/>
      <w:r w:rsidR="00161361">
        <w:t>.</w:t>
      </w:r>
      <w:r w:rsidR="00161361" w:rsidRPr="00161361">
        <w:t xml:space="preserve"> </w:t>
      </w:r>
      <w:r w:rsidR="00161361">
        <w:t>Do inštančných premenných generátor vloží názvy obslužných tried pri generovaní</w:t>
      </w:r>
      <w:r w:rsidR="0043256A">
        <w:t>.</w:t>
      </w:r>
      <w:r w:rsidR="00161361">
        <w:t xml:space="preserve"> Pre vyvolanie udalosti stačí</w:t>
      </w:r>
      <w:r w:rsidR="00734B05">
        <w:t>,</w:t>
      </w:r>
      <w:r w:rsidR="00161361">
        <w:t xml:space="preserve"> ak zavoláme triedu typu </w:t>
      </w:r>
      <w:proofErr w:type="spellStart"/>
      <w:r w:rsidR="00161361" w:rsidRPr="0043256A">
        <w:rPr>
          <w:rFonts w:ascii="Courier New" w:hAnsi="Courier New" w:cs="Courier New"/>
        </w:rPr>
        <w:t>ACPEventHandler</w:t>
      </w:r>
      <w:proofErr w:type="spellEnd"/>
      <w:r w:rsidR="00161361">
        <w:t>.</w:t>
      </w:r>
      <w:r w:rsidR="0043256A">
        <w:t xml:space="preserve"> V definičnom súbore potrebujeme </w:t>
      </w:r>
      <w:r w:rsidR="00734B05">
        <w:t xml:space="preserve">tiež </w:t>
      </w:r>
      <w:r w:rsidR="0043256A">
        <w:t>zadefinovať udalosti. Nasledujúci zdrojový kód predstavuje definičný XML súbor pre typ komponentu digitálneho vstupu.</w:t>
      </w:r>
    </w:p>
    <w:p w14:paraId="0628EF4A" w14:textId="77777777" w:rsidR="0043256A" w:rsidRPr="0043256A" w:rsidRDefault="0043256A" w:rsidP="0043256A">
      <w:pPr>
        <w:pStyle w:val="ObrzokZdrojovkd"/>
      </w:pPr>
      <w:r w:rsidRPr="0043256A">
        <w:t>&lt;component-type name="acp.common.digital_input_pin"&gt;</w:t>
      </w:r>
    </w:p>
    <w:p w14:paraId="6B70AC1E" w14:textId="77777777" w:rsidR="0043256A" w:rsidRPr="0043256A" w:rsidRDefault="0043256A" w:rsidP="0043256A">
      <w:pPr>
        <w:pStyle w:val="ObrzokZdrojovkd"/>
      </w:pPr>
      <w:r w:rsidRPr="0043256A">
        <w:tab/>
        <w:t>&lt;description&gt;Simple digital input pin.&lt;/description&gt;</w:t>
      </w:r>
    </w:p>
    <w:p w14:paraId="5C87EA9D" w14:textId="5E436AC4" w:rsidR="0043256A" w:rsidRPr="00161361" w:rsidRDefault="0043256A" w:rsidP="0043256A">
      <w:pPr>
        <w:pStyle w:val="ObrzokZdrojovkd"/>
        <w:rPr>
          <w:i/>
        </w:rPr>
      </w:pPr>
      <w:r w:rsidRPr="0043256A">
        <w:tab/>
        <w:t>&lt;</w:t>
      </w:r>
      <w:r w:rsidRPr="00161361">
        <w:rPr>
          <w:b/>
        </w:rPr>
        <w:t>view</w:t>
      </w:r>
      <w:r w:rsidRPr="0043256A">
        <w:t>&gt;</w:t>
      </w:r>
      <w:r w:rsidR="00161361">
        <w:t xml:space="preserve"> </w:t>
      </w:r>
      <w:r w:rsidR="00161361" w:rsidRPr="00161361">
        <w:rPr>
          <w:i/>
        </w:rPr>
        <w:t>&lt;!-- Trieda View --&gt;</w:t>
      </w:r>
    </w:p>
    <w:p w14:paraId="654082A4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&lt;includes&gt;</w:t>
      </w:r>
    </w:p>
    <w:p w14:paraId="76E0C636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&lt;include&gt;DigitalInputPin.h&lt;/include&gt;</w:t>
      </w:r>
    </w:p>
    <w:p w14:paraId="2820F064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&lt;/includes&gt;</w:t>
      </w:r>
    </w:p>
    <w:p w14:paraId="12B30007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&lt;class&gt;acp_common_dip::TDigitalInputPin&lt;/class&gt;</w:t>
      </w:r>
    </w:p>
    <w:p w14:paraId="7814BBE5" w14:textId="77777777" w:rsidR="0043256A" w:rsidRPr="0043256A" w:rsidRDefault="0043256A" w:rsidP="0043256A">
      <w:pPr>
        <w:pStyle w:val="ObrzokZdrojovkd"/>
      </w:pPr>
      <w:r w:rsidRPr="0043256A">
        <w:lastRenderedPageBreak/>
        <w:tab/>
      </w:r>
      <w:r w:rsidRPr="0043256A">
        <w:tab/>
        <w:t>&lt;constructor-args&gt;</w:t>
      </w:r>
    </w:p>
    <w:p w14:paraId="4E79389A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&lt;arg type="autogenerated"&gt;controller&lt;/arg&gt;</w:t>
      </w:r>
    </w:p>
    <w:p w14:paraId="1B7D41E4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&lt;/constructor-args&gt;</w:t>
      </w:r>
    </w:p>
    <w:p w14:paraId="2F55886B" w14:textId="77777777" w:rsidR="0043256A" w:rsidRPr="0043256A" w:rsidRDefault="0043256A" w:rsidP="0043256A">
      <w:pPr>
        <w:pStyle w:val="ObrzokZdrojovkd"/>
      </w:pPr>
      <w:r w:rsidRPr="0043256A">
        <w:tab/>
        <w:t>&lt;/view&gt;</w:t>
      </w:r>
    </w:p>
    <w:p w14:paraId="7F5F3A5F" w14:textId="057AE211" w:rsidR="0043256A" w:rsidRPr="0043256A" w:rsidRDefault="0043256A" w:rsidP="0043256A">
      <w:pPr>
        <w:pStyle w:val="ObrzokZdrojovkd"/>
      </w:pPr>
      <w:r w:rsidRPr="0043256A">
        <w:tab/>
        <w:t>&lt;</w:t>
      </w:r>
      <w:r w:rsidRPr="00161361">
        <w:rPr>
          <w:b/>
        </w:rPr>
        <w:t>controller</w:t>
      </w:r>
      <w:r w:rsidRPr="0043256A">
        <w:t>&gt;</w:t>
      </w:r>
      <w:r w:rsidR="00161361">
        <w:t xml:space="preserve"> </w:t>
      </w:r>
      <w:r w:rsidR="00161361" w:rsidRPr="00161361">
        <w:rPr>
          <w:i/>
        </w:rPr>
        <w:t>&lt;!-- Trieda Controller --&gt;</w:t>
      </w:r>
    </w:p>
    <w:p w14:paraId="034F55FC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&lt;includes&gt;</w:t>
      </w:r>
    </w:p>
    <w:p w14:paraId="15A2679C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&lt;include&gt;DigitalInputPin.h&lt;/include&gt;</w:t>
      </w:r>
    </w:p>
    <w:p w14:paraId="126D94F5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&lt;/includes&gt;</w:t>
      </w:r>
    </w:p>
    <w:p w14:paraId="10F837D9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&lt;class&gt;acp_common_dip::DigitalInputPinController&lt;/class&gt;</w:t>
      </w:r>
    </w:p>
    <w:p w14:paraId="1D834631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&lt;constructor-args&gt;</w:t>
      </w:r>
    </w:p>
    <w:p w14:paraId="50288EC8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&lt;arg type="property"&gt;Pin&lt;/arg&gt;</w:t>
      </w:r>
    </w:p>
    <w:p w14:paraId="6BCB61E2" w14:textId="3D48E768" w:rsidR="0043256A" w:rsidRPr="0043256A" w:rsidRDefault="0043256A" w:rsidP="00161361">
      <w:pPr>
        <w:pStyle w:val="ObrzokZdrojovkd"/>
      </w:pPr>
      <w:r w:rsidRPr="0043256A">
        <w:tab/>
      </w:r>
      <w:r w:rsidRPr="0043256A">
        <w:tab/>
      </w:r>
      <w:r w:rsidRPr="0043256A">
        <w:tab/>
        <w:t>&lt;arg type="property"&gt;InvertedLogic&lt;/arg&gt;</w:t>
      </w:r>
    </w:p>
    <w:p w14:paraId="74771382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&lt;/constructor-args&gt;</w:t>
      </w:r>
    </w:p>
    <w:p w14:paraId="0703EC4F" w14:textId="77777777" w:rsidR="00161361" w:rsidRPr="0043256A" w:rsidRDefault="0043256A" w:rsidP="00161361">
      <w:pPr>
        <w:pStyle w:val="ObrzokZdrojovkd"/>
      </w:pPr>
      <w:r w:rsidRPr="0043256A">
        <w:tab/>
        <w:t>&lt;/controller&gt;</w:t>
      </w:r>
    </w:p>
    <w:p w14:paraId="3C8D510A" w14:textId="29DBACF7" w:rsidR="00161361" w:rsidRPr="0043256A" w:rsidRDefault="00161361" w:rsidP="00161361">
      <w:pPr>
        <w:pStyle w:val="ObrzokZdrojovkd"/>
      </w:pPr>
      <w:r w:rsidRPr="0043256A">
        <w:tab/>
        <w:t>&lt;</w:t>
      </w:r>
      <w:r w:rsidRPr="00161361">
        <w:rPr>
          <w:b/>
        </w:rPr>
        <w:t>loopers</w:t>
      </w:r>
      <w:r w:rsidRPr="0043256A">
        <w:t>&gt;</w:t>
      </w:r>
      <w:r>
        <w:t xml:space="preserve"> </w:t>
      </w:r>
      <w:r w:rsidRPr="00161361">
        <w:rPr>
          <w:i/>
        </w:rPr>
        <w:t>&lt;!</w:t>
      </w:r>
      <w:r>
        <w:rPr>
          <w:i/>
        </w:rPr>
        <w:t xml:space="preserve">-- Metódy looper v triede </w:t>
      </w:r>
      <w:r w:rsidRPr="00161361">
        <w:rPr>
          <w:i/>
        </w:rPr>
        <w:t>Controller --&gt;</w:t>
      </w:r>
    </w:p>
    <w:p w14:paraId="146ACB45" w14:textId="77777777" w:rsidR="00161361" w:rsidRPr="0043256A" w:rsidRDefault="00161361" w:rsidP="00161361">
      <w:pPr>
        <w:pStyle w:val="ObrzokZdrojovkd"/>
      </w:pPr>
      <w:r w:rsidRPr="0043256A">
        <w:tab/>
      </w:r>
      <w:r w:rsidRPr="0043256A">
        <w:tab/>
        <w:t>&lt;looper&gt;</w:t>
      </w:r>
    </w:p>
    <w:p w14:paraId="6004D95A" w14:textId="77777777" w:rsidR="00161361" w:rsidRPr="0043256A" w:rsidRDefault="00161361" w:rsidP="00161361">
      <w:pPr>
        <w:pStyle w:val="ObrzokZdrojovkd"/>
      </w:pPr>
      <w:r w:rsidRPr="0043256A">
        <w:tab/>
      </w:r>
      <w:r w:rsidRPr="0043256A">
        <w:tab/>
      </w:r>
      <w:r w:rsidRPr="0043256A">
        <w:tab/>
        <w:t>&lt;method&gt;readLooper&lt;/method&gt;</w:t>
      </w:r>
    </w:p>
    <w:p w14:paraId="35132FE2" w14:textId="77777777" w:rsidR="00161361" w:rsidRPr="0043256A" w:rsidRDefault="00161361" w:rsidP="00161361">
      <w:pPr>
        <w:pStyle w:val="ObrzokZdrojovkd"/>
      </w:pPr>
      <w:r w:rsidRPr="0043256A">
        <w:tab/>
      </w:r>
      <w:r w:rsidRPr="0043256A">
        <w:tab/>
      </w:r>
      <w:r w:rsidRPr="0043256A">
        <w:tab/>
        <w:t>&lt;interval&gt;ReadInterval&lt;/interval&gt;</w:t>
      </w:r>
    </w:p>
    <w:p w14:paraId="3C20B0F1" w14:textId="77777777" w:rsidR="00161361" w:rsidRPr="0043256A" w:rsidRDefault="00161361" w:rsidP="00161361">
      <w:pPr>
        <w:pStyle w:val="ObrzokZdrojovkd"/>
      </w:pPr>
      <w:r w:rsidRPr="0043256A">
        <w:tab/>
      </w:r>
      <w:r w:rsidRPr="0043256A">
        <w:tab/>
        <w:t>&lt;/looper&gt;</w:t>
      </w:r>
    </w:p>
    <w:p w14:paraId="17345E89" w14:textId="4053621E" w:rsidR="0043256A" w:rsidRPr="0043256A" w:rsidRDefault="00161361" w:rsidP="0043256A">
      <w:pPr>
        <w:pStyle w:val="ObrzokZdrojovkd"/>
      </w:pPr>
      <w:r w:rsidRPr="00161361">
        <w:rPr>
          <w:bCs/>
        </w:rPr>
        <w:tab/>
        <w:t>&lt;/loopers&gt;</w:t>
      </w:r>
    </w:p>
    <w:p w14:paraId="4F1B6E6F" w14:textId="77777777" w:rsidR="0043256A" w:rsidRPr="0043256A" w:rsidRDefault="0043256A" w:rsidP="0043256A">
      <w:pPr>
        <w:pStyle w:val="ObrzokZdrojovkd"/>
      </w:pPr>
      <w:r w:rsidRPr="0043256A">
        <w:tab/>
        <w:t>&lt;properties&gt;</w:t>
      </w:r>
    </w:p>
    <w:p w14:paraId="6A6868CC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&lt;property&gt;</w:t>
      </w:r>
    </w:p>
    <w:p w14:paraId="42893718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&lt;name&gt;Pin&lt;/name&gt;</w:t>
      </w:r>
    </w:p>
    <w:p w14:paraId="25137D85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&lt;type&gt;pin&lt;/type&gt;</w:t>
      </w:r>
    </w:p>
    <w:p w14:paraId="77C31D12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&lt;description&gt;The pin to which the button is connected.&lt;/description&gt;</w:t>
      </w:r>
    </w:p>
    <w:p w14:paraId="133F3FDE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&lt;/property&gt;</w:t>
      </w:r>
    </w:p>
    <w:p w14:paraId="7C81D2BB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&lt;property&gt;</w:t>
      </w:r>
    </w:p>
    <w:p w14:paraId="1B7E3AC9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&lt;name&gt;InvertedLogic&lt;/name&gt;</w:t>
      </w:r>
    </w:p>
    <w:p w14:paraId="54A1E565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&lt;type&gt;bool&lt;/type&gt;</w:t>
      </w:r>
    </w:p>
    <w:p w14:paraId="61EA2C41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&lt;value type="default"&gt;false&lt;/value&gt;</w:t>
      </w:r>
    </w:p>
    <w:p w14:paraId="6FB0AE46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&lt;description&gt;True, if the button state is inverted comparing to a value that is read at the pin, false otherwise.&lt;/description&gt;</w:t>
      </w:r>
    </w:p>
    <w:p w14:paraId="2FE77207" w14:textId="6D3E8B12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&lt;/property&gt;</w:t>
      </w:r>
    </w:p>
    <w:p w14:paraId="5D0E310F" w14:textId="77777777" w:rsidR="0043256A" w:rsidRPr="0043256A" w:rsidRDefault="0043256A" w:rsidP="0043256A">
      <w:pPr>
        <w:pStyle w:val="ObrzokZdrojovkd"/>
      </w:pPr>
      <w:r w:rsidRPr="0043256A">
        <w:tab/>
        <w:t>&lt;/properties&gt;</w:t>
      </w:r>
    </w:p>
    <w:p w14:paraId="047D0756" w14:textId="77777777" w:rsidR="0043256A" w:rsidRPr="0043256A" w:rsidRDefault="0043256A" w:rsidP="0043256A">
      <w:pPr>
        <w:pStyle w:val="ObrzokZdrojovkd"/>
      </w:pPr>
      <w:r w:rsidRPr="0043256A">
        <w:tab/>
        <w:t>&lt;</w:t>
      </w:r>
      <w:r w:rsidRPr="00161361">
        <w:rPr>
          <w:b/>
        </w:rPr>
        <w:t>events</w:t>
      </w:r>
      <w:r w:rsidRPr="0043256A">
        <w:t>&gt;</w:t>
      </w:r>
    </w:p>
    <w:p w14:paraId="4B8F1D86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  <w:t>&lt;event&gt;</w:t>
      </w:r>
    </w:p>
    <w:p w14:paraId="4C6C68C2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&lt;name&gt;OnStateChanged&lt;/name&gt;</w:t>
      </w:r>
    </w:p>
    <w:p w14:paraId="75FBB476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&lt;binding type="attribute"&gt;stateChangedEvent&lt;/binding&gt;</w:t>
      </w:r>
    </w:p>
    <w:p w14:paraId="544718D7" w14:textId="77777777" w:rsidR="0043256A" w:rsidRPr="0043256A" w:rsidRDefault="0043256A" w:rsidP="0043256A">
      <w:pPr>
        <w:pStyle w:val="ObrzokZdrojovkd"/>
      </w:pPr>
      <w:r w:rsidRPr="0043256A">
        <w:tab/>
      </w:r>
      <w:r w:rsidRPr="0043256A">
        <w:tab/>
      </w:r>
      <w:r w:rsidRPr="0043256A">
        <w:tab/>
        <w:t>&lt;description&gt;When the logical state of pin changed.&lt;/description&gt;</w:t>
      </w:r>
    </w:p>
    <w:p w14:paraId="6BDA50E5" w14:textId="4D0E8811" w:rsidR="0043256A" w:rsidRPr="0043256A" w:rsidRDefault="00161361" w:rsidP="00161361">
      <w:pPr>
        <w:pStyle w:val="ObrzokZdrojovkd"/>
      </w:pPr>
      <w:r>
        <w:tab/>
      </w:r>
      <w:r>
        <w:tab/>
        <w:t>&lt;/event&gt;</w:t>
      </w:r>
    </w:p>
    <w:p w14:paraId="3361A1E9" w14:textId="6A6DFB2F" w:rsidR="0043256A" w:rsidRPr="00161361" w:rsidRDefault="0043256A" w:rsidP="00161361">
      <w:pPr>
        <w:pStyle w:val="ObrzokZdrojovkd"/>
      </w:pPr>
      <w:r w:rsidRPr="0043256A">
        <w:tab/>
        <w:t>&lt;/events&gt;</w:t>
      </w:r>
    </w:p>
    <w:p w14:paraId="1FFCF70C" w14:textId="77777777" w:rsidR="0043256A" w:rsidRDefault="0043256A" w:rsidP="0043256A">
      <w:pPr>
        <w:pStyle w:val="ObrzokZdrojovkd"/>
        <w:rPr>
          <w:b/>
          <w:bCs/>
        </w:rPr>
      </w:pPr>
      <w:r w:rsidRPr="0043256A">
        <w:t>&lt;/component-type&gt;</w:t>
      </w:r>
    </w:p>
    <w:p w14:paraId="7A74E5C6" w14:textId="4B527EA1" w:rsidR="0043256A" w:rsidRPr="002D7C5D" w:rsidRDefault="0043256A" w:rsidP="0043256A">
      <w:pPr>
        <w:pStyle w:val="ObrazokPopis"/>
      </w:pPr>
      <w:bookmarkStart w:id="103" w:name="_Toc512360104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24</w:t>
      </w:r>
      <w:r w:rsidR="006A57B3">
        <w:rPr>
          <w:noProof/>
        </w:rPr>
        <w:fldChar w:fldCharType="end"/>
      </w:r>
      <w:r>
        <w:tab/>
        <w:t>Konzolové príkazy poskytované v Arduino IDE</w:t>
      </w:r>
      <w:bookmarkEnd w:id="103"/>
    </w:p>
    <w:p w14:paraId="3DA07178" w14:textId="5B26C214" w:rsidR="00EA42A6" w:rsidRDefault="007C3EC6" w:rsidP="007C3EC6">
      <w:pPr>
        <w:pStyle w:val="Nadpis2"/>
      </w:pPr>
      <w:bookmarkStart w:id="104" w:name="_Toc512360075"/>
      <w:r>
        <w:lastRenderedPageBreak/>
        <w:t>Digitálny vstup</w:t>
      </w:r>
      <w:bookmarkEnd w:id="104"/>
    </w:p>
    <w:p w14:paraId="78F06516" w14:textId="0D0CF681" w:rsidR="007C3EC6" w:rsidRDefault="00A82AE9" w:rsidP="007C3EC6">
      <w:r>
        <w:t>V</w:t>
      </w:r>
      <w:r w:rsidR="007C3EC6">
        <w:t xml:space="preserve"> zdrojovom kóde č. </w:t>
      </w:r>
      <w:commentRangeStart w:id="105"/>
      <w:r w:rsidR="007C3EC6">
        <w:t>24</w:t>
      </w:r>
      <w:commentRangeEnd w:id="105"/>
      <w:r w:rsidR="007C3EC6">
        <w:rPr>
          <w:rStyle w:val="Odkaznakomentr"/>
        </w:rPr>
        <w:commentReference w:id="105"/>
      </w:r>
      <w:r w:rsidR="007C3EC6">
        <w:t xml:space="preserve"> je zobrazený definičný XML súbor typu komponentu digitálneho vstupu. </w:t>
      </w:r>
      <w:r w:rsidR="00FA0FC4">
        <w:t xml:space="preserve">Úloha typu komponentu je načítavať hodnotu na digitálnom </w:t>
      </w:r>
      <w:proofErr w:type="spellStart"/>
      <w:r w:rsidR="00FA0FC4">
        <w:t>pine</w:t>
      </w:r>
      <w:proofErr w:type="spellEnd"/>
      <w:r w:rsidR="00FA0FC4">
        <w:t xml:space="preserve"> (</w:t>
      </w:r>
      <w:r w:rsidR="00EE2FC7">
        <w:t xml:space="preserve">zadaný </w:t>
      </w:r>
      <w:r w:rsidR="00571DC1">
        <w:t>vlastnosťou</w:t>
      </w:r>
      <w:r w:rsidR="00FA0FC4">
        <w:t xml:space="preserve"> </w:t>
      </w:r>
      <w:proofErr w:type="spellStart"/>
      <w:r w:rsidR="00FA0FC4">
        <w:t>Pin</w:t>
      </w:r>
      <w:proofErr w:type="spellEnd"/>
      <w:r w:rsidR="00FA0FC4">
        <w:t xml:space="preserve">). </w:t>
      </w:r>
      <w:r w:rsidR="00EE2FC7">
        <w:t xml:space="preserve">Načítanie sa vykonáva pomocou </w:t>
      </w:r>
      <w:proofErr w:type="spellStart"/>
      <w:r w:rsidR="00EE2FC7" w:rsidRPr="00EE2FC7">
        <w:rPr>
          <w:rFonts w:ascii="Courier New" w:hAnsi="Courier New" w:cs="Courier New"/>
        </w:rPr>
        <w:t>looper</w:t>
      </w:r>
      <w:proofErr w:type="spellEnd"/>
      <w:r w:rsidR="00EE2FC7">
        <w:t xml:space="preserve">-a, ktorý okrem samotného čítania informácie na </w:t>
      </w:r>
      <w:proofErr w:type="spellStart"/>
      <w:r w:rsidR="00EE2FC7">
        <w:t>pine</w:t>
      </w:r>
      <w:proofErr w:type="spellEnd"/>
      <w:r w:rsidR="00EE2FC7">
        <w:t xml:space="preserve"> vykonáva aj overenie zmeny </w:t>
      </w:r>
      <w:proofErr w:type="spellStart"/>
      <w:r>
        <w:t>novo</w:t>
      </w:r>
      <w:r w:rsidR="00EE2FC7">
        <w:t>načítanej</w:t>
      </w:r>
      <w:proofErr w:type="spellEnd"/>
      <w:r w:rsidR="00EE2FC7">
        <w:t xml:space="preserve"> hodnoty. Ak nastane zmena načítanej hodnoty, tak bude vyvolaná udalosť </w:t>
      </w:r>
      <w:proofErr w:type="spellStart"/>
      <w:r w:rsidR="00EE2FC7" w:rsidRPr="00EE2FC7">
        <w:rPr>
          <w:rFonts w:ascii="Courier New" w:hAnsi="Courier New" w:cs="Courier New"/>
        </w:rPr>
        <w:t>onValueChanged</w:t>
      </w:r>
      <w:proofErr w:type="spellEnd"/>
      <w:r w:rsidR="00EE2FC7">
        <w:t xml:space="preserve">. </w:t>
      </w:r>
    </w:p>
    <w:p w14:paraId="5683BA0D" w14:textId="0AF834C9" w:rsidR="00EE2FC7" w:rsidRDefault="00EE2FC7" w:rsidP="007C3EC6">
      <w:r>
        <w:t>Tento typ komponentu zaradzujeme medzi hlavné typy komponentov riešenia ACProg. Okrem neho k hlavným typo</w:t>
      </w:r>
      <w:r w:rsidR="00571DC1">
        <w:t>m kom</w:t>
      </w:r>
      <w:r>
        <w:t>p</w:t>
      </w:r>
      <w:r w:rsidR="00571DC1">
        <w:t>onentov patrí</w:t>
      </w:r>
      <w:r>
        <w:t xml:space="preserve"> aj:</w:t>
      </w:r>
    </w:p>
    <w:p w14:paraId="27662BCA" w14:textId="3D672E70" w:rsidR="00EE2FC7" w:rsidRDefault="00EE2FC7" w:rsidP="00EE2FC7">
      <w:pPr>
        <w:pStyle w:val="Odsekzoznamu"/>
        <w:numPr>
          <w:ilvl w:val="0"/>
          <w:numId w:val="36"/>
        </w:numPr>
      </w:pPr>
      <w:r>
        <w:t>Analógový vstup – typ komponent</w:t>
      </w:r>
      <w:r w:rsidR="00DC640C">
        <w:t>u na rozdiel od digitálneho vstupu, ktorý načítava 2 hodnoty (5</w:t>
      </w:r>
      <w:r w:rsidR="00D90E74">
        <w:t> </w:t>
      </w:r>
      <w:r w:rsidR="00DC640C">
        <w:t>V alebo 0</w:t>
      </w:r>
      <w:r w:rsidR="00D90E74">
        <w:t> </w:t>
      </w:r>
      <w:r w:rsidR="00DC640C">
        <w:t>V), tento typ komponentu načíta konkrétne napätie</w:t>
      </w:r>
      <w:r w:rsidR="00D90E74">
        <w:t xml:space="preserve"> (napr. 3,2 V)</w:t>
      </w:r>
      <w:r w:rsidR="00DC640C">
        <w:t>.</w:t>
      </w:r>
    </w:p>
    <w:p w14:paraId="0577D8E7" w14:textId="59D85797" w:rsidR="00EE2FC7" w:rsidRDefault="00EE2FC7" w:rsidP="00EE2FC7">
      <w:pPr>
        <w:pStyle w:val="Odsekzoznamu"/>
        <w:numPr>
          <w:ilvl w:val="0"/>
          <w:numId w:val="36"/>
        </w:numPr>
      </w:pPr>
      <w:r>
        <w:t xml:space="preserve">Digitálny výstup – typ komponentu slúžiaci na ovplyvňovanie fyzického sveta, obsahujúci iba aplikačné rozhranie. </w:t>
      </w:r>
      <w:r w:rsidR="00DB11D8">
        <w:t>Tento typ komponentov nevytvára žiadne udalosti</w:t>
      </w:r>
      <w:r>
        <w:t>. Základným príkladom komponentu je ovládanie LED diódy.</w:t>
      </w:r>
    </w:p>
    <w:p w14:paraId="49C368DD" w14:textId="2C039E88" w:rsidR="00EE2FC7" w:rsidRDefault="00A9664D" w:rsidP="00A9664D">
      <w:r>
        <w:t>V prílohe A</w:t>
      </w:r>
      <w:r w:rsidR="00A82AE9">
        <w:t> sa nachádzajú</w:t>
      </w:r>
      <w:r>
        <w:t xml:space="preserve"> dokumentačné tabuľky pre vyššie spomenuté typy komponentov.</w:t>
      </w:r>
    </w:p>
    <w:p w14:paraId="7C98DC4A" w14:textId="77777777" w:rsidR="00A9664D" w:rsidRPr="007C3EC6" w:rsidRDefault="00A9664D" w:rsidP="00A9664D"/>
    <w:p w14:paraId="28A9FDA4" w14:textId="26D747B8" w:rsidR="000E1912" w:rsidRDefault="000E1912" w:rsidP="000E1912">
      <w:pPr>
        <w:pStyle w:val="Nadpis2"/>
      </w:pPr>
      <w:bookmarkStart w:id="106" w:name="_Toc512360076"/>
      <w:r>
        <w:t>Rádiová komunikácia pomocou 433</w:t>
      </w:r>
      <w:r w:rsidR="002F1CE9">
        <w:t xml:space="preserve"> </w:t>
      </w:r>
      <w:r>
        <w:t>MHz</w:t>
      </w:r>
      <w:bookmarkEnd w:id="106"/>
    </w:p>
    <w:p w14:paraId="41B400A9" w14:textId="15D78F04" w:rsidR="00353723" w:rsidRDefault="0045293E" w:rsidP="00EA42A6">
      <w:r>
        <w:t>Jedným z komunikačných typov komponentov, ktorý sme implementovali v riešení ACProg je komponent rádiovej komunikácie pomocou frekvencie 433</w:t>
      </w:r>
      <w:r w:rsidR="00DB11D8">
        <w:t> </w:t>
      </w:r>
      <w:r>
        <w:t xml:space="preserve">MHz. </w:t>
      </w:r>
      <w:r w:rsidR="00353723">
        <w:t>Rádiová komunikácia je založená na AM modulácii signálu. Z vysielača je vysielaný signál s rôznou amplitúdou, ktorou je kódovaný digitálny signál. Nasledujúci obrázok znázorňuje vysielanie digitálnej informácie od vysielača k prijímaču.</w:t>
      </w:r>
    </w:p>
    <w:p w14:paraId="4D389ACF" w14:textId="77777777" w:rsidR="00353723" w:rsidRDefault="00353723" w:rsidP="00353723">
      <w:pPr>
        <w:pStyle w:val="Obrzok"/>
      </w:pPr>
      <w:r>
        <w:drawing>
          <wp:inline distT="0" distB="0" distL="0" distR="0" wp14:anchorId="4E40FE0C" wp14:editId="0DBFCF7C">
            <wp:extent cx="5063319" cy="1404898"/>
            <wp:effectExtent l="0" t="0" r="4445" b="508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24" cy="140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D131" w14:textId="53D8B25D" w:rsidR="00353723" w:rsidRDefault="00353723" w:rsidP="00353723">
      <w:pPr>
        <w:pStyle w:val="ObrazokPopis"/>
      </w:pPr>
      <w:bookmarkStart w:id="107" w:name="_Toc512360105"/>
      <w:r>
        <w:t>Obr. </w:t>
      </w:r>
      <w:r w:rsidR="006A57B3">
        <w:fldChar w:fldCharType="begin"/>
      </w:r>
      <w:r w:rsidR="006A57B3">
        <w:instrText xml:space="preserve"> SEQ Obr. \* ARABIC </w:instrText>
      </w:r>
      <w:r w:rsidR="006A57B3">
        <w:fldChar w:fldCharType="separate"/>
      </w:r>
      <w:r w:rsidR="0012502D">
        <w:rPr>
          <w:noProof/>
        </w:rPr>
        <w:t>25</w:t>
      </w:r>
      <w:r w:rsidR="006A57B3">
        <w:rPr>
          <w:noProof/>
        </w:rPr>
        <w:fldChar w:fldCharType="end"/>
      </w:r>
      <w:r>
        <w:tab/>
        <w:t>Ilustrácia amplitúdy AM signálu vysielaného z vysielača k prijímaču</w:t>
      </w:r>
      <w:bookmarkEnd w:id="107"/>
    </w:p>
    <w:p w14:paraId="099657C2" w14:textId="195767D6" w:rsidR="00353723" w:rsidRDefault="00353723" w:rsidP="00EA42A6">
      <w:r>
        <w:lastRenderedPageBreak/>
        <w:t xml:space="preserve">Úlohou prijímača je sledovať vlnovú dĺžku 433 MHz a na základe </w:t>
      </w:r>
      <w:r w:rsidR="00EB3B4F">
        <w:t>rozdielov v amplitúde prijať dáta. Vysielanie dát sa potvrdzuje opakovaným vysielaním rovnakého signálu. Knižnica na základe prijatého prúdu dát rozhodne</w:t>
      </w:r>
      <w:r w:rsidR="00A70ACD">
        <w:t>,</w:t>
      </w:r>
      <w:r w:rsidR="00EB3B4F">
        <w:t xml:space="preserve"> či prijaté dáta spĺňajú požadovaný komunikačný protokol a dekóduje ich do formy</w:t>
      </w:r>
      <w:r w:rsidR="00A70ACD">
        <w:t>,</w:t>
      </w:r>
      <w:r w:rsidR="00EB3B4F">
        <w:t xml:space="preserve"> s akou bude programátor ďalej pracovať vo vyvolanej udalosti prijatia dát.</w:t>
      </w:r>
    </w:p>
    <w:p w14:paraId="0497734C" w14:textId="5562871B" w:rsidR="00CD67FA" w:rsidRDefault="0045293E" w:rsidP="00EA42A6">
      <w:r>
        <w:t xml:space="preserve">Hardvérové zariadenie spočíva v dvoch integrovaných doskách. Jedna </w:t>
      </w:r>
      <w:r w:rsidR="00DB11D8">
        <w:t>slúži na</w:t>
      </w:r>
      <w:r>
        <w:t xml:space="preserve"> prijímanie a druhá </w:t>
      </w:r>
      <w:r w:rsidR="00DB11D8">
        <w:t>na</w:t>
      </w:r>
      <w:r>
        <w:t xml:space="preserve"> vysielanie signálu, z čoho vyplýva, že táto komunikácia je jednosmerná.</w:t>
      </w:r>
      <w:r w:rsidR="00CD67FA">
        <w:t xml:space="preserve"> Preto sme vytvorili 2 typy komponentov (prijímač, vysielač). </w:t>
      </w:r>
      <w:r w:rsidR="00667E39">
        <w:t xml:space="preserve">Ako vzor </w:t>
      </w:r>
      <w:r w:rsidR="00DB11D8">
        <w:t>na</w:t>
      </w:r>
      <w:r w:rsidR="00667E39">
        <w:t xml:space="preserve"> vytvorenie komponentu sme použili Arduino knižnicu </w:t>
      </w:r>
      <w:proofErr w:type="spellStart"/>
      <w:r w:rsidR="00667E39">
        <w:t>RCSwitch</w:t>
      </w:r>
      <w:proofErr w:type="spellEnd"/>
      <w:r w:rsidR="00667E39">
        <w:t xml:space="preserve"> </w:t>
      </w:r>
      <w:sdt>
        <w:sdtPr>
          <w:id w:val="-1671865036"/>
          <w:citation/>
        </w:sdtPr>
        <w:sdtEndPr/>
        <w:sdtContent>
          <w:r w:rsidR="00667E39">
            <w:fldChar w:fldCharType="begin"/>
          </w:r>
          <w:r w:rsidR="00667E39">
            <w:instrText xml:space="preserve"> CITATION Sui \l 1051 </w:instrText>
          </w:r>
          <w:r w:rsidR="00667E39">
            <w:fldChar w:fldCharType="separate"/>
          </w:r>
          <w:r w:rsidR="002A351F">
            <w:rPr>
              <w:noProof/>
            </w:rPr>
            <w:t>[14]</w:t>
          </w:r>
          <w:r w:rsidR="00667E39">
            <w:fldChar w:fldCharType="end"/>
          </w:r>
        </w:sdtContent>
      </w:sdt>
      <w:r w:rsidR="009B0494">
        <w:t>, pretože efektívne implementuje komun</w:t>
      </w:r>
      <w:r w:rsidR="00353723">
        <w:t>ikáciu s integrovanými doskami v rôznych protokoloch.</w:t>
      </w:r>
    </w:p>
    <w:p w14:paraId="62C5F101" w14:textId="04CA19EA" w:rsidR="00CD67FA" w:rsidRDefault="00CD67FA" w:rsidP="00EA42A6">
      <w:r>
        <w:t xml:space="preserve">Prvým krokom návrhu </w:t>
      </w:r>
      <w:r w:rsidR="00BA5814">
        <w:t xml:space="preserve">typu </w:t>
      </w:r>
      <w:r>
        <w:t>komponentu je analýza vlastností komponentov</w:t>
      </w:r>
      <w:r w:rsidR="00DB11D8">
        <w:t xml:space="preserve"> a možných udalostí. Nasleduje </w:t>
      </w:r>
      <w:r>
        <w:t>návrh potrebných metód aplikačného rozhrania.</w:t>
      </w:r>
      <w:r w:rsidR="00BA5814">
        <w:t xml:space="preserve"> </w:t>
      </w:r>
      <w:r w:rsidR="00130E76">
        <w:t>H</w:t>
      </w:r>
      <w:r w:rsidR="00BA5814">
        <w:t xml:space="preserve">lavnou vlastnosťou </w:t>
      </w:r>
      <w:r w:rsidR="00DB11D8">
        <w:t xml:space="preserve">typu komponentu </w:t>
      </w:r>
      <w:r w:rsidR="00BA5814">
        <w:t xml:space="preserve">je </w:t>
      </w:r>
      <w:proofErr w:type="spellStart"/>
      <w:r w:rsidR="00BA5814">
        <w:t>pin</w:t>
      </w:r>
      <w:proofErr w:type="spellEnd"/>
      <w:r w:rsidR="00BA5814">
        <w:t xml:space="preserve"> </w:t>
      </w:r>
      <w:r w:rsidR="00130E76">
        <w:t xml:space="preserve">pripojenia </w:t>
      </w:r>
      <w:r w:rsidR="00DB11D8">
        <w:t xml:space="preserve">integrovanej dosky k </w:t>
      </w:r>
      <w:proofErr w:type="spellStart"/>
      <w:r w:rsidR="00DB11D8">
        <w:t>Arduinu</w:t>
      </w:r>
      <w:proofErr w:type="spellEnd"/>
      <w:r w:rsidR="00BA5814">
        <w:t xml:space="preserve">. </w:t>
      </w:r>
      <w:r w:rsidR="008F7425">
        <w:t>Medzi ďalšie vlast</w:t>
      </w:r>
      <w:r w:rsidR="00130E76">
        <w:t>nosti</w:t>
      </w:r>
      <w:r w:rsidR="00B20817">
        <w:t>,</w:t>
      </w:r>
      <w:r w:rsidR="00130E76">
        <w:t xml:space="preserve"> potrebné pre komunikáciu</w:t>
      </w:r>
      <w:r w:rsidR="00B20817">
        <w:t>,</w:t>
      </w:r>
      <w:r w:rsidR="00926C01">
        <w:t xml:space="preserve"> patria</w:t>
      </w:r>
      <w:r w:rsidR="008F7425">
        <w:t>:</w:t>
      </w:r>
    </w:p>
    <w:p w14:paraId="2374FE67" w14:textId="771BCD25" w:rsidR="008F7425" w:rsidRDefault="00926C01" w:rsidP="008F7425">
      <w:pPr>
        <w:pStyle w:val="Odsekzoznamu"/>
        <w:numPr>
          <w:ilvl w:val="0"/>
          <w:numId w:val="36"/>
        </w:numPr>
      </w:pPr>
      <w:r>
        <w:t>p</w:t>
      </w:r>
      <w:r w:rsidR="008F7425">
        <w:t>rotokol – určuje spô</w:t>
      </w:r>
      <w:r>
        <w:t>sob a poradie odosielania bitov,</w:t>
      </w:r>
    </w:p>
    <w:p w14:paraId="22F40D7D" w14:textId="38EE2D43" w:rsidR="008F7425" w:rsidRDefault="00926C01" w:rsidP="008F7425">
      <w:pPr>
        <w:pStyle w:val="Odsekzoznamu"/>
        <w:numPr>
          <w:ilvl w:val="0"/>
          <w:numId w:val="36"/>
        </w:numPr>
      </w:pPr>
      <w:r>
        <w:t>d</w:t>
      </w:r>
      <w:r w:rsidR="008F7425">
        <w:t>ĺžka pulzu – určuje časova</w:t>
      </w:r>
      <w:r>
        <w:t>nie pre odosielanie bloku bitov,</w:t>
      </w:r>
    </w:p>
    <w:p w14:paraId="3FCAEC63" w14:textId="74856A3E" w:rsidR="008F7425" w:rsidRDefault="00926C01" w:rsidP="008F7425">
      <w:pPr>
        <w:pStyle w:val="Odsekzoznamu"/>
        <w:numPr>
          <w:ilvl w:val="0"/>
          <w:numId w:val="36"/>
        </w:numPr>
      </w:pPr>
      <w:r>
        <w:t>p</w:t>
      </w:r>
      <w:r w:rsidR="008F7425">
        <w:t xml:space="preserve">očet opakovaní odosielania – </w:t>
      </w:r>
      <w:r w:rsidR="00DB11D8">
        <w:t xml:space="preserve">vykonáva </w:t>
      </w:r>
      <w:r w:rsidR="008F7425">
        <w:t>opakované odoslania</w:t>
      </w:r>
      <w:r w:rsidR="00130E76">
        <w:t>.</w:t>
      </w:r>
    </w:p>
    <w:p w14:paraId="734F389A" w14:textId="6AAE47FB" w:rsidR="00A954FF" w:rsidRDefault="00130E76" w:rsidP="00E8662C">
      <w:r>
        <w:t>Spomenuté vlastnosti platia rovnako pre prijímač</w:t>
      </w:r>
      <w:r w:rsidR="00926C01">
        <w:t>, ako</w:t>
      </w:r>
      <w:r>
        <w:t xml:space="preserve"> aj pre vysielač. Udalosti aj aplikačné rozhranie sa už odlišujú. Typ komponentu vysielač bude obsahovať iba aplikačné rozhranie spočívajúce </w:t>
      </w:r>
      <w:r w:rsidR="00A82AE9">
        <w:t xml:space="preserve">v </w:t>
      </w:r>
      <w:r>
        <w:t xml:space="preserve">jedinej metóde </w:t>
      </w:r>
      <w:proofErr w:type="spellStart"/>
      <w:r w:rsidRPr="00130E76">
        <w:rPr>
          <w:rFonts w:ascii="Courier New" w:hAnsi="Courier New" w:cs="Courier New"/>
        </w:rPr>
        <w:t>send</w:t>
      </w:r>
      <w:proofErr w:type="spellEnd"/>
      <w:r w:rsidRPr="00130E76">
        <w:t>.</w:t>
      </w:r>
      <w:r>
        <w:t xml:space="preserve"> Úlohou metódy bude odoslanie zadaného prúdu dát. Typ komponentu prijímač neobsahuje aplikačné rozhranie, avšak obsahuje </w:t>
      </w:r>
      <w:proofErr w:type="spellStart"/>
      <w:r w:rsidRPr="00130E76">
        <w:rPr>
          <w:rFonts w:ascii="Courier New" w:hAnsi="Courier New" w:cs="Courier New"/>
        </w:rPr>
        <w:t>looper</w:t>
      </w:r>
      <w:proofErr w:type="spellEnd"/>
      <w:r>
        <w:t xml:space="preserve"> pre príjem informácií. Po prijatí informácií na prijímač ich </w:t>
      </w:r>
      <w:proofErr w:type="spellStart"/>
      <w:r w:rsidRPr="00130E76">
        <w:rPr>
          <w:rFonts w:ascii="Courier New" w:hAnsi="Courier New" w:cs="Courier New"/>
        </w:rPr>
        <w:t>looper</w:t>
      </w:r>
      <w:proofErr w:type="spellEnd"/>
      <w:r>
        <w:t xml:space="preserve"> zaznamená a vyvolá udalosť </w:t>
      </w:r>
      <w:proofErr w:type="spellStart"/>
      <w:r w:rsidRPr="00130E76">
        <w:rPr>
          <w:rFonts w:ascii="Courier New" w:hAnsi="Courier New" w:cs="Courier New"/>
        </w:rPr>
        <w:t>onMessageReceived</w:t>
      </w:r>
      <w:proofErr w:type="spellEnd"/>
      <w:r>
        <w:t>.</w:t>
      </w:r>
      <w:bookmarkEnd w:id="28"/>
      <w:bookmarkEnd w:id="29"/>
      <w:bookmarkEnd w:id="30"/>
      <w:bookmarkEnd w:id="31"/>
    </w:p>
    <w:p w14:paraId="413B60C2" w14:textId="023B1C94" w:rsidR="00A954FF" w:rsidRDefault="00A954FF" w:rsidP="00C861A1">
      <w:pPr>
        <w:pStyle w:val="ZPNadpisKapitolyTimesNewRoman"/>
        <w:numPr>
          <w:ilvl w:val="0"/>
          <w:numId w:val="0"/>
        </w:numPr>
        <w:ind w:left="432" w:hanging="432"/>
      </w:pPr>
      <w:bookmarkStart w:id="108" w:name="_Toc224306955"/>
      <w:bookmarkStart w:id="109" w:name="_Toc102191192"/>
      <w:bookmarkStart w:id="110" w:name="_Toc512360077"/>
      <w:r>
        <w:lastRenderedPageBreak/>
        <w:t>Záver</w:t>
      </w:r>
      <w:bookmarkEnd w:id="108"/>
      <w:bookmarkEnd w:id="109"/>
      <w:bookmarkEnd w:id="110"/>
    </w:p>
    <w:p w14:paraId="0DD0D811" w14:textId="77777777" w:rsidR="00A60E62" w:rsidRDefault="00DD163D">
      <w:pPr>
        <w:pStyle w:val="ZPNormalnyText"/>
      </w:pPr>
      <w:r w:rsidRPr="00DD163D">
        <w:t xml:space="preserve">Arduino svojím </w:t>
      </w:r>
      <w:r>
        <w:t xml:space="preserve">príchodom na </w:t>
      </w:r>
      <w:proofErr w:type="spellStart"/>
      <w:r>
        <w:t>IoT</w:t>
      </w:r>
      <w:proofErr w:type="spellEnd"/>
      <w:r>
        <w:t xml:space="preserve"> scénu sprístupnilo drobnú elektroniku a jej </w:t>
      </w:r>
      <w:proofErr w:type="spellStart"/>
      <w:r>
        <w:t>prototypovanie</w:t>
      </w:r>
      <w:proofErr w:type="spellEnd"/>
      <w:r>
        <w:t xml:space="preserve"> širšej verejnosti. </w:t>
      </w:r>
      <w:r w:rsidR="006D524C">
        <w:t>Výpočtové parametre týchto zariadení nepodporujú sp</w:t>
      </w:r>
      <w:r w:rsidR="00A60E62">
        <w:t>ustenie operačných systémov a s</w:t>
      </w:r>
      <w:r w:rsidR="006D524C">
        <w:t>pravidla sú limitované jedným výpočtovým vláknom. Toto obmedzenie môže byť problémom pre programátorov, ktorí prišli k drobnej elektronik</w:t>
      </w:r>
      <w:r w:rsidR="00A60E62">
        <w:t>e</w:t>
      </w:r>
      <w:r w:rsidR="006D524C">
        <w:t xml:space="preserve"> zo sveta programovania </w:t>
      </w:r>
      <w:proofErr w:type="spellStart"/>
      <w:r w:rsidR="006D524C">
        <w:t>desk</w:t>
      </w:r>
      <w:r w:rsidR="00A60E62">
        <w:t>topových</w:t>
      </w:r>
      <w:proofErr w:type="spellEnd"/>
      <w:r w:rsidR="00A60E62">
        <w:t xml:space="preserve"> a mobilných aplikácií.</w:t>
      </w:r>
    </w:p>
    <w:p w14:paraId="3474F1D5" w14:textId="64AAF6F4" w:rsidR="00DD163D" w:rsidRDefault="006D524C">
      <w:pPr>
        <w:pStyle w:val="ZPNormalnyText"/>
      </w:pPr>
      <w:r>
        <w:t xml:space="preserve">V práci sme ukázali naše riešenie ACProg, ktoré prináša komponentovo orientované a udalosťami riadené programovanie Arduino zariadení. </w:t>
      </w:r>
      <w:r w:rsidR="004614D8">
        <w:t xml:space="preserve">Dôležitou súčasťou nového riešenia ACProg je integrované vývojové prostredie. Pre programátorov je toto riešenie rovnako jednoduché ako tvorba </w:t>
      </w:r>
      <w:proofErr w:type="spellStart"/>
      <w:r w:rsidR="004614D8">
        <w:t>desktopových</w:t>
      </w:r>
      <w:proofErr w:type="spellEnd"/>
      <w:r w:rsidR="004614D8">
        <w:t xml:space="preserve"> alebo mobilných aplikácií.</w:t>
      </w:r>
    </w:p>
    <w:p w14:paraId="0C035273" w14:textId="19ACDE8A" w:rsidR="004614D8" w:rsidRDefault="004614D8">
      <w:pPr>
        <w:pStyle w:val="ZPNormalnyText"/>
      </w:pPr>
      <w:r>
        <w:t>Integrované vývojové prostredie sme obohatili abs</w:t>
      </w:r>
      <w:r w:rsidR="00725F96">
        <w:t>traktnou syntaktickou analýzou C</w:t>
      </w:r>
      <w:r>
        <w:t>++ zdrojového kódu, vďaka čomu dokážeme z</w:t>
      </w:r>
      <w:r w:rsidR="00725F96">
        <w:t> neho</w:t>
      </w:r>
      <w:r>
        <w:t xml:space="preserve"> vyňať funkcie, premenné a pod.</w:t>
      </w:r>
      <w:r w:rsidR="002B26EB">
        <w:t xml:space="preserve"> Pomocou týchto informácií vieme</w:t>
      </w:r>
      <w:r w:rsidR="00725F96">
        <w:t>,</w:t>
      </w:r>
      <w:r w:rsidR="002B26EB">
        <w:t xml:space="preserve"> kde v kóde sa funkcie nachádzajú a programátorovi ich vieme ponúknuť pri nastavovaní udalostí. Pomocou takto zozbieraných informácií vykonávame verifikáciu projektu a na prípadné chyby upozorníme programátora ešte skôr ako spustí projekt na svojom Arduino zariadení.</w:t>
      </w:r>
    </w:p>
    <w:p w14:paraId="2AC0BAD1" w14:textId="52C22966" w:rsidR="007775DC" w:rsidRDefault="002B26EB">
      <w:pPr>
        <w:pStyle w:val="ZPNormalnyText"/>
      </w:pPr>
      <w:r>
        <w:t>Poslednou</w:t>
      </w:r>
      <w:r w:rsidR="00C810B0">
        <w:t>,</w:t>
      </w:r>
      <w:r>
        <w:t xml:space="preserve"> no dôležitou úlohou bolo vytvoriť základné typy komponentov, s akými sa programátori bežne stretnú pri </w:t>
      </w:r>
      <w:proofErr w:type="spellStart"/>
      <w:r>
        <w:t>prototypovaní</w:t>
      </w:r>
      <w:proofErr w:type="spellEnd"/>
      <w:r>
        <w:t xml:space="preserve"> ich zariadení. Vytvorili sme základne typy komponentov pre digitálny vstup, digitálny výstup, analógový vstup. Okrem týchto sme sa venovali aj rádiovej komunikácii 433 MHz a vytvorili sme taktiež typ komponentu</w:t>
      </w:r>
      <w:r w:rsidR="00C810B0">
        <w:t>,</w:t>
      </w:r>
      <w:r>
        <w:t xml:space="preserve"> aký môžu programátori použiť bez potreby poznať komunikačný protokol s integrovanými obvodmi pre túto rádiovú komunikáciu.</w:t>
      </w:r>
    </w:p>
    <w:p w14:paraId="7DBB0F88" w14:textId="77777777" w:rsidR="00F717B2" w:rsidRDefault="00F717B2">
      <w:pPr>
        <w:pStyle w:val="ZPNormalnyText"/>
      </w:pPr>
    </w:p>
    <w:p w14:paraId="6A38B82A" w14:textId="77777777" w:rsidR="00F717B2" w:rsidRDefault="00A954FF" w:rsidP="00F717B2">
      <w:pPr>
        <w:pStyle w:val="ZPNadpisKapitolyTimesNewRoman"/>
        <w:numPr>
          <w:ilvl w:val="0"/>
          <w:numId w:val="0"/>
        </w:numPr>
        <w:ind w:left="432" w:hanging="432"/>
      </w:pPr>
      <w:bookmarkStart w:id="111" w:name="_Toc224306956"/>
      <w:bookmarkStart w:id="112" w:name="_Toc102191193"/>
      <w:bookmarkStart w:id="113" w:name="_Toc512360078"/>
      <w:r>
        <w:lastRenderedPageBreak/>
        <w:t>Zoznam použitej literatúry</w:t>
      </w:r>
      <w:bookmarkEnd w:id="111"/>
      <w:bookmarkEnd w:id="112"/>
      <w:bookmarkEnd w:id="113"/>
    </w:p>
    <w:p w14:paraId="28EF6D04" w14:textId="77777777" w:rsidR="00BA0EB3" w:rsidRDefault="00E11D6B" w:rsidP="00082A6D">
      <w:pPr>
        <w:pStyle w:val="Citacie"/>
        <w:rPr>
          <w:rFonts w:eastAsia="SimSun"/>
          <w:sz w:val="20"/>
          <w:szCs w:val="20"/>
          <w:lang w:eastAsia="sk-SK"/>
        </w:rPr>
      </w:pPr>
      <w:r>
        <w:rPr>
          <w:rFonts w:ascii="Arial" w:hAnsi="Arial"/>
          <w:b/>
          <w:noProof w:val="0"/>
          <w:sz w:val="32"/>
          <w:szCs w:val="20"/>
        </w:rPr>
        <w:fldChar w:fldCharType="begin"/>
      </w:r>
      <w:r>
        <w:instrText xml:space="preserve"> BIBLIOGRAPHY  \l 1051 </w:instrText>
      </w:r>
      <w:r>
        <w:rPr>
          <w:rFonts w:ascii="Arial" w:hAnsi="Arial"/>
          <w:b/>
          <w:noProof w:val="0"/>
          <w:sz w:val="32"/>
          <w:szCs w:val="20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8118"/>
      </w:tblGrid>
      <w:tr w:rsidR="00BA0EB3" w14:paraId="323BA0D1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0C05CC84" w14:textId="07281D0F" w:rsidR="00BA0EB3" w:rsidRDefault="00BA0EB3" w:rsidP="00BA0EB3">
            <w:pPr>
              <w:pStyle w:val="Citacie"/>
            </w:pPr>
            <w:r>
              <w:t xml:space="preserve">[1] </w:t>
            </w:r>
          </w:p>
        </w:tc>
        <w:tc>
          <w:tcPr>
            <w:tcW w:w="0" w:type="auto"/>
            <w:hideMark/>
          </w:tcPr>
          <w:p w14:paraId="5583896B" w14:textId="77777777" w:rsidR="00BA0EB3" w:rsidRDefault="00BA0EB3" w:rsidP="00BA0EB3">
            <w:pPr>
              <w:pStyle w:val="Citacie"/>
            </w:pPr>
            <w:r>
              <w:t xml:space="preserve">Giusto, D.; Iera, A.; Morabito, G.; Atzori, L.;, The Internet of Things, 20th Tyrrhenian Workshop on Digital Communications, Springer, New York, NY, 2010. </w:t>
            </w:r>
          </w:p>
        </w:tc>
      </w:tr>
      <w:tr w:rsidR="00BA0EB3" w14:paraId="7FF2DF7F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34954EB0" w14:textId="77777777" w:rsidR="00BA0EB3" w:rsidRDefault="00BA0EB3" w:rsidP="00BA0EB3">
            <w:pPr>
              <w:pStyle w:val="Citacie"/>
            </w:pPr>
            <w:r>
              <w:t xml:space="preserve">[2] </w:t>
            </w:r>
          </w:p>
        </w:tc>
        <w:tc>
          <w:tcPr>
            <w:tcW w:w="0" w:type="auto"/>
            <w:hideMark/>
          </w:tcPr>
          <w:p w14:paraId="5EF88AD4" w14:textId="77777777" w:rsidR="00BA0EB3" w:rsidRDefault="00BA0EB3" w:rsidP="00BA0EB3">
            <w:pPr>
              <w:pStyle w:val="Citacie"/>
            </w:pPr>
            <w:r>
              <w:t>Radovici, A.; Culic, I.; Vaduva, A., „Lecture 1: Introduction to IoT,“ [Online]. Available: https://ocw.cs.pub.ro/courses/iot/courses/01.</w:t>
            </w:r>
          </w:p>
        </w:tc>
      </w:tr>
      <w:tr w:rsidR="00BA0EB3" w14:paraId="7A061AAD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23750E57" w14:textId="77777777" w:rsidR="00BA0EB3" w:rsidRDefault="00BA0EB3" w:rsidP="00BA0EB3">
            <w:pPr>
              <w:pStyle w:val="Citacie"/>
            </w:pPr>
            <w:r>
              <w:t xml:space="preserve">[3] </w:t>
            </w:r>
          </w:p>
        </w:tc>
        <w:tc>
          <w:tcPr>
            <w:tcW w:w="0" w:type="auto"/>
            <w:hideMark/>
          </w:tcPr>
          <w:p w14:paraId="5CB3D52E" w14:textId="77777777" w:rsidR="00BA0EB3" w:rsidRDefault="00BA0EB3" w:rsidP="00BA0EB3">
            <w:pPr>
              <w:pStyle w:val="Citacie"/>
            </w:pPr>
            <w:r>
              <w:t>Adafruit, „Arduino Uno R3 (Atmega328 - assembled),“ [Online]. Available: https://www.adafruit.com/product/50.</w:t>
            </w:r>
          </w:p>
        </w:tc>
      </w:tr>
      <w:tr w:rsidR="00BA0EB3" w14:paraId="47CB840B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573A5E4D" w14:textId="77777777" w:rsidR="00BA0EB3" w:rsidRDefault="00BA0EB3" w:rsidP="00BA0EB3">
            <w:pPr>
              <w:pStyle w:val="Citacie"/>
            </w:pPr>
            <w:r>
              <w:t xml:space="preserve">[4] </w:t>
            </w:r>
          </w:p>
        </w:tc>
        <w:tc>
          <w:tcPr>
            <w:tcW w:w="0" w:type="auto"/>
            <w:hideMark/>
          </w:tcPr>
          <w:p w14:paraId="754088C2" w14:textId="77777777" w:rsidR="00BA0EB3" w:rsidRDefault="00BA0EB3" w:rsidP="00BA0EB3">
            <w:pPr>
              <w:pStyle w:val="Citacie"/>
            </w:pPr>
            <w:r>
              <w:t>Adafruit, „Ethernet Shield for Arduino - W5500 Chipset,“ [Online]. Available: https://www.adafruit.com/product/2971.</w:t>
            </w:r>
          </w:p>
        </w:tc>
      </w:tr>
      <w:tr w:rsidR="00BA0EB3" w14:paraId="16ABBA59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659586B7" w14:textId="77777777" w:rsidR="00BA0EB3" w:rsidRDefault="00BA0EB3" w:rsidP="00BA0EB3">
            <w:pPr>
              <w:pStyle w:val="Citacie"/>
            </w:pPr>
            <w:r>
              <w:t xml:space="preserve">[5] </w:t>
            </w:r>
          </w:p>
        </w:tc>
        <w:tc>
          <w:tcPr>
            <w:tcW w:w="0" w:type="auto"/>
            <w:hideMark/>
          </w:tcPr>
          <w:p w14:paraId="345E09D3" w14:textId="77777777" w:rsidR="00BA0EB3" w:rsidRDefault="00BA0EB3" w:rsidP="00BA0EB3">
            <w:pPr>
              <w:pStyle w:val="Citacie"/>
            </w:pPr>
            <w:r>
              <w:t>I. Mikolic-Torreira, „Arduino EventManager,“ 2016. [Online]. Available: https://github.com/igormiktor/arduino-EventManager/blob/master/README.md.</w:t>
            </w:r>
          </w:p>
        </w:tc>
      </w:tr>
      <w:tr w:rsidR="00BA0EB3" w14:paraId="7FE7368B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5518A1E0" w14:textId="77777777" w:rsidR="00BA0EB3" w:rsidRDefault="00BA0EB3" w:rsidP="00BA0EB3">
            <w:pPr>
              <w:pStyle w:val="Citacie"/>
            </w:pPr>
            <w:r>
              <w:t xml:space="preserve">[6] </w:t>
            </w:r>
          </w:p>
        </w:tc>
        <w:tc>
          <w:tcPr>
            <w:tcW w:w="0" w:type="auto"/>
            <w:hideMark/>
          </w:tcPr>
          <w:p w14:paraId="2D06FB66" w14:textId="77777777" w:rsidR="00BA0EB3" w:rsidRDefault="00BA0EB3" w:rsidP="00BA0EB3">
            <w:pPr>
              <w:pStyle w:val="Citacie"/>
            </w:pPr>
            <w:r>
              <w:t>„About QM,“ 2018. [Online]. Available: http://www.state-machine.com/qm/.</w:t>
            </w:r>
          </w:p>
        </w:tc>
      </w:tr>
      <w:tr w:rsidR="00BA0EB3" w14:paraId="15A042F0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64245F11" w14:textId="77777777" w:rsidR="00BA0EB3" w:rsidRDefault="00BA0EB3" w:rsidP="00BA0EB3">
            <w:pPr>
              <w:pStyle w:val="Citacie"/>
            </w:pPr>
            <w:r>
              <w:t xml:space="preserve">[7] </w:t>
            </w:r>
          </w:p>
        </w:tc>
        <w:tc>
          <w:tcPr>
            <w:tcW w:w="0" w:type="auto"/>
            <w:hideMark/>
          </w:tcPr>
          <w:p w14:paraId="625FF0A8" w14:textId="77777777" w:rsidR="00BA0EB3" w:rsidRDefault="00BA0EB3" w:rsidP="00BA0EB3">
            <w:pPr>
              <w:pStyle w:val="Citacie"/>
            </w:pPr>
            <w:r>
              <w:t>ReTis Lab - Institute of Communication, „Arduino Real-Time extension,“ 2018. [Online]. Available: http://retis.sssup.it/?q=arte.</w:t>
            </w:r>
          </w:p>
        </w:tc>
      </w:tr>
      <w:tr w:rsidR="00BA0EB3" w14:paraId="2DF7F69A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4034A5DD" w14:textId="77777777" w:rsidR="00BA0EB3" w:rsidRDefault="00BA0EB3" w:rsidP="00BA0EB3">
            <w:pPr>
              <w:pStyle w:val="Citacie"/>
            </w:pPr>
            <w:r>
              <w:t xml:space="preserve">[8] </w:t>
            </w:r>
          </w:p>
        </w:tc>
        <w:tc>
          <w:tcPr>
            <w:tcW w:w="0" w:type="auto"/>
            <w:hideMark/>
          </w:tcPr>
          <w:p w14:paraId="3ECBDD5C" w14:textId="77777777" w:rsidR="00BA0EB3" w:rsidRDefault="00BA0EB3" w:rsidP="00BA0EB3">
            <w:pPr>
              <w:pStyle w:val="Citacie"/>
            </w:pPr>
            <w:r>
              <w:t>„Dokumentácia Cayenne,“ 2017. [Online]. Available: https://mydevices.com/cayenne/docs/intro/.</w:t>
            </w:r>
          </w:p>
        </w:tc>
      </w:tr>
      <w:tr w:rsidR="00BA0EB3" w14:paraId="12F56CE5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1CBC462B" w14:textId="77777777" w:rsidR="00BA0EB3" w:rsidRDefault="00BA0EB3" w:rsidP="00BA0EB3">
            <w:pPr>
              <w:pStyle w:val="Citacie"/>
            </w:pPr>
            <w:r>
              <w:t xml:space="preserve">[9] </w:t>
            </w:r>
          </w:p>
        </w:tc>
        <w:tc>
          <w:tcPr>
            <w:tcW w:w="0" w:type="auto"/>
            <w:hideMark/>
          </w:tcPr>
          <w:p w14:paraId="7DDC9963" w14:textId="77777777" w:rsidR="00BA0EB3" w:rsidRDefault="00BA0EB3" w:rsidP="00BA0EB3">
            <w:pPr>
              <w:pStyle w:val="Citacie"/>
            </w:pPr>
            <w:r>
              <w:t xml:space="preserve">Sharan, K., Beginning Java 8 APIs, Extensions and Libraries, Berkeley, CA: Apress, 2014. </w:t>
            </w:r>
          </w:p>
        </w:tc>
      </w:tr>
      <w:tr w:rsidR="00BA0EB3" w14:paraId="718AF408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6C5F3F77" w14:textId="77777777" w:rsidR="00BA0EB3" w:rsidRDefault="00BA0EB3" w:rsidP="00BA0EB3">
            <w:pPr>
              <w:pStyle w:val="Citacie"/>
            </w:pPr>
            <w:r>
              <w:t xml:space="preserve">[10] </w:t>
            </w:r>
          </w:p>
        </w:tc>
        <w:tc>
          <w:tcPr>
            <w:tcW w:w="0" w:type="auto"/>
            <w:hideMark/>
          </w:tcPr>
          <w:p w14:paraId="1D12B3DD" w14:textId="77777777" w:rsidR="00BA0EB3" w:rsidRDefault="00BA0EB3" w:rsidP="00BA0EB3">
            <w:pPr>
              <w:pStyle w:val="Citacie"/>
            </w:pPr>
            <w:r>
              <w:t xml:space="preserve">Tilmanis, P.; White, G., Further Programming in Java, Chapter 7: Event-Driven Programming, Melbourne: RMIT University, 2006. </w:t>
            </w:r>
          </w:p>
        </w:tc>
      </w:tr>
      <w:tr w:rsidR="00BA0EB3" w14:paraId="047C9909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7AC0D36F" w14:textId="77777777" w:rsidR="00BA0EB3" w:rsidRDefault="00BA0EB3" w:rsidP="00BA0EB3">
            <w:pPr>
              <w:pStyle w:val="Citacie"/>
            </w:pPr>
            <w:r>
              <w:t xml:space="preserve">[11] </w:t>
            </w:r>
          </w:p>
        </w:tc>
        <w:tc>
          <w:tcPr>
            <w:tcW w:w="0" w:type="auto"/>
            <w:hideMark/>
          </w:tcPr>
          <w:p w14:paraId="527C4554" w14:textId="77777777" w:rsidR="00BA0EB3" w:rsidRDefault="00BA0EB3" w:rsidP="00BA0EB3">
            <w:pPr>
              <w:pStyle w:val="Citacie"/>
            </w:pPr>
            <w:r>
              <w:t>Oracle, „JavaFX Frequently Asked Questions,“ [Online]. Available: http://www.oracle.com/technetwork/java/javafx/overview/faq-1446554.html#6.</w:t>
            </w:r>
          </w:p>
        </w:tc>
      </w:tr>
      <w:tr w:rsidR="00BA0EB3" w14:paraId="25DEDA74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3B07A8DD" w14:textId="77777777" w:rsidR="00BA0EB3" w:rsidRDefault="00BA0EB3" w:rsidP="00BA0EB3">
            <w:pPr>
              <w:pStyle w:val="Citacie"/>
            </w:pPr>
            <w:r>
              <w:t xml:space="preserve">[12] </w:t>
            </w:r>
          </w:p>
        </w:tc>
        <w:tc>
          <w:tcPr>
            <w:tcW w:w="0" w:type="auto"/>
            <w:hideMark/>
          </w:tcPr>
          <w:p w14:paraId="2FE601C6" w14:textId="77777777" w:rsidR="00BA0EB3" w:rsidRDefault="00BA0EB3" w:rsidP="00BA0EB3">
            <w:pPr>
              <w:pStyle w:val="Citacie"/>
            </w:pPr>
            <w:r>
              <w:t>Sigg, B., „DockingFrames 1.1.1 - Common,“ 2012. [Online]. Available: http://www.docking-frames.org/dockingFrames_v1.1.1/common.pdf.</w:t>
            </w:r>
          </w:p>
        </w:tc>
      </w:tr>
      <w:tr w:rsidR="00BA0EB3" w14:paraId="6AF9CB17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716F5F97" w14:textId="77777777" w:rsidR="00BA0EB3" w:rsidRDefault="00BA0EB3" w:rsidP="00BA0EB3">
            <w:pPr>
              <w:pStyle w:val="Citacie"/>
            </w:pPr>
            <w:r>
              <w:t xml:space="preserve">[13] </w:t>
            </w:r>
          </w:p>
        </w:tc>
        <w:tc>
          <w:tcPr>
            <w:tcW w:w="0" w:type="auto"/>
            <w:hideMark/>
          </w:tcPr>
          <w:p w14:paraId="58B320AF" w14:textId="77777777" w:rsidR="00BA0EB3" w:rsidRDefault="00BA0EB3" w:rsidP="00BA0EB3">
            <w:pPr>
              <w:pStyle w:val="Citacie"/>
            </w:pPr>
            <w:r>
              <w:t>bobbylight, „RSyntaxTextArea,“ 2017. [Online]. Available: https://github.com/bobbylight/RSyntaxTextArea.</w:t>
            </w:r>
          </w:p>
        </w:tc>
      </w:tr>
      <w:tr w:rsidR="00BA0EB3" w14:paraId="6BCF4C7C" w14:textId="77777777">
        <w:trPr>
          <w:divId w:val="2145541667"/>
          <w:tblCellSpacing w:w="15" w:type="dxa"/>
        </w:trPr>
        <w:tc>
          <w:tcPr>
            <w:tcW w:w="50" w:type="pct"/>
            <w:hideMark/>
          </w:tcPr>
          <w:p w14:paraId="0BF11251" w14:textId="77777777" w:rsidR="00BA0EB3" w:rsidRDefault="00BA0EB3" w:rsidP="00BA0EB3">
            <w:pPr>
              <w:pStyle w:val="Citacie"/>
            </w:pPr>
            <w:r>
              <w:lastRenderedPageBreak/>
              <w:t xml:space="preserve">[14] </w:t>
            </w:r>
          </w:p>
        </w:tc>
        <w:tc>
          <w:tcPr>
            <w:tcW w:w="0" w:type="auto"/>
            <w:hideMark/>
          </w:tcPr>
          <w:p w14:paraId="3A5862B3" w14:textId="77777777" w:rsidR="00BA0EB3" w:rsidRDefault="00BA0EB3" w:rsidP="00BA0EB3">
            <w:pPr>
              <w:pStyle w:val="Citacie"/>
            </w:pPr>
            <w:r>
              <w:t>Sui77. [Online]. Available: https://github.com/sui77/rc-switch.</w:t>
            </w:r>
          </w:p>
        </w:tc>
      </w:tr>
    </w:tbl>
    <w:p w14:paraId="0AB61AA0" w14:textId="77777777" w:rsidR="00BA0EB3" w:rsidRDefault="00BA0EB3">
      <w:pPr>
        <w:divId w:val="2145541667"/>
        <w:rPr>
          <w:noProof/>
        </w:rPr>
      </w:pPr>
    </w:p>
    <w:p w14:paraId="04D75E9F" w14:textId="60EA806C" w:rsidR="00A954FF" w:rsidRDefault="00E11D6B" w:rsidP="00082A6D">
      <w:pPr>
        <w:pStyle w:val="Citacie"/>
        <w:rPr>
          <w:highlight w:val="lightGray"/>
        </w:rPr>
      </w:pPr>
      <w:r>
        <w:fldChar w:fldCharType="end"/>
      </w:r>
    </w:p>
    <w:p w14:paraId="55559BB4" w14:textId="0CE988B8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114" w:name="_Toc224306957"/>
      <w:bookmarkStart w:id="115" w:name="_Toc102191194"/>
      <w:bookmarkStart w:id="116" w:name="_Toc512360079"/>
      <w:r>
        <w:rPr>
          <w:rFonts w:ascii="Times New Roman" w:hAnsi="Times New Roman"/>
        </w:rPr>
        <w:lastRenderedPageBreak/>
        <w:t>Prílohy</w:t>
      </w:r>
      <w:bookmarkEnd w:id="114"/>
      <w:bookmarkEnd w:id="115"/>
      <w:bookmarkEnd w:id="116"/>
    </w:p>
    <w:p w14:paraId="50432D18" w14:textId="67B3FEAF" w:rsidR="00A954FF" w:rsidRPr="00A9664D" w:rsidRDefault="00A9664D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</w:pPr>
      <w:r>
        <w:t>Dokumentačné tabuľky k typom komponentov</w:t>
      </w:r>
      <w:r w:rsidR="00A954FF" w:rsidRPr="00A9664D">
        <w:t>.</w:t>
      </w:r>
    </w:p>
    <w:p w14:paraId="3C25D05B" w14:textId="1D870D3B" w:rsidR="00A954FF" w:rsidRPr="00A9664D" w:rsidRDefault="00A9664D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</w:pPr>
      <w:r>
        <w:t>CD médium obsahujúce vytvorené riešenie s integrovaným vývojovým prostredím.</w:t>
      </w:r>
    </w:p>
    <w:p w14:paraId="3B632319" w14:textId="648DD559" w:rsidR="00A9664D" w:rsidRDefault="00A9664D">
      <w:pPr>
        <w:spacing w:before="0" w:line="240" w:lineRule="auto"/>
        <w:ind w:firstLine="0"/>
        <w:jc w:val="left"/>
        <w:rPr>
          <w:szCs w:val="20"/>
          <w:highlight w:val="yellow"/>
        </w:rPr>
      </w:pPr>
      <w:r>
        <w:rPr>
          <w:highlight w:val="yellow"/>
        </w:rPr>
        <w:br w:type="page"/>
      </w:r>
    </w:p>
    <w:p w14:paraId="303E9D16" w14:textId="62F82E82" w:rsidR="00A954FF" w:rsidRPr="00A9664D" w:rsidRDefault="00A9664D" w:rsidP="00A9664D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117" w:name="_Toc512360080"/>
      <w:r w:rsidRPr="00A9664D">
        <w:rPr>
          <w:rFonts w:ascii="Times New Roman" w:hAnsi="Times New Roman"/>
        </w:rPr>
        <w:lastRenderedPageBreak/>
        <w:t>Príloha A</w:t>
      </w:r>
      <w:bookmarkEnd w:id="117"/>
    </w:p>
    <w:p w14:paraId="37198149" w14:textId="6562F03A" w:rsidR="00A9664D" w:rsidRDefault="00A9664D" w:rsidP="00A9664D">
      <w:pPr>
        <w:pStyle w:val="ZPCaption"/>
        <w:rPr>
          <w:highlight w:val="yellow"/>
        </w:rPr>
      </w:pPr>
      <w:bookmarkStart w:id="118" w:name="_Toc512360107"/>
      <w:r>
        <w:t>Tab. </w:t>
      </w:r>
      <w:r w:rsidR="006A57B3">
        <w:fldChar w:fldCharType="begin"/>
      </w:r>
      <w:r w:rsidR="006A57B3">
        <w:instrText xml:space="preserve"> SEQ Tab. \* ARABIC </w:instrText>
      </w:r>
      <w:r w:rsidR="006A57B3">
        <w:fldChar w:fldCharType="separate"/>
      </w:r>
      <w:r w:rsidR="0012502D">
        <w:rPr>
          <w:noProof/>
        </w:rPr>
        <w:t>2</w:t>
      </w:r>
      <w:r w:rsidR="006A57B3">
        <w:rPr>
          <w:noProof/>
        </w:rPr>
        <w:fldChar w:fldCharType="end"/>
      </w:r>
      <w:r>
        <w:tab/>
        <w:t>Dokumentačná tabuľka komponentu digitálny vstup</w:t>
      </w:r>
      <w:bookmarkEnd w:id="118"/>
    </w:p>
    <w:tbl>
      <w:tblPr>
        <w:tblW w:w="849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69"/>
        <w:gridCol w:w="2835"/>
        <w:gridCol w:w="2693"/>
      </w:tblGrid>
      <w:tr w:rsidR="00A9664D" w14:paraId="7EA79922" w14:textId="77777777" w:rsidTr="00D25210">
        <w:trPr>
          <w:jc w:val="center"/>
        </w:trPr>
        <w:tc>
          <w:tcPr>
            <w:tcW w:w="2969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881B07F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Vlastnosti</w:t>
            </w:r>
          </w:p>
        </w:tc>
        <w:tc>
          <w:tcPr>
            <w:tcW w:w="2835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525CF651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Udalosti</w:t>
            </w:r>
          </w:p>
        </w:tc>
        <w:tc>
          <w:tcPr>
            <w:tcW w:w="2693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536256C5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Aplikačné rozhranie</w:t>
            </w:r>
          </w:p>
        </w:tc>
      </w:tr>
      <w:tr w:rsidR="00A9664D" w14:paraId="0CF9FE69" w14:textId="77777777" w:rsidTr="00D25210">
        <w:trPr>
          <w:jc w:val="center"/>
        </w:trPr>
        <w:tc>
          <w:tcPr>
            <w:tcW w:w="296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AA97D2" w14:textId="77777777" w:rsidR="00A9664D" w:rsidRDefault="00A9664D" w:rsidP="00D25210">
            <w:pPr>
              <w:pStyle w:val="NormlnyTabuka"/>
              <w:spacing w:line="276" w:lineRule="auto"/>
            </w:pPr>
            <w:proofErr w:type="spellStart"/>
            <w:r>
              <w:t>Pin</w:t>
            </w:r>
            <w:proofErr w:type="spellEnd"/>
            <w:r>
              <w:br/>
            </w:r>
            <w:proofErr w:type="spellStart"/>
            <w:r>
              <w:t>InvertedLogic</w:t>
            </w:r>
            <w:proofErr w:type="spellEnd"/>
          </w:p>
        </w:tc>
        <w:tc>
          <w:tcPr>
            <w:tcW w:w="2835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F57D6" w14:textId="0B3B4397" w:rsidR="00A9664D" w:rsidRDefault="00A9664D" w:rsidP="00D25210">
            <w:pPr>
              <w:pStyle w:val="NormlnyTabuka"/>
            </w:pPr>
            <w:proofErr w:type="spellStart"/>
            <w:r>
              <w:t>O</w:t>
            </w:r>
            <w:r w:rsidRPr="0043256A">
              <w:t>nStateChanged</w:t>
            </w:r>
            <w:proofErr w:type="spellEnd"/>
            <w:r>
              <w:t>()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299305" w14:textId="06678F75" w:rsidR="00A9664D" w:rsidRDefault="00417064" w:rsidP="00D25210">
            <w:pPr>
              <w:pStyle w:val="NormlnyTabuka"/>
            </w:pPr>
            <w:proofErr w:type="spellStart"/>
            <w:r w:rsidRPr="00417064">
              <w:t>getState</w:t>
            </w:r>
            <w:proofErr w:type="spellEnd"/>
            <w:r>
              <w:t>()</w:t>
            </w:r>
          </w:p>
        </w:tc>
      </w:tr>
    </w:tbl>
    <w:p w14:paraId="22EF872E" w14:textId="77777777" w:rsidR="00A9664D" w:rsidRDefault="00A9664D" w:rsidP="00A9664D"/>
    <w:p w14:paraId="6DA1C295" w14:textId="4B567D71" w:rsidR="00A9664D" w:rsidRDefault="00A9664D" w:rsidP="00A9664D">
      <w:pPr>
        <w:pStyle w:val="ZPCaption"/>
        <w:rPr>
          <w:highlight w:val="yellow"/>
        </w:rPr>
      </w:pPr>
      <w:bookmarkStart w:id="119" w:name="_Toc512360108"/>
      <w:r>
        <w:t>Tab. </w:t>
      </w:r>
      <w:r w:rsidR="006A57B3">
        <w:fldChar w:fldCharType="begin"/>
      </w:r>
      <w:r w:rsidR="006A57B3">
        <w:instrText xml:space="preserve"> SEQ Tab. \* ARABIC </w:instrText>
      </w:r>
      <w:r w:rsidR="006A57B3">
        <w:fldChar w:fldCharType="separate"/>
      </w:r>
      <w:r w:rsidR="0012502D">
        <w:rPr>
          <w:noProof/>
        </w:rPr>
        <w:t>3</w:t>
      </w:r>
      <w:r w:rsidR="006A57B3">
        <w:rPr>
          <w:noProof/>
        </w:rPr>
        <w:fldChar w:fldCharType="end"/>
      </w:r>
      <w:r>
        <w:tab/>
        <w:t>Dokumentačná tabuľka komponentu analógový vstup</w:t>
      </w:r>
      <w:bookmarkEnd w:id="119"/>
    </w:p>
    <w:tbl>
      <w:tblPr>
        <w:tblW w:w="849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69"/>
        <w:gridCol w:w="2835"/>
        <w:gridCol w:w="2693"/>
      </w:tblGrid>
      <w:tr w:rsidR="00A9664D" w14:paraId="05C7632F" w14:textId="77777777" w:rsidTr="00D25210">
        <w:trPr>
          <w:jc w:val="center"/>
        </w:trPr>
        <w:tc>
          <w:tcPr>
            <w:tcW w:w="2969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1B2B00F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Vlastnosti</w:t>
            </w:r>
          </w:p>
        </w:tc>
        <w:tc>
          <w:tcPr>
            <w:tcW w:w="2835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F1918DF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Udalosti</w:t>
            </w:r>
          </w:p>
        </w:tc>
        <w:tc>
          <w:tcPr>
            <w:tcW w:w="2693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30DC12BB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Aplikačné rozhranie</w:t>
            </w:r>
          </w:p>
        </w:tc>
      </w:tr>
      <w:tr w:rsidR="00A9664D" w14:paraId="78264ADF" w14:textId="77777777" w:rsidTr="00D25210">
        <w:trPr>
          <w:jc w:val="center"/>
        </w:trPr>
        <w:tc>
          <w:tcPr>
            <w:tcW w:w="296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ADFB" w14:textId="25626C5F" w:rsidR="00A9664D" w:rsidRDefault="00A9664D" w:rsidP="00D25210">
            <w:pPr>
              <w:pStyle w:val="NormlnyTabuka"/>
              <w:spacing w:line="276" w:lineRule="auto"/>
            </w:pPr>
            <w:proofErr w:type="spellStart"/>
            <w:r>
              <w:t>Pin</w:t>
            </w:r>
            <w:proofErr w:type="spellEnd"/>
            <w:r>
              <w:br/>
            </w:r>
            <w:proofErr w:type="spellStart"/>
            <w:r w:rsidR="008007A8" w:rsidRPr="008007A8">
              <w:t>ReadInterval</w:t>
            </w:r>
            <w:proofErr w:type="spellEnd"/>
          </w:p>
        </w:tc>
        <w:tc>
          <w:tcPr>
            <w:tcW w:w="2835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360F4" w14:textId="667F4479" w:rsidR="00A9664D" w:rsidRDefault="00417064" w:rsidP="00D25210">
            <w:pPr>
              <w:pStyle w:val="NormlnyTabuka"/>
            </w:pPr>
            <w:proofErr w:type="spellStart"/>
            <w:r w:rsidRPr="00417064">
              <w:t>OnValueChanged</w:t>
            </w:r>
            <w:proofErr w:type="spellEnd"/>
            <w:r w:rsidR="00A9664D">
              <w:t>()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B6AA1" w14:textId="495ADF90" w:rsidR="00A9664D" w:rsidRDefault="00417064" w:rsidP="00D25210">
            <w:pPr>
              <w:pStyle w:val="NormlnyTabuka"/>
            </w:pPr>
            <w:proofErr w:type="spellStart"/>
            <w:r w:rsidRPr="00417064">
              <w:t>getValue</w:t>
            </w:r>
            <w:proofErr w:type="spellEnd"/>
            <w:r>
              <w:t>()</w:t>
            </w:r>
          </w:p>
        </w:tc>
      </w:tr>
    </w:tbl>
    <w:p w14:paraId="69439F3F" w14:textId="77777777" w:rsidR="00A9664D" w:rsidRDefault="00A9664D" w:rsidP="00A9664D"/>
    <w:p w14:paraId="7013498A" w14:textId="5B1D1EC0" w:rsidR="00A9664D" w:rsidRDefault="00A9664D" w:rsidP="00A9664D">
      <w:pPr>
        <w:pStyle w:val="ZPCaption"/>
        <w:rPr>
          <w:highlight w:val="yellow"/>
        </w:rPr>
      </w:pPr>
      <w:bookmarkStart w:id="120" w:name="_Toc512360109"/>
      <w:r>
        <w:t>Tab. </w:t>
      </w:r>
      <w:r w:rsidR="006A57B3">
        <w:fldChar w:fldCharType="begin"/>
      </w:r>
      <w:r w:rsidR="006A57B3">
        <w:instrText xml:space="preserve"> SEQ Tab. \* ARABIC </w:instrText>
      </w:r>
      <w:r w:rsidR="006A57B3">
        <w:fldChar w:fldCharType="separate"/>
      </w:r>
      <w:r w:rsidR="0012502D">
        <w:rPr>
          <w:noProof/>
        </w:rPr>
        <w:t>4</w:t>
      </w:r>
      <w:r w:rsidR="006A57B3">
        <w:rPr>
          <w:noProof/>
        </w:rPr>
        <w:fldChar w:fldCharType="end"/>
      </w:r>
      <w:r>
        <w:tab/>
        <w:t xml:space="preserve">Dokumentačná tabuľka komponentu digitálny </w:t>
      </w:r>
      <w:r w:rsidR="008007A8">
        <w:t>výstup</w:t>
      </w:r>
      <w:bookmarkEnd w:id="120"/>
    </w:p>
    <w:tbl>
      <w:tblPr>
        <w:tblW w:w="849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69"/>
        <w:gridCol w:w="2835"/>
        <w:gridCol w:w="2693"/>
      </w:tblGrid>
      <w:tr w:rsidR="00A9664D" w14:paraId="7E9D4AD0" w14:textId="77777777" w:rsidTr="00D25210">
        <w:trPr>
          <w:jc w:val="center"/>
        </w:trPr>
        <w:tc>
          <w:tcPr>
            <w:tcW w:w="2969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2EF92F24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Vlastnosti</w:t>
            </w:r>
          </w:p>
        </w:tc>
        <w:tc>
          <w:tcPr>
            <w:tcW w:w="2835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2892433C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Udalosti</w:t>
            </w:r>
          </w:p>
        </w:tc>
        <w:tc>
          <w:tcPr>
            <w:tcW w:w="2693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0E2A0F65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Aplikačné rozhranie</w:t>
            </w:r>
          </w:p>
        </w:tc>
      </w:tr>
      <w:tr w:rsidR="00A9664D" w14:paraId="1BE2B9CB" w14:textId="77777777" w:rsidTr="00D25210">
        <w:trPr>
          <w:jc w:val="center"/>
        </w:trPr>
        <w:tc>
          <w:tcPr>
            <w:tcW w:w="296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03E7F4" w14:textId="77777777" w:rsidR="00A9664D" w:rsidRDefault="00A9664D" w:rsidP="00D25210">
            <w:pPr>
              <w:pStyle w:val="NormlnyTabuka"/>
              <w:spacing w:line="276" w:lineRule="auto"/>
            </w:pPr>
            <w:proofErr w:type="spellStart"/>
            <w:r>
              <w:t>Pin</w:t>
            </w:r>
            <w:proofErr w:type="spellEnd"/>
            <w:r>
              <w:br/>
            </w:r>
            <w:proofErr w:type="spellStart"/>
            <w:r w:rsidR="00417064" w:rsidRPr="00417064">
              <w:t>InitialState</w:t>
            </w:r>
            <w:proofErr w:type="spellEnd"/>
          </w:p>
          <w:p w14:paraId="734C0572" w14:textId="65B79E3F" w:rsidR="00417064" w:rsidRDefault="00417064" w:rsidP="00D25210">
            <w:pPr>
              <w:pStyle w:val="NormlnyTabuka"/>
              <w:spacing w:line="276" w:lineRule="auto"/>
            </w:pPr>
            <w:proofErr w:type="spellStart"/>
            <w:r w:rsidRPr="00417064">
              <w:t>InvertedLogic</w:t>
            </w:r>
            <w:proofErr w:type="spellEnd"/>
          </w:p>
        </w:tc>
        <w:tc>
          <w:tcPr>
            <w:tcW w:w="2835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9D83B" w14:textId="09A2523C" w:rsidR="00A9664D" w:rsidRDefault="00907597" w:rsidP="00D25210">
            <w:pPr>
              <w:pStyle w:val="NormlnyTabuka"/>
            </w:pPr>
            <w:r w:rsidRPr="00907597">
              <w:rPr>
                <w:i/>
              </w:rPr>
              <w:t xml:space="preserve">bez </w:t>
            </w:r>
            <w:r>
              <w:rPr>
                <w:i/>
              </w:rPr>
              <w:t>udalostí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925FA" w14:textId="06EF17A9" w:rsidR="00417064" w:rsidRDefault="00417064" w:rsidP="00417064">
            <w:pPr>
              <w:pStyle w:val="NormlnyTabuka"/>
              <w:spacing w:line="276" w:lineRule="auto"/>
            </w:pPr>
            <w:proofErr w:type="spellStart"/>
            <w:r>
              <w:t>isOn</w:t>
            </w:r>
            <w:proofErr w:type="spellEnd"/>
            <w:r>
              <w:t xml:space="preserve">() / </w:t>
            </w:r>
            <w:proofErr w:type="spellStart"/>
            <w:r>
              <w:t>isOff</w:t>
            </w:r>
            <w:proofErr w:type="spellEnd"/>
            <w:r>
              <w:t>()</w:t>
            </w:r>
            <w:r>
              <w:br/>
            </w:r>
            <w:proofErr w:type="spellStart"/>
            <w:r>
              <w:t>turnOn</w:t>
            </w:r>
            <w:proofErr w:type="spellEnd"/>
            <w:r>
              <w:t xml:space="preserve">() / </w:t>
            </w:r>
            <w:proofErr w:type="spellStart"/>
            <w:r>
              <w:t>turnOff</w:t>
            </w:r>
            <w:proofErr w:type="spellEnd"/>
            <w:r>
              <w:t>()</w:t>
            </w:r>
            <w:r>
              <w:br/>
            </w:r>
            <w:proofErr w:type="spellStart"/>
            <w:r>
              <w:t>setState</w:t>
            </w:r>
            <w:proofErr w:type="spellEnd"/>
            <w:r>
              <w:t>()</w:t>
            </w:r>
            <w:r>
              <w:br/>
            </w:r>
            <w:proofErr w:type="spellStart"/>
            <w:r>
              <w:t>revert</w:t>
            </w:r>
            <w:proofErr w:type="spellEnd"/>
            <w:r>
              <w:t>()</w:t>
            </w:r>
          </w:p>
        </w:tc>
      </w:tr>
    </w:tbl>
    <w:p w14:paraId="7062F810" w14:textId="77777777" w:rsidR="00A9664D" w:rsidRDefault="00A9664D" w:rsidP="00A9664D"/>
    <w:p w14:paraId="2E1F2C15" w14:textId="602D6334" w:rsidR="00A9664D" w:rsidRDefault="00A9664D" w:rsidP="00A9664D">
      <w:pPr>
        <w:pStyle w:val="ZPCaption"/>
        <w:rPr>
          <w:highlight w:val="yellow"/>
        </w:rPr>
      </w:pPr>
      <w:bookmarkStart w:id="121" w:name="_Toc512360110"/>
      <w:r>
        <w:t>Tab. </w:t>
      </w:r>
      <w:r w:rsidR="006A57B3">
        <w:fldChar w:fldCharType="begin"/>
      </w:r>
      <w:r w:rsidR="006A57B3">
        <w:instrText xml:space="preserve"> SEQ Tab. \* ARABIC </w:instrText>
      </w:r>
      <w:r w:rsidR="006A57B3">
        <w:fldChar w:fldCharType="separate"/>
      </w:r>
      <w:r w:rsidR="0012502D">
        <w:rPr>
          <w:noProof/>
        </w:rPr>
        <w:t>5</w:t>
      </w:r>
      <w:r w:rsidR="006A57B3">
        <w:rPr>
          <w:noProof/>
        </w:rPr>
        <w:fldChar w:fldCharType="end"/>
      </w:r>
      <w:r>
        <w:tab/>
        <w:t>Dokumentačná tabuľka komponentu RC 433 vysielač</w:t>
      </w:r>
      <w:bookmarkEnd w:id="121"/>
    </w:p>
    <w:tbl>
      <w:tblPr>
        <w:tblW w:w="849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69"/>
        <w:gridCol w:w="2835"/>
        <w:gridCol w:w="2693"/>
      </w:tblGrid>
      <w:tr w:rsidR="00A9664D" w14:paraId="41FEF5A5" w14:textId="77777777" w:rsidTr="00D25210">
        <w:trPr>
          <w:jc w:val="center"/>
        </w:trPr>
        <w:tc>
          <w:tcPr>
            <w:tcW w:w="2969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CEAEA15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Vlastnosti</w:t>
            </w:r>
          </w:p>
        </w:tc>
        <w:tc>
          <w:tcPr>
            <w:tcW w:w="2835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5B231A45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Udalosti</w:t>
            </w:r>
          </w:p>
        </w:tc>
        <w:tc>
          <w:tcPr>
            <w:tcW w:w="2693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CB39F9B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Aplikačné rozhranie</w:t>
            </w:r>
          </w:p>
        </w:tc>
      </w:tr>
      <w:tr w:rsidR="00A9664D" w14:paraId="2207060D" w14:textId="77777777" w:rsidTr="00D25210">
        <w:trPr>
          <w:jc w:val="center"/>
        </w:trPr>
        <w:tc>
          <w:tcPr>
            <w:tcW w:w="296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289FD" w14:textId="77777777" w:rsidR="00A9664D" w:rsidRDefault="00A9664D" w:rsidP="00D25210">
            <w:pPr>
              <w:pStyle w:val="NormlnyTabuka"/>
              <w:spacing w:line="276" w:lineRule="auto"/>
            </w:pPr>
            <w:proofErr w:type="spellStart"/>
            <w:r>
              <w:t>Pin</w:t>
            </w:r>
            <w:proofErr w:type="spellEnd"/>
            <w:r>
              <w:br/>
            </w:r>
            <w:proofErr w:type="spellStart"/>
            <w:r>
              <w:t>Protocol</w:t>
            </w:r>
            <w:proofErr w:type="spellEnd"/>
            <w:r>
              <w:br/>
            </w:r>
            <w:proofErr w:type="spellStart"/>
            <w:r>
              <w:t>PulseLength</w:t>
            </w:r>
            <w:proofErr w:type="spellEnd"/>
            <w:r>
              <w:br/>
            </w:r>
            <w:proofErr w:type="spellStart"/>
            <w:r>
              <w:t>RepeatTransmit</w:t>
            </w:r>
            <w:proofErr w:type="spellEnd"/>
          </w:p>
        </w:tc>
        <w:tc>
          <w:tcPr>
            <w:tcW w:w="2835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14A0F3" w14:textId="2EEA415B" w:rsidR="00A9664D" w:rsidRDefault="00907597" w:rsidP="00D25210">
            <w:pPr>
              <w:pStyle w:val="NormlnyTabuka"/>
            </w:pPr>
            <w:r w:rsidRPr="00907597">
              <w:rPr>
                <w:i/>
              </w:rPr>
              <w:t xml:space="preserve">bez </w:t>
            </w:r>
            <w:r>
              <w:rPr>
                <w:i/>
              </w:rPr>
              <w:t>udalostí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F75CC" w14:textId="77777777" w:rsidR="00A9664D" w:rsidRDefault="00A9664D" w:rsidP="00D25210">
            <w:pPr>
              <w:pStyle w:val="NormlnyTabuka"/>
            </w:pPr>
            <w:proofErr w:type="spellStart"/>
            <w:r>
              <w:t>send</w:t>
            </w:r>
            <w:proofErr w:type="spellEnd"/>
            <w:r>
              <w:t>()</w:t>
            </w:r>
          </w:p>
        </w:tc>
      </w:tr>
    </w:tbl>
    <w:p w14:paraId="027FECC7" w14:textId="77777777" w:rsidR="00A9664D" w:rsidRDefault="00A9664D" w:rsidP="00A9664D"/>
    <w:p w14:paraId="00AB4FC9" w14:textId="7BA0059E" w:rsidR="00A9664D" w:rsidRDefault="00A9664D" w:rsidP="00A9664D">
      <w:pPr>
        <w:pStyle w:val="ZPCaption"/>
        <w:rPr>
          <w:highlight w:val="yellow"/>
        </w:rPr>
      </w:pPr>
      <w:bookmarkStart w:id="122" w:name="_Toc512360111"/>
      <w:r>
        <w:t>Tab. </w:t>
      </w:r>
      <w:r w:rsidR="006A57B3">
        <w:fldChar w:fldCharType="begin"/>
      </w:r>
      <w:r w:rsidR="006A57B3">
        <w:instrText xml:space="preserve"> SEQ Tab. \* ARABIC </w:instrText>
      </w:r>
      <w:r w:rsidR="006A57B3">
        <w:fldChar w:fldCharType="separate"/>
      </w:r>
      <w:r w:rsidR="0012502D">
        <w:rPr>
          <w:noProof/>
        </w:rPr>
        <w:t>6</w:t>
      </w:r>
      <w:r w:rsidR="006A57B3">
        <w:rPr>
          <w:noProof/>
        </w:rPr>
        <w:fldChar w:fldCharType="end"/>
      </w:r>
      <w:r>
        <w:tab/>
        <w:t>Dokumentačná tabuľka komponentu RC 433 prijímač</w:t>
      </w:r>
      <w:bookmarkEnd w:id="122"/>
    </w:p>
    <w:tbl>
      <w:tblPr>
        <w:tblW w:w="849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69"/>
        <w:gridCol w:w="2835"/>
        <w:gridCol w:w="2693"/>
      </w:tblGrid>
      <w:tr w:rsidR="00A9664D" w14:paraId="340CD529" w14:textId="77777777" w:rsidTr="00D25210">
        <w:trPr>
          <w:jc w:val="center"/>
        </w:trPr>
        <w:tc>
          <w:tcPr>
            <w:tcW w:w="2969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7207C0E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Vlastnosti</w:t>
            </w:r>
          </w:p>
        </w:tc>
        <w:tc>
          <w:tcPr>
            <w:tcW w:w="2835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444121A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Udalosti</w:t>
            </w:r>
          </w:p>
        </w:tc>
        <w:tc>
          <w:tcPr>
            <w:tcW w:w="2693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02774132" w14:textId="77777777" w:rsidR="00A9664D" w:rsidRPr="00915B2D" w:rsidRDefault="00A9664D" w:rsidP="00D25210">
            <w:pPr>
              <w:pStyle w:val="NormlnyTabuka"/>
              <w:rPr>
                <w:b/>
              </w:rPr>
            </w:pPr>
            <w:r>
              <w:rPr>
                <w:b/>
              </w:rPr>
              <w:t>Aplikačné rozhranie</w:t>
            </w:r>
          </w:p>
        </w:tc>
      </w:tr>
      <w:tr w:rsidR="00A9664D" w14:paraId="4B8A0BFF" w14:textId="77777777" w:rsidTr="00D25210">
        <w:trPr>
          <w:jc w:val="center"/>
        </w:trPr>
        <w:tc>
          <w:tcPr>
            <w:tcW w:w="296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A5000" w14:textId="77777777" w:rsidR="00A9664D" w:rsidRDefault="00A9664D" w:rsidP="00D25210">
            <w:pPr>
              <w:pStyle w:val="NormlnyTabuka"/>
              <w:spacing w:line="276" w:lineRule="auto"/>
            </w:pPr>
            <w:proofErr w:type="spellStart"/>
            <w:r>
              <w:t>Pin</w:t>
            </w:r>
            <w:proofErr w:type="spellEnd"/>
            <w:r>
              <w:br/>
            </w:r>
            <w:proofErr w:type="spellStart"/>
            <w:r>
              <w:t>Protocol</w:t>
            </w:r>
            <w:proofErr w:type="spellEnd"/>
            <w:r>
              <w:br/>
            </w:r>
            <w:proofErr w:type="spellStart"/>
            <w:r>
              <w:t>PulseLength</w:t>
            </w:r>
            <w:proofErr w:type="spellEnd"/>
            <w:r>
              <w:br/>
            </w:r>
            <w:proofErr w:type="spellStart"/>
            <w:r>
              <w:t>RepeatTransmit</w:t>
            </w:r>
            <w:proofErr w:type="spellEnd"/>
          </w:p>
        </w:tc>
        <w:tc>
          <w:tcPr>
            <w:tcW w:w="2835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BF322" w14:textId="77777777" w:rsidR="00A9664D" w:rsidRDefault="00A9664D" w:rsidP="00D25210">
            <w:pPr>
              <w:pStyle w:val="NormlnyTabuka"/>
            </w:pPr>
            <w:proofErr w:type="spellStart"/>
            <w:r>
              <w:t>OnMessageReceived</w:t>
            </w:r>
            <w:proofErr w:type="spellEnd"/>
            <w:r>
              <w:t>()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B1ED0" w14:textId="3A3504CE" w:rsidR="00A9664D" w:rsidRPr="00907597" w:rsidRDefault="00907597" w:rsidP="00907597">
            <w:pPr>
              <w:pStyle w:val="NormlnyTabuka"/>
              <w:spacing w:line="276" w:lineRule="auto"/>
              <w:rPr>
                <w:i/>
              </w:rPr>
            </w:pPr>
            <w:r w:rsidRPr="00907597">
              <w:rPr>
                <w:i/>
              </w:rPr>
              <w:t xml:space="preserve">bez </w:t>
            </w:r>
            <w:r>
              <w:rPr>
                <w:i/>
              </w:rPr>
              <w:t>aplikačného rozhrania</w:t>
            </w:r>
          </w:p>
        </w:tc>
      </w:tr>
    </w:tbl>
    <w:p w14:paraId="35C7BFED" w14:textId="22FD31E9" w:rsidR="00A954FF" w:rsidRDefault="00A954FF" w:rsidP="00A9664D">
      <w:pPr>
        <w:ind w:firstLine="0"/>
        <w:rPr>
          <w:szCs w:val="20"/>
        </w:rPr>
      </w:pPr>
    </w:p>
    <w:sectPr w:rsidR="00A954FF" w:rsidSect="00991CA1">
      <w:pgSz w:w="11906" w:h="16838"/>
      <w:pgMar w:top="1418" w:right="1418" w:bottom="1418" w:left="1985" w:header="851" w:footer="68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1" w:author="Lucy" w:date="2018-03-31T23:53:00Z" w:initials="L">
    <w:p w14:paraId="2FDD5383" w14:textId="7D9680C4" w:rsidR="002A351F" w:rsidRDefault="002A351F">
      <w:pPr>
        <w:pStyle w:val="Textkomentra"/>
      </w:pPr>
      <w:r>
        <w:rPr>
          <w:rStyle w:val="Odkaznakomentr"/>
        </w:rPr>
        <w:annotationRef/>
      </w:r>
      <w:r>
        <w:t>Daj to celé na novú stranu potom</w:t>
      </w:r>
    </w:p>
  </w:comment>
  <w:comment w:id="42" w:author="patrik fm" w:date="2018-04-01T21:40:00Z" w:initials="pf">
    <w:p w14:paraId="17F574CE" w14:textId="78F322B8" w:rsidR="002A351F" w:rsidRDefault="002A351F">
      <w:pPr>
        <w:pStyle w:val="Textkomentra"/>
      </w:pPr>
      <w:r>
        <w:rPr>
          <w:rStyle w:val="Odkaznakomentr"/>
        </w:rPr>
        <w:annotationRef/>
      </w:r>
      <w:r>
        <w:t>Pridal som zalomenie strany</w:t>
      </w:r>
    </w:p>
  </w:comment>
  <w:comment w:id="76" w:author="patrik fm" w:date="2018-04-02T13:49:00Z" w:initials="pf">
    <w:p w14:paraId="169B1133" w14:textId="5CB2FFEB" w:rsidR="002A351F" w:rsidRDefault="002A351F">
      <w:pPr>
        <w:pStyle w:val="Textkomentra"/>
      </w:pPr>
      <w:r>
        <w:rPr>
          <w:rStyle w:val="Odkaznakomentr"/>
        </w:rPr>
        <w:annotationRef/>
      </w:r>
      <w:r>
        <w:t>Vložiť ako krížový odkaz</w:t>
      </w:r>
    </w:p>
  </w:comment>
  <w:comment w:id="105" w:author="patrik fm" w:date="2018-04-09T19:08:00Z" w:initials="pf">
    <w:p w14:paraId="1C33FF86" w14:textId="3093DDC5" w:rsidR="002A351F" w:rsidRDefault="002A351F">
      <w:pPr>
        <w:pStyle w:val="Textkomentra"/>
      </w:pPr>
      <w:r>
        <w:rPr>
          <w:rStyle w:val="Odkaznakomentr"/>
        </w:rPr>
        <w:annotationRef/>
      </w:r>
      <w:r>
        <w:t>Pridať ako krížový odkaz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FDD5383" w15:done="0"/>
  <w15:commentEx w15:paraId="17F574CE" w15:paraIdParent="2FDD5383" w15:done="0"/>
  <w15:commentEx w15:paraId="169B1133" w15:done="0"/>
  <w15:commentEx w15:paraId="1C33FF86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D59A7" w14:textId="77777777" w:rsidR="006A57B3" w:rsidRDefault="006A57B3">
      <w:pPr>
        <w:spacing w:before="0" w:line="240" w:lineRule="auto"/>
      </w:pPr>
      <w:r>
        <w:separator/>
      </w:r>
    </w:p>
  </w:endnote>
  <w:endnote w:type="continuationSeparator" w:id="0">
    <w:p w14:paraId="23A9C8EE" w14:textId="77777777" w:rsidR="006A57B3" w:rsidRDefault="006A57B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B4682" w14:textId="77777777" w:rsidR="00F861F9" w:rsidRDefault="00F861F9">
    <w:pPr>
      <w:pStyle w:val="ZPNormalnyText"/>
      <w:jc w:val="center"/>
      <w:rPr>
        <w:sz w:val="3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39AE73" w14:textId="77777777" w:rsidR="00F861F9" w:rsidRDefault="00F861F9">
    <w:pPr>
      <w:pStyle w:val="ZPNormalnyText"/>
      <w:jc w:val="center"/>
      <w:rPr>
        <w:sz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7EEB93" w14:textId="54274C92" w:rsidR="002A351F" w:rsidRDefault="002A351F">
    <w:pPr>
      <w:pStyle w:val="Pta"/>
      <w:pBdr>
        <w:top w:val="dotted" w:sz="4" w:space="1" w:color="auto"/>
      </w:pBdr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906853"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F40403" w14:textId="77777777" w:rsidR="006A57B3" w:rsidRDefault="006A57B3">
      <w:pPr>
        <w:spacing w:before="0" w:line="240" w:lineRule="auto"/>
      </w:pPr>
      <w:r>
        <w:separator/>
      </w:r>
    </w:p>
  </w:footnote>
  <w:footnote w:type="continuationSeparator" w:id="0">
    <w:p w14:paraId="7A5C762E" w14:textId="77777777" w:rsidR="006A57B3" w:rsidRDefault="006A57B3">
      <w:pPr>
        <w:spacing w:before="0" w:line="240" w:lineRule="auto"/>
      </w:pPr>
      <w:r>
        <w:continuationSeparator/>
      </w:r>
    </w:p>
  </w:footnote>
  <w:footnote w:id="1">
    <w:p w14:paraId="6C0E723F" w14:textId="7D0CF000" w:rsidR="002A351F" w:rsidRDefault="002A351F">
      <w:pPr>
        <w:pStyle w:val="Textpoznmkypodiarou"/>
      </w:pPr>
      <w:r>
        <w:rPr>
          <w:rStyle w:val="Odkaznapoznmkupodiarou"/>
        </w:rPr>
        <w:footnoteRef/>
      </w:r>
      <w:r>
        <w:t xml:space="preserve"> Funkcia </w:t>
      </w:r>
      <w:proofErr w:type="spellStart"/>
      <w:r w:rsidRPr="00E6233B">
        <w:rPr>
          <w:rFonts w:ascii="Courier New" w:hAnsi="Courier New" w:cs="Courier New"/>
        </w:rPr>
        <w:t>delay</w:t>
      </w:r>
      <w:proofErr w:type="spellEnd"/>
      <w:r w:rsidRPr="00E6233B">
        <w:rPr>
          <w:rFonts w:ascii="Courier New" w:hAnsi="Courier New" w:cs="Courier New"/>
        </w:rPr>
        <w:t>(</w:t>
      </w:r>
      <w:proofErr w:type="spellStart"/>
      <w:r w:rsidRPr="00E6233B">
        <w:rPr>
          <w:rFonts w:ascii="Courier New" w:hAnsi="Courier New" w:cs="Courier New"/>
        </w:rPr>
        <w:t>int</w:t>
      </w:r>
      <w:proofErr w:type="spellEnd"/>
      <w:r w:rsidRPr="00E6233B">
        <w:rPr>
          <w:rFonts w:ascii="Courier New" w:hAnsi="Courier New" w:cs="Courier New"/>
        </w:rPr>
        <w:t xml:space="preserve"> </w:t>
      </w:r>
      <w:proofErr w:type="spellStart"/>
      <w:r w:rsidRPr="00E6233B">
        <w:rPr>
          <w:rFonts w:ascii="Courier New" w:hAnsi="Courier New" w:cs="Courier New"/>
        </w:rPr>
        <w:t>microseconds</w:t>
      </w:r>
      <w:proofErr w:type="spellEnd"/>
      <w:r w:rsidRPr="00E6233B">
        <w:rPr>
          <w:rFonts w:ascii="Courier New" w:hAnsi="Courier New" w:cs="Courier New"/>
        </w:rPr>
        <w:t>)</w:t>
      </w:r>
      <w:r>
        <w:t xml:space="preserve"> zastaví vykonávanie programu na zadaný počet </w:t>
      </w:r>
      <w:proofErr w:type="spellStart"/>
      <w:r>
        <w:t>mikrosekúnd</w:t>
      </w:r>
      <w:proofErr w:type="spellEnd"/>
      <w:r>
        <w:t>. Tradičný kompilátor Arduino implementuje zastavenie aktívnym čakaním.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8FB93" w14:textId="77777777" w:rsidR="00F861F9" w:rsidRDefault="00F861F9">
    <w:pPr>
      <w:pStyle w:val="Hlavika"/>
      <w:jc w:val="center"/>
      <w:rPr>
        <w:vanish/>
        <w:sz w:val="28"/>
      </w:rPr>
    </w:pPr>
    <w:r>
      <w:rPr>
        <w:vanish/>
        <w:sz w:val="28"/>
      </w:rPr>
      <w:t>OBAL záverečnej práce v súlade s ISO 7144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1E1E8" w14:textId="77777777" w:rsidR="00F861F9" w:rsidRDefault="00F861F9">
    <w:pPr>
      <w:pStyle w:val="Hlavika"/>
      <w:jc w:val="center"/>
      <w:rPr>
        <w:vanish/>
        <w:sz w:val="32"/>
      </w:rPr>
    </w:pPr>
    <w:r>
      <w:rPr>
        <w:vanish/>
        <w:sz w:val="32"/>
      </w:rPr>
      <w:t>TITULNÝ LIST záverečnej práce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2A257" w14:textId="77777777" w:rsidR="00F861F9" w:rsidRDefault="00F861F9">
    <w:pPr>
      <w:pStyle w:val="Hlavika"/>
      <w:jc w:val="center"/>
      <w:rPr>
        <w:vanish/>
        <w:sz w:val="32"/>
      </w:rPr>
    </w:pPr>
    <w:r>
      <w:rPr>
        <w:vanish/>
        <w:sz w:val="32"/>
      </w:rPr>
      <w:t>Zadanie záverečnej práce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8EE738" w14:textId="77777777" w:rsidR="00F861F9" w:rsidRDefault="00F861F9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Poďakovanie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CFEE7" w14:textId="77777777" w:rsidR="00F861F9" w:rsidRDefault="00F861F9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Abstrakt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3A5FB" w14:textId="77777777" w:rsidR="002A351F" w:rsidRDefault="002A351F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Obsah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15975" w14:textId="77777777" w:rsidR="002A351F" w:rsidRDefault="002A351F">
    <w:pPr>
      <w:pStyle w:val="Hlavika"/>
      <w:pBdr>
        <w:bottom w:val="dotted" w:sz="4" w:space="1" w:color="auto"/>
      </w:pBdr>
      <w:rPr>
        <w:lang w:val="cs-CZ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F288B3E"/>
    <w:lvl w:ilvl="0">
      <w:start w:val="1"/>
      <w:numFmt w:val="decimal"/>
      <w:pStyle w:val="slovanzoznam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BEE0C0"/>
    <w:lvl w:ilvl="0">
      <w:start w:val="1"/>
      <w:numFmt w:val="decimal"/>
      <w:pStyle w:val="slovanzoznam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9F4452A"/>
    <w:lvl w:ilvl="0">
      <w:start w:val="1"/>
      <w:numFmt w:val="decimal"/>
      <w:pStyle w:val="slovanzoznam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BE4B75A"/>
    <w:lvl w:ilvl="0">
      <w:start w:val="1"/>
      <w:numFmt w:val="decimal"/>
      <w:pStyle w:val="slovanzo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CB88F22"/>
    <w:lvl w:ilvl="0">
      <w:start w:val="1"/>
      <w:numFmt w:val="bullet"/>
      <w:pStyle w:val="Zo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6AF258"/>
    <w:lvl w:ilvl="0">
      <w:start w:val="1"/>
      <w:numFmt w:val="bullet"/>
      <w:pStyle w:val="Zo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5263CD0"/>
    <w:lvl w:ilvl="0">
      <w:start w:val="1"/>
      <w:numFmt w:val="bullet"/>
      <w:pStyle w:val="Zo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E0EE66"/>
    <w:lvl w:ilvl="0">
      <w:start w:val="1"/>
      <w:numFmt w:val="bullet"/>
      <w:pStyle w:val="Zo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201AD4"/>
    <w:lvl w:ilvl="0">
      <w:start w:val="1"/>
      <w:numFmt w:val="decimal"/>
      <w:pStyle w:val="slovanzo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0E2562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759095A"/>
    <w:multiLevelType w:val="hybridMultilevel"/>
    <w:tmpl w:val="009473EC"/>
    <w:lvl w:ilvl="0" w:tplc="ACF827EE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BD2966"/>
    <w:multiLevelType w:val="hybridMultilevel"/>
    <w:tmpl w:val="8BD61012"/>
    <w:lvl w:ilvl="0" w:tplc="E384E6F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F53B59"/>
    <w:multiLevelType w:val="multilevel"/>
    <w:tmpl w:val="8472B0E6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03A76DC"/>
    <w:multiLevelType w:val="hybridMultilevel"/>
    <w:tmpl w:val="199614F4"/>
    <w:lvl w:ilvl="0" w:tplc="66EE251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832A93"/>
    <w:multiLevelType w:val="hybridMultilevel"/>
    <w:tmpl w:val="98381A6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35F0DEB"/>
    <w:multiLevelType w:val="multilevel"/>
    <w:tmpl w:val="041B0023"/>
    <w:styleLink w:val="lnokalebosekci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7" w15:restartNumberingAfterBreak="0">
    <w:nsid w:val="3F1B3404"/>
    <w:multiLevelType w:val="hybridMultilevel"/>
    <w:tmpl w:val="55A03C62"/>
    <w:lvl w:ilvl="0" w:tplc="C6F2C6E4">
      <w:start w:val="1"/>
      <w:numFmt w:val="upperLetter"/>
      <w:lvlText w:val="Príloha %1:"/>
      <w:lvlJc w:val="left"/>
      <w:pPr>
        <w:tabs>
          <w:tab w:val="num" w:pos="1080"/>
        </w:tabs>
        <w:ind w:left="567" w:hanging="567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F95D36"/>
    <w:multiLevelType w:val="multilevel"/>
    <w:tmpl w:val="C3D8CC68"/>
    <w:lvl w:ilvl="0">
      <w:start w:val="1"/>
      <w:numFmt w:val="decimal"/>
      <w:pStyle w:val="lnok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odsek"/>
      <w:lvlText w:val="(%2)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/>
      </w:rPr>
    </w:lvl>
  </w:abstractNum>
  <w:abstractNum w:abstractNumId="19" w15:restartNumberingAfterBreak="0">
    <w:nsid w:val="44D86688"/>
    <w:multiLevelType w:val="hybridMultilevel"/>
    <w:tmpl w:val="623E4866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CD2608C"/>
    <w:multiLevelType w:val="multilevel"/>
    <w:tmpl w:val="041B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526C366D"/>
    <w:multiLevelType w:val="multilevel"/>
    <w:tmpl w:val="3CA29982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22" w15:restartNumberingAfterBreak="0">
    <w:nsid w:val="58964539"/>
    <w:multiLevelType w:val="multilevel"/>
    <w:tmpl w:val="041B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645B3A91"/>
    <w:multiLevelType w:val="hybridMultilevel"/>
    <w:tmpl w:val="2102BA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7742329"/>
    <w:multiLevelType w:val="hybridMultilevel"/>
    <w:tmpl w:val="0862EBBC"/>
    <w:lvl w:ilvl="0" w:tplc="041B000F">
      <w:start w:val="1"/>
      <w:numFmt w:val="decimal"/>
      <w:lvlText w:val="%1."/>
      <w:lvlJc w:val="left"/>
      <w:pPr>
        <w:tabs>
          <w:tab w:val="num" w:pos="1230"/>
        </w:tabs>
        <w:ind w:left="1230" w:hanging="360"/>
      </w:pPr>
    </w:lvl>
    <w:lvl w:ilvl="1" w:tplc="041B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C56959"/>
    <w:multiLevelType w:val="hybridMultilevel"/>
    <w:tmpl w:val="5BF06E48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D84D4F"/>
    <w:multiLevelType w:val="hybridMultilevel"/>
    <w:tmpl w:val="AB1E1A08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DC743D"/>
    <w:multiLevelType w:val="hybridMultilevel"/>
    <w:tmpl w:val="4AB42DD2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BE52C2"/>
    <w:multiLevelType w:val="hybridMultilevel"/>
    <w:tmpl w:val="BDB8CE9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0208FD"/>
    <w:multiLevelType w:val="hybridMultilevel"/>
    <w:tmpl w:val="01DCC5E4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  <w:lvlOverride w:ilvl="0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20"/>
  </w:num>
  <w:num w:numId="22">
    <w:abstractNumId w:val="16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8"/>
  </w:num>
  <w:num w:numId="32">
    <w:abstractNumId w:val="12"/>
  </w:num>
  <w:num w:numId="33">
    <w:abstractNumId w:val="24"/>
  </w:num>
  <w:num w:numId="34">
    <w:abstractNumId w:val="15"/>
  </w:num>
  <w:num w:numId="35">
    <w:abstractNumId w:val="29"/>
  </w:num>
  <w:num w:numId="36">
    <w:abstractNumId w:val="23"/>
  </w:num>
  <w:num w:numId="37">
    <w:abstractNumId w:val="19"/>
  </w:num>
  <w:num w:numId="38">
    <w:abstractNumId w:val="14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trik fm">
    <w15:presenceInfo w15:providerId="Windows Live" w15:userId="c5e607f29bec92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formatting="1" w:enforcement="0"/>
  <w:defaultTabStop w:val="720"/>
  <w:hyphenationZone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0B5"/>
    <w:rsid w:val="00007298"/>
    <w:rsid w:val="00015286"/>
    <w:rsid w:val="00024AF8"/>
    <w:rsid w:val="000268E8"/>
    <w:rsid w:val="00031E29"/>
    <w:rsid w:val="0003217A"/>
    <w:rsid w:val="000411DF"/>
    <w:rsid w:val="0004362E"/>
    <w:rsid w:val="000708EB"/>
    <w:rsid w:val="000759B2"/>
    <w:rsid w:val="00082A6D"/>
    <w:rsid w:val="00090365"/>
    <w:rsid w:val="00092543"/>
    <w:rsid w:val="00092BBC"/>
    <w:rsid w:val="00095F9E"/>
    <w:rsid w:val="00097161"/>
    <w:rsid w:val="000C0D5B"/>
    <w:rsid w:val="000C11C6"/>
    <w:rsid w:val="000D2377"/>
    <w:rsid w:val="000D54ED"/>
    <w:rsid w:val="000D736F"/>
    <w:rsid w:val="000E1912"/>
    <w:rsid w:val="000E63E1"/>
    <w:rsid w:val="000F4B07"/>
    <w:rsid w:val="001013D2"/>
    <w:rsid w:val="00101A84"/>
    <w:rsid w:val="00106F2B"/>
    <w:rsid w:val="001150EF"/>
    <w:rsid w:val="00123B4D"/>
    <w:rsid w:val="0012502D"/>
    <w:rsid w:val="00125E8E"/>
    <w:rsid w:val="00130C68"/>
    <w:rsid w:val="00130E76"/>
    <w:rsid w:val="001359A8"/>
    <w:rsid w:val="001445C3"/>
    <w:rsid w:val="001450B8"/>
    <w:rsid w:val="00151684"/>
    <w:rsid w:val="00151821"/>
    <w:rsid w:val="001557A7"/>
    <w:rsid w:val="00161361"/>
    <w:rsid w:val="001662F7"/>
    <w:rsid w:val="00172F0F"/>
    <w:rsid w:val="00176660"/>
    <w:rsid w:val="00177551"/>
    <w:rsid w:val="00182BA7"/>
    <w:rsid w:val="00186E1C"/>
    <w:rsid w:val="001968D5"/>
    <w:rsid w:val="001A06E5"/>
    <w:rsid w:val="001A141A"/>
    <w:rsid w:val="001A521D"/>
    <w:rsid w:val="001A6BCB"/>
    <w:rsid w:val="001A73A3"/>
    <w:rsid w:val="001B0F51"/>
    <w:rsid w:val="001B1517"/>
    <w:rsid w:val="001B1761"/>
    <w:rsid w:val="001B1C1D"/>
    <w:rsid w:val="001B61F1"/>
    <w:rsid w:val="001C1EC1"/>
    <w:rsid w:val="001C3812"/>
    <w:rsid w:val="001C444E"/>
    <w:rsid w:val="001C7AAC"/>
    <w:rsid w:val="001D0A77"/>
    <w:rsid w:val="001D4DEE"/>
    <w:rsid w:val="001D6423"/>
    <w:rsid w:val="001F025E"/>
    <w:rsid w:val="001F0382"/>
    <w:rsid w:val="001F24F7"/>
    <w:rsid w:val="001F2DBB"/>
    <w:rsid w:val="002034A7"/>
    <w:rsid w:val="0020407B"/>
    <w:rsid w:val="00206F2C"/>
    <w:rsid w:val="00213AEA"/>
    <w:rsid w:val="00213D61"/>
    <w:rsid w:val="00215AFB"/>
    <w:rsid w:val="00217919"/>
    <w:rsid w:val="00217B42"/>
    <w:rsid w:val="002207F1"/>
    <w:rsid w:val="002208F2"/>
    <w:rsid w:val="00235771"/>
    <w:rsid w:val="00243F82"/>
    <w:rsid w:val="00252BA4"/>
    <w:rsid w:val="00254C0C"/>
    <w:rsid w:val="00257C4B"/>
    <w:rsid w:val="00260F5D"/>
    <w:rsid w:val="00263773"/>
    <w:rsid w:val="002659BC"/>
    <w:rsid w:val="00275D03"/>
    <w:rsid w:val="00276FAB"/>
    <w:rsid w:val="0028045C"/>
    <w:rsid w:val="00286EA3"/>
    <w:rsid w:val="00290F74"/>
    <w:rsid w:val="00291AD8"/>
    <w:rsid w:val="002A30CD"/>
    <w:rsid w:val="002A351F"/>
    <w:rsid w:val="002A7555"/>
    <w:rsid w:val="002A7BC1"/>
    <w:rsid w:val="002B26EB"/>
    <w:rsid w:val="002C0167"/>
    <w:rsid w:val="002C1B1A"/>
    <w:rsid w:val="002C2F05"/>
    <w:rsid w:val="002C325E"/>
    <w:rsid w:val="002D3764"/>
    <w:rsid w:val="002D6F1C"/>
    <w:rsid w:val="002D76E5"/>
    <w:rsid w:val="002D7C5D"/>
    <w:rsid w:val="002E2583"/>
    <w:rsid w:val="002E3683"/>
    <w:rsid w:val="002F1CE9"/>
    <w:rsid w:val="002F59F4"/>
    <w:rsid w:val="002F7447"/>
    <w:rsid w:val="0030045B"/>
    <w:rsid w:val="00302AEE"/>
    <w:rsid w:val="00310251"/>
    <w:rsid w:val="003112D8"/>
    <w:rsid w:val="00313EAD"/>
    <w:rsid w:val="00315E84"/>
    <w:rsid w:val="00316351"/>
    <w:rsid w:val="00321C76"/>
    <w:rsid w:val="00322D15"/>
    <w:rsid w:val="00323245"/>
    <w:rsid w:val="00324B4D"/>
    <w:rsid w:val="0032539B"/>
    <w:rsid w:val="00327810"/>
    <w:rsid w:val="00327902"/>
    <w:rsid w:val="00327E4C"/>
    <w:rsid w:val="003322EF"/>
    <w:rsid w:val="00351FF4"/>
    <w:rsid w:val="00353723"/>
    <w:rsid w:val="00364470"/>
    <w:rsid w:val="00376A84"/>
    <w:rsid w:val="00392C6A"/>
    <w:rsid w:val="00396266"/>
    <w:rsid w:val="00396516"/>
    <w:rsid w:val="003A6A26"/>
    <w:rsid w:val="003A6B0A"/>
    <w:rsid w:val="003A7B74"/>
    <w:rsid w:val="003B1072"/>
    <w:rsid w:val="003C06D4"/>
    <w:rsid w:val="003C309A"/>
    <w:rsid w:val="003C37C1"/>
    <w:rsid w:val="003C3F53"/>
    <w:rsid w:val="003C79F7"/>
    <w:rsid w:val="003D0AA6"/>
    <w:rsid w:val="003D0B74"/>
    <w:rsid w:val="003D0CF0"/>
    <w:rsid w:val="003D7262"/>
    <w:rsid w:val="003E0D21"/>
    <w:rsid w:val="003E5DC4"/>
    <w:rsid w:val="003F0995"/>
    <w:rsid w:val="003F21D0"/>
    <w:rsid w:val="0040744A"/>
    <w:rsid w:val="00417064"/>
    <w:rsid w:val="004218BD"/>
    <w:rsid w:val="00421C26"/>
    <w:rsid w:val="00422B89"/>
    <w:rsid w:val="00424DF8"/>
    <w:rsid w:val="0043256A"/>
    <w:rsid w:val="00435EA9"/>
    <w:rsid w:val="00436412"/>
    <w:rsid w:val="00440671"/>
    <w:rsid w:val="004435AB"/>
    <w:rsid w:val="00444091"/>
    <w:rsid w:val="004476E9"/>
    <w:rsid w:val="0045293E"/>
    <w:rsid w:val="00453E57"/>
    <w:rsid w:val="0045412C"/>
    <w:rsid w:val="004578B1"/>
    <w:rsid w:val="004612F3"/>
    <w:rsid w:val="004614D8"/>
    <w:rsid w:val="004645E5"/>
    <w:rsid w:val="00465FDF"/>
    <w:rsid w:val="00474D88"/>
    <w:rsid w:val="0047592E"/>
    <w:rsid w:val="00480C60"/>
    <w:rsid w:val="00496BCA"/>
    <w:rsid w:val="00497436"/>
    <w:rsid w:val="004A0CBA"/>
    <w:rsid w:val="004A0DEC"/>
    <w:rsid w:val="004A40BC"/>
    <w:rsid w:val="004A4C74"/>
    <w:rsid w:val="004A6B3C"/>
    <w:rsid w:val="004A7889"/>
    <w:rsid w:val="004B256C"/>
    <w:rsid w:val="004B4912"/>
    <w:rsid w:val="004B690C"/>
    <w:rsid w:val="004C4C38"/>
    <w:rsid w:val="004C712F"/>
    <w:rsid w:val="004D1804"/>
    <w:rsid w:val="004D252E"/>
    <w:rsid w:val="004E789C"/>
    <w:rsid w:val="004F4867"/>
    <w:rsid w:val="0050106B"/>
    <w:rsid w:val="005037B6"/>
    <w:rsid w:val="0051223D"/>
    <w:rsid w:val="00513678"/>
    <w:rsid w:val="00520CA9"/>
    <w:rsid w:val="005262C4"/>
    <w:rsid w:val="00534D56"/>
    <w:rsid w:val="005358A4"/>
    <w:rsid w:val="00537B43"/>
    <w:rsid w:val="005453D2"/>
    <w:rsid w:val="005677EA"/>
    <w:rsid w:val="00567E6A"/>
    <w:rsid w:val="00571BF6"/>
    <w:rsid w:val="00571DC1"/>
    <w:rsid w:val="005761CB"/>
    <w:rsid w:val="00585A94"/>
    <w:rsid w:val="005914E4"/>
    <w:rsid w:val="00594C01"/>
    <w:rsid w:val="00596D1E"/>
    <w:rsid w:val="005A41AC"/>
    <w:rsid w:val="005B51AB"/>
    <w:rsid w:val="005B5F7A"/>
    <w:rsid w:val="005B6AE6"/>
    <w:rsid w:val="005B72A5"/>
    <w:rsid w:val="005B7909"/>
    <w:rsid w:val="005C33F1"/>
    <w:rsid w:val="005C35A7"/>
    <w:rsid w:val="005C3C5D"/>
    <w:rsid w:val="005C5CE1"/>
    <w:rsid w:val="005C7751"/>
    <w:rsid w:val="005D0238"/>
    <w:rsid w:val="005D1083"/>
    <w:rsid w:val="005D22F7"/>
    <w:rsid w:val="005D3602"/>
    <w:rsid w:val="005E1778"/>
    <w:rsid w:val="005E4E14"/>
    <w:rsid w:val="005F0BE7"/>
    <w:rsid w:val="005F1678"/>
    <w:rsid w:val="005F27DC"/>
    <w:rsid w:val="005F2A55"/>
    <w:rsid w:val="005F7689"/>
    <w:rsid w:val="0060693E"/>
    <w:rsid w:val="0060708B"/>
    <w:rsid w:val="00611CA8"/>
    <w:rsid w:val="006120A6"/>
    <w:rsid w:val="00612E97"/>
    <w:rsid w:val="00614037"/>
    <w:rsid w:val="00614D74"/>
    <w:rsid w:val="00622DBA"/>
    <w:rsid w:val="0062478D"/>
    <w:rsid w:val="00625333"/>
    <w:rsid w:val="006332EA"/>
    <w:rsid w:val="006340A5"/>
    <w:rsid w:val="00640780"/>
    <w:rsid w:val="0064192C"/>
    <w:rsid w:val="00642295"/>
    <w:rsid w:val="006512DA"/>
    <w:rsid w:val="006523C1"/>
    <w:rsid w:val="00653706"/>
    <w:rsid w:val="00656F68"/>
    <w:rsid w:val="0066160C"/>
    <w:rsid w:val="006639B6"/>
    <w:rsid w:val="00664AEC"/>
    <w:rsid w:val="00667E39"/>
    <w:rsid w:val="00670C3C"/>
    <w:rsid w:val="006714F2"/>
    <w:rsid w:val="00674934"/>
    <w:rsid w:val="00674E97"/>
    <w:rsid w:val="00681190"/>
    <w:rsid w:val="00681F6F"/>
    <w:rsid w:val="00682236"/>
    <w:rsid w:val="0068552E"/>
    <w:rsid w:val="006A49D4"/>
    <w:rsid w:val="006A57B3"/>
    <w:rsid w:val="006A5D5F"/>
    <w:rsid w:val="006B0FE3"/>
    <w:rsid w:val="006B481A"/>
    <w:rsid w:val="006B77CB"/>
    <w:rsid w:val="006C01A6"/>
    <w:rsid w:val="006C1932"/>
    <w:rsid w:val="006C3946"/>
    <w:rsid w:val="006C4EA1"/>
    <w:rsid w:val="006D2825"/>
    <w:rsid w:val="006D524C"/>
    <w:rsid w:val="006D6EB4"/>
    <w:rsid w:val="006D6F94"/>
    <w:rsid w:val="006E0F93"/>
    <w:rsid w:val="006E47D7"/>
    <w:rsid w:val="006E4B6C"/>
    <w:rsid w:val="006F002B"/>
    <w:rsid w:val="006F1275"/>
    <w:rsid w:val="006F2F69"/>
    <w:rsid w:val="006F43EC"/>
    <w:rsid w:val="0070117F"/>
    <w:rsid w:val="00701ACB"/>
    <w:rsid w:val="007031BB"/>
    <w:rsid w:val="0070361A"/>
    <w:rsid w:val="00711357"/>
    <w:rsid w:val="00717D37"/>
    <w:rsid w:val="00723A3B"/>
    <w:rsid w:val="00725F96"/>
    <w:rsid w:val="00732205"/>
    <w:rsid w:val="00734B05"/>
    <w:rsid w:val="007352D1"/>
    <w:rsid w:val="0073699B"/>
    <w:rsid w:val="00737A95"/>
    <w:rsid w:val="00740C17"/>
    <w:rsid w:val="007455D8"/>
    <w:rsid w:val="0075325E"/>
    <w:rsid w:val="00756461"/>
    <w:rsid w:val="00763317"/>
    <w:rsid w:val="00764C48"/>
    <w:rsid w:val="00775A87"/>
    <w:rsid w:val="00775BC2"/>
    <w:rsid w:val="007775DC"/>
    <w:rsid w:val="007809C7"/>
    <w:rsid w:val="00781559"/>
    <w:rsid w:val="00781DD9"/>
    <w:rsid w:val="00783448"/>
    <w:rsid w:val="007909B6"/>
    <w:rsid w:val="00791F0C"/>
    <w:rsid w:val="007A4E3D"/>
    <w:rsid w:val="007A6BA3"/>
    <w:rsid w:val="007B0796"/>
    <w:rsid w:val="007B380C"/>
    <w:rsid w:val="007C139B"/>
    <w:rsid w:val="007C207C"/>
    <w:rsid w:val="007C3EC6"/>
    <w:rsid w:val="007D515B"/>
    <w:rsid w:val="007E0FD9"/>
    <w:rsid w:val="007E78CE"/>
    <w:rsid w:val="007F0A9B"/>
    <w:rsid w:val="007F22F7"/>
    <w:rsid w:val="007F5B8D"/>
    <w:rsid w:val="008007A8"/>
    <w:rsid w:val="00804498"/>
    <w:rsid w:val="00806C79"/>
    <w:rsid w:val="00807598"/>
    <w:rsid w:val="008250B5"/>
    <w:rsid w:val="0082528A"/>
    <w:rsid w:val="00830D6C"/>
    <w:rsid w:val="00832643"/>
    <w:rsid w:val="0084269B"/>
    <w:rsid w:val="00844D2E"/>
    <w:rsid w:val="00845238"/>
    <w:rsid w:val="00845F76"/>
    <w:rsid w:val="00852FA1"/>
    <w:rsid w:val="008548E2"/>
    <w:rsid w:val="0085554D"/>
    <w:rsid w:val="00856CAD"/>
    <w:rsid w:val="0086154F"/>
    <w:rsid w:val="00862069"/>
    <w:rsid w:val="00862A80"/>
    <w:rsid w:val="00864203"/>
    <w:rsid w:val="00870E4F"/>
    <w:rsid w:val="00872DE4"/>
    <w:rsid w:val="008745F0"/>
    <w:rsid w:val="00877B2C"/>
    <w:rsid w:val="008906BC"/>
    <w:rsid w:val="00893B0D"/>
    <w:rsid w:val="00895A9A"/>
    <w:rsid w:val="00896CA4"/>
    <w:rsid w:val="008A0F46"/>
    <w:rsid w:val="008A401F"/>
    <w:rsid w:val="008A4462"/>
    <w:rsid w:val="008A4A0A"/>
    <w:rsid w:val="008A6C84"/>
    <w:rsid w:val="008A7758"/>
    <w:rsid w:val="008C2361"/>
    <w:rsid w:val="008C7C22"/>
    <w:rsid w:val="008D21F0"/>
    <w:rsid w:val="008D7230"/>
    <w:rsid w:val="008F0BA6"/>
    <w:rsid w:val="008F2F15"/>
    <w:rsid w:val="008F4176"/>
    <w:rsid w:val="008F474B"/>
    <w:rsid w:val="008F495E"/>
    <w:rsid w:val="008F711C"/>
    <w:rsid w:val="008F7425"/>
    <w:rsid w:val="00906853"/>
    <w:rsid w:val="00907597"/>
    <w:rsid w:val="009104E0"/>
    <w:rsid w:val="00914756"/>
    <w:rsid w:val="00915B2D"/>
    <w:rsid w:val="00915EE2"/>
    <w:rsid w:val="00916779"/>
    <w:rsid w:val="00926C01"/>
    <w:rsid w:val="009313C0"/>
    <w:rsid w:val="0093159E"/>
    <w:rsid w:val="00946E10"/>
    <w:rsid w:val="009501C8"/>
    <w:rsid w:val="009546EF"/>
    <w:rsid w:val="00961448"/>
    <w:rsid w:val="009642B9"/>
    <w:rsid w:val="009644D7"/>
    <w:rsid w:val="00966DED"/>
    <w:rsid w:val="009722E7"/>
    <w:rsid w:val="009833FD"/>
    <w:rsid w:val="009834EC"/>
    <w:rsid w:val="00991CA1"/>
    <w:rsid w:val="00992095"/>
    <w:rsid w:val="00993865"/>
    <w:rsid w:val="00994DA6"/>
    <w:rsid w:val="00996ADE"/>
    <w:rsid w:val="009970EF"/>
    <w:rsid w:val="0099777E"/>
    <w:rsid w:val="009A7219"/>
    <w:rsid w:val="009B0494"/>
    <w:rsid w:val="009B25AE"/>
    <w:rsid w:val="009B703A"/>
    <w:rsid w:val="009C0DCE"/>
    <w:rsid w:val="009C64C1"/>
    <w:rsid w:val="009D02F1"/>
    <w:rsid w:val="009D1608"/>
    <w:rsid w:val="009D64FC"/>
    <w:rsid w:val="009D6560"/>
    <w:rsid w:val="009E067E"/>
    <w:rsid w:val="009E1583"/>
    <w:rsid w:val="009E1FF5"/>
    <w:rsid w:val="009E5018"/>
    <w:rsid w:val="009F1A09"/>
    <w:rsid w:val="00A01FEB"/>
    <w:rsid w:val="00A021EA"/>
    <w:rsid w:val="00A0238D"/>
    <w:rsid w:val="00A02AD3"/>
    <w:rsid w:val="00A0345E"/>
    <w:rsid w:val="00A04AB5"/>
    <w:rsid w:val="00A06970"/>
    <w:rsid w:val="00A07DC3"/>
    <w:rsid w:val="00A10FDC"/>
    <w:rsid w:val="00A1540A"/>
    <w:rsid w:val="00A159AF"/>
    <w:rsid w:val="00A24139"/>
    <w:rsid w:val="00A24F64"/>
    <w:rsid w:val="00A277AF"/>
    <w:rsid w:val="00A310DD"/>
    <w:rsid w:val="00A31CD6"/>
    <w:rsid w:val="00A35D08"/>
    <w:rsid w:val="00A36013"/>
    <w:rsid w:val="00A37D90"/>
    <w:rsid w:val="00A43374"/>
    <w:rsid w:val="00A57393"/>
    <w:rsid w:val="00A60E62"/>
    <w:rsid w:val="00A64640"/>
    <w:rsid w:val="00A67455"/>
    <w:rsid w:val="00A678D9"/>
    <w:rsid w:val="00A70ACD"/>
    <w:rsid w:val="00A71261"/>
    <w:rsid w:val="00A801B1"/>
    <w:rsid w:val="00A82AE9"/>
    <w:rsid w:val="00A90355"/>
    <w:rsid w:val="00A90ED7"/>
    <w:rsid w:val="00A94191"/>
    <w:rsid w:val="00A954FF"/>
    <w:rsid w:val="00A9664D"/>
    <w:rsid w:val="00AA1E86"/>
    <w:rsid w:val="00AA3037"/>
    <w:rsid w:val="00AA3F0C"/>
    <w:rsid w:val="00AB2B40"/>
    <w:rsid w:val="00AB3E61"/>
    <w:rsid w:val="00AB5548"/>
    <w:rsid w:val="00AB6BBF"/>
    <w:rsid w:val="00AC032C"/>
    <w:rsid w:val="00AC099C"/>
    <w:rsid w:val="00AC5CA8"/>
    <w:rsid w:val="00AD2386"/>
    <w:rsid w:val="00AE5F3D"/>
    <w:rsid w:val="00AE762B"/>
    <w:rsid w:val="00AE780A"/>
    <w:rsid w:val="00B00456"/>
    <w:rsid w:val="00B01083"/>
    <w:rsid w:val="00B01647"/>
    <w:rsid w:val="00B02A23"/>
    <w:rsid w:val="00B04BA1"/>
    <w:rsid w:val="00B12043"/>
    <w:rsid w:val="00B13DC3"/>
    <w:rsid w:val="00B143CD"/>
    <w:rsid w:val="00B14D27"/>
    <w:rsid w:val="00B204A0"/>
    <w:rsid w:val="00B20817"/>
    <w:rsid w:val="00B3702D"/>
    <w:rsid w:val="00B513BF"/>
    <w:rsid w:val="00B516F8"/>
    <w:rsid w:val="00B54A0B"/>
    <w:rsid w:val="00B81FFC"/>
    <w:rsid w:val="00B863C9"/>
    <w:rsid w:val="00B87567"/>
    <w:rsid w:val="00BA0EB3"/>
    <w:rsid w:val="00BA5814"/>
    <w:rsid w:val="00BC1E0D"/>
    <w:rsid w:val="00BC35BB"/>
    <w:rsid w:val="00BC4728"/>
    <w:rsid w:val="00BC49B5"/>
    <w:rsid w:val="00BC511B"/>
    <w:rsid w:val="00BD1F1F"/>
    <w:rsid w:val="00BD5F45"/>
    <w:rsid w:val="00BD76F4"/>
    <w:rsid w:val="00BE0FB1"/>
    <w:rsid w:val="00BE3088"/>
    <w:rsid w:val="00BE37A8"/>
    <w:rsid w:val="00BE68B8"/>
    <w:rsid w:val="00BF4D67"/>
    <w:rsid w:val="00BF4FD8"/>
    <w:rsid w:val="00BF664E"/>
    <w:rsid w:val="00C002DF"/>
    <w:rsid w:val="00C00635"/>
    <w:rsid w:val="00C11950"/>
    <w:rsid w:val="00C145DD"/>
    <w:rsid w:val="00C21D63"/>
    <w:rsid w:val="00C23C30"/>
    <w:rsid w:val="00C2636C"/>
    <w:rsid w:val="00C31CEB"/>
    <w:rsid w:val="00C32FE4"/>
    <w:rsid w:val="00C40AFD"/>
    <w:rsid w:val="00C42237"/>
    <w:rsid w:val="00C47234"/>
    <w:rsid w:val="00C50AC9"/>
    <w:rsid w:val="00C522C9"/>
    <w:rsid w:val="00C57BA3"/>
    <w:rsid w:val="00C61BF8"/>
    <w:rsid w:val="00C705AE"/>
    <w:rsid w:val="00C75028"/>
    <w:rsid w:val="00C75B7C"/>
    <w:rsid w:val="00C77C35"/>
    <w:rsid w:val="00C810B0"/>
    <w:rsid w:val="00C81E3D"/>
    <w:rsid w:val="00C8367F"/>
    <w:rsid w:val="00C861A1"/>
    <w:rsid w:val="00C93E5E"/>
    <w:rsid w:val="00C94B2B"/>
    <w:rsid w:val="00C96109"/>
    <w:rsid w:val="00CA4096"/>
    <w:rsid w:val="00CA45D5"/>
    <w:rsid w:val="00CB3095"/>
    <w:rsid w:val="00CB6A3F"/>
    <w:rsid w:val="00CC1330"/>
    <w:rsid w:val="00CC239C"/>
    <w:rsid w:val="00CC42AF"/>
    <w:rsid w:val="00CC7EA8"/>
    <w:rsid w:val="00CD4F08"/>
    <w:rsid w:val="00CD67FA"/>
    <w:rsid w:val="00CF466F"/>
    <w:rsid w:val="00CF6D71"/>
    <w:rsid w:val="00CF70C0"/>
    <w:rsid w:val="00CF743A"/>
    <w:rsid w:val="00D06795"/>
    <w:rsid w:val="00D06E6C"/>
    <w:rsid w:val="00D14B15"/>
    <w:rsid w:val="00D14CF5"/>
    <w:rsid w:val="00D203EF"/>
    <w:rsid w:val="00D20BFE"/>
    <w:rsid w:val="00D225B2"/>
    <w:rsid w:val="00D239FE"/>
    <w:rsid w:val="00D24649"/>
    <w:rsid w:val="00D25210"/>
    <w:rsid w:val="00D34A41"/>
    <w:rsid w:val="00D36F72"/>
    <w:rsid w:val="00D57FBB"/>
    <w:rsid w:val="00D654E5"/>
    <w:rsid w:val="00D679D9"/>
    <w:rsid w:val="00D67A0B"/>
    <w:rsid w:val="00D7012D"/>
    <w:rsid w:val="00D70434"/>
    <w:rsid w:val="00D723CA"/>
    <w:rsid w:val="00D75D58"/>
    <w:rsid w:val="00D90E74"/>
    <w:rsid w:val="00D91FFF"/>
    <w:rsid w:val="00D9327A"/>
    <w:rsid w:val="00D96C56"/>
    <w:rsid w:val="00DA0A7B"/>
    <w:rsid w:val="00DA0B48"/>
    <w:rsid w:val="00DA2F58"/>
    <w:rsid w:val="00DA485D"/>
    <w:rsid w:val="00DA573E"/>
    <w:rsid w:val="00DA7011"/>
    <w:rsid w:val="00DA74B1"/>
    <w:rsid w:val="00DA7614"/>
    <w:rsid w:val="00DA7752"/>
    <w:rsid w:val="00DB11D8"/>
    <w:rsid w:val="00DB24D2"/>
    <w:rsid w:val="00DB2809"/>
    <w:rsid w:val="00DB29A0"/>
    <w:rsid w:val="00DB5CAF"/>
    <w:rsid w:val="00DB791E"/>
    <w:rsid w:val="00DC2AC9"/>
    <w:rsid w:val="00DC3358"/>
    <w:rsid w:val="00DC640C"/>
    <w:rsid w:val="00DC6DE5"/>
    <w:rsid w:val="00DC7873"/>
    <w:rsid w:val="00DD1348"/>
    <w:rsid w:val="00DD1398"/>
    <w:rsid w:val="00DD163D"/>
    <w:rsid w:val="00DD1E18"/>
    <w:rsid w:val="00DD7BBF"/>
    <w:rsid w:val="00DE4232"/>
    <w:rsid w:val="00DF4E0F"/>
    <w:rsid w:val="00E01AEB"/>
    <w:rsid w:val="00E02403"/>
    <w:rsid w:val="00E0631E"/>
    <w:rsid w:val="00E07E26"/>
    <w:rsid w:val="00E10753"/>
    <w:rsid w:val="00E11D6B"/>
    <w:rsid w:val="00E14C6E"/>
    <w:rsid w:val="00E26060"/>
    <w:rsid w:val="00E30B9E"/>
    <w:rsid w:val="00E30D34"/>
    <w:rsid w:val="00E3257F"/>
    <w:rsid w:val="00E372B0"/>
    <w:rsid w:val="00E403EC"/>
    <w:rsid w:val="00E4501C"/>
    <w:rsid w:val="00E47D31"/>
    <w:rsid w:val="00E570EA"/>
    <w:rsid w:val="00E6233B"/>
    <w:rsid w:val="00E638A2"/>
    <w:rsid w:val="00E70CDE"/>
    <w:rsid w:val="00E74804"/>
    <w:rsid w:val="00E7738A"/>
    <w:rsid w:val="00E85892"/>
    <w:rsid w:val="00E85AC0"/>
    <w:rsid w:val="00E86427"/>
    <w:rsid w:val="00E8662C"/>
    <w:rsid w:val="00E87379"/>
    <w:rsid w:val="00E92C15"/>
    <w:rsid w:val="00E933D3"/>
    <w:rsid w:val="00EA309D"/>
    <w:rsid w:val="00EA42A6"/>
    <w:rsid w:val="00EA6F17"/>
    <w:rsid w:val="00EB36FB"/>
    <w:rsid w:val="00EB3B4F"/>
    <w:rsid w:val="00EB683A"/>
    <w:rsid w:val="00EC424F"/>
    <w:rsid w:val="00ED19AB"/>
    <w:rsid w:val="00ED564B"/>
    <w:rsid w:val="00ED73A3"/>
    <w:rsid w:val="00EE09A3"/>
    <w:rsid w:val="00EE11DB"/>
    <w:rsid w:val="00EE2FC7"/>
    <w:rsid w:val="00EE3A60"/>
    <w:rsid w:val="00EF1324"/>
    <w:rsid w:val="00F0753A"/>
    <w:rsid w:val="00F0771C"/>
    <w:rsid w:val="00F16EE3"/>
    <w:rsid w:val="00F17FE5"/>
    <w:rsid w:val="00F20AEA"/>
    <w:rsid w:val="00F21A7A"/>
    <w:rsid w:val="00F221AC"/>
    <w:rsid w:val="00F2342E"/>
    <w:rsid w:val="00F25F23"/>
    <w:rsid w:val="00F36C8F"/>
    <w:rsid w:val="00F410E5"/>
    <w:rsid w:val="00F41BBF"/>
    <w:rsid w:val="00F50BCC"/>
    <w:rsid w:val="00F623CE"/>
    <w:rsid w:val="00F65C2F"/>
    <w:rsid w:val="00F65DE7"/>
    <w:rsid w:val="00F67A06"/>
    <w:rsid w:val="00F717B2"/>
    <w:rsid w:val="00F72C2E"/>
    <w:rsid w:val="00F7513A"/>
    <w:rsid w:val="00F80D57"/>
    <w:rsid w:val="00F8108D"/>
    <w:rsid w:val="00F81DB7"/>
    <w:rsid w:val="00F85BF4"/>
    <w:rsid w:val="00F85EEA"/>
    <w:rsid w:val="00F861F9"/>
    <w:rsid w:val="00F86A32"/>
    <w:rsid w:val="00F90A0F"/>
    <w:rsid w:val="00F928B9"/>
    <w:rsid w:val="00F93CE1"/>
    <w:rsid w:val="00F951A8"/>
    <w:rsid w:val="00F97BEF"/>
    <w:rsid w:val="00FA0FC4"/>
    <w:rsid w:val="00FA1BC9"/>
    <w:rsid w:val="00FA2DAF"/>
    <w:rsid w:val="00FB25C4"/>
    <w:rsid w:val="00FB294B"/>
    <w:rsid w:val="00FC0CD2"/>
    <w:rsid w:val="00FC68E3"/>
    <w:rsid w:val="00FD787F"/>
    <w:rsid w:val="00FE001D"/>
    <w:rsid w:val="00FE0A9C"/>
    <w:rsid w:val="00FE3E76"/>
    <w:rsid w:val="00FE4D4C"/>
    <w:rsid w:val="00FE652F"/>
    <w:rsid w:val="00FF5B7A"/>
    <w:rsid w:val="00FF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8DDFC"/>
  <w15:docId w15:val="{82610BBA-6BD4-4440-B490-5FF0DE81F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801B1"/>
    <w:pPr>
      <w:spacing w:before="60" w:line="360" w:lineRule="auto"/>
      <w:ind w:firstLine="72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ZPNadpisKapitolyTimesNewRoman"/>
    <w:next w:val="Normlny"/>
    <w:qFormat/>
    <w:rsid w:val="00C31CEB"/>
    <w:pPr>
      <w:jc w:val="left"/>
    </w:pPr>
  </w:style>
  <w:style w:type="paragraph" w:styleId="Nadpis2">
    <w:name w:val="heading 2"/>
    <w:basedOn w:val="ZPPodNadpisKapitolyTimesNewRoman"/>
    <w:next w:val="Normlny"/>
    <w:qFormat/>
    <w:rsid w:val="00C31CEB"/>
    <w:pPr>
      <w:jc w:val="left"/>
    </w:pPr>
  </w:style>
  <w:style w:type="paragraph" w:styleId="Nadpis3">
    <w:name w:val="heading 3"/>
    <w:basedOn w:val="ZPPodNadpis3urovenTimesNewRoman"/>
    <w:next w:val="Normlny"/>
    <w:qFormat/>
    <w:rsid w:val="00C31CEB"/>
    <w:pPr>
      <w:jc w:val="left"/>
    </w:pPr>
  </w:style>
  <w:style w:type="paragraph" w:styleId="Nadpis4">
    <w:name w:val="heading 4"/>
    <w:basedOn w:val="Normlny"/>
    <w:next w:val="Normlny"/>
    <w:autoRedefine/>
    <w:qFormat/>
    <w:rsid w:val="00B12043"/>
    <w:pPr>
      <w:keepNext/>
      <w:numPr>
        <w:ilvl w:val="3"/>
        <w:numId w:val="2"/>
      </w:numPr>
      <w:tabs>
        <w:tab w:val="clear" w:pos="1080"/>
        <w:tab w:val="num" w:pos="851"/>
      </w:tabs>
      <w:spacing w:before="240" w:after="60"/>
      <w:ind w:left="1080" w:hanging="1080"/>
      <w:outlineLvl w:val="3"/>
    </w:pPr>
    <w:rPr>
      <w:rFonts w:cs="Arial"/>
      <w:b/>
      <w:szCs w:val="28"/>
    </w:rPr>
  </w:style>
  <w:style w:type="paragraph" w:styleId="Nadpis5">
    <w:name w:val="heading 5"/>
    <w:basedOn w:val="Normlny"/>
    <w:next w:val="Normlny"/>
    <w:qFormat/>
    <w:rsid w:val="00991CA1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991CA1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991CA1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991C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991C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991CA1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rsid w:val="00991CA1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rsid w:val="00991CA1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91CA1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91CA1"/>
    <w:rPr>
      <w:rFonts w:eastAsia="Times New Roman"/>
      <w:sz w:val="24"/>
      <w:lang w:val="sk-SK" w:eastAsia="en-US" w:bidi="ar-SA"/>
    </w:rPr>
  </w:style>
  <w:style w:type="paragraph" w:customStyle="1" w:styleId="ZPNormalnyText">
    <w:name w:val="ZP_NormalnyText"/>
    <w:link w:val="ZPNormalnyTextCharChar"/>
    <w:autoRedefine/>
    <w:rsid w:val="00991CA1"/>
    <w:pPr>
      <w:spacing w:before="60" w:line="360" w:lineRule="auto"/>
      <w:ind w:firstLine="510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2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5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D654E5"/>
    <w:pPr>
      <w:spacing w:line="360" w:lineRule="auto"/>
      <w:jc w:val="center"/>
    </w:pPr>
    <w:rPr>
      <w:rFonts w:eastAsia="Times New Roman"/>
      <w:b/>
      <w:caps/>
      <w:sz w:val="32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qFormat/>
    <w:rsid w:val="00991CA1"/>
    <w:pPr>
      <w:spacing w:after="60"/>
      <w:ind w:firstLine="0"/>
      <w:jc w:val="center"/>
    </w:pPr>
    <w:rPr>
      <w:b/>
      <w:bCs/>
      <w:sz w:val="20"/>
    </w:rPr>
  </w:style>
  <w:style w:type="character" w:customStyle="1" w:styleId="ZPCaptionPopiska-Caption12ptCharChar">
    <w:name w:val="ZP_Caption;Popiska-Caption + 12 pt Char Char"/>
    <w:basedOn w:val="Predvolenpsmoodseku"/>
    <w:link w:val="ZPCaption"/>
    <w:locked/>
    <w:rsid w:val="00FE0A9C"/>
    <w:rPr>
      <w:rFonts w:eastAsia="Times New Roman"/>
      <w:b/>
      <w:bCs/>
      <w:sz w:val="24"/>
      <w:szCs w:val="24"/>
      <w:lang w:eastAsia="en-US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FE0A9C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;Popiska-Caption Char Char"/>
    <w:basedOn w:val="ZPNormalnyTextCharChar"/>
    <w:locked/>
    <w:rsid w:val="00991CA1"/>
    <w:rPr>
      <w:rFonts w:eastAsia="Times New Roman"/>
      <w:b/>
      <w:bCs/>
      <w:sz w:val="24"/>
      <w:lang w:val="sk-SK" w:eastAsia="en-US" w:bidi="ar-SA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CA45D5"/>
    <w:pPr>
      <w:spacing w:line="360" w:lineRule="auto"/>
    </w:pPr>
    <w:rPr>
      <w:rFonts w:eastAsia="Times New Roman"/>
      <w:b/>
      <w:bCs/>
      <w:sz w:val="24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rsid w:val="0051223D"/>
    <w:rPr>
      <w:rFonts w:ascii="Arial" w:eastAsia="Times New Roman" w:hAnsi="Arial"/>
      <w:b/>
      <w:sz w:val="32"/>
      <w:lang w:val="sk-SK" w:eastAsia="en-US" w:bidi="ar-SA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val="sk-SK" w:eastAsia="en-US" w:bidi="ar-SA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20"/>
      </w:numPr>
    </w:pPr>
  </w:style>
  <w:style w:type="numbering" w:styleId="1ai">
    <w:name w:val="Outline List 1"/>
    <w:basedOn w:val="Bezzoznamu"/>
    <w:semiHidden/>
    <w:rsid w:val="00701ACB"/>
    <w:pPr>
      <w:numPr>
        <w:numId w:val="21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22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701ACB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23"/>
      </w:numPr>
    </w:pPr>
  </w:style>
  <w:style w:type="paragraph" w:styleId="Zoznamsodrkami3">
    <w:name w:val="List Bullet 3"/>
    <w:basedOn w:val="Normlny"/>
    <w:semiHidden/>
    <w:rsid w:val="00701ACB"/>
    <w:pPr>
      <w:numPr>
        <w:numId w:val="24"/>
      </w:numPr>
    </w:pPr>
  </w:style>
  <w:style w:type="paragraph" w:styleId="Zoznamsodrkami4">
    <w:name w:val="List Bullet 4"/>
    <w:basedOn w:val="Normlny"/>
    <w:semiHidden/>
    <w:rsid w:val="00701ACB"/>
    <w:pPr>
      <w:numPr>
        <w:numId w:val="25"/>
      </w:numPr>
    </w:pPr>
  </w:style>
  <w:style w:type="paragraph" w:styleId="Zoznamsodrkami5">
    <w:name w:val="List Bullet 5"/>
    <w:basedOn w:val="Normlny"/>
    <w:semiHidden/>
    <w:rsid w:val="00701ACB"/>
    <w:pPr>
      <w:numPr>
        <w:numId w:val="26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27"/>
      </w:numPr>
    </w:pPr>
  </w:style>
  <w:style w:type="paragraph" w:styleId="slovanzoznam3">
    <w:name w:val="List Number 3"/>
    <w:basedOn w:val="Normlny"/>
    <w:semiHidden/>
    <w:rsid w:val="00701ACB"/>
    <w:pPr>
      <w:numPr>
        <w:numId w:val="28"/>
      </w:numPr>
    </w:pPr>
  </w:style>
  <w:style w:type="paragraph" w:styleId="slovanzoznam4">
    <w:name w:val="List Number 4"/>
    <w:basedOn w:val="Normlny"/>
    <w:semiHidden/>
    <w:rsid w:val="00701ACB"/>
    <w:pPr>
      <w:numPr>
        <w:numId w:val="29"/>
      </w:numPr>
    </w:pPr>
  </w:style>
  <w:style w:type="paragraph" w:styleId="slovanzoznam5">
    <w:name w:val="List Number 5"/>
    <w:basedOn w:val="Normlny"/>
    <w:semiHidden/>
    <w:rsid w:val="00701ACB"/>
    <w:pPr>
      <w:numPr>
        <w:numId w:val="30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701ACB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701AC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ibliografia">
    <w:name w:val="Bibliography"/>
    <w:basedOn w:val="Normlny"/>
    <w:next w:val="Normlny"/>
    <w:link w:val="BibliografiaChar"/>
    <w:uiPriority w:val="37"/>
    <w:unhideWhenUsed/>
    <w:rsid w:val="00E11D6B"/>
  </w:style>
  <w:style w:type="paragraph" w:customStyle="1" w:styleId="NormlnyTabuka">
    <w:name w:val="Normálny Tabuľka"/>
    <w:basedOn w:val="Normlny"/>
    <w:link w:val="NormlnyTabukaChar"/>
    <w:qFormat/>
    <w:rsid w:val="00670C3C"/>
    <w:pPr>
      <w:ind w:firstLine="0"/>
      <w:jc w:val="center"/>
    </w:pPr>
  </w:style>
  <w:style w:type="character" w:customStyle="1" w:styleId="NormlnyTabukaChar">
    <w:name w:val="Normálny Tabuľka Char"/>
    <w:basedOn w:val="Predvolenpsmoodseku"/>
    <w:link w:val="NormlnyTabuka"/>
    <w:rsid w:val="00670C3C"/>
    <w:rPr>
      <w:rFonts w:eastAsia="Times New Roman"/>
      <w:sz w:val="24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496BCA"/>
    <w:pPr>
      <w:ind w:left="720"/>
      <w:contextualSpacing/>
    </w:pPr>
  </w:style>
  <w:style w:type="paragraph" w:customStyle="1" w:styleId="Obrzok">
    <w:name w:val="Obrázok"/>
    <w:basedOn w:val="ZPNormalnyText"/>
    <w:link w:val="ObrzokChar"/>
    <w:qFormat/>
    <w:rsid w:val="00327E4C"/>
    <w:pPr>
      <w:ind w:firstLine="0"/>
      <w:jc w:val="center"/>
    </w:pPr>
    <w:rPr>
      <w:noProof/>
      <w:lang w:eastAsia="sk-SK"/>
    </w:rPr>
  </w:style>
  <w:style w:type="character" w:customStyle="1" w:styleId="ObrzokChar">
    <w:name w:val="Obrázok Char"/>
    <w:basedOn w:val="ZPNormalnyTextCharChar"/>
    <w:link w:val="Obrzok"/>
    <w:rsid w:val="00327E4C"/>
    <w:rPr>
      <w:rFonts w:eastAsia="Times New Roman"/>
      <w:noProof/>
      <w:sz w:val="24"/>
      <w:lang w:val="sk-SK" w:eastAsia="en-US" w:bidi="ar-SA"/>
    </w:rPr>
  </w:style>
  <w:style w:type="paragraph" w:customStyle="1" w:styleId="ObrazokPopis">
    <w:name w:val="Obrazok Popis"/>
    <w:basedOn w:val="ZPCaption"/>
    <w:link w:val="ObrazokPopisChar"/>
    <w:qFormat/>
    <w:rsid w:val="00FE0A9C"/>
    <w:pPr>
      <w:tabs>
        <w:tab w:val="left" w:pos="964"/>
      </w:tabs>
    </w:pPr>
  </w:style>
  <w:style w:type="paragraph" w:customStyle="1" w:styleId="ObrzokZdrojovkd">
    <w:name w:val="Obrázok Zdrojový kód"/>
    <w:link w:val="ObrzokZdrojovkdChar"/>
    <w:qFormat/>
    <w:rsid w:val="002A7B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eastAsia="Times New Roman" w:hAnsi="Courier New"/>
      <w:noProof/>
      <w:sz w:val="24"/>
    </w:rPr>
  </w:style>
  <w:style w:type="character" w:customStyle="1" w:styleId="ObrazokPopisChar">
    <w:name w:val="Obrazok Popis Char"/>
    <w:basedOn w:val="ZPCaptionPopiska-Caption12ptCharChar"/>
    <w:link w:val="ObrazokPopis"/>
    <w:rsid w:val="00FE0A9C"/>
    <w:rPr>
      <w:rFonts w:eastAsia="Times New Roman"/>
      <w:b/>
      <w:bCs/>
      <w:sz w:val="24"/>
      <w:szCs w:val="24"/>
      <w:lang w:eastAsia="en-US"/>
    </w:rPr>
  </w:style>
  <w:style w:type="character" w:customStyle="1" w:styleId="ObrzokZdrojovkdChar">
    <w:name w:val="Obrázok Zdrojový kód Char"/>
    <w:basedOn w:val="ObrzokChar"/>
    <w:link w:val="ObrzokZdrojovkd"/>
    <w:rsid w:val="002A7BC1"/>
    <w:rPr>
      <w:rFonts w:ascii="Courier New" w:eastAsia="Times New Roman" w:hAnsi="Courier New"/>
      <w:noProof/>
      <w:sz w:val="24"/>
      <w:lang w:val="sk-SK" w:eastAsia="en-US" w:bidi="ar-SA"/>
    </w:rPr>
  </w:style>
  <w:style w:type="paragraph" w:styleId="Textbubliny">
    <w:name w:val="Balloon Text"/>
    <w:basedOn w:val="Normlny"/>
    <w:link w:val="TextbublinyChar"/>
    <w:semiHidden/>
    <w:unhideWhenUsed/>
    <w:rsid w:val="0015168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151684"/>
    <w:rPr>
      <w:rFonts w:ascii="Tahoma" w:eastAsia="Times New Roman" w:hAnsi="Tahoma" w:cs="Tahoma"/>
      <w:sz w:val="16"/>
      <w:szCs w:val="16"/>
      <w:lang w:eastAsia="en-US"/>
    </w:r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1A73A3"/>
    <w:pPr>
      <w:spacing w:line="240" w:lineRule="auto"/>
    </w:pPr>
    <w:rPr>
      <w:b/>
      <w:bCs/>
    </w:rPr>
  </w:style>
  <w:style w:type="character" w:customStyle="1" w:styleId="TextkomentraChar">
    <w:name w:val="Text komentára Char"/>
    <w:basedOn w:val="Predvolenpsmoodseku"/>
    <w:link w:val="Textkomentra"/>
    <w:semiHidden/>
    <w:rsid w:val="001A73A3"/>
    <w:rPr>
      <w:rFonts w:eastAsia="Times New Roman"/>
      <w:lang w:eastAsia="en-US"/>
    </w:rPr>
  </w:style>
  <w:style w:type="character" w:customStyle="1" w:styleId="PredmetkomentraChar">
    <w:name w:val="Predmet komentára Char"/>
    <w:basedOn w:val="TextkomentraChar"/>
    <w:link w:val="Predmetkomentra"/>
    <w:semiHidden/>
    <w:rsid w:val="001A73A3"/>
    <w:rPr>
      <w:rFonts w:eastAsia="Times New Roman"/>
      <w:b/>
      <w:bCs/>
      <w:lang w:eastAsia="en-US"/>
    </w:rPr>
  </w:style>
  <w:style w:type="paragraph" w:styleId="Revzia">
    <w:name w:val="Revision"/>
    <w:hidden/>
    <w:uiPriority w:val="99"/>
    <w:semiHidden/>
    <w:rsid w:val="00291AD8"/>
    <w:rPr>
      <w:rFonts w:eastAsia="Times New Roman"/>
      <w:sz w:val="24"/>
      <w:szCs w:val="24"/>
      <w:lang w:eastAsia="en-US"/>
    </w:rPr>
  </w:style>
  <w:style w:type="paragraph" w:customStyle="1" w:styleId="Citacie">
    <w:name w:val="Citacie"/>
    <w:basedOn w:val="Bibliografia"/>
    <w:link w:val="CitacieChar"/>
    <w:qFormat/>
    <w:rsid w:val="00082A6D"/>
    <w:pPr>
      <w:ind w:firstLine="0"/>
    </w:pPr>
    <w:rPr>
      <w:noProof/>
    </w:rPr>
  </w:style>
  <w:style w:type="character" w:customStyle="1" w:styleId="BibliografiaChar">
    <w:name w:val="Bibliografia Char"/>
    <w:basedOn w:val="Predvolenpsmoodseku"/>
    <w:link w:val="Bibliografia"/>
    <w:uiPriority w:val="37"/>
    <w:rsid w:val="00082A6D"/>
    <w:rPr>
      <w:rFonts w:eastAsia="Times New Roman"/>
      <w:sz w:val="24"/>
      <w:szCs w:val="24"/>
      <w:lang w:eastAsia="en-US"/>
    </w:rPr>
  </w:style>
  <w:style w:type="character" w:customStyle="1" w:styleId="CitacieChar">
    <w:name w:val="Citacie Char"/>
    <w:basedOn w:val="BibliografiaChar"/>
    <w:link w:val="Citacie"/>
    <w:rsid w:val="00082A6D"/>
    <w:rPr>
      <w:rFonts w:eastAsia="Times New Roman"/>
      <w:noProof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3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comments" Target="comments.xml"/><Relationship Id="rId34" Type="http://schemas.openxmlformats.org/officeDocument/2006/relationships/image" Target="media/image15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microsoft.com/office/2011/relationships/commentsExtended" Target="commentsExtended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_data\skola\diplomovka\texty\Diplomovk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RMI06</b:Tag>
    <b:SourceType>Book</b:SourceType>
    <b:Guid>{A648BE39-A662-4557-8D4F-7488FD63E093}</b:Guid>
    <b:Title>Further Programming in Java, Chapter 7: Event-Driven Programming</b:Title>
    <b:Year>2006</b:Year>
    <b:City>Melbourne</b:City>
    <b:Publisher>RMIT University</b:Publisher>
    <b:Author>
      <b:Author>
        <b:Corporate>Tilmanis, P.; White, G.</b:Corporate>
      </b:Author>
    </b:Author>
    <b:URL>http://www.cs.rmit.edu.au/online/blackboard/chapter/05/documents/contribute/chapter/07/index.html</b:URL>
    <b:RefOrder>10</b:RefOrder>
  </b:Source>
  <b:Source>
    <b:Tag>Rad</b:Tag>
    <b:SourceType>DocumentFromInternetSite</b:SourceType>
    <b:Guid>{CE23DB6B-F35B-44CD-B062-6AC5DBF51995}</b:Guid>
    <b:Title>Lecture 1: Introduction to IoT</b:Title>
    <b:Author>
      <b:Author>
        <b:Corporate>Radovici, A.; Culic, I.; Vaduva, A.</b:Corporate>
      </b:Author>
    </b:Author>
    <b:DayAccessed>13. 3. 2018</b:DayAccessed>
    <b:URL>https://ocw.cs.pub.ro/courses/iot/courses/01</b:URL>
    <b:RefOrder>2</b:RefOrder>
  </b:Source>
  <b:Source>
    <b:Tag>Sha14</b:Tag>
    <b:SourceType>Book</b:SourceType>
    <b:Guid>{B87451BC-24AF-4D5E-B52A-0CBAB0F947F4}</b:Guid>
    <b:Title>Beginning Java 8 APIs, Extensions and Libraries</b:Title>
    <b:Year>2014</b:Year>
    <b:City>Berkeley, CA</b:City>
    <b:Publisher>Apress</b:Publisher>
    <b:Author>
      <b:Author>
        <b:Corporate>Sharan, K.</b:Corporate>
      </b:Author>
    </b:Author>
    <b:StandardNumber>9781430266624</b:StandardNumber>
    <b:RefOrder>9</b:RefOrder>
  </b:Source>
  <b:Source>
    <b:Tag>Ada1</b:Tag>
    <b:SourceType>DocumentFromInternetSite</b:SourceType>
    <b:Guid>{9A6B50C1-E61B-4A3A-9EEC-FB74BA2E89A9}</b:Guid>
    <b:Author>
      <b:Author>
        <b:Corporate>Adafruit</b:Corporate>
      </b:Author>
    </b:Author>
    <b:Title>Ethernet Shield for Arduino - W5500 Chipset</b:Title>
    <b:DayAccessed>13. 3. 2018</b:DayAccessed>
    <b:URL>https://www.adafruit.com/product/2971</b:URL>
    <b:RefOrder>4</b:RefOrder>
  </b:Source>
  <b:Source>
    <b:Tag>Ada</b:Tag>
    <b:SourceType>DocumentFromInternetSite</b:SourceType>
    <b:Guid>{1BA661C6-28F0-4348-8E4B-4E28161535F9}</b:Guid>
    <b:Author>
      <b:Author>
        <b:Corporate>Adafruit</b:Corporate>
      </b:Author>
    </b:Author>
    <b:Title>Arduino Uno R3 (Atmega328 - assembled)</b:Title>
    <b:DayAccessed>13. 3. 2018</b:DayAccessed>
    <b:URL>https://www.adafruit.com/product/50</b:URL>
    <b:RefOrder>3</b:RefOrder>
  </b:Source>
  <b:Source>
    <b:Tag>Ora</b:Tag>
    <b:SourceType>DocumentFromInternetSite</b:SourceType>
    <b:Guid>{CB782686-442E-475C-BB1F-2B68BD01F961}</b:Guid>
    <b:Author>
      <b:Author>
        <b:Corporate>Oracle</b:Corporate>
      </b:Author>
    </b:Author>
    <b:Title>JavaFX Frequently Asked Questions</b:Title>
    <b:DayAccessed>15. 3. 2018</b:DayAccessed>
    <b:URL>http://www.oracle.com/technetwork/java/javafx/overview/faq-1446554.html#6</b:URL>
    <b:RefOrder>11</b:RefOrder>
  </b:Source>
  <b:Source>
    <b:Tag>Sig12</b:Tag>
    <b:SourceType>DocumentFromInternetSite</b:SourceType>
    <b:Guid>{DE373E4F-AF20-4901-8B00-ECD9B5FBD74B}</b:Guid>
    <b:Author>
      <b:Author>
        <b:Corporate>Sigg, B.</b:Corporate>
      </b:Author>
    </b:Author>
    <b:Title>DockingFrames 1.1.1 - Common</b:Title>
    <b:Year>2012</b:Year>
    <b:DayAccessed>15. 3. 2018</b:DayAccessed>
    <b:URL>http://www.docking-frames.org/dockingFrames_v1.1.1/common.pdf</b:URL>
    <b:RefOrder>12</b:RefOrder>
  </b:Source>
  <b:Source>
    <b:Tag>bob17</b:Tag>
    <b:SourceType>DocumentFromInternetSite</b:SourceType>
    <b:Guid>{C97614E3-6676-486E-998A-1610D963E639}</b:Guid>
    <b:Author>
      <b:Author>
        <b:NameList>
          <b:Person>
            <b:Last>bobbylight</b:Last>
          </b:Person>
        </b:NameList>
      </b:Author>
    </b:Author>
    <b:Title>RSyntaxTextArea</b:Title>
    <b:Year>2017</b:Year>
    <b:DayAccessed>21. 3. 2018</b:DayAccessed>
    <b:URL>https://github.com/bobbylight/RSyntaxTextArea</b:URL>
    <b:RefOrder>13</b:RefOrder>
  </b:Source>
  <b:Source>
    <b:Tag>Mik16</b:Tag>
    <b:SourceType>DocumentFromInternetSite</b:SourceType>
    <b:Guid>{56D4E547-1A71-466D-9C33-41A4081AD191}</b:Guid>
    <b:Author>
      <b:Author>
        <b:NameList>
          <b:Person>
            <b:Last>Mikolic-Torreira</b:Last>
            <b:First>I.</b:First>
          </b:Person>
        </b:NameList>
      </b:Author>
    </b:Author>
    <b:Title>Arduino EventManager</b:Title>
    <b:Year>2016</b:Year>
    <b:DayAccessed>1. 4. 2018</b:DayAccessed>
    <b:URL>https://github.com/igormiktor/arduino-EventManager/blob/master/README.md</b:URL>
    <b:RefOrder>5</b:RefOrder>
  </b:Source>
  <b:Source>
    <b:Tag>Dok17</b:Tag>
    <b:SourceType>DocumentFromInternetSite</b:SourceType>
    <b:Guid>{D58F447F-35D1-428B-B8AE-D30E81852F61}</b:Guid>
    <b:Title>Dokumentácia Cayenne</b:Title>
    <b:Year>2017</b:Year>
    <b:DayAccessed>10. 5. 2017</b:DayAccessed>
    <b:URL>https://mydevices.com/cayenne/docs/intro/</b:URL>
    <b:RefOrder>8</b:RefOrder>
  </b:Source>
  <b:Source>
    <b:Tag>ReT18</b:Tag>
    <b:SourceType>DocumentFromInternetSite</b:SourceType>
    <b:Guid>{5F9A51AC-5122-466F-AB4C-ECEED8D04F0D}</b:Guid>
    <b:Author>
      <b:Author>
        <b:Corporate>ReTis Lab - Institute of Communication</b:Corporate>
      </b:Author>
    </b:Author>
    <b:Title>Arduino Real-Time extension</b:Title>
    <b:Year>2018</b:Year>
    <b:DayAccessed>10. 3. 2018</b:DayAccessed>
    <b:URL>http://retis.sssup.it/?q=arte</b:URL>
    <b:RefOrder>7</b:RefOrder>
  </b:Source>
  <b:Source>
    <b:Tag>Abo18</b:Tag>
    <b:SourceType>DocumentFromInternetSite</b:SourceType>
    <b:Guid>{C29DD18C-EF84-42C1-B13C-1AD081A7AA33}</b:Guid>
    <b:Title>About QM</b:Title>
    <b:Year>2018</b:Year>
    <b:DayAccessed>10. 3. 2018</b:DayAccessed>
    <b:URL>http://www.state-machine.com/qm/</b:URL>
    <b:RefOrder>6</b:RefOrder>
  </b:Source>
  <b:Source>
    <b:Tag>Sui</b:Tag>
    <b:SourceType>DocumentFromInternetSite</b:SourceType>
    <b:Guid>{54C9E683-846D-4C4E-BEE2-7E73822085F9}</b:Guid>
    <b:Author>
      <b:Author>
        <b:NameList>
          <b:Person>
            <b:Last>Sui77</b:Last>
          </b:Person>
        </b:NameList>
      </b:Author>
    </b:Author>
    <b:DayAccessed>9. 4. 2018</b:DayAccessed>
    <b:URL>https://github.com/sui77/rc-switch</b:URL>
    <b:RefOrder>14</b:RefOrder>
  </b:Source>
  <b:Source xmlns:b="http://schemas.openxmlformats.org/officeDocument/2006/bibliography">
    <b:Tag>Giu10</b:Tag>
    <b:SourceType>Book</b:SourceType>
    <b:Guid>{9278C45F-B566-4E63-AC45-6BC0A631FA31}</b:Guid>
    <b:Title>The Internet of Things, 20th Tyrrhenian Workshop on Digital Communications</b:Title>
    <b:Year>2010</b:Year>
    <b:Publisher>Springer, New York, NY</b:Publisher>
    <b:Author>
      <b:Author>
        <b:Corporate>Giusto, D.; Iera, A.; Morabito, G.; Atzori, L.;</b:Corporate>
      </b:Author>
    </b:Author>
    <b:StandardNumber>ISBN: 978-1-4419-1673-0</b:StandardNumber>
    <b:RefOrder>1</b:RefOrder>
  </b:Source>
</b:Sources>
</file>

<file path=customXml/itemProps1.xml><?xml version="1.0" encoding="utf-8"?>
<ds:datastoreItem xmlns:ds="http://schemas.openxmlformats.org/officeDocument/2006/customXml" ds:itemID="{B43E5DA7-AF1C-4D3E-AE9A-1517C1497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Diplomovka.dotx</Template>
  <TotalTime>1514</TotalTime>
  <Pages>57</Pages>
  <Words>10592</Words>
  <Characters>71392</Characters>
  <Application>Microsoft Office Word</Application>
  <DocSecurity>0</DocSecurity>
  <Lines>1552</Lines>
  <Paragraphs>773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UPJŠ</vt:lpstr>
      <vt:lpstr>NÁZOV VYSOKEJ ŠKOLY</vt:lpstr>
    </vt:vector>
  </TitlesOfParts>
  <Manager>patrik fm</Manager>
  <Company/>
  <LinksUpToDate>false</LinksUpToDate>
  <CharactersWithSpaces>81211</CharactersWithSpaces>
  <SharedDoc>false</SharedDoc>
  <HLinks>
    <vt:vector size="120" baseType="variant">
      <vt:variant>
        <vt:i4>6029373</vt:i4>
      </vt:variant>
      <vt:variant>
        <vt:i4>365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</vt:lpwstr>
      </vt:variant>
      <vt:variant>
        <vt:lpwstr/>
      </vt:variant>
      <vt:variant>
        <vt:i4>1638454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_Toc241977241</vt:lpwstr>
      </vt:variant>
      <vt:variant>
        <vt:i4>1638454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_Toc241977240</vt:lpwstr>
      </vt:variant>
      <vt:variant>
        <vt:i4>1966134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_Toc241977239</vt:lpwstr>
      </vt:variant>
      <vt:variant>
        <vt:i4>1966134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_Toc241977238</vt:lpwstr>
      </vt:variant>
      <vt:variant>
        <vt:i4>1966134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_Toc241977237</vt:lpwstr>
      </vt:variant>
      <vt:variant>
        <vt:i4>1966134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_Toc241977236</vt:lpwstr>
      </vt:variant>
      <vt:variant>
        <vt:i4>1966134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_Toc241977235</vt:lpwstr>
      </vt:variant>
      <vt:variant>
        <vt:i4>1966134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_Toc241977234</vt:lpwstr>
      </vt:variant>
      <vt:variant>
        <vt:i4>1966134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_Toc241977233</vt:lpwstr>
      </vt:variant>
      <vt:variant>
        <vt:i4>1966134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_Toc241977232</vt:lpwstr>
      </vt:variant>
      <vt:variant>
        <vt:i4>1966134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_Toc241977231</vt:lpwstr>
      </vt:variant>
      <vt:variant>
        <vt:i4>1966134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_Toc241977230</vt:lpwstr>
      </vt:variant>
      <vt:variant>
        <vt:i4>2031670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_Toc241977229</vt:lpwstr>
      </vt:variant>
      <vt:variant>
        <vt:i4>2031670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_Toc241977228</vt:lpwstr>
      </vt:variant>
      <vt:variant>
        <vt:i4>2031670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_Toc241977227</vt:lpwstr>
      </vt:variant>
      <vt:variant>
        <vt:i4>2031670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_Toc241977226</vt:lpwstr>
      </vt:variant>
      <vt:variant>
        <vt:i4>2031670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_Toc241977225</vt:lpwstr>
      </vt:variant>
      <vt:variant>
        <vt:i4>2031670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_Toc241977224</vt:lpwstr>
      </vt:variant>
      <vt:variant>
        <vt:i4>2031670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_Toc241977223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UPJŠ</dc:title>
  <dc:subject/>
  <dc:creator>patrik fm</dc:creator>
  <cp:keywords/>
  <dc:description/>
  <cp:lastModifiedBy>patrik fm</cp:lastModifiedBy>
  <cp:revision>67</cp:revision>
  <cp:lastPrinted>2018-04-24T15:44:00Z</cp:lastPrinted>
  <dcterms:created xsi:type="dcterms:W3CDTF">2018-04-10T07:57:00Z</dcterms:created>
  <dcterms:modified xsi:type="dcterms:W3CDTF">2018-04-24T17:19:00Z</dcterms:modified>
</cp:coreProperties>
</file>