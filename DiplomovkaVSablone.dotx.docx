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268EC4E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E85892">
              <w:t>Univerzita Pavla Jozefa Šafárika v</w:t>
            </w:r>
            <w:r w:rsidR="00D9327A">
              <w:t> </w:t>
            </w:r>
            <w:r w:rsidR="00E85892">
              <w:t>Košiciach</w:t>
            </w:r>
            <w:r>
              <w:fldChar w:fldCharType="end"/>
            </w:r>
          </w:p>
          <w:p w14:paraId="0B0C4593" w14:textId="3FB930EF" w:rsidR="00A954FF" w:rsidRDefault="00FA2DAF" w:rsidP="00D654E5">
            <w:pPr>
              <w:pStyle w:val="ZPNazovPrace"/>
            </w:pPr>
            <w:r>
              <w:fldChar w:fldCharType="begin"/>
            </w:r>
            <w:r>
              <w:instrText xml:space="preserve"> REF Fakulta \h  \* MERGEFORMAT </w:instrText>
            </w:r>
            <w:r>
              <w:fldChar w:fldCharType="separate"/>
            </w:r>
            <w:r w:rsidR="00E85892">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54AF5C22" w:rsidR="00A954FF" w:rsidRPr="00D654E5" w:rsidRDefault="00FA2DAF" w:rsidP="00D654E5">
            <w:pPr>
              <w:pStyle w:val="ZPNazovPrace"/>
            </w:pPr>
            <w:r>
              <w:fldChar w:fldCharType="begin"/>
            </w:r>
            <w:r>
              <w:instrText xml:space="preserve"> REF NazovPrace \h  \* MERGEFORMAT </w:instrText>
            </w:r>
            <w:r>
              <w:fldChar w:fldCharType="separate"/>
            </w:r>
            <w:r w:rsidR="00E85892">
              <w:t>Komponentové a</w:t>
            </w:r>
            <w:r w:rsidR="00D9327A">
              <w:t> </w:t>
            </w:r>
            <w:r w:rsidR="00E85892">
              <w:t>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17631510" w:rsidR="00A954FF" w:rsidRDefault="00FA2DAF" w:rsidP="00C861A1">
            <w:pPr>
              <w:pStyle w:val="ZPObal"/>
            </w:pPr>
            <w:r>
              <w:fldChar w:fldCharType="begin"/>
            </w:r>
            <w:r>
              <w:instrText xml:space="preserve"> REF \h rokO \* MERGEFORMAT </w:instrText>
            </w:r>
            <w:r>
              <w:fldChar w:fldCharType="separate"/>
            </w:r>
            <w:r w:rsidR="00E85892" w:rsidRPr="00E85892">
              <w:rPr>
                <w:lang w:val="en-US"/>
              </w:rPr>
              <w:t>2018</w:t>
            </w:r>
            <w:r>
              <w:fldChar w:fldCharType="end"/>
            </w:r>
          </w:p>
        </w:tc>
        <w:tc>
          <w:tcPr>
            <w:tcW w:w="4927" w:type="dxa"/>
          </w:tcPr>
          <w:p w14:paraId="17B76313" w14:textId="72CF8F63" w:rsidR="00A954FF" w:rsidRDefault="00FA2DAF" w:rsidP="00C861A1">
            <w:pPr>
              <w:pStyle w:val="ZPObal"/>
            </w:pPr>
            <w:r>
              <w:fldChar w:fldCharType="begin"/>
            </w:r>
            <w:r>
              <w:instrText xml:space="preserve"> REF TitulAutora \h  \* MERGEFORMAT </w:instrText>
            </w:r>
            <w:r>
              <w:fldChar w:fldCharType="separate"/>
            </w:r>
            <w:r w:rsidR="00E85892">
              <w:t>Bc.</w:t>
            </w:r>
            <w:r>
              <w:fldChar w:fldCharType="end"/>
            </w:r>
            <w:r w:rsidR="00A954FF">
              <w:t xml:space="preserve"> </w:t>
            </w:r>
            <w:r>
              <w:fldChar w:fldCharType="begin"/>
            </w:r>
            <w:r>
              <w:instrText xml:space="preserve"> REF menoAutora \h  \* MERGEFORMAT </w:instrText>
            </w:r>
            <w:r>
              <w:fldChar w:fldCharType="separate"/>
            </w:r>
            <w:r w:rsidR="00E85892">
              <w:t>Patrik</w:t>
            </w:r>
            <w:r>
              <w:fldChar w:fldCharType="end"/>
            </w:r>
            <w:r w:rsidR="00A954FF">
              <w:t xml:space="preserve"> </w:t>
            </w:r>
            <w:r>
              <w:fldChar w:fldCharType="begin"/>
            </w:r>
            <w:r>
              <w:instrText xml:space="preserve"> REF PriezviskoAutora \h  \* MERGEFORMAT </w:instrText>
            </w:r>
            <w:r>
              <w:fldChar w:fldCharType="separate"/>
            </w:r>
            <w:r w:rsidR="00E85892">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48B12FFC"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85892">
              <w:t>Univerzita Pavla Jozefa Šafárika v Košiciach</w:t>
            </w:r>
            <w:bookmarkEnd w:id="1"/>
            <w:r>
              <w:fldChar w:fldCharType="end"/>
            </w:r>
            <w:fldSimple w:instr=" REF Univerzita \* MERGEFORMAT ">
              <w:r w:rsidR="00E85892">
                <w:t>Univerzita Pavla Jozefa Šafárika v Košiciach</w:t>
              </w:r>
            </w:fldSimple>
          </w:p>
          <w:p w14:paraId="7953D6F6" w14:textId="03109EC3"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85892">
              <w:t>Prírodovedecká fakulta</w:t>
            </w:r>
            <w:bookmarkEnd w:id="2"/>
            <w:r>
              <w:fldChar w:fldCharType="end"/>
            </w:r>
            <w:r w:rsidR="00FA2DAF">
              <w:fldChar w:fldCharType="begin"/>
            </w:r>
            <w:r w:rsidR="00FA2DAF">
              <w:instrText xml:space="preserve"> REF \h Fakulta  \* MERGEFORMAT </w:instrText>
            </w:r>
            <w:r w:rsidR="00FA2DAF">
              <w:fldChar w:fldCharType="separate"/>
            </w:r>
            <w:r w:rsidR="00E85892">
              <w:t>Prírodovedecká fakulta</w:t>
            </w:r>
            <w:r w:rsidR="00FA2DAF">
              <w:fldChar w:fldCharType="end"/>
            </w:r>
          </w:p>
        </w:tc>
      </w:tr>
      <w:tr w:rsidR="00A954FF" w14:paraId="6F95222E" w14:textId="77777777">
        <w:trPr>
          <w:trHeight w:val="1703"/>
        </w:trPr>
        <w:tc>
          <w:tcPr>
            <w:tcW w:w="9003" w:type="dxa"/>
            <w:gridSpan w:val="2"/>
            <w:vAlign w:val="center"/>
          </w:tcPr>
          <w:p w14:paraId="35073FFA" w14:textId="626D9209"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85892">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E85892">
              <w:t>Komponentové a udalosťami riadené programovanie zariadení na platforme Arduino</w:t>
            </w:r>
            <w:r w:rsidR="00FA2DAF">
              <w:fldChar w:fldCharType="end"/>
            </w:r>
          </w:p>
          <w:p w14:paraId="722E26D8" w14:textId="25F928B5"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E165968"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85892">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E85892" w:rsidRPr="00E85892">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217B4FF4"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85892">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E85892">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86353F4"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85892">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E85892">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373B7E9F"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85892">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E85892">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32EAE75B"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85892">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E85892">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25D5E56"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85892">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85892">
              <w:t>2018</w:t>
            </w:r>
            <w:bookmarkEnd w:id="11"/>
            <w:r>
              <w:fldChar w:fldCharType="end"/>
            </w:r>
            <w:r w:rsidR="00FA2DAF">
              <w:fldChar w:fldCharType="begin"/>
            </w:r>
            <w:r w:rsidR="00FA2DAF">
              <w:instrText xml:space="preserve"> REF \h rokO \* MERGEFORMAT </w:instrText>
            </w:r>
            <w:r w:rsidR="00FA2DAF">
              <w:fldChar w:fldCharType="separate"/>
            </w:r>
            <w:r w:rsidR="00E85892">
              <w:t>2018</w:t>
            </w:r>
            <w:r w:rsidR="00FA2DAF">
              <w:fldChar w:fldCharType="end"/>
            </w:r>
            <w:bookmarkEnd w:id="10"/>
          </w:p>
        </w:tc>
        <w:tc>
          <w:tcPr>
            <w:tcW w:w="4502" w:type="dxa"/>
            <w:vAlign w:val="center"/>
          </w:tcPr>
          <w:p w14:paraId="4C042C27" w14:textId="3C722C51"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85892">
              <w:t>Bc.</w:t>
            </w:r>
            <w:bookmarkEnd w:id="12"/>
            <w:r>
              <w:fldChar w:fldCharType="end"/>
            </w:r>
            <w:r w:rsidR="00FA2DAF">
              <w:fldChar w:fldCharType="begin"/>
            </w:r>
            <w:r w:rsidR="00FA2DAF">
              <w:instrText xml:space="preserve"> REF \h TitulAutora  \* MERGEFORMAT </w:instrText>
            </w:r>
            <w:r w:rsidR="00FA2DAF">
              <w:fldChar w:fldCharType="separate"/>
            </w:r>
            <w:r w:rsidR="00E85892">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85892">
              <w:t>Patrik</w:t>
            </w:r>
            <w:bookmarkEnd w:id="13"/>
            <w:r>
              <w:fldChar w:fldCharType="end"/>
            </w:r>
            <w:r w:rsidR="00FA2DAF">
              <w:fldChar w:fldCharType="begin"/>
            </w:r>
            <w:r w:rsidR="00FA2DAF">
              <w:instrText xml:space="preserve"> REF \h menoAutora  \* MERGEFORMAT </w:instrText>
            </w:r>
            <w:r w:rsidR="00FA2DAF">
              <w:fldChar w:fldCharType="separate"/>
            </w:r>
            <w:r w:rsidR="00E85892">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85892">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E85892">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4C24BC8" w14:textId="77777777" w:rsidR="00A954FF" w:rsidRDefault="00A954FF" w:rsidP="00D9327A">
      <w:pPr>
        <w:pStyle w:val="Prvzarkazkladnhotextu"/>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0380930"/>
      <w:r w:rsidRPr="0051223D">
        <w:lastRenderedPageBreak/>
        <w:t>Obsah</w:t>
      </w:r>
      <w:bookmarkEnd w:id="15"/>
    </w:p>
    <w:p w14:paraId="6437D598" w14:textId="03721731" w:rsidR="00031E2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0380930" w:history="1">
        <w:r w:rsidR="00031E29" w:rsidRPr="00007998">
          <w:rPr>
            <w:rStyle w:val="Hypertextovprepojenie"/>
          </w:rPr>
          <w:t>Obsah</w:t>
        </w:r>
        <w:r w:rsidR="00031E29">
          <w:rPr>
            <w:webHidden/>
          </w:rPr>
          <w:tab/>
        </w:r>
        <w:r w:rsidR="00031E29">
          <w:rPr>
            <w:webHidden/>
          </w:rPr>
          <w:fldChar w:fldCharType="begin"/>
        </w:r>
        <w:r w:rsidR="00031E29">
          <w:rPr>
            <w:webHidden/>
          </w:rPr>
          <w:instrText xml:space="preserve"> PAGEREF _Toc510380930 \h </w:instrText>
        </w:r>
        <w:r w:rsidR="00031E29">
          <w:rPr>
            <w:webHidden/>
          </w:rPr>
        </w:r>
        <w:r w:rsidR="00031E29">
          <w:rPr>
            <w:webHidden/>
          </w:rPr>
          <w:fldChar w:fldCharType="separate"/>
        </w:r>
        <w:r w:rsidR="00E85892">
          <w:rPr>
            <w:webHidden/>
          </w:rPr>
          <w:t>5</w:t>
        </w:r>
        <w:r w:rsidR="00031E29">
          <w:rPr>
            <w:webHidden/>
          </w:rPr>
          <w:fldChar w:fldCharType="end"/>
        </w:r>
      </w:hyperlink>
    </w:p>
    <w:p w14:paraId="4D0A110B" w14:textId="01D2F784" w:rsidR="00031E29" w:rsidRDefault="00031E29">
      <w:pPr>
        <w:pStyle w:val="Obsah1"/>
        <w:rPr>
          <w:rFonts w:asciiTheme="minorHAnsi" w:eastAsiaTheme="minorEastAsia" w:hAnsiTheme="minorHAnsi" w:cstheme="minorBidi"/>
          <w:b w:val="0"/>
          <w:bCs w:val="0"/>
          <w:sz w:val="22"/>
          <w:szCs w:val="22"/>
          <w:lang w:eastAsia="sk-SK"/>
        </w:rPr>
      </w:pPr>
      <w:hyperlink w:anchor="_Toc510380931" w:history="1">
        <w:r w:rsidRPr="00007998">
          <w:rPr>
            <w:rStyle w:val="Hypertextovprepojenie"/>
          </w:rPr>
          <w:t>Zoznam ilustrácií</w:t>
        </w:r>
        <w:r>
          <w:rPr>
            <w:webHidden/>
          </w:rPr>
          <w:tab/>
        </w:r>
        <w:r>
          <w:rPr>
            <w:webHidden/>
          </w:rPr>
          <w:fldChar w:fldCharType="begin"/>
        </w:r>
        <w:r>
          <w:rPr>
            <w:webHidden/>
          </w:rPr>
          <w:instrText xml:space="preserve"> PAGEREF _Toc510380931 \h </w:instrText>
        </w:r>
        <w:r>
          <w:rPr>
            <w:webHidden/>
          </w:rPr>
        </w:r>
        <w:r>
          <w:rPr>
            <w:webHidden/>
          </w:rPr>
          <w:fldChar w:fldCharType="separate"/>
        </w:r>
        <w:r w:rsidR="00E85892">
          <w:rPr>
            <w:webHidden/>
          </w:rPr>
          <w:t>7</w:t>
        </w:r>
        <w:r>
          <w:rPr>
            <w:webHidden/>
          </w:rPr>
          <w:fldChar w:fldCharType="end"/>
        </w:r>
      </w:hyperlink>
    </w:p>
    <w:p w14:paraId="163CB142" w14:textId="3E172390" w:rsidR="00031E29" w:rsidRDefault="00031E29">
      <w:pPr>
        <w:pStyle w:val="Obsah1"/>
        <w:rPr>
          <w:rFonts w:asciiTheme="minorHAnsi" w:eastAsiaTheme="minorEastAsia" w:hAnsiTheme="minorHAnsi" w:cstheme="minorBidi"/>
          <w:b w:val="0"/>
          <w:bCs w:val="0"/>
          <w:sz w:val="22"/>
          <w:szCs w:val="22"/>
          <w:lang w:eastAsia="sk-SK"/>
        </w:rPr>
      </w:pPr>
      <w:hyperlink w:anchor="_Toc510380932" w:history="1">
        <w:r w:rsidRPr="00007998">
          <w:rPr>
            <w:rStyle w:val="Hypertextovprepojenie"/>
          </w:rPr>
          <w:t>Zoznam tabuliek</w:t>
        </w:r>
        <w:r>
          <w:rPr>
            <w:webHidden/>
          </w:rPr>
          <w:tab/>
        </w:r>
        <w:r>
          <w:rPr>
            <w:webHidden/>
          </w:rPr>
          <w:fldChar w:fldCharType="begin"/>
        </w:r>
        <w:r>
          <w:rPr>
            <w:webHidden/>
          </w:rPr>
          <w:instrText xml:space="preserve"> PAGEREF _Toc510380932 \h </w:instrText>
        </w:r>
        <w:r>
          <w:rPr>
            <w:webHidden/>
          </w:rPr>
        </w:r>
        <w:r>
          <w:rPr>
            <w:webHidden/>
          </w:rPr>
          <w:fldChar w:fldCharType="separate"/>
        </w:r>
        <w:r w:rsidR="00E85892">
          <w:rPr>
            <w:webHidden/>
          </w:rPr>
          <w:t>8</w:t>
        </w:r>
        <w:r>
          <w:rPr>
            <w:webHidden/>
          </w:rPr>
          <w:fldChar w:fldCharType="end"/>
        </w:r>
      </w:hyperlink>
    </w:p>
    <w:p w14:paraId="3168F7C9" w14:textId="01D0BE8A" w:rsidR="00031E29" w:rsidRDefault="00031E29">
      <w:pPr>
        <w:pStyle w:val="Obsah1"/>
        <w:rPr>
          <w:rFonts w:asciiTheme="minorHAnsi" w:eastAsiaTheme="minorEastAsia" w:hAnsiTheme="minorHAnsi" w:cstheme="minorBidi"/>
          <w:b w:val="0"/>
          <w:bCs w:val="0"/>
          <w:sz w:val="22"/>
          <w:szCs w:val="22"/>
          <w:lang w:eastAsia="sk-SK"/>
        </w:rPr>
      </w:pPr>
      <w:hyperlink w:anchor="_Toc510380933" w:history="1">
        <w:r w:rsidRPr="00007998">
          <w:rPr>
            <w:rStyle w:val="Hypertextovprepojenie"/>
          </w:rPr>
          <w:t>Zoznam skratiek, značiek a termínov</w:t>
        </w:r>
        <w:r>
          <w:rPr>
            <w:webHidden/>
          </w:rPr>
          <w:tab/>
        </w:r>
        <w:r>
          <w:rPr>
            <w:webHidden/>
          </w:rPr>
          <w:fldChar w:fldCharType="begin"/>
        </w:r>
        <w:r>
          <w:rPr>
            <w:webHidden/>
          </w:rPr>
          <w:instrText xml:space="preserve"> PAGEREF _Toc510380933 \h </w:instrText>
        </w:r>
        <w:r>
          <w:rPr>
            <w:webHidden/>
          </w:rPr>
        </w:r>
        <w:r>
          <w:rPr>
            <w:webHidden/>
          </w:rPr>
          <w:fldChar w:fldCharType="separate"/>
        </w:r>
        <w:r w:rsidR="00E85892">
          <w:rPr>
            <w:webHidden/>
          </w:rPr>
          <w:t>9</w:t>
        </w:r>
        <w:r>
          <w:rPr>
            <w:webHidden/>
          </w:rPr>
          <w:fldChar w:fldCharType="end"/>
        </w:r>
      </w:hyperlink>
    </w:p>
    <w:p w14:paraId="22F6A673" w14:textId="33BEF567" w:rsidR="00031E29" w:rsidRDefault="00031E29">
      <w:pPr>
        <w:pStyle w:val="Obsah1"/>
        <w:rPr>
          <w:rFonts w:asciiTheme="minorHAnsi" w:eastAsiaTheme="minorEastAsia" w:hAnsiTheme="minorHAnsi" w:cstheme="minorBidi"/>
          <w:b w:val="0"/>
          <w:bCs w:val="0"/>
          <w:sz w:val="22"/>
          <w:szCs w:val="22"/>
          <w:lang w:eastAsia="sk-SK"/>
        </w:rPr>
      </w:pPr>
      <w:hyperlink w:anchor="_Toc510380934" w:history="1">
        <w:r w:rsidRPr="00007998">
          <w:rPr>
            <w:rStyle w:val="Hypertextovprepojenie"/>
          </w:rPr>
          <w:t>Úvod</w:t>
        </w:r>
        <w:r>
          <w:rPr>
            <w:webHidden/>
          </w:rPr>
          <w:tab/>
        </w:r>
        <w:r>
          <w:rPr>
            <w:webHidden/>
          </w:rPr>
          <w:fldChar w:fldCharType="begin"/>
        </w:r>
        <w:r>
          <w:rPr>
            <w:webHidden/>
          </w:rPr>
          <w:instrText xml:space="preserve"> PAGEREF _Toc510380934 \h </w:instrText>
        </w:r>
        <w:r>
          <w:rPr>
            <w:webHidden/>
          </w:rPr>
        </w:r>
        <w:r>
          <w:rPr>
            <w:webHidden/>
          </w:rPr>
          <w:fldChar w:fldCharType="separate"/>
        </w:r>
        <w:r w:rsidR="00E85892">
          <w:rPr>
            <w:webHidden/>
          </w:rPr>
          <w:t>10</w:t>
        </w:r>
        <w:r>
          <w:rPr>
            <w:webHidden/>
          </w:rPr>
          <w:fldChar w:fldCharType="end"/>
        </w:r>
      </w:hyperlink>
    </w:p>
    <w:p w14:paraId="6B5C47BE" w14:textId="0B87543C" w:rsidR="00031E29" w:rsidRDefault="00031E29">
      <w:pPr>
        <w:pStyle w:val="Obsah1"/>
        <w:rPr>
          <w:rFonts w:asciiTheme="minorHAnsi" w:eastAsiaTheme="minorEastAsia" w:hAnsiTheme="minorHAnsi" w:cstheme="minorBidi"/>
          <w:b w:val="0"/>
          <w:bCs w:val="0"/>
          <w:sz w:val="22"/>
          <w:szCs w:val="22"/>
          <w:lang w:eastAsia="sk-SK"/>
        </w:rPr>
      </w:pPr>
      <w:hyperlink w:anchor="_Toc510380935" w:history="1">
        <w:r w:rsidRPr="00007998">
          <w:rPr>
            <w:rStyle w:val="Hypertextovprepojenie"/>
          </w:rPr>
          <w:t>1</w:t>
        </w:r>
        <w:r>
          <w:rPr>
            <w:rFonts w:asciiTheme="minorHAnsi" w:eastAsiaTheme="minorEastAsia" w:hAnsiTheme="minorHAnsi" w:cstheme="minorBidi"/>
            <w:b w:val="0"/>
            <w:bCs w:val="0"/>
            <w:sz w:val="22"/>
            <w:szCs w:val="22"/>
            <w:lang w:eastAsia="sk-SK"/>
          </w:rPr>
          <w:tab/>
        </w:r>
        <w:r w:rsidRPr="00007998">
          <w:rPr>
            <w:rStyle w:val="Hypertextovprepojenie"/>
          </w:rPr>
          <w:t>Internet vecí</w:t>
        </w:r>
        <w:r>
          <w:rPr>
            <w:webHidden/>
          </w:rPr>
          <w:tab/>
        </w:r>
        <w:r>
          <w:rPr>
            <w:webHidden/>
          </w:rPr>
          <w:fldChar w:fldCharType="begin"/>
        </w:r>
        <w:r>
          <w:rPr>
            <w:webHidden/>
          </w:rPr>
          <w:instrText xml:space="preserve"> PAGEREF _Toc510380935 \h </w:instrText>
        </w:r>
        <w:r>
          <w:rPr>
            <w:webHidden/>
          </w:rPr>
        </w:r>
        <w:r>
          <w:rPr>
            <w:webHidden/>
          </w:rPr>
          <w:fldChar w:fldCharType="separate"/>
        </w:r>
        <w:r w:rsidR="00E85892">
          <w:rPr>
            <w:webHidden/>
          </w:rPr>
          <w:t>11</w:t>
        </w:r>
        <w:r>
          <w:rPr>
            <w:webHidden/>
          </w:rPr>
          <w:fldChar w:fldCharType="end"/>
        </w:r>
      </w:hyperlink>
    </w:p>
    <w:p w14:paraId="4E39262E" w14:textId="4AF40214" w:rsidR="00031E29" w:rsidRDefault="00031E29">
      <w:pPr>
        <w:pStyle w:val="Obsah2"/>
        <w:rPr>
          <w:rFonts w:asciiTheme="minorHAnsi" w:eastAsiaTheme="minorEastAsia" w:hAnsiTheme="minorHAnsi" w:cstheme="minorBidi"/>
          <w:sz w:val="22"/>
          <w:szCs w:val="22"/>
          <w:lang w:eastAsia="sk-SK"/>
        </w:rPr>
      </w:pPr>
      <w:hyperlink w:anchor="_Toc510380936" w:history="1">
        <w:r w:rsidRPr="00007998">
          <w:rPr>
            <w:rStyle w:val="Hypertextovprepojenie"/>
          </w:rPr>
          <w:t>1.1</w:t>
        </w:r>
        <w:r>
          <w:rPr>
            <w:rFonts w:asciiTheme="minorHAnsi" w:eastAsiaTheme="minorEastAsia" w:hAnsiTheme="minorHAnsi" w:cstheme="minorBidi"/>
            <w:sz w:val="22"/>
            <w:szCs w:val="22"/>
            <w:lang w:eastAsia="sk-SK"/>
          </w:rPr>
          <w:tab/>
        </w:r>
        <w:r w:rsidRPr="00007998">
          <w:rPr>
            <w:rStyle w:val="Hypertextovprepojenie"/>
          </w:rPr>
          <w:t>Hardvér</w:t>
        </w:r>
        <w:r>
          <w:rPr>
            <w:webHidden/>
          </w:rPr>
          <w:tab/>
        </w:r>
        <w:r>
          <w:rPr>
            <w:webHidden/>
          </w:rPr>
          <w:fldChar w:fldCharType="begin"/>
        </w:r>
        <w:r>
          <w:rPr>
            <w:webHidden/>
          </w:rPr>
          <w:instrText xml:space="preserve"> PAGEREF _Toc510380936 \h </w:instrText>
        </w:r>
        <w:r>
          <w:rPr>
            <w:webHidden/>
          </w:rPr>
        </w:r>
        <w:r>
          <w:rPr>
            <w:webHidden/>
          </w:rPr>
          <w:fldChar w:fldCharType="separate"/>
        </w:r>
        <w:r w:rsidR="00E85892">
          <w:rPr>
            <w:webHidden/>
          </w:rPr>
          <w:t>12</w:t>
        </w:r>
        <w:r>
          <w:rPr>
            <w:webHidden/>
          </w:rPr>
          <w:fldChar w:fldCharType="end"/>
        </w:r>
      </w:hyperlink>
    </w:p>
    <w:p w14:paraId="017A8AC1" w14:textId="46A269C8" w:rsidR="00031E29" w:rsidRDefault="00031E29">
      <w:pPr>
        <w:pStyle w:val="Obsah2"/>
        <w:rPr>
          <w:rFonts w:asciiTheme="minorHAnsi" w:eastAsiaTheme="minorEastAsia" w:hAnsiTheme="minorHAnsi" w:cstheme="minorBidi"/>
          <w:sz w:val="22"/>
          <w:szCs w:val="22"/>
          <w:lang w:eastAsia="sk-SK"/>
        </w:rPr>
      </w:pPr>
      <w:hyperlink w:anchor="_Toc510380937" w:history="1">
        <w:r w:rsidRPr="00007998">
          <w:rPr>
            <w:rStyle w:val="Hypertextovprepojenie"/>
          </w:rPr>
          <w:t>1.2</w:t>
        </w:r>
        <w:r>
          <w:rPr>
            <w:rFonts w:asciiTheme="minorHAnsi" w:eastAsiaTheme="minorEastAsia" w:hAnsiTheme="minorHAnsi" w:cstheme="minorBidi"/>
            <w:sz w:val="22"/>
            <w:szCs w:val="22"/>
            <w:lang w:eastAsia="sk-SK"/>
          </w:rPr>
          <w:tab/>
        </w:r>
        <w:r w:rsidRPr="00007998">
          <w:rPr>
            <w:rStyle w:val="Hypertextovprepojenie"/>
          </w:rPr>
          <w:t>Softvér</w:t>
        </w:r>
        <w:r>
          <w:rPr>
            <w:webHidden/>
          </w:rPr>
          <w:tab/>
        </w:r>
        <w:r>
          <w:rPr>
            <w:webHidden/>
          </w:rPr>
          <w:fldChar w:fldCharType="begin"/>
        </w:r>
        <w:r>
          <w:rPr>
            <w:webHidden/>
          </w:rPr>
          <w:instrText xml:space="preserve"> PAGEREF _Toc510380937 \h </w:instrText>
        </w:r>
        <w:r>
          <w:rPr>
            <w:webHidden/>
          </w:rPr>
        </w:r>
        <w:r>
          <w:rPr>
            <w:webHidden/>
          </w:rPr>
          <w:fldChar w:fldCharType="separate"/>
        </w:r>
        <w:r w:rsidR="00E85892">
          <w:rPr>
            <w:webHidden/>
          </w:rPr>
          <w:t>13</w:t>
        </w:r>
        <w:r>
          <w:rPr>
            <w:webHidden/>
          </w:rPr>
          <w:fldChar w:fldCharType="end"/>
        </w:r>
      </w:hyperlink>
    </w:p>
    <w:p w14:paraId="5529D1FF" w14:textId="0B255AD1" w:rsidR="00031E29" w:rsidRDefault="00031E29">
      <w:pPr>
        <w:pStyle w:val="Obsah2"/>
        <w:rPr>
          <w:rFonts w:asciiTheme="minorHAnsi" w:eastAsiaTheme="minorEastAsia" w:hAnsiTheme="minorHAnsi" w:cstheme="minorBidi"/>
          <w:sz w:val="22"/>
          <w:szCs w:val="22"/>
          <w:lang w:eastAsia="sk-SK"/>
        </w:rPr>
      </w:pPr>
      <w:hyperlink w:anchor="_Toc510380938" w:history="1">
        <w:r w:rsidRPr="00007998">
          <w:rPr>
            <w:rStyle w:val="Hypertextovprepojenie"/>
          </w:rPr>
          <w:t>1.3</w:t>
        </w:r>
        <w:r>
          <w:rPr>
            <w:rFonts w:asciiTheme="minorHAnsi" w:eastAsiaTheme="minorEastAsia" w:hAnsiTheme="minorHAnsi" w:cstheme="minorBidi"/>
            <w:sz w:val="22"/>
            <w:szCs w:val="22"/>
            <w:lang w:eastAsia="sk-SK"/>
          </w:rPr>
          <w:tab/>
        </w:r>
        <w:r w:rsidRPr="00007998">
          <w:rPr>
            <w:rStyle w:val="Hypertextovprepojenie"/>
          </w:rPr>
          <w:t>Mikrokontrolér v porovnaní so single-board počítačom</w:t>
        </w:r>
        <w:r>
          <w:rPr>
            <w:webHidden/>
          </w:rPr>
          <w:tab/>
        </w:r>
        <w:r>
          <w:rPr>
            <w:webHidden/>
          </w:rPr>
          <w:fldChar w:fldCharType="begin"/>
        </w:r>
        <w:r>
          <w:rPr>
            <w:webHidden/>
          </w:rPr>
          <w:instrText xml:space="preserve"> PAGEREF _Toc510380938 \h </w:instrText>
        </w:r>
        <w:r>
          <w:rPr>
            <w:webHidden/>
          </w:rPr>
        </w:r>
        <w:r>
          <w:rPr>
            <w:webHidden/>
          </w:rPr>
          <w:fldChar w:fldCharType="separate"/>
        </w:r>
        <w:r w:rsidR="00E85892">
          <w:rPr>
            <w:webHidden/>
          </w:rPr>
          <w:t>13</w:t>
        </w:r>
        <w:r>
          <w:rPr>
            <w:webHidden/>
          </w:rPr>
          <w:fldChar w:fldCharType="end"/>
        </w:r>
      </w:hyperlink>
    </w:p>
    <w:p w14:paraId="406A1335" w14:textId="7EE541D5" w:rsidR="00031E29" w:rsidRDefault="00031E29">
      <w:pPr>
        <w:pStyle w:val="Obsah1"/>
        <w:rPr>
          <w:rFonts w:asciiTheme="minorHAnsi" w:eastAsiaTheme="minorEastAsia" w:hAnsiTheme="minorHAnsi" w:cstheme="minorBidi"/>
          <w:b w:val="0"/>
          <w:bCs w:val="0"/>
          <w:sz w:val="22"/>
          <w:szCs w:val="22"/>
          <w:lang w:eastAsia="sk-SK"/>
        </w:rPr>
      </w:pPr>
      <w:hyperlink w:anchor="_Toc510380939" w:history="1">
        <w:r w:rsidRPr="00007998">
          <w:rPr>
            <w:rStyle w:val="Hypertextovprepojenie"/>
          </w:rPr>
          <w:t>2</w:t>
        </w:r>
        <w:r>
          <w:rPr>
            <w:rFonts w:asciiTheme="minorHAnsi" w:eastAsiaTheme="minorEastAsia" w:hAnsiTheme="minorHAnsi" w:cstheme="minorBidi"/>
            <w:b w:val="0"/>
            <w:bCs w:val="0"/>
            <w:sz w:val="22"/>
            <w:szCs w:val="22"/>
            <w:lang w:eastAsia="sk-SK"/>
          </w:rPr>
          <w:tab/>
        </w:r>
        <w:r w:rsidRPr="00007998">
          <w:rPr>
            <w:rStyle w:val="Hypertextovprepojenie"/>
          </w:rPr>
          <w:t>Platforma Arduino</w:t>
        </w:r>
        <w:r>
          <w:rPr>
            <w:webHidden/>
          </w:rPr>
          <w:tab/>
        </w:r>
        <w:r>
          <w:rPr>
            <w:webHidden/>
          </w:rPr>
          <w:fldChar w:fldCharType="begin"/>
        </w:r>
        <w:r>
          <w:rPr>
            <w:webHidden/>
          </w:rPr>
          <w:instrText xml:space="preserve"> PAGEREF _Toc510380939 \h </w:instrText>
        </w:r>
        <w:r>
          <w:rPr>
            <w:webHidden/>
          </w:rPr>
        </w:r>
        <w:r>
          <w:rPr>
            <w:webHidden/>
          </w:rPr>
          <w:fldChar w:fldCharType="separate"/>
        </w:r>
        <w:r w:rsidR="00E85892">
          <w:rPr>
            <w:webHidden/>
          </w:rPr>
          <w:t>14</w:t>
        </w:r>
        <w:r>
          <w:rPr>
            <w:webHidden/>
          </w:rPr>
          <w:fldChar w:fldCharType="end"/>
        </w:r>
      </w:hyperlink>
    </w:p>
    <w:p w14:paraId="406FA8F4" w14:textId="085EE1C7" w:rsidR="00031E29" w:rsidRDefault="00031E29">
      <w:pPr>
        <w:pStyle w:val="Obsah2"/>
        <w:rPr>
          <w:rFonts w:asciiTheme="minorHAnsi" w:eastAsiaTheme="minorEastAsia" w:hAnsiTheme="minorHAnsi" w:cstheme="minorBidi"/>
          <w:sz w:val="22"/>
          <w:szCs w:val="22"/>
          <w:lang w:eastAsia="sk-SK"/>
        </w:rPr>
      </w:pPr>
      <w:hyperlink w:anchor="_Toc510380940" w:history="1">
        <w:r w:rsidRPr="00007998">
          <w:rPr>
            <w:rStyle w:val="Hypertextovprepojenie"/>
          </w:rPr>
          <w:t>2.1</w:t>
        </w:r>
        <w:r>
          <w:rPr>
            <w:rFonts w:asciiTheme="minorHAnsi" w:eastAsiaTheme="minorEastAsia" w:hAnsiTheme="minorHAnsi" w:cstheme="minorBidi"/>
            <w:sz w:val="22"/>
            <w:szCs w:val="22"/>
            <w:lang w:eastAsia="sk-SK"/>
          </w:rPr>
          <w:tab/>
        </w:r>
        <w:r w:rsidRPr="00007998">
          <w:rPr>
            <w:rStyle w:val="Hypertextovprepojenie"/>
          </w:rPr>
          <w:t>Parametre mikrokontroléra</w:t>
        </w:r>
        <w:r>
          <w:rPr>
            <w:webHidden/>
          </w:rPr>
          <w:tab/>
        </w:r>
        <w:r>
          <w:rPr>
            <w:webHidden/>
          </w:rPr>
          <w:fldChar w:fldCharType="begin"/>
        </w:r>
        <w:r>
          <w:rPr>
            <w:webHidden/>
          </w:rPr>
          <w:instrText xml:space="preserve"> PAGEREF _Toc510380940 \h </w:instrText>
        </w:r>
        <w:r>
          <w:rPr>
            <w:webHidden/>
          </w:rPr>
        </w:r>
        <w:r>
          <w:rPr>
            <w:webHidden/>
          </w:rPr>
          <w:fldChar w:fldCharType="separate"/>
        </w:r>
        <w:r w:rsidR="00E85892">
          <w:rPr>
            <w:webHidden/>
          </w:rPr>
          <w:t>15</w:t>
        </w:r>
        <w:r>
          <w:rPr>
            <w:webHidden/>
          </w:rPr>
          <w:fldChar w:fldCharType="end"/>
        </w:r>
      </w:hyperlink>
    </w:p>
    <w:p w14:paraId="16B1642C" w14:textId="46F3715E" w:rsidR="00031E29" w:rsidRDefault="00031E29">
      <w:pPr>
        <w:pStyle w:val="Obsah2"/>
        <w:rPr>
          <w:rFonts w:asciiTheme="minorHAnsi" w:eastAsiaTheme="minorEastAsia" w:hAnsiTheme="minorHAnsi" w:cstheme="minorBidi"/>
          <w:sz w:val="22"/>
          <w:szCs w:val="22"/>
          <w:lang w:eastAsia="sk-SK"/>
        </w:rPr>
      </w:pPr>
      <w:hyperlink w:anchor="_Toc510380941" w:history="1">
        <w:r w:rsidRPr="00007998">
          <w:rPr>
            <w:rStyle w:val="Hypertextovprepojenie"/>
          </w:rPr>
          <w:t>2.2</w:t>
        </w:r>
        <w:r>
          <w:rPr>
            <w:rFonts w:asciiTheme="minorHAnsi" w:eastAsiaTheme="minorEastAsia" w:hAnsiTheme="minorHAnsi" w:cstheme="minorBidi"/>
            <w:sz w:val="22"/>
            <w:szCs w:val="22"/>
            <w:lang w:eastAsia="sk-SK"/>
          </w:rPr>
          <w:tab/>
        </w:r>
        <w:r w:rsidRPr="00007998">
          <w:rPr>
            <w:rStyle w:val="Hypertextovprepojenie"/>
          </w:rPr>
          <w:t>Programovanie pre mikrokontroléry</w:t>
        </w:r>
        <w:r>
          <w:rPr>
            <w:webHidden/>
          </w:rPr>
          <w:tab/>
        </w:r>
        <w:r>
          <w:rPr>
            <w:webHidden/>
          </w:rPr>
          <w:fldChar w:fldCharType="begin"/>
        </w:r>
        <w:r>
          <w:rPr>
            <w:webHidden/>
          </w:rPr>
          <w:instrText xml:space="preserve"> PAGEREF _Toc510380941 \h </w:instrText>
        </w:r>
        <w:r>
          <w:rPr>
            <w:webHidden/>
          </w:rPr>
        </w:r>
        <w:r>
          <w:rPr>
            <w:webHidden/>
          </w:rPr>
          <w:fldChar w:fldCharType="separate"/>
        </w:r>
        <w:r w:rsidR="00E85892">
          <w:rPr>
            <w:webHidden/>
          </w:rPr>
          <w:t>16</w:t>
        </w:r>
        <w:r>
          <w:rPr>
            <w:webHidden/>
          </w:rPr>
          <w:fldChar w:fldCharType="end"/>
        </w:r>
      </w:hyperlink>
    </w:p>
    <w:p w14:paraId="2E5CA30F" w14:textId="3293213F" w:rsidR="00031E29" w:rsidRDefault="00031E29">
      <w:pPr>
        <w:pStyle w:val="Obsah2"/>
        <w:rPr>
          <w:rFonts w:asciiTheme="minorHAnsi" w:eastAsiaTheme="minorEastAsia" w:hAnsiTheme="minorHAnsi" w:cstheme="minorBidi"/>
          <w:sz w:val="22"/>
          <w:szCs w:val="22"/>
          <w:lang w:eastAsia="sk-SK"/>
        </w:rPr>
      </w:pPr>
      <w:hyperlink w:anchor="_Toc510380942" w:history="1">
        <w:r w:rsidRPr="00007998">
          <w:rPr>
            <w:rStyle w:val="Hypertextovprepojenie"/>
          </w:rPr>
          <w:t>2.3</w:t>
        </w:r>
        <w:r>
          <w:rPr>
            <w:rFonts w:asciiTheme="minorHAnsi" w:eastAsiaTheme="minorEastAsia" w:hAnsiTheme="minorHAnsi" w:cstheme="minorBidi"/>
            <w:sz w:val="22"/>
            <w:szCs w:val="22"/>
            <w:lang w:eastAsia="sk-SK"/>
          </w:rPr>
          <w:tab/>
        </w:r>
        <w:r w:rsidRPr="00007998">
          <w:rPr>
            <w:rStyle w:val="Hypertextovprepojenie"/>
          </w:rPr>
          <w:t>Existujúce riešenia pre platformu Arduino</w:t>
        </w:r>
        <w:r>
          <w:rPr>
            <w:webHidden/>
          </w:rPr>
          <w:tab/>
        </w:r>
        <w:r>
          <w:rPr>
            <w:webHidden/>
          </w:rPr>
          <w:fldChar w:fldCharType="begin"/>
        </w:r>
        <w:r>
          <w:rPr>
            <w:webHidden/>
          </w:rPr>
          <w:instrText xml:space="preserve"> PAGEREF _Toc510380942 \h </w:instrText>
        </w:r>
        <w:r>
          <w:rPr>
            <w:webHidden/>
          </w:rPr>
        </w:r>
        <w:r>
          <w:rPr>
            <w:webHidden/>
          </w:rPr>
          <w:fldChar w:fldCharType="separate"/>
        </w:r>
        <w:r w:rsidR="00E85892">
          <w:rPr>
            <w:webHidden/>
          </w:rPr>
          <w:t>17</w:t>
        </w:r>
        <w:r>
          <w:rPr>
            <w:webHidden/>
          </w:rPr>
          <w:fldChar w:fldCharType="end"/>
        </w:r>
      </w:hyperlink>
    </w:p>
    <w:p w14:paraId="32E83D55" w14:textId="338A2E7A" w:rsidR="00031E29" w:rsidRDefault="00031E29">
      <w:pPr>
        <w:pStyle w:val="Obsah3"/>
        <w:rPr>
          <w:rFonts w:asciiTheme="minorHAnsi" w:eastAsiaTheme="minorEastAsia" w:hAnsiTheme="minorHAnsi" w:cstheme="minorBidi"/>
          <w:iCs w:val="0"/>
          <w:sz w:val="22"/>
          <w:szCs w:val="22"/>
          <w:lang w:eastAsia="sk-SK"/>
        </w:rPr>
      </w:pPr>
      <w:hyperlink w:anchor="_Toc510380943" w:history="1">
        <w:r w:rsidRPr="00007998">
          <w:rPr>
            <w:rStyle w:val="Hypertextovprepojenie"/>
          </w:rPr>
          <w:t>2.3.1</w:t>
        </w:r>
        <w:r>
          <w:rPr>
            <w:rFonts w:asciiTheme="minorHAnsi" w:eastAsiaTheme="minorEastAsia" w:hAnsiTheme="minorHAnsi" w:cstheme="minorBidi"/>
            <w:iCs w:val="0"/>
            <w:sz w:val="22"/>
            <w:szCs w:val="22"/>
            <w:lang w:eastAsia="sk-SK"/>
          </w:rPr>
          <w:tab/>
        </w:r>
        <w:r w:rsidRPr="00007998">
          <w:rPr>
            <w:rStyle w:val="Hypertextovprepojenie"/>
          </w:rPr>
          <w:t>Arduino EventManager</w:t>
        </w:r>
        <w:r>
          <w:rPr>
            <w:webHidden/>
          </w:rPr>
          <w:tab/>
        </w:r>
        <w:r>
          <w:rPr>
            <w:webHidden/>
          </w:rPr>
          <w:fldChar w:fldCharType="begin"/>
        </w:r>
        <w:r>
          <w:rPr>
            <w:webHidden/>
          </w:rPr>
          <w:instrText xml:space="preserve"> PAGEREF _Toc510380943 \h </w:instrText>
        </w:r>
        <w:r>
          <w:rPr>
            <w:webHidden/>
          </w:rPr>
        </w:r>
        <w:r>
          <w:rPr>
            <w:webHidden/>
          </w:rPr>
          <w:fldChar w:fldCharType="separate"/>
        </w:r>
        <w:r w:rsidR="00E85892">
          <w:rPr>
            <w:webHidden/>
          </w:rPr>
          <w:t>17</w:t>
        </w:r>
        <w:r>
          <w:rPr>
            <w:webHidden/>
          </w:rPr>
          <w:fldChar w:fldCharType="end"/>
        </w:r>
      </w:hyperlink>
    </w:p>
    <w:p w14:paraId="1285B947" w14:textId="62A8C5A4" w:rsidR="00031E29" w:rsidRDefault="00031E29">
      <w:pPr>
        <w:pStyle w:val="Obsah3"/>
        <w:rPr>
          <w:rFonts w:asciiTheme="minorHAnsi" w:eastAsiaTheme="minorEastAsia" w:hAnsiTheme="minorHAnsi" w:cstheme="minorBidi"/>
          <w:iCs w:val="0"/>
          <w:sz w:val="22"/>
          <w:szCs w:val="22"/>
          <w:lang w:eastAsia="sk-SK"/>
        </w:rPr>
      </w:pPr>
      <w:hyperlink w:anchor="_Toc510380944" w:history="1">
        <w:r w:rsidRPr="00007998">
          <w:rPr>
            <w:rStyle w:val="Hypertextovprepojenie"/>
          </w:rPr>
          <w:t>2.3.2</w:t>
        </w:r>
        <w:r>
          <w:rPr>
            <w:rFonts w:asciiTheme="minorHAnsi" w:eastAsiaTheme="minorEastAsia" w:hAnsiTheme="minorHAnsi" w:cstheme="minorBidi"/>
            <w:iCs w:val="0"/>
            <w:sz w:val="22"/>
            <w:szCs w:val="22"/>
            <w:lang w:eastAsia="sk-SK"/>
          </w:rPr>
          <w:tab/>
        </w:r>
        <w:r w:rsidRPr="00007998">
          <w:rPr>
            <w:rStyle w:val="Hypertextovprepojenie"/>
          </w:rPr>
          <w:t>Quantum Leaps Modeling Tool</w:t>
        </w:r>
        <w:r>
          <w:rPr>
            <w:webHidden/>
          </w:rPr>
          <w:tab/>
        </w:r>
        <w:r>
          <w:rPr>
            <w:webHidden/>
          </w:rPr>
          <w:fldChar w:fldCharType="begin"/>
        </w:r>
        <w:r>
          <w:rPr>
            <w:webHidden/>
          </w:rPr>
          <w:instrText xml:space="preserve"> PAGEREF _Toc510380944 \h </w:instrText>
        </w:r>
        <w:r>
          <w:rPr>
            <w:webHidden/>
          </w:rPr>
        </w:r>
        <w:r>
          <w:rPr>
            <w:webHidden/>
          </w:rPr>
          <w:fldChar w:fldCharType="separate"/>
        </w:r>
        <w:r w:rsidR="00E85892">
          <w:rPr>
            <w:webHidden/>
          </w:rPr>
          <w:t>18</w:t>
        </w:r>
        <w:r>
          <w:rPr>
            <w:webHidden/>
          </w:rPr>
          <w:fldChar w:fldCharType="end"/>
        </w:r>
      </w:hyperlink>
    </w:p>
    <w:p w14:paraId="2F2192A4" w14:textId="14271A65" w:rsidR="00031E29" w:rsidRDefault="00031E29">
      <w:pPr>
        <w:pStyle w:val="Obsah3"/>
        <w:rPr>
          <w:rFonts w:asciiTheme="minorHAnsi" w:eastAsiaTheme="minorEastAsia" w:hAnsiTheme="minorHAnsi" w:cstheme="minorBidi"/>
          <w:iCs w:val="0"/>
          <w:sz w:val="22"/>
          <w:szCs w:val="22"/>
          <w:lang w:eastAsia="sk-SK"/>
        </w:rPr>
      </w:pPr>
      <w:hyperlink w:anchor="_Toc510380945" w:history="1">
        <w:r w:rsidRPr="00007998">
          <w:rPr>
            <w:rStyle w:val="Hypertextovprepojenie"/>
          </w:rPr>
          <w:t>2.3.3</w:t>
        </w:r>
        <w:r>
          <w:rPr>
            <w:rFonts w:asciiTheme="minorHAnsi" w:eastAsiaTheme="minorEastAsia" w:hAnsiTheme="minorHAnsi" w:cstheme="minorBidi"/>
            <w:iCs w:val="0"/>
            <w:sz w:val="22"/>
            <w:szCs w:val="22"/>
            <w:lang w:eastAsia="sk-SK"/>
          </w:rPr>
          <w:tab/>
        </w:r>
        <w:r w:rsidRPr="00007998">
          <w:rPr>
            <w:rStyle w:val="Hypertextovprepojenie"/>
          </w:rPr>
          <w:t>ARTe (Arduino Real-Time extension)</w:t>
        </w:r>
        <w:r>
          <w:rPr>
            <w:webHidden/>
          </w:rPr>
          <w:tab/>
        </w:r>
        <w:r>
          <w:rPr>
            <w:webHidden/>
          </w:rPr>
          <w:fldChar w:fldCharType="begin"/>
        </w:r>
        <w:r>
          <w:rPr>
            <w:webHidden/>
          </w:rPr>
          <w:instrText xml:space="preserve"> PAGEREF _Toc510380945 \h </w:instrText>
        </w:r>
        <w:r>
          <w:rPr>
            <w:webHidden/>
          </w:rPr>
        </w:r>
        <w:r>
          <w:rPr>
            <w:webHidden/>
          </w:rPr>
          <w:fldChar w:fldCharType="separate"/>
        </w:r>
        <w:r w:rsidR="00E85892">
          <w:rPr>
            <w:webHidden/>
          </w:rPr>
          <w:t>18</w:t>
        </w:r>
        <w:r>
          <w:rPr>
            <w:webHidden/>
          </w:rPr>
          <w:fldChar w:fldCharType="end"/>
        </w:r>
      </w:hyperlink>
    </w:p>
    <w:p w14:paraId="360359BF" w14:textId="2E941761" w:rsidR="00031E29" w:rsidRDefault="00031E29">
      <w:pPr>
        <w:pStyle w:val="Obsah3"/>
        <w:rPr>
          <w:rFonts w:asciiTheme="minorHAnsi" w:eastAsiaTheme="minorEastAsia" w:hAnsiTheme="minorHAnsi" w:cstheme="minorBidi"/>
          <w:iCs w:val="0"/>
          <w:sz w:val="22"/>
          <w:szCs w:val="22"/>
          <w:lang w:eastAsia="sk-SK"/>
        </w:rPr>
      </w:pPr>
      <w:hyperlink w:anchor="_Toc510380946" w:history="1">
        <w:r w:rsidRPr="00007998">
          <w:rPr>
            <w:rStyle w:val="Hypertextovprepojenie"/>
          </w:rPr>
          <w:t>2.3.4</w:t>
        </w:r>
        <w:r>
          <w:rPr>
            <w:rFonts w:asciiTheme="minorHAnsi" w:eastAsiaTheme="minorEastAsia" w:hAnsiTheme="minorHAnsi" w:cstheme="minorBidi"/>
            <w:iCs w:val="0"/>
            <w:sz w:val="22"/>
            <w:szCs w:val="22"/>
            <w:lang w:eastAsia="sk-SK"/>
          </w:rPr>
          <w:tab/>
        </w:r>
        <w:r w:rsidRPr="00007998">
          <w:rPr>
            <w:rStyle w:val="Hypertextovprepojenie"/>
          </w:rPr>
          <w:t>Cayenne</w:t>
        </w:r>
        <w:r>
          <w:rPr>
            <w:webHidden/>
          </w:rPr>
          <w:tab/>
        </w:r>
        <w:r>
          <w:rPr>
            <w:webHidden/>
          </w:rPr>
          <w:fldChar w:fldCharType="begin"/>
        </w:r>
        <w:r>
          <w:rPr>
            <w:webHidden/>
          </w:rPr>
          <w:instrText xml:space="preserve"> PAGEREF _Toc510380946 \h </w:instrText>
        </w:r>
        <w:r>
          <w:rPr>
            <w:webHidden/>
          </w:rPr>
        </w:r>
        <w:r>
          <w:rPr>
            <w:webHidden/>
          </w:rPr>
          <w:fldChar w:fldCharType="separate"/>
        </w:r>
        <w:r w:rsidR="00E85892">
          <w:rPr>
            <w:webHidden/>
          </w:rPr>
          <w:t>18</w:t>
        </w:r>
        <w:r>
          <w:rPr>
            <w:webHidden/>
          </w:rPr>
          <w:fldChar w:fldCharType="end"/>
        </w:r>
      </w:hyperlink>
    </w:p>
    <w:p w14:paraId="3996C8C2" w14:textId="11C57BAB" w:rsidR="00031E29" w:rsidRDefault="00031E29">
      <w:pPr>
        <w:pStyle w:val="Obsah1"/>
        <w:rPr>
          <w:rFonts w:asciiTheme="minorHAnsi" w:eastAsiaTheme="minorEastAsia" w:hAnsiTheme="minorHAnsi" w:cstheme="minorBidi"/>
          <w:b w:val="0"/>
          <w:bCs w:val="0"/>
          <w:sz w:val="22"/>
          <w:szCs w:val="22"/>
          <w:lang w:eastAsia="sk-SK"/>
        </w:rPr>
      </w:pPr>
      <w:hyperlink w:anchor="_Toc510380947" w:history="1">
        <w:r w:rsidRPr="00007998">
          <w:rPr>
            <w:rStyle w:val="Hypertextovprepojenie"/>
          </w:rPr>
          <w:t>3</w:t>
        </w:r>
        <w:r>
          <w:rPr>
            <w:rFonts w:asciiTheme="minorHAnsi" w:eastAsiaTheme="minorEastAsia" w:hAnsiTheme="minorHAnsi" w:cstheme="minorBidi"/>
            <w:b w:val="0"/>
            <w:bCs w:val="0"/>
            <w:sz w:val="22"/>
            <w:szCs w:val="22"/>
            <w:lang w:eastAsia="sk-SK"/>
          </w:rPr>
          <w:tab/>
        </w:r>
        <w:r w:rsidRPr="00007998">
          <w:rPr>
            <w:rStyle w:val="Hypertextovprepojenie"/>
          </w:rPr>
          <w:t>Komponentové a udalosťami orientované programovanie</w:t>
        </w:r>
        <w:r>
          <w:rPr>
            <w:webHidden/>
          </w:rPr>
          <w:tab/>
        </w:r>
        <w:r>
          <w:rPr>
            <w:webHidden/>
          </w:rPr>
          <w:fldChar w:fldCharType="begin"/>
        </w:r>
        <w:r>
          <w:rPr>
            <w:webHidden/>
          </w:rPr>
          <w:instrText xml:space="preserve"> PAGEREF _Toc510380947 \h </w:instrText>
        </w:r>
        <w:r>
          <w:rPr>
            <w:webHidden/>
          </w:rPr>
        </w:r>
        <w:r>
          <w:rPr>
            <w:webHidden/>
          </w:rPr>
          <w:fldChar w:fldCharType="separate"/>
        </w:r>
        <w:r w:rsidR="00E85892">
          <w:rPr>
            <w:webHidden/>
          </w:rPr>
          <w:t>20</w:t>
        </w:r>
        <w:r>
          <w:rPr>
            <w:webHidden/>
          </w:rPr>
          <w:fldChar w:fldCharType="end"/>
        </w:r>
      </w:hyperlink>
    </w:p>
    <w:p w14:paraId="68A0822E" w14:textId="3018AF69" w:rsidR="00031E29" w:rsidRDefault="00031E29">
      <w:pPr>
        <w:pStyle w:val="Obsah2"/>
        <w:rPr>
          <w:rFonts w:asciiTheme="minorHAnsi" w:eastAsiaTheme="minorEastAsia" w:hAnsiTheme="minorHAnsi" w:cstheme="minorBidi"/>
          <w:sz w:val="22"/>
          <w:szCs w:val="22"/>
          <w:lang w:eastAsia="sk-SK"/>
        </w:rPr>
      </w:pPr>
      <w:hyperlink w:anchor="_Toc510380948" w:history="1">
        <w:r w:rsidRPr="00007998">
          <w:rPr>
            <w:rStyle w:val="Hypertextovprepojenie"/>
          </w:rPr>
          <w:t>3.1</w:t>
        </w:r>
        <w:r>
          <w:rPr>
            <w:rFonts w:asciiTheme="minorHAnsi" w:eastAsiaTheme="minorEastAsia" w:hAnsiTheme="minorHAnsi" w:cstheme="minorBidi"/>
            <w:sz w:val="22"/>
            <w:szCs w:val="22"/>
            <w:lang w:eastAsia="sk-SK"/>
          </w:rPr>
          <w:tab/>
        </w:r>
        <w:r w:rsidRPr="00007998">
          <w:rPr>
            <w:rStyle w:val="Hypertextovprepojenie"/>
          </w:rPr>
          <w:t>Spracovanie udalosti</w:t>
        </w:r>
        <w:r>
          <w:rPr>
            <w:webHidden/>
          </w:rPr>
          <w:tab/>
        </w:r>
        <w:r>
          <w:rPr>
            <w:webHidden/>
          </w:rPr>
          <w:fldChar w:fldCharType="begin"/>
        </w:r>
        <w:r>
          <w:rPr>
            <w:webHidden/>
          </w:rPr>
          <w:instrText xml:space="preserve"> PAGEREF _Toc510380948 \h </w:instrText>
        </w:r>
        <w:r>
          <w:rPr>
            <w:webHidden/>
          </w:rPr>
        </w:r>
        <w:r>
          <w:rPr>
            <w:webHidden/>
          </w:rPr>
          <w:fldChar w:fldCharType="separate"/>
        </w:r>
        <w:r w:rsidR="00E85892">
          <w:rPr>
            <w:webHidden/>
          </w:rPr>
          <w:t>21</w:t>
        </w:r>
        <w:r>
          <w:rPr>
            <w:webHidden/>
          </w:rPr>
          <w:fldChar w:fldCharType="end"/>
        </w:r>
      </w:hyperlink>
    </w:p>
    <w:p w14:paraId="70AF1864" w14:textId="3D366086" w:rsidR="00031E29" w:rsidRDefault="00031E29">
      <w:pPr>
        <w:pStyle w:val="Obsah1"/>
        <w:rPr>
          <w:rFonts w:asciiTheme="minorHAnsi" w:eastAsiaTheme="minorEastAsia" w:hAnsiTheme="minorHAnsi" w:cstheme="minorBidi"/>
          <w:b w:val="0"/>
          <w:bCs w:val="0"/>
          <w:sz w:val="22"/>
          <w:szCs w:val="22"/>
          <w:lang w:eastAsia="sk-SK"/>
        </w:rPr>
      </w:pPr>
      <w:hyperlink w:anchor="_Toc510380949" w:history="1">
        <w:r w:rsidRPr="00007998">
          <w:rPr>
            <w:rStyle w:val="Hypertextovprepojenie"/>
          </w:rPr>
          <w:t>4</w:t>
        </w:r>
        <w:r>
          <w:rPr>
            <w:rFonts w:asciiTheme="minorHAnsi" w:eastAsiaTheme="minorEastAsia" w:hAnsiTheme="minorHAnsi" w:cstheme="minorBidi"/>
            <w:b w:val="0"/>
            <w:bCs w:val="0"/>
            <w:sz w:val="22"/>
            <w:szCs w:val="22"/>
            <w:lang w:eastAsia="sk-SK"/>
          </w:rPr>
          <w:tab/>
        </w:r>
        <w:r w:rsidRPr="00007998">
          <w:rPr>
            <w:rStyle w:val="Hypertextovprepojenie"/>
          </w:rPr>
          <w:t>Integrované vývojové prostredie</w:t>
        </w:r>
        <w:r>
          <w:rPr>
            <w:webHidden/>
          </w:rPr>
          <w:tab/>
        </w:r>
        <w:r>
          <w:rPr>
            <w:webHidden/>
          </w:rPr>
          <w:fldChar w:fldCharType="begin"/>
        </w:r>
        <w:r>
          <w:rPr>
            <w:webHidden/>
          </w:rPr>
          <w:instrText xml:space="preserve"> PAGEREF _Toc510380949 \h </w:instrText>
        </w:r>
        <w:r>
          <w:rPr>
            <w:webHidden/>
          </w:rPr>
        </w:r>
        <w:r>
          <w:rPr>
            <w:webHidden/>
          </w:rPr>
          <w:fldChar w:fldCharType="separate"/>
        </w:r>
        <w:r w:rsidR="00E85892">
          <w:rPr>
            <w:webHidden/>
          </w:rPr>
          <w:t>23</w:t>
        </w:r>
        <w:r>
          <w:rPr>
            <w:webHidden/>
          </w:rPr>
          <w:fldChar w:fldCharType="end"/>
        </w:r>
      </w:hyperlink>
    </w:p>
    <w:p w14:paraId="0847B3EF" w14:textId="2FCB612B" w:rsidR="00031E29" w:rsidRDefault="00031E29">
      <w:pPr>
        <w:pStyle w:val="Obsah2"/>
        <w:rPr>
          <w:rFonts w:asciiTheme="minorHAnsi" w:eastAsiaTheme="minorEastAsia" w:hAnsiTheme="minorHAnsi" w:cstheme="minorBidi"/>
          <w:sz w:val="22"/>
          <w:szCs w:val="22"/>
          <w:lang w:eastAsia="sk-SK"/>
        </w:rPr>
      </w:pPr>
      <w:hyperlink w:anchor="_Toc510380950" w:history="1">
        <w:r w:rsidRPr="00007998">
          <w:rPr>
            <w:rStyle w:val="Hypertextovprepojenie"/>
          </w:rPr>
          <w:t>4.1</w:t>
        </w:r>
        <w:r>
          <w:rPr>
            <w:rFonts w:asciiTheme="minorHAnsi" w:eastAsiaTheme="minorEastAsia" w:hAnsiTheme="minorHAnsi" w:cstheme="minorBidi"/>
            <w:sz w:val="22"/>
            <w:szCs w:val="22"/>
            <w:lang w:eastAsia="sk-SK"/>
          </w:rPr>
          <w:tab/>
        </w:r>
        <w:r w:rsidRPr="00007998">
          <w:rPr>
            <w:rStyle w:val="Hypertextovprepojenie"/>
          </w:rPr>
          <w:t>Rapid Application Development</w:t>
        </w:r>
        <w:r>
          <w:rPr>
            <w:webHidden/>
          </w:rPr>
          <w:tab/>
        </w:r>
        <w:r>
          <w:rPr>
            <w:webHidden/>
          </w:rPr>
          <w:fldChar w:fldCharType="begin"/>
        </w:r>
        <w:r>
          <w:rPr>
            <w:webHidden/>
          </w:rPr>
          <w:instrText xml:space="preserve"> PAGEREF _Toc510380950 \h </w:instrText>
        </w:r>
        <w:r>
          <w:rPr>
            <w:webHidden/>
          </w:rPr>
        </w:r>
        <w:r>
          <w:rPr>
            <w:webHidden/>
          </w:rPr>
          <w:fldChar w:fldCharType="separate"/>
        </w:r>
        <w:r w:rsidR="00E85892">
          <w:rPr>
            <w:webHidden/>
          </w:rPr>
          <w:t>23</w:t>
        </w:r>
        <w:r>
          <w:rPr>
            <w:webHidden/>
          </w:rPr>
          <w:fldChar w:fldCharType="end"/>
        </w:r>
      </w:hyperlink>
    </w:p>
    <w:p w14:paraId="41CE9830" w14:textId="58CB9CD8" w:rsidR="00031E29" w:rsidRDefault="00031E29">
      <w:pPr>
        <w:pStyle w:val="Obsah1"/>
        <w:rPr>
          <w:rFonts w:asciiTheme="minorHAnsi" w:eastAsiaTheme="minorEastAsia" w:hAnsiTheme="minorHAnsi" w:cstheme="minorBidi"/>
          <w:b w:val="0"/>
          <w:bCs w:val="0"/>
          <w:sz w:val="22"/>
          <w:szCs w:val="22"/>
          <w:lang w:eastAsia="sk-SK"/>
        </w:rPr>
      </w:pPr>
      <w:hyperlink w:anchor="_Toc510380951" w:history="1">
        <w:r w:rsidRPr="00007998">
          <w:rPr>
            <w:rStyle w:val="Hypertextovprepojenie"/>
          </w:rPr>
          <w:t>5</w:t>
        </w:r>
        <w:r>
          <w:rPr>
            <w:rFonts w:asciiTheme="minorHAnsi" w:eastAsiaTheme="minorEastAsia" w:hAnsiTheme="minorHAnsi" w:cstheme="minorBidi"/>
            <w:b w:val="0"/>
            <w:bCs w:val="0"/>
            <w:sz w:val="22"/>
            <w:szCs w:val="22"/>
            <w:lang w:eastAsia="sk-SK"/>
          </w:rPr>
          <w:tab/>
        </w:r>
        <w:r w:rsidRPr="00007998">
          <w:rPr>
            <w:rStyle w:val="Hypertextovprepojenie"/>
          </w:rPr>
          <w:t>Architektúra komponentového a udalosťami orientovaného riešenia ACProg</w:t>
        </w:r>
        <w:r>
          <w:rPr>
            <w:webHidden/>
          </w:rPr>
          <w:tab/>
        </w:r>
        <w:r>
          <w:rPr>
            <w:webHidden/>
          </w:rPr>
          <w:fldChar w:fldCharType="begin"/>
        </w:r>
        <w:r>
          <w:rPr>
            <w:webHidden/>
          </w:rPr>
          <w:instrText xml:space="preserve"> PAGEREF _Toc510380951 \h </w:instrText>
        </w:r>
        <w:r>
          <w:rPr>
            <w:webHidden/>
          </w:rPr>
        </w:r>
        <w:r>
          <w:rPr>
            <w:webHidden/>
          </w:rPr>
          <w:fldChar w:fldCharType="separate"/>
        </w:r>
        <w:r w:rsidR="00E85892">
          <w:rPr>
            <w:webHidden/>
          </w:rPr>
          <w:t>24</w:t>
        </w:r>
        <w:r>
          <w:rPr>
            <w:webHidden/>
          </w:rPr>
          <w:fldChar w:fldCharType="end"/>
        </w:r>
      </w:hyperlink>
    </w:p>
    <w:p w14:paraId="2DB14467" w14:textId="1E07E613" w:rsidR="00031E29" w:rsidRDefault="00031E29">
      <w:pPr>
        <w:pStyle w:val="Obsah2"/>
        <w:rPr>
          <w:rFonts w:asciiTheme="minorHAnsi" w:eastAsiaTheme="minorEastAsia" w:hAnsiTheme="minorHAnsi" w:cstheme="minorBidi"/>
          <w:sz w:val="22"/>
          <w:szCs w:val="22"/>
          <w:lang w:eastAsia="sk-SK"/>
        </w:rPr>
      </w:pPr>
      <w:hyperlink w:anchor="_Toc510380952" w:history="1">
        <w:r w:rsidRPr="00007998">
          <w:rPr>
            <w:rStyle w:val="Hypertextovprepojenie"/>
          </w:rPr>
          <w:t>5.1</w:t>
        </w:r>
        <w:r>
          <w:rPr>
            <w:rFonts w:asciiTheme="minorHAnsi" w:eastAsiaTheme="minorEastAsia" w:hAnsiTheme="minorHAnsi" w:cstheme="minorBidi"/>
            <w:sz w:val="22"/>
            <w:szCs w:val="22"/>
            <w:lang w:eastAsia="sk-SK"/>
          </w:rPr>
          <w:tab/>
        </w:r>
        <w:r w:rsidRPr="00007998">
          <w:rPr>
            <w:rStyle w:val="Hypertextovprepojenie"/>
          </w:rPr>
          <w:t>XML konfiguračný súbor</w:t>
        </w:r>
        <w:r>
          <w:rPr>
            <w:webHidden/>
          </w:rPr>
          <w:tab/>
        </w:r>
        <w:r>
          <w:rPr>
            <w:webHidden/>
          </w:rPr>
          <w:fldChar w:fldCharType="begin"/>
        </w:r>
        <w:r>
          <w:rPr>
            <w:webHidden/>
          </w:rPr>
          <w:instrText xml:space="preserve"> PAGEREF _Toc510380952 \h </w:instrText>
        </w:r>
        <w:r>
          <w:rPr>
            <w:webHidden/>
          </w:rPr>
        </w:r>
        <w:r>
          <w:rPr>
            <w:webHidden/>
          </w:rPr>
          <w:fldChar w:fldCharType="separate"/>
        </w:r>
        <w:r w:rsidR="00E85892">
          <w:rPr>
            <w:webHidden/>
          </w:rPr>
          <w:t>25</w:t>
        </w:r>
        <w:r>
          <w:rPr>
            <w:webHidden/>
          </w:rPr>
          <w:fldChar w:fldCharType="end"/>
        </w:r>
      </w:hyperlink>
    </w:p>
    <w:p w14:paraId="0499EA87" w14:textId="41CCE9F0" w:rsidR="00031E29" w:rsidRDefault="00031E29">
      <w:pPr>
        <w:pStyle w:val="Obsah2"/>
        <w:rPr>
          <w:rFonts w:asciiTheme="minorHAnsi" w:eastAsiaTheme="minorEastAsia" w:hAnsiTheme="minorHAnsi" w:cstheme="minorBidi"/>
          <w:sz w:val="22"/>
          <w:szCs w:val="22"/>
          <w:lang w:eastAsia="sk-SK"/>
        </w:rPr>
      </w:pPr>
      <w:hyperlink w:anchor="_Toc510380953" w:history="1">
        <w:r w:rsidRPr="00007998">
          <w:rPr>
            <w:rStyle w:val="Hypertextovprepojenie"/>
          </w:rPr>
          <w:t>5.2</w:t>
        </w:r>
        <w:r>
          <w:rPr>
            <w:rFonts w:asciiTheme="minorHAnsi" w:eastAsiaTheme="minorEastAsia" w:hAnsiTheme="minorHAnsi" w:cstheme="minorBidi"/>
            <w:sz w:val="22"/>
            <w:szCs w:val="22"/>
            <w:lang w:eastAsia="sk-SK"/>
          </w:rPr>
          <w:tab/>
        </w:r>
        <w:r w:rsidRPr="00007998">
          <w:rPr>
            <w:rStyle w:val="Hypertextovprepojenie"/>
          </w:rPr>
          <w:t>Generátor knižnice pre Arduino</w:t>
        </w:r>
        <w:r>
          <w:rPr>
            <w:webHidden/>
          </w:rPr>
          <w:tab/>
        </w:r>
        <w:r>
          <w:rPr>
            <w:webHidden/>
          </w:rPr>
          <w:fldChar w:fldCharType="begin"/>
        </w:r>
        <w:r>
          <w:rPr>
            <w:webHidden/>
          </w:rPr>
          <w:instrText xml:space="preserve"> PAGEREF _Toc510380953 \h </w:instrText>
        </w:r>
        <w:r>
          <w:rPr>
            <w:webHidden/>
          </w:rPr>
        </w:r>
        <w:r>
          <w:rPr>
            <w:webHidden/>
          </w:rPr>
          <w:fldChar w:fldCharType="separate"/>
        </w:r>
        <w:r w:rsidR="00E85892">
          <w:rPr>
            <w:webHidden/>
          </w:rPr>
          <w:t>26</w:t>
        </w:r>
        <w:r>
          <w:rPr>
            <w:webHidden/>
          </w:rPr>
          <w:fldChar w:fldCharType="end"/>
        </w:r>
      </w:hyperlink>
    </w:p>
    <w:p w14:paraId="1FC6FEFB" w14:textId="00F1BC2A" w:rsidR="00031E29" w:rsidRDefault="00031E29">
      <w:pPr>
        <w:pStyle w:val="Obsah2"/>
        <w:rPr>
          <w:rFonts w:asciiTheme="minorHAnsi" w:eastAsiaTheme="minorEastAsia" w:hAnsiTheme="minorHAnsi" w:cstheme="minorBidi"/>
          <w:sz w:val="22"/>
          <w:szCs w:val="22"/>
          <w:lang w:eastAsia="sk-SK"/>
        </w:rPr>
      </w:pPr>
      <w:hyperlink w:anchor="_Toc510380954" w:history="1">
        <w:r w:rsidRPr="00007998">
          <w:rPr>
            <w:rStyle w:val="Hypertextovprepojenie"/>
          </w:rPr>
          <w:t>5.3</w:t>
        </w:r>
        <w:r>
          <w:rPr>
            <w:rFonts w:asciiTheme="minorHAnsi" w:eastAsiaTheme="minorEastAsia" w:hAnsiTheme="minorHAnsi" w:cstheme="minorBidi"/>
            <w:sz w:val="22"/>
            <w:szCs w:val="22"/>
            <w:lang w:eastAsia="sk-SK"/>
          </w:rPr>
          <w:tab/>
        </w:r>
        <w:r w:rsidRPr="00007998">
          <w:rPr>
            <w:rStyle w:val="Hypertextovprepojenie"/>
          </w:rPr>
          <w:t>Typy komponentov (moduly)</w:t>
        </w:r>
        <w:r>
          <w:rPr>
            <w:webHidden/>
          </w:rPr>
          <w:tab/>
        </w:r>
        <w:r>
          <w:rPr>
            <w:webHidden/>
          </w:rPr>
          <w:fldChar w:fldCharType="begin"/>
        </w:r>
        <w:r>
          <w:rPr>
            <w:webHidden/>
          </w:rPr>
          <w:instrText xml:space="preserve"> PAGEREF _Toc510380954 \h </w:instrText>
        </w:r>
        <w:r>
          <w:rPr>
            <w:webHidden/>
          </w:rPr>
        </w:r>
        <w:r>
          <w:rPr>
            <w:webHidden/>
          </w:rPr>
          <w:fldChar w:fldCharType="separate"/>
        </w:r>
        <w:r w:rsidR="00E85892">
          <w:rPr>
            <w:webHidden/>
          </w:rPr>
          <w:t>27</w:t>
        </w:r>
        <w:r>
          <w:rPr>
            <w:webHidden/>
          </w:rPr>
          <w:fldChar w:fldCharType="end"/>
        </w:r>
      </w:hyperlink>
    </w:p>
    <w:p w14:paraId="3030B708" w14:textId="399E7F87" w:rsidR="00031E29" w:rsidRDefault="00031E29">
      <w:pPr>
        <w:pStyle w:val="Obsah1"/>
        <w:rPr>
          <w:rFonts w:asciiTheme="minorHAnsi" w:eastAsiaTheme="minorEastAsia" w:hAnsiTheme="minorHAnsi" w:cstheme="minorBidi"/>
          <w:b w:val="0"/>
          <w:bCs w:val="0"/>
          <w:sz w:val="22"/>
          <w:szCs w:val="22"/>
          <w:lang w:eastAsia="sk-SK"/>
        </w:rPr>
      </w:pPr>
      <w:hyperlink w:anchor="_Toc510380955" w:history="1">
        <w:r w:rsidRPr="00007998">
          <w:rPr>
            <w:rStyle w:val="Hypertextovprepojenie"/>
          </w:rPr>
          <w:t>6</w:t>
        </w:r>
        <w:r>
          <w:rPr>
            <w:rFonts w:asciiTheme="minorHAnsi" w:eastAsiaTheme="minorEastAsia" w:hAnsiTheme="minorHAnsi" w:cstheme="minorBidi"/>
            <w:b w:val="0"/>
            <w:bCs w:val="0"/>
            <w:sz w:val="22"/>
            <w:szCs w:val="22"/>
            <w:lang w:eastAsia="sk-SK"/>
          </w:rPr>
          <w:tab/>
        </w:r>
        <w:r w:rsidRPr="00007998">
          <w:rPr>
            <w:rStyle w:val="Hypertextovprepojenie"/>
          </w:rPr>
          <w:t>IDE pre projekt ACProg</w:t>
        </w:r>
        <w:r>
          <w:rPr>
            <w:webHidden/>
          </w:rPr>
          <w:tab/>
        </w:r>
        <w:r>
          <w:rPr>
            <w:webHidden/>
          </w:rPr>
          <w:fldChar w:fldCharType="begin"/>
        </w:r>
        <w:r>
          <w:rPr>
            <w:webHidden/>
          </w:rPr>
          <w:instrText xml:space="preserve"> PAGEREF _Toc510380955 \h </w:instrText>
        </w:r>
        <w:r>
          <w:rPr>
            <w:webHidden/>
          </w:rPr>
        </w:r>
        <w:r>
          <w:rPr>
            <w:webHidden/>
          </w:rPr>
          <w:fldChar w:fldCharType="separate"/>
        </w:r>
        <w:r w:rsidR="00E85892">
          <w:rPr>
            <w:webHidden/>
          </w:rPr>
          <w:t>28</w:t>
        </w:r>
        <w:r>
          <w:rPr>
            <w:webHidden/>
          </w:rPr>
          <w:fldChar w:fldCharType="end"/>
        </w:r>
      </w:hyperlink>
    </w:p>
    <w:p w14:paraId="57EA6B32" w14:textId="5E7CEC02" w:rsidR="00031E29" w:rsidRDefault="00031E29">
      <w:pPr>
        <w:pStyle w:val="Obsah2"/>
        <w:rPr>
          <w:rFonts w:asciiTheme="minorHAnsi" w:eastAsiaTheme="minorEastAsia" w:hAnsiTheme="minorHAnsi" w:cstheme="minorBidi"/>
          <w:sz w:val="22"/>
          <w:szCs w:val="22"/>
          <w:lang w:eastAsia="sk-SK"/>
        </w:rPr>
      </w:pPr>
      <w:hyperlink w:anchor="_Toc510380956" w:history="1">
        <w:r w:rsidRPr="00007998">
          <w:rPr>
            <w:rStyle w:val="Hypertextovprepojenie"/>
          </w:rPr>
          <w:t>6.1</w:t>
        </w:r>
        <w:r>
          <w:rPr>
            <w:rFonts w:asciiTheme="minorHAnsi" w:eastAsiaTheme="minorEastAsia" w:hAnsiTheme="minorHAnsi" w:cstheme="minorBidi"/>
            <w:sz w:val="22"/>
            <w:szCs w:val="22"/>
            <w:lang w:eastAsia="sk-SK"/>
          </w:rPr>
          <w:tab/>
        </w:r>
        <w:r w:rsidRPr="00007998">
          <w:rPr>
            <w:rStyle w:val="Hypertextovprepojenie"/>
          </w:rPr>
          <w:t>Používateľské požiadavky</w:t>
        </w:r>
        <w:r>
          <w:rPr>
            <w:webHidden/>
          </w:rPr>
          <w:tab/>
        </w:r>
        <w:r>
          <w:rPr>
            <w:webHidden/>
          </w:rPr>
          <w:fldChar w:fldCharType="begin"/>
        </w:r>
        <w:r>
          <w:rPr>
            <w:webHidden/>
          </w:rPr>
          <w:instrText xml:space="preserve"> PAGEREF _Toc510380956 \h </w:instrText>
        </w:r>
        <w:r>
          <w:rPr>
            <w:webHidden/>
          </w:rPr>
        </w:r>
        <w:r>
          <w:rPr>
            <w:webHidden/>
          </w:rPr>
          <w:fldChar w:fldCharType="separate"/>
        </w:r>
        <w:r w:rsidR="00E85892">
          <w:rPr>
            <w:webHidden/>
          </w:rPr>
          <w:t>28</w:t>
        </w:r>
        <w:r>
          <w:rPr>
            <w:webHidden/>
          </w:rPr>
          <w:fldChar w:fldCharType="end"/>
        </w:r>
      </w:hyperlink>
    </w:p>
    <w:p w14:paraId="571F4D55" w14:textId="644B5EE7" w:rsidR="00031E29" w:rsidRDefault="00031E29">
      <w:pPr>
        <w:pStyle w:val="Obsah3"/>
        <w:rPr>
          <w:rFonts w:asciiTheme="minorHAnsi" w:eastAsiaTheme="minorEastAsia" w:hAnsiTheme="minorHAnsi" w:cstheme="minorBidi"/>
          <w:iCs w:val="0"/>
          <w:sz w:val="22"/>
          <w:szCs w:val="22"/>
          <w:lang w:eastAsia="sk-SK"/>
        </w:rPr>
      </w:pPr>
      <w:hyperlink w:anchor="_Toc510380957" w:history="1">
        <w:r w:rsidRPr="00007998">
          <w:rPr>
            <w:rStyle w:val="Hypertextovprepojenie"/>
          </w:rPr>
          <w:t>6.1.1</w:t>
        </w:r>
        <w:r>
          <w:rPr>
            <w:rFonts w:asciiTheme="minorHAnsi" w:eastAsiaTheme="minorEastAsia" w:hAnsiTheme="minorHAnsi" w:cstheme="minorBidi"/>
            <w:iCs w:val="0"/>
            <w:sz w:val="22"/>
            <w:szCs w:val="22"/>
            <w:lang w:eastAsia="sk-SK"/>
          </w:rPr>
          <w:tab/>
        </w:r>
        <w:r w:rsidRPr="00007998">
          <w:rPr>
            <w:rStyle w:val="Hypertextovprepojenie"/>
          </w:rPr>
          <w:t>Grafický návrh IDE</w:t>
        </w:r>
        <w:r>
          <w:rPr>
            <w:webHidden/>
          </w:rPr>
          <w:tab/>
        </w:r>
        <w:r>
          <w:rPr>
            <w:webHidden/>
          </w:rPr>
          <w:fldChar w:fldCharType="begin"/>
        </w:r>
        <w:r>
          <w:rPr>
            <w:webHidden/>
          </w:rPr>
          <w:instrText xml:space="preserve"> PAGEREF _Toc510380957 \h </w:instrText>
        </w:r>
        <w:r>
          <w:rPr>
            <w:webHidden/>
          </w:rPr>
        </w:r>
        <w:r>
          <w:rPr>
            <w:webHidden/>
          </w:rPr>
          <w:fldChar w:fldCharType="separate"/>
        </w:r>
        <w:r w:rsidR="00E85892">
          <w:rPr>
            <w:webHidden/>
          </w:rPr>
          <w:t>29</w:t>
        </w:r>
        <w:r>
          <w:rPr>
            <w:webHidden/>
          </w:rPr>
          <w:fldChar w:fldCharType="end"/>
        </w:r>
      </w:hyperlink>
    </w:p>
    <w:p w14:paraId="66E68C7E" w14:textId="0DF25E26" w:rsidR="00031E29" w:rsidRDefault="00031E29">
      <w:pPr>
        <w:pStyle w:val="Obsah2"/>
        <w:rPr>
          <w:rFonts w:asciiTheme="minorHAnsi" w:eastAsiaTheme="minorEastAsia" w:hAnsiTheme="minorHAnsi" w:cstheme="minorBidi"/>
          <w:sz w:val="22"/>
          <w:szCs w:val="22"/>
          <w:lang w:eastAsia="sk-SK"/>
        </w:rPr>
      </w:pPr>
      <w:hyperlink w:anchor="_Toc510380958" w:history="1">
        <w:r w:rsidRPr="00007998">
          <w:rPr>
            <w:rStyle w:val="Hypertextovprepojenie"/>
          </w:rPr>
          <w:t>6.2</w:t>
        </w:r>
        <w:r>
          <w:rPr>
            <w:rFonts w:asciiTheme="minorHAnsi" w:eastAsiaTheme="minorEastAsia" w:hAnsiTheme="minorHAnsi" w:cstheme="minorBidi"/>
            <w:sz w:val="22"/>
            <w:szCs w:val="22"/>
            <w:lang w:eastAsia="sk-SK"/>
          </w:rPr>
          <w:tab/>
        </w:r>
        <w:r w:rsidRPr="00007998">
          <w:rPr>
            <w:rStyle w:val="Hypertextovprepojenie"/>
          </w:rPr>
          <w:t>Technologický návrh</w:t>
        </w:r>
        <w:r>
          <w:rPr>
            <w:webHidden/>
          </w:rPr>
          <w:tab/>
        </w:r>
        <w:r>
          <w:rPr>
            <w:webHidden/>
          </w:rPr>
          <w:fldChar w:fldCharType="begin"/>
        </w:r>
        <w:r>
          <w:rPr>
            <w:webHidden/>
          </w:rPr>
          <w:instrText xml:space="preserve"> PAGEREF _Toc510380958 \h </w:instrText>
        </w:r>
        <w:r>
          <w:rPr>
            <w:webHidden/>
          </w:rPr>
        </w:r>
        <w:r>
          <w:rPr>
            <w:webHidden/>
          </w:rPr>
          <w:fldChar w:fldCharType="separate"/>
        </w:r>
        <w:r w:rsidR="00E85892">
          <w:rPr>
            <w:webHidden/>
          </w:rPr>
          <w:t>31</w:t>
        </w:r>
        <w:r>
          <w:rPr>
            <w:webHidden/>
          </w:rPr>
          <w:fldChar w:fldCharType="end"/>
        </w:r>
      </w:hyperlink>
    </w:p>
    <w:p w14:paraId="35A8BD14" w14:textId="337E37E9" w:rsidR="00031E29" w:rsidRDefault="00031E29">
      <w:pPr>
        <w:pStyle w:val="Obsah3"/>
        <w:rPr>
          <w:rFonts w:asciiTheme="minorHAnsi" w:eastAsiaTheme="minorEastAsia" w:hAnsiTheme="minorHAnsi" w:cstheme="minorBidi"/>
          <w:iCs w:val="0"/>
          <w:sz w:val="22"/>
          <w:szCs w:val="22"/>
          <w:lang w:eastAsia="sk-SK"/>
        </w:rPr>
      </w:pPr>
      <w:hyperlink w:anchor="_Toc510380959" w:history="1">
        <w:r w:rsidRPr="00007998">
          <w:rPr>
            <w:rStyle w:val="Hypertextovprepojenie"/>
          </w:rPr>
          <w:t>6.2.1</w:t>
        </w:r>
        <w:r>
          <w:rPr>
            <w:rFonts w:asciiTheme="minorHAnsi" w:eastAsiaTheme="minorEastAsia" w:hAnsiTheme="minorHAnsi" w:cstheme="minorBidi"/>
            <w:iCs w:val="0"/>
            <w:sz w:val="22"/>
            <w:szCs w:val="22"/>
            <w:lang w:eastAsia="sk-SK"/>
          </w:rPr>
          <w:tab/>
        </w:r>
        <w:r w:rsidRPr="00007998">
          <w:rPr>
            <w:rStyle w:val="Hypertextovprepojenie"/>
          </w:rPr>
          <w:t>Grafický framework Java Swing</w:t>
        </w:r>
        <w:r>
          <w:rPr>
            <w:webHidden/>
          </w:rPr>
          <w:tab/>
        </w:r>
        <w:r>
          <w:rPr>
            <w:webHidden/>
          </w:rPr>
          <w:fldChar w:fldCharType="begin"/>
        </w:r>
        <w:r>
          <w:rPr>
            <w:webHidden/>
          </w:rPr>
          <w:instrText xml:space="preserve"> PAGEREF _Toc510380959 \h </w:instrText>
        </w:r>
        <w:r>
          <w:rPr>
            <w:webHidden/>
          </w:rPr>
        </w:r>
        <w:r>
          <w:rPr>
            <w:webHidden/>
          </w:rPr>
          <w:fldChar w:fldCharType="separate"/>
        </w:r>
        <w:r w:rsidR="00E85892">
          <w:rPr>
            <w:webHidden/>
          </w:rPr>
          <w:t>31</w:t>
        </w:r>
        <w:r>
          <w:rPr>
            <w:webHidden/>
          </w:rPr>
          <w:fldChar w:fldCharType="end"/>
        </w:r>
      </w:hyperlink>
    </w:p>
    <w:p w14:paraId="256A730C" w14:textId="382ECAC1" w:rsidR="00031E29" w:rsidRDefault="00031E29">
      <w:pPr>
        <w:pStyle w:val="Obsah3"/>
        <w:rPr>
          <w:rFonts w:asciiTheme="minorHAnsi" w:eastAsiaTheme="minorEastAsia" w:hAnsiTheme="minorHAnsi" w:cstheme="minorBidi"/>
          <w:iCs w:val="0"/>
          <w:sz w:val="22"/>
          <w:szCs w:val="22"/>
          <w:lang w:eastAsia="sk-SK"/>
        </w:rPr>
      </w:pPr>
      <w:hyperlink w:anchor="_Toc510380960" w:history="1">
        <w:r w:rsidRPr="00007998">
          <w:rPr>
            <w:rStyle w:val="Hypertextovprepojenie"/>
          </w:rPr>
          <w:t>6.2.2</w:t>
        </w:r>
        <w:r>
          <w:rPr>
            <w:rFonts w:asciiTheme="minorHAnsi" w:eastAsiaTheme="minorEastAsia" w:hAnsiTheme="minorHAnsi" w:cstheme="minorBidi"/>
            <w:iCs w:val="0"/>
            <w:sz w:val="22"/>
            <w:szCs w:val="22"/>
            <w:lang w:eastAsia="sk-SK"/>
          </w:rPr>
          <w:tab/>
        </w:r>
        <w:r w:rsidRPr="00007998">
          <w:rPr>
            <w:rStyle w:val="Hypertextovprepojenie"/>
          </w:rPr>
          <w:t>Rozloženie aplikácie – Docking framework</w:t>
        </w:r>
        <w:r>
          <w:rPr>
            <w:webHidden/>
          </w:rPr>
          <w:tab/>
        </w:r>
        <w:r>
          <w:rPr>
            <w:webHidden/>
          </w:rPr>
          <w:fldChar w:fldCharType="begin"/>
        </w:r>
        <w:r>
          <w:rPr>
            <w:webHidden/>
          </w:rPr>
          <w:instrText xml:space="preserve"> PAGEREF _Toc510380960 \h </w:instrText>
        </w:r>
        <w:r>
          <w:rPr>
            <w:webHidden/>
          </w:rPr>
        </w:r>
        <w:r>
          <w:rPr>
            <w:webHidden/>
          </w:rPr>
          <w:fldChar w:fldCharType="separate"/>
        </w:r>
        <w:r w:rsidR="00E85892">
          <w:rPr>
            <w:webHidden/>
          </w:rPr>
          <w:t>32</w:t>
        </w:r>
        <w:r>
          <w:rPr>
            <w:webHidden/>
          </w:rPr>
          <w:fldChar w:fldCharType="end"/>
        </w:r>
      </w:hyperlink>
    </w:p>
    <w:p w14:paraId="7FCC5179" w14:textId="099A5767" w:rsidR="00031E29" w:rsidRDefault="00031E29">
      <w:pPr>
        <w:pStyle w:val="Obsah3"/>
        <w:rPr>
          <w:rFonts w:asciiTheme="minorHAnsi" w:eastAsiaTheme="minorEastAsia" w:hAnsiTheme="minorHAnsi" w:cstheme="minorBidi"/>
          <w:iCs w:val="0"/>
          <w:sz w:val="22"/>
          <w:szCs w:val="22"/>
          <w:lang w:eastAsia="sk-SK"/>
        </w:rPr>
      </w:pPr>
      <w:hyperlink w:anchor="_Toc510380961" w:history="1">
        <w:r w:rsidRPr="00007998">
          <w:rPr>
            <w:rStyle w:val="Hypertextovprepojenie"/>
          </w:rPr>
          <w:t>6.2.3</w:t>
        </w:r>
        <w:r>
          <w:rPr>
            <w:rFonts w:asciiTheme="minorHAnsi" w:eastAsiaTheme="minorEastAsia" w:hAnsiTheme="minorHAnsi" w:cstheme="minorBidi"/>
            <w:iCs w:val="0"/>
            <w:sz w:val="22"/>
            <w:szCs w:val="22"/>
            <w:lang w:eastAsia="sk-SK"/>
          </w:rPr>
          <w:tab/>
        </w:r>
        <w:r w:rsidRPr="00007998">
          <w:rPr>
            <w:rStyle w:val="Hypertextovprepojenie"/>
          </w:rPr>
          <w:t>Code editor</w:t>
        </w:r>
        <w:r>
          <w:rPr>
            <w:webHidden/>
          </w:rPr>
          <w:tab/>
        </w:r>
        <w:r>
          <w:rPr>
            <w:webHidden/>
          </w:rPr>
          <w:fldChar w:fldCharType="begin"/>
        </w:r>
        <w:r>
          <w:rPr>
            <w:webHidden/>
          </w:rPr>
          <w:instrText xml:space="preserve"> PAGEREF _Toc510380961 \h </w:instrText>
        </w:r>
        <w:r>
          <w:rPr>
            <w:webHidden/>
          </w:rPr>
        </w:r>
        <w:r>
          <w:rPr>
            <w:webHidden/>
          </w:rPr>
          <w:fldChar w:fldCharType="separate"/>
        </w:r>
        <w:r w:rsidR="00E85892">
          <w:rPr>
            <w:webHidden/>
          </w:rPr>
          <w:t>33</w:t>
        </w:r>
        <w:r>
          <w:rPr>
            <w:webHidden/>
          </w:rPr>
          <w:fldChar w:fldCharType="end"/>
        </w:r>
      </w:hyperlink>
    </w:p>
    <w:p w14:paraId="5C5E7F0C" w14:textId="08F9338E" w:rsidR="00031E29" w:rsidRDefault="00031E29">
      <w:pPr>
        <w:pStyle w:val="Obsah3"/>
        <w:rPr>
          <w:rFonts w:asciiTheme="minorHAnsi" w:eastAsiaTheme="minorEastAsia" w:hAnsiTheme="minorHAnsi" w:cstheme="minorBidi"/>
          <w:iCs w:val="0"/>
          <w:sz w:val="22"/>
          <w:szCs w:val="22"/>
          <w:lang w:eastAsia="sk-SK"/>
        </w:rPr>
      </w:pPr>
      <w:hyperlink w:anchor="_Toc510380962" w:history="1">
        <w:r w:rsidRPr="00007998">
          <w:rPr>
            <w:rStyle w:val="Hypertextovprepojenie"/>
          </w:rPr>
          <w:t>6.2.4</w:t>
        </w:r>
        <w:r>
          <w:rPr>
            <w:rFonts w:asciiTheme="minorHAnsi" w:eastAsiaTheme="minorEastAsia" w:hAnsiTheme="minorHAnsi" w:cstheme="minorBidi"/>
            <w:iCs w:val="0"/>
            <w:sz w:val="22"/>
            <w:szCs w:val="22"/>
            <w:lang w:eastAsia="sk-SK"/>
          </w:rPr>
          <w:tab/>
        </w:r>
        <w:r w:rsidRPr="00007998">
          <w:rPr>
            <w:rStyle w:val="Hypertextovprepojenie"/>
          </w:rPr>
          <w:t>Ponuka komponentov (modulov) a inštancie komponentov.</w:t>
        </w:r>
        <w:r>
          <w:rPr>
            <w:webHidden/>
          </w:rPr>
          <w:tab/>
        </w:r>
        <w:r>
          <w:rPr>
            <w:webHidden/>
          </w:rPr>
          <w:fldChar w:fldCharType="begin"/>
        </w:r>
        <w:r>
          <w:rPr>
            <w:webHidden/>
          </w:rPr>
          <w:instrText xml:space="preserve"> PAGEREF _Toc510380962 \h </w:instrText>
        </w:r>
        <w:r>
          <w:rPr>
            <w:webHidden/>
          </w:rPr>
        </w:r>
        <w:r>
          <w:rPr>
            <w:webHidden/>
          </w:rPr>
          <w:fldChar w:fldCharType="separate"/>
        </w:r>
        <w:r w:rsidR="00E85892">
          <w:rPr>
            <w:webHidden/>
          </w:rPr>
          <w:t>34</w:t>
        </w:r>
        <w:r>
          <w:rPr>
            <w:webHidden/>
          </w:rPr>
          <w:fldChar w:fldCharType="end"/>
        </w:r>
      </w:hyperlink>
    </w:p>
    <w:p w14:paraId="303CE55F" w14:textId="13C8CAB3" w:rsidR="00031E29" w:rsidRDefault="00031E29">
      <w:pPr>
        <w:pStyle w:val="Obsah3"/>
        <w:rPr>
          <w:rFonts w:asciiTheme="minorHAnsi" w:eastAsiaTheme="minorEastAsia" w:hAnsiTheme="minorHAnsi" w:cstheme="minorBidi"/>
          <w:iCs w:val="0"/>
          <w:sz w:val="22"/>
          <w:szCs w:val="22"/>
          <w:lang w:eastAsia="sk-SK"/>
        </w:rPr>
      </w:pPr>
      <w:hyperlink w:anchor="_Toc510380963" w:history="1">
        <w:r w:rsidRPr="00007998">
          <w:rPr>
            <w:rStyle w:val="Hypertextovprepojenie"/>
          </w:rPr>
          <w:t>6.2.5</w:t>
        </w:r>
        <w:r>
          <w:rPr>
            <w:rFonts w:asciiTheme="minorHAnsi" w:eastAsiaTheme="minorEastAsia" w:hAnsiTheme="minorHAnsi" w:cstheme="minorBidi"/>
            <w:iCs w:val="0"/>
            <w:sz w:val="22"/>
            <w:szCs w:val="22"/>
            <w:lang w:eastAsia="sk-SK"/>
          </w:rPr>
          <w:tab/>
        </w:r>
        <w:r w:rsidRPr="00007998">
          <w:rPr>
            <w:rStyle w:val="Hypertextovprepojenie"/>
          </w:rPr>
          <w:t>Vlastnosti inštancie komponentu (properties)</w:t>
        </w:r>
        <w:r>
          <w:rPr>
            <w:webHidden/>
          </w:rPr>
          <w:tab/>
        </w:r>
        <w:r>
          <w:rPr>
            <w:webHidden/>
          </w:rPr>
          <w:fldChar w:fldCharType="begin"/>
        </w:r>
        <w:r>
          <w:rPr>
            <w:webHidden/>
          </w:rPr>
          <w:instrText xml:space="preserve"> PAGEREF _Toc510380963 \h </w:instrText>
        </w:r>
        <w:r>
          <w:rPr>
            <w:webHidden/>
          </w:rPr>
        </w:r>
        <w:r>
          <w:rPr>
            <w:webHidden/>
          </w:rPr>
          <w:fldChar w:fldCharType="separate"/>
        </w:r>
        <w:r w:rsidR="00E85892">
          <w:rPr>
            <w:webHidden/>
          </w:rPr>
          <w:t>35</w:t>
        </w:r>
        <w:r>
          <w:rPr>
            <w:webHidden/>
          </w:rPr>
          <w:fldChar w:fldCharType="end"/>
        </w:r>
      </w:hyperlink>
    </w:p>
    <w:p w14:paraId="2B384A93" w14:textId="50C11EB3" w:rsidR="00031E29" w:rsidRDefault="00031E29">
      <w:pPr>
        <w:pStyle w:val="Obsah2"/>
        <w:rPr>
          <w:rFonts w:asciiTheme="minorHAnsi" w:eastAsiaTheme="minorEastAsia" w:hAnsiTheme="minorHAnsi" w:cstheme="minorBidi"/>
          <w:sz w:val="22"/>
          <w:szCs w:val="22"/>
          <w:lang w:eastAsia="sk-SK"/>
        </w:rPr>
      </w:pPr>
      <w:hyperlink w:anchor="_Toc510380964" w:history="1">
        <w:r w:rsidRPr="00007998">
          <w:rPr>
            <w:rStyle w:val="Hypertextovprepojenie"/>
          </w:rPr>
          <w:t>6.3</w:t>
        </w:r>
        <w:r>
          <w:rPr>
            <w:rFonts w:asciiTheme="minorHAnsi" w:eastAsiaTheme="minorEastAsia" w:hAnsiTheme="minorHAnsi" w:cstheme="minorBidi"/>
            <w:sz w:val="22"/>
            <w:szCs w:val="22"/>
            <w:lang w:eastAsia="sk-SK"/>
          </w:rPr>
          <w:tab/>
        </w:r>
        <w:r w:rsidRPr="00007998">
          <w:rPr>
            <w:rStyle w:val="Hypertextovprepojenie"/>
          </w:rPr>
          <w:t>Architektúra IDE</w:t>
        </w:r>
        <w:r>
          <w:rPr>
            <w:webHidden/>
          </w:rPr>
          <w:tab/>
        </w:r>
        <w:r>
          <w:rPr>
            <w:webHidden/>
          </w:rPr>
          <w:fldChar w:fldCharType="begin"/>
        </w:r>
        <w:r>
          <w:rPr>
            <w:webHidden/>
          </w:rPr>
          <w:instrText xml:space="preserve"> PAGEREF _Toc510380964 \h </w:instrText>
        </w:r>
        <w:r>
          <w:rPr>
            <w:webHidden/>
          </w:rPr>
        </w:r>
        <w:r>
          <w:rPr>
            <w:webHidden/>
          </w:rPr>
          <w:fldChar w:fldCharType="separate"/>
        </w:r>
        <w:r w:rsidR="00E85892">
          <w:rPr>
            <w:webHidden/>
          </w:rPr>
          <w:t>36</w:t>
        </w:r>
        <w:r>
          <w:rPr>
            <w:webHidden/>
          </w:rPr>
          <w:fldChar w:fldCharType="end"/>
        </w:r>
      </w:hyperlink>
    </w:p>
    <w:p w14:paraId="2991B3CF" w14:textId="3B4A64C6" w:rsidR="00031E29" w:rsidRDefault="00031E29">
      <w:pPr>
        <w:pStyle w:val="Obsah2"/>
        <w:rPr>
          <w:rFonts w:asciiTheme="minorHAnsi" w:eastAsiaTheme="minorEastAsia" w:hAnsiTheme="minorHAnsi" w:cstheme="minorBidi"/>
          <w:sz w:val="22"/>
          <w:szCs w:val="22"/>
          <w:lang w:eastAsia="sk-SK"/>
        </w:rPr>
      </w:pPr>
      <w:hyperlink w:anchor="_Toc510380965" w:history="1">
        <w:r w:rsidRPr="00007998">
          <w:rPr>
            <w:rStyle w:val="Hypertextovprepojenie"/>
          </w:rPr>
          <w:t>6.4</w:t>
        </w:r>
        <w:r>
          <w:rPr>
            <w:rFonts w:asciiTheme="minorHAnsi" w:eastAsiaTheme="minorEastAsia" w:hAnsiTheme="minorHAnsi" w:cstheme="minorBidi"/>
            <w:sz w:val="22"/>
            <w:szCs w:val="22"/>
            <w:lang w:eastAsia="sk-SK"/>
          </w:rPr>
          <w:tab/>
        </w:r>
        <w:r w:rsidRPr="00007998">
          <w:rPr>
            <w:rStyle w:val="Hypertextovprepojenie"/>
          </w:rPr>
          <w:t>Implementácia IDE</w:t>
        </w:r>
        <w:r>
          <w:rPr>
            <w:webHidden/>
          </w:rPr>
          <w:tab/>
        </w:r>
        <w:r>
          <w:rPr>
            <w:webHidden/>
          </w:rPr>
          <w:fldChar w:fldCharType="begin"/>
        </w:r>
        <w:r>
          <w:rPr>
            <w:webHidden/>
          </w:rPr>
          <w:instrText xml:space="preserve"> PAGEREF _Toc510380965 \h </w:instrText>
        </w:r>
        <w:r>
          <w:rPr>
            <w:webHidden/>
          </w:rPr>
        </w:r>
        <w:r>
          <w:rPr>
            <w:webHidden/>
          </w:rPr>
          <w:fldChar w:fldCharType="separate"/>
        </w:r>
        <w:r w:rsidR="00E85892">
          <w:rPr>
            <w:webHidden/>
          </w:rPr>
          <w:t>37</w:t>
        </w:r>
        <w:r>
          <w:rPr>
            <w:webHidden/>
          </w:rPr>
          <w:fldChar w:fldCharType="end"/>
        </w:r>
      </w:hyperlink>
    </w:p>
    <w:p w14:paraId="55ABCDD6" w14:textId="5F354520" w:rsidR="00031E29" w:rsidRDefault="00031E29">
      <w:pPr>
        <w:pStyle w:val="Obsah3"/>
        <w:rPr>
          <w:rFonts w:asciiTheme="minorHAnsi" w:eastAsiaTheme="minorEastAsia" w:hAnsiTheme="minorHAnsi" w:cstheme="minorBidi"/>
          <w:iCs w:val="0"/>
          <w:sz w:val="22"/>
          <w:szCs w:val="22"/>
          <w:lang w:eastAsia="sk-SK"/>
        </w:rPr>
      </w:pPr>
      <w:hyperlink w:anchor="_Toc510380966" w:history="1">
        <w:r w:rsidRPr="00007998">
          <w:rPr>
            <w:rStyle w:val="Hypertextovprepojenie"/>
          </w:rPr>
          <w:t>6.4.1</w:t>
        </w:r>
        <w:r>
          <w:rPr>
            <w:rFonts w:asciiTheme="minorHAnsi" w:eastAsiaTheme="minorEastAsia" w:hAnsiTheme="minorHAnsi" w:cstheme="minorBidi"/>
            <w:iCs w:val="0"/>
            <w:sz w:val="22"/>
            <w:szCs w:val="22"/>
            <w:lang w:eastAsia="sk-SK"/>
          </w:rPr>
          <w:tab/>
        </w:r>
        <w:r w:rsidRPr="00007998">
          <w:rPr>
            <w:rStyle w:val="Hypertextovprepojenie"/>
          </w:rPr>
          <w:t>Ponuka dostupných komponentov</w:t>
        </w:r>
        <w:r>
          <w:rPr>
            <w:webHidden/>
          </w:rPr>
          <w:tab/>
        </w:r>
        <w:r>
          <w:rPr>
            <w:webHidden/>
          </w:rPr>
          <w:fldChar w:fldCharType="begin"/>
        </w:r>
        <w:r>
          <w:rPr>
            <w:webHidden/>
          </w:rPr>
          <w:instrText xml:space="preserve"> PAGEREF _Toc510380966 \h </w:instrText>
        </w:r>
        <w:r>
          <w:rPr>
            <w:webHidden/>
          </w:rPr>
        </w:r>
        <w:r>
          <w:rPr>
            <w:webHidden/>
          </w:rPr>
          <w:fldChar w:fldCharType="separate"/>
        </w:r>
        <w:r w:rsidR="00E85892">
          <w:rPr>
            <w:webHidden/>
          </w:rPr>
          <w:t>37</w:t>
        </w:r>
        <w:r>
          <w:rPr>
            <w:webHidden/>
          </w:rPr>
          <w:fldChar w:fldCharType="end"/>
        </w:r>
      </w:hyperlink>
    </w:p>
    <w:p w14:paraId="3B046914" w14:textId="1F3F9F9A" w:rsidR="00031E29" w:rsidRDefault="00031E29">
      <w:pPr>
        <w:pStyle w:val="Obsah3"/>
        <w:rPr>
          <w:rFonts w:asciiTheme="minorHAnsi" w:eastAsiaTheme="minorEastAsia" w:hAnsiTheme="minorHAnsi" w:cstheme="minorBidi"/>
          <w:iCs w:val="0"/>
          <w:sz w:val="22"/>
          <w:szCs w:val="22"/>
          <w:lang w:eastAsia="sk-SK"/>
        </w:rPr>
      </w:pPr>
      <w:hyperlink w:anchor="_Toc510380967" w:history="1">
        <w:r w:rsidRPr="00007998">
          <w:rPr>
            <w:rStyle w:val="Hypertextovprepojenie"/>
          </w:rPr>
          <w:t>6.4.2</w:t>
        </w:r>
        <w:r>
          <w:rPr>
            <w:rFonts w:asciiTheme="minorHAnsi" w:eastAsiaTheme="minorEastAsia" w:hAnsiTheme="minorHAnsi" w:cstheme="minorBidi"/>
            <w:iCs w:val="0"/>
            <w:sz w:val="22"/>
            <w:szCs w:val="22"/>
            <w:lang w:eastAsia="sk-SK"/>
          </w:rPr>
          <w:tab/>
        </w:r>
        <w:r w:rsidRPr="00007998">
          <w:rPr>
            <w:rStyle w:val="Hypertextovprepojenie"/>
          </w:rPr>
          <w:t>Skupinové zobrazenie inštancií komponentov</w:t>
        </w:r>
        <w:r>
          <w:rPr>
            <w:webHidden/>
          </w:rPr>
          <w:tab/>
        </w:r>
        <w:r>
          <w:rPr>
            <w:webHidden/>
          </w:rPr>
          <w:fldChar w:fldCharType="begin"/>
        </w:r>
        <w:r>
          <w:rPr>
            <w:webHidden/>
          </w:rPr>
          <w:instrText xml:space="preserve"> PAGEREF _Toc510380967 \h </w:instrText>
        </w:r>
        <w:r>
          <w:rPr>
            <w:webHidden/>
          </w:rPr>
        </w:r>
        <w:r>
          <w:rPr>
            <w:webHidden/>
          </w:rPr>
          <w:fldChar w:fldCharType="separate"/>
        </w:r>
        <w:r w:rsidR="00E85892">
          <w:rPr>
            <w:webHidden/>
          </w:rPr>
          <w:t>38</w:t>
        </w:r>
        <w:r>
          <w:rPr>
            <w:webHidden/>
          </w:rPr>
          <w:fldChar w:fldCharType="end"/>
        </w:r>
      </w:hyperlink>
    </w:p>
    <w:p w14:paraId="333FF20B" w14:textId="6C589C3C" w:rsidR="00031E29" w:rsidRDefault="00031E29">
      <w:pPr>
        <w:pStyle w:val="Obsah3"/>
        <w:rPr>
          <w:rFonts w:asciiTheme="minorHAnsi" w:eastAsiaTheme="minorEastAsia" w:hAnsiTheme="minorHAnsi" w:cstheme="minorBidi"/>
          <w:iCs w:val="0"/>
          <w:sz w:val="22"/>
          <w:szCs w:val="22"/>
          <w:lang w:eastAsia="sk-SK"/>
        </w:rPr>
      </w:pPr>
      <w:hyperlink w:anchor="_Toc510380968" w:history="1">
        <w:r w:rsidRPr="00007998">
          <w:rPr>
            <w:rStyle w:val="Hypertextovprepojenie"/>
          </w:rPr>
          <w:t>6.4.3</w:t>
        </w:r>
        <w:r>
          <w:rPr>
            <w:rFonts w:asciiTheme="minorHAnsi" w:eastAsiaTheme="minorEastAsia" w:hAnsiTheme="minorHAnsi" w:cstheme="minorBidi"/>
            <w:iCs w:val="0"/>
            <w:sz w:val="22"/>
            <w:szCs w:val="22"/>
            <w:lang w:eastAsia="sk-SK"/>
          </w:rPr>
          <w:tab/>
        </w:r>
        <w:r w:rsidRPr="00007998">
          <w:rPr>
            <w:rStyle w:val="Hypertextovprepojenie"/>
          </w:rPr>
          <w:t>Kompilácia a spustenie projektu</w:t>
        </w:r>
        <w:r>
          <w:rPr>
            <w:webHidden/>
          </w:rPr>
          <w:tab/>
        </w:r>
        <w:r>
          <w:rPr>
            <w:webHidden/>
          </w:rPr>
          <w:fldChar w:fldCharType="begin"/>
        </w:r>
        <w:r>
          <w:rPr>
            <w:webHidden/>
          </w:rPr>
          <w:instrText xml:space="preserve"> PAGEREF _Toc510380968 \h </w:instrText>
        </w:r>
        <w:r>
          <w:rPr>
            <w:webHidden/>
          </w:rPr>
        </w:r>
        <w:r>
          <w:rPr>
            <w:webHidden/>
          </w:rPr>
          <w:fldChar w:fldCharType="separate"/>
        </w:r>
        <w:r w:rsidR="00E85892">
          <w:rPr>
            <w:webHidden/>
          </w:rPr>
          <w:t>39</w:t>
        </w:r>
        <w:r>
          <w:rPr>
            <w:webHidden/>
          </w:rPr>
          <w:fldChar w:fldCharType="end"/>
        </w:r>
      </w:hyperlink>
    </w:p>
    <w:p w14:paraId="3735584E" w14:textId="15BBFC57" w:rsidR="00031E29" w:rsidRDefault="00031E29">
      <w:pPr>
        <w:pStyle w:val="Obsah3"/>
        <w:rPr>
          <w:rFonts w:asciiTheme="minorHAnsi" w:eastAsiaTheme="minorEastAsia" w:hAnsiTheme="minorHAnsi" w:cstheme="minorBidi"/>
          <w:iCs w:val="0"/>
          <w:sz w:val="22"/>
          <w:szCs w:val="22"/>
          <w:lang w:eastAsia="sk-SK"/>
        </w:rPr>
      </w:pPr>
      <w:hyperlink w:anchor="_Toc510380969" w:history="1">
        <w:r w:rsidRPr="00007998">
          <w:rPr>
            <w:rStyle w:val="Hypertextovprepojenie"/>
          </w:rPr>
          <w:t>6.4.4</w:t>
        </w:r>
        <w:r>
          <w:rPr>
            <w:rFonts w:asciiTheme="minorHAnsi" w:eastAsiaTheme="minorEastAsia" w:hAnsiTheme="minorHAnsi" w:cstheme="minorBidi"/>
            <w:iCs w:val="0"/>
            <w:sz w:val="22"/>
            <w:szCs w:val="22"/>
            <w:lang w:eastAsia="sk-SK"/>
          </w:rPr>
          <w:tab/>
        </w:r>
        <w:r w:rsidRPr="00007998">
          <w:rPr>
            <w:rStyle w:val="Hypertextovprepojenie"/>
          </w:rPr>
          <w:t>Syntaktická analýza kódu</w:t>
        </w:r>
        <w:r>
          <w:rPr>
            <w:webHidden/>
          </w:rPr>
          <w:tab/>
        </w:r>
        <w:r>
          <w:rPr>
            <w:webHidden/>
          </w:rPr>
          <w:fldChar w:fldCharType="begin"/>
        </w:r>
        <w:r>
          <w:rPr>
            <w:webHidden/>
          </w:rPr>
          <w:instrText xml:space="preserve"> PAGEREF _Toc510380969 \h </w:instrText>
        </w:r>
        <w:r>
          <w:rPr>
            <w:webHidden/>
          </w:rPr>
        </w:r>
        <w:r>
          <w:rPr>
            <w:webHidden/>
          </w:rPr>
          <w:fldChar w:fldCharType="separate"/>
        </w:r>
        <w:r w:rsidR="00E85892">
          <w:rPr>
            <w:webHidden/>
          </w:rPr>
          <w:t>40</w:t>
        </w:r>
        <w:r>
          <w:rPr>
            <w:webHidden/>
          </w:rPr>
          <w:fldChar w:fldCharType="end"/>
        </w:r>
      </w:hyperlink>
    </w:p>
    <w:p w14:paraId="148966AE" w14:textId="242D9004" w:rsidR="00031E29" w:rsidRDefault="00031E29">
      <w:pPr>
        <w:pStyle w:val="Obsah3"/>
        <w:rPr>
          <w:rFonts w:asciiTheme="minorHAnsi" w:eastAsiaTheme="minorEastAsia" w:hAnsiTheme="minorHAnsi" w:cstheme="minorBidi"/>
          <w:iCs w:val="0"/>
          <w:sz w:val="22"/>
          <w:szCs w:val="22"/>
          <w:lang w:eastAsia="sk-SK"/>
        </w:rPr>
      </w:pPr>
      <w:hyperlink w:anchor="_Toc510380970" w:history="1">
        <w:r w:rsidRPr="00007998">
          <w:rPr>
            <w:rStyle w:val="Hypertextovprepojenie"/>
          </w:rPr>
          <w:t>6.4.5</w:t>
        </w:r>
        <w:r>
          <w:rPr>
            <w:rFonts w:asciiTheme="minorHAnsi" w:eastAsiaTheme="minorEastAsia" w:hAnsiTheme="minorHAnsi" w:cstheme="minorBidi"/>
            <w:iCs w:val="0"/>
            <w:sz w:val="22"/>
            <w:szCs w:val="22"/>
            <w:lang w:eastAsia="sk-SK"/>
          </w:rPr>
          <w:tab/>
        </w:r>
        <w:r w:rsidRPr="00007998">
          <w:rPr>
            <w:rStyle w:val="Hypertextovprepojenie"/>
          </w:rPr>
          <w:t>Voliteľný UX pre programátora</w:t>
        </w:r>
        <w:r>
          <w:rPr>
            <w:webHidden/>
          </w:rPr>
          <w:tab/>
        </w:r>
        <w:r>
          <w:rPr>
            <w:webHidden/>
          </w:rPr>
          <w:fldChar w:fldCharType="begin"/>
        </w:r>
        <w:r>
          <w:rPr>
            <w:webHidden/>
          </w:rPr>
          <w:instrText xml:space="preserve"> PAGEREF _Toc510380970 \h </w:instrText>
        </w:r>
        <w:r>
          <w:rPr>
            <w:webHidden/>
          </w:rPr>
        </w:r>
        <w:r>
          <w:rPr>
            <w:webHidden/>
          </w:rPr>
          <w:fldChar w:fldCharType="separate"/>
        </w:r>
        <w:r w:rsidR="00E85892">
          <w:rPr>
            <w:webHidden/>
          </w:rPr>
          <w:t>42</w:t>
        </w:r>
        <w:r>
          <w:rPr>
            <w:webHidden/>
          </w:rPr>
          <w:fldChar w:fldCharType="end"/>
        </w:r>
      </w:hyperlink>
    </w:p>
    <w:p w14:paraId="7634D97B" w14:textId="67E3D445" w:rsidR="00031E29" w:rsidRDefault="00031E29">
      <w:pPr>
        <w:pStyle w:val="Obsah1"/>
        <w:rPr>
          <w:rFonts w:asciiTheme="minorHAnsi" w:eastAsiaTheme="minorEastAsia" w:hAnsiTheme="minorHAnsi" w:cstheme="minorBidi"/>
          <w:b w:val="0"/>
          <w:bCs w:val="0"/>
          <w:sz w:val="22"/>
          <w:szCs w:val="22"/>
          <w:lang w:eastAsia="sk-SK"/>
        </w:rPr>
      </w:pPr>
      <w:hyperlink w:anchor="_Toc510380971" w:history="1">
        <w:r w:rsidRPr="00007998">
          <w:rPr>
            <w:rStyle w:val="Hypertextovprepojenie"/>
          </w:rPr>
          <w:t>7</w:t>
        </w:r>
        <w:r>
          <w:rPr>
            <w:rFonts w:asciiTheme="minorHAnsi" w:eastAsiaTheme="minorEastAsia" w:hAnsiTheme="minorHAnsi" w:cstheme="minorBidi"/>
            <w:b w:val="0"/>
            <w:bCs w:val="0"/>
            <w:sz w:val="22"/>
            <w:szCs w:val="22"/>
            <w:lang w:eastAsia="sk-SK"/>
          </w:rPr>
          <w:tab/>
        </w:r>
        <w:r w:rsidRPr="00007998">
          <w:rPr>
            <w:rStyle w:val="Hypertextovprepojenie"/>
          </w:rPr>
          <w:t>Vzorové komponenty pre ACProg</w:t>
        </w:r>
        <w:r>
          <w:rPr>
            <w:webHidden/>
          </w:rPr>
          <w:tab/>
        </w:r>
        <w:r>
          <w:rPr>
            <w:webHidden/>
          </w:rPr>
          <w:fldChar w:fldCharType="begin"/>
        </w:r>
        <w:r>
          <w:rPr>
            <w:webHidden/>
          </w:rPr>
          <w:instrText xml:space="preserve"> PAGEREF _Toc510380971 \h </w:instrText>
        </w:r>
        <w:r>
          <w:rPr>
            <w:webHidden/>
          </w:rPr>
        </w:r>
        <w:r>
          <w:rPr>
            <w:webHidden/>
          </w:rPr>
          <w:fldChar w:fldCharType="separate"/>
        </w:r>
        <w:r w:rsidR="00E85892">
          <w:rPr>
            <w:webHidden/>
          </w:rPr>
          <w:t>44</w:t>
        </w:r>
        <w:r>
          <w:rPr>
            <w:webHidden/>
          </w:rPr>
          <w:fldChar w:fldCharType="end"/>
        </w:r>
      </w:hyperlink>
    </w:p>
    <w:p w14:paraId="64882D55" w14:textId="5A5FF48F" w:rsidR="00031E29" w:rsidRDefault="00031E29">
      <w:pPr>
        <w:pStyle w:val="Obsah2"/>
        <w:rPr>
          <w:rFonts w:asciiTheme="minorHAnsi" w:eastAsiaTheme="minorEastAsia" w:hAnsiTheme="minorHAnsi" w:cstheme="minorBidi"/>
          <w:sz w:val="22"/>
          <w:szCs w:val="22"/>
          <w:lang w:eastAsia="sk-SK"/>
        </w:rPr>
      </w:pPr>
      <w:hyperlink w:anchor="_Toc510380972" w:history="1">
        <w:r w:rsidRPr="00007998">
          <w:rPr>
            <w:rStyle w:val="Hypertextovprepojenie"/>
          </w:rPr>
          <w:t>7.1</w:t>
        </w:r>
        <w:r>
          <w:rPr>
            <w:rFonts w:asciiTheme="minorHAnsi" w:eastAsiaTheme="minorEastAsia" w:hAnsiTheme="minorHAnsi" w:cstheme="minorBidi"/>
            <w:sz w:val="22"/>
            <w:szCs w:val="22"/>
            <w:lang w:eastAsia="sk-SK"/>
          </w:rPr>
          <w:tab/>
        </w:r>
        <w:r w:rsidRPr="00007998">
          <w:rPr>
            <w:rStyle w:val="Hypertextovprepojenie"/>
          </w:rPr>
          <w:t>Časovač</w:t>
        </w:r>
        <w:r>
          <w:rPr>
            <w:webHidden/>
          </w:rPr>
          <w:tab/>
        </w:r>
        <w:r>
          <w:rPr>
            <w:webHidden/>
          </w:rPr>
          <w:fldChar w:fldCharType="begin"/>
        </w:r>
        <w:r>
          <w:rPr>
            <w:webHidden/>
          </w:rPr>
          <w:instrText xml:space="preserve"> PAGEREF _Toc510380972 \h </w:instrText>
        </w:r>
        <w:r>
          <w:rPr>
            <w:webHidden/>
          </w:rPr>
        </w:r>
        <w:r>
          <w:rPr>
            <w:webHidden/>
          </w:rPr>
          <w:fldChar w:fldCharType="separate"/>
        </w:r>
        <w:r w:rsidR="00E85892">
          <w:rPr>
            <w:webHidden/>
          </w:rPr>
          <w:t>44</w:t>
        </w:r>
        <w:r>
          <w:rPr>
            <w:webHidden/>
          </w:rPr>
          <w:fldChar w:fldCharType="end"/>
        </w:r>
      </w:hyperlink>
    </w:p>
    <w:p w14:paraId="573FF436" w14:textId="6901CF41" w:rsidR="00031E29" w:rsidRDefault="00031E29">
      <w:pPr>
        <w:pStyle w:val="Obsah2"/>
        <w:rPr>
          <w:rFonts w:asciiTheme="minorHAnsi" w:eastAsiaTheme="minorEastAsia" w:hAnsiTheme="minorHAnsi" w:cstheme="minorBidi"/>
          <w:sz w:val="22"/>
          <w:szCs w:val="22"/>
          <w:lang w:eastAsia="sk-SK"/>
        </w:rPr>
      </w:pPr>
      <w:hyperlink w:anchor="_Toc510380973" w:history="1">
        <w:r w:rsidRPr="00007998">
          <w:rPr>
            <w:rStyle w:val="Hypertextovprepojenie"/>
          </w:rPr>
          <w:t>7.2</w:t>
        </w:r>
        <w:r>
          <w:rPr>
            <w:rFonts w:asciiTheme="minorHAnsi" w:eastAsiaTheme="minorEastAsia" w:hAnsiTheme="minorHAnsi" w:cstheme="minorBidi"/>
            <w:sz w:val="22"/>
            <w:szCs w:val="22"/>
            <w:lang w:eastAsia="sk-SK"/>
          </w:rPr>
          <w:tab/>
        </w:r>
        <w:r w:rsidRPr="00007998">
          <w:rPr>
            <w:rStyle w:val="Hypertextovprepojenie"/>
          </w:rPr>
          <w:t>Digitálny výstup</w:t>
        </w:r>
        <w:r>
          <w:rPr>
            <w:webHidden/>
          </w:rPr>
          <w:tab/>
        </w:r>
        <w:r>
          <w:rPr>
            <w:webHidden/>
          </w:rPr>
          <w:fldChar w:fldCharType="begin"/>
        </w:r>
        <w:r>
          <w:rPr>
            <w:webHidden/>
          </w:rPr>
          <w:instrText xml:space="preserve"> PAGEREF _Toc510380973 \h </w:instrText>
        </w:r>
        <w:r>
          <w:rPr>
            <w:webHidden/>
          </w:rPr>
        </w:r>
        <w:r>
          <w:rPr>
            <w:webHidden/>
          </w:rPr>
          <w:fldChar w:fldCharType="separate"/>
        </w:r>
        <w:r w:rsidR="00E85892">
          <w:rPr>
            <w:webHidden/>
          </w:rPr>
          <w:t>44</w:t>
        </w:r>
        <w:r>
          <w:rPr>
            <w:webHidden/>
          </w:rPr>
          <w:fldChar w:fldCharType="end"/>
        </w:r>
      </w:hyperlink>
    </w:p>
    <w:p w14:paraId="4B88AFC1" w14:textId="0A5CA361" w:rsidR="00031E29" w:rsidRDefault="00031E29">
      <w:pPr>
        <w:pStyle w:val="Obsah2"/>
        <w:rPr>
          <w:rFonts w:asciiTheme="minorHAnsi" w:eastAsiaTheme="minorEastAsia" w:hAnsiTheme="minorHAnsi" w:cstheme="minorBidi"/>
          <w:sz w:val="22"/>
          <w:szCs w:val="22"/>
          <w:lang w:eastAsia="sk-SK"/>
        </w:rPr>
      </w:pPr>
      <w:hyperlink w:anchor="_Toc510380974" w:history="1">
        <w:r w:rsidRPr="00007998">
          <w:rPr>
            <w:rStyle w:val="Hypertextovprepojenie"/>
          </w:rPr>
          <w:t>7.3</w:t>
        </w:r>
        <w:r>
          <w:rPr>
            <w:rFonts w:asciiTheme="minorHAnsi" w:eastAsiaTheme="minorEastAsia" w:hAnsiTheme="minorHAnsi" w:cstheme="minorBidi"/>
            <w:sz w:val="22"/>
            <w:szCs w:val="22"/>
            <w:lang w:eastAsia="sk-SK"/>
          </w:rPr>
          <w:tab/>
        </w:r>
        <w:r w:rsidRPr="00007998">
          <w:rPr>
            <w:rStyle w:val="Hypertextovprepojenie"/>
          </w:rPr>
          <w:t>Digitálny vstup</w:t>
        </w:r>
        <w:r>
          <w:rPr>
            <w:webHidden/>
          </w:rPr>
          <w:tab/>
        </w:r>
        <w:r>
          <w:rPr>
            <w:webHidden/>
          </w:rPr>
          <w:fldChar w:fldCharType="begin"/>
        </w:r>
        <w:r>
          <w:rPr>
            <w:webHidden/>
          </w:rPr>
          <w:instrText xml:space="preserve"> PAGEREF _Toc510380974 \h </w:instrText>
        </w:r>
        <w:r>
          <w:rPr>
            <w:webHidden/>
          </w:rPr>
        </w:r>
        <w:r>
          <w:rPr>
            <w:webHidden/>
          </w:rPr>
          <w:fldChar w:fldCharType="separate"/>
        </w:r>
        <w:r w:rsidR="00E85892">
          <w:rPr>
            <w:webHidden/>
          </w:rPr>
          <w:t>44</w:t>
        </w:r>
        <w:r>
          <w:rPr>
            <w:webHidden/>
          </w:rPr>
          <w:fldChar w:fldCharType="end"/>
        </w:r>
      </w:hyperlink>
    </w:p>
    <w:p w14:paraId="55CB6DC8" w14:textId="2391FEF2" w:rsidR="00031E29" w:rsidRDefault="00031E29">
      <w:pPr>
        <w:pStyle w:val="Obsah2"/>
        <w:rPr>
          <w:rFonts w:asciiTheme="minorHAnsi" w:eastAsiaTheme="minorEastAsia" w:hAnsiTheme="minorHAnsi" w:cstheme="minorBidi"/>
          <w:sz w:val="22"/>
          <w:szCs w:val="22"/>
          <w:lang w:eastAsia="sk-SK"/>
        </w:rPr>
      </w:pPr>
      <w:hyperlink w:anchor="_Toc510380975" w:history="1">
        <w:r w:rsidRPr="00007998">
          <w:rPr>
            <w:rStyle w:val="Hypertextovprepojenie"/>
          </w:rPr>
          <w:t>7.4</w:t>
        </w:r>
        <w:r>
          <w:rPr>
            <w:rFonts w:asciiTheme="minorHAnsi" w:eastAsiaTheme="minorEastAsia" w:hAnsiTheme="minorHAnsi" w:cstheme="minorBidi"/>
            <w:sz w:val="22"/>
            <w:szCs w:val="22"/>
            <w:lang w:eastAsia="sk-SK"/>
          </w:rPr>
          <w:tab/>
        </w:r>
        <w:r w:rsidRPr="00007998">
          <w:rPr>
            <w:rStyle w:val="Hypertextovprepojenie"/>
          </w:rPr>
          <w:t>Analógový vstup s threshold alert</w:t>
        </w:r>
        <w:r>
          <w:rPr>
            <w:webHidden/>
          </w:rPr>
          <w:tab/>
        </w:r>
        <w:r>
          <w:rPr>
            <w:webHidden/>
          </w:rPr>
          <w:fldChar w:fldCharType="begin"/>
        </w:r>
        <w:r>
          <w:rPr>
            <w:webHidden/>
          </w:rPr>
          <w:instrText xml:space="preserve"> PAGEREF _Toc510380975 \h </w:instrText>
        </w:r>
        <w:r>
          <w:rPr>
            <w:webHidden/>
          </w:rPr>
        </w:r>
        <w:r>
          <w:rPr>
            <w:webHidden/>
          </w:rPr>
          <w:fldChar w:fldCharType="separate"/>
        </w:r>
        <w:r w:rsidR="00E85892">
          <w:rPr>
            <w:webHidden/>
          </w:rPr>
          <w:t>44</w:t>
        </w:r>
        <w:r>
          <w:rPr>
            <w:webHidden/>
          </w:rPr>
          <w:fldChar w:fldCharType="end"/>
        </w:r>
      </w:hyperlink>
    </w:p>
    <w:p w14:paraId="783F765B" w14:textId="7D7E7FE7" w:rsidR="00031E29" w:rsidRDefault="00031E29">
      <w:pPr>
        <w:pStyle w:val="Obsah2"/>
        <w:rPr>
          <w:rFonts w:asciiTheme="minorHAnsi" w:eastAsiaTheme="minorEastAsia" w:hAnsiTheme="minorHAnsi" w:cstheme="minorBidi"/>
          <w:sz w:val="22"/>
          <w:szCs w:val="22"/>
          <w:lang w:eastAsia="sk-SK"/>
        </w:rPr>
      </w:pPr>
      <w:hyperlink w:anchor="_Toc510380976" w:history="1">
        <w:r w:rsidRPr="00007998">
          <w:rPr>
            <w:rStyle w:val="Hypertextovprepojenie"/>
          </w:rPr>
          <w:t>7.5</w:t>
        </w:r>
        <w:r>
          <w:rPr>
            <w:rFonts w:asciiTheme="minorHAnsi" w:eastAsiaTheme="minorEastAsia" w:hAnsiTheme="minorHAnsi" w:cstheme="minorBidi"/>
            <w:sz w:val="22"/>
            <w:szCs w:val="22"/>
            <w:lang w:eastAsia="sk-SK"/>
          </w:rPr>
          <w:tab/>
        </w:r>
        <w:r w:rsidRPr="00007998">
          <w:rPr>
            <w:rStyle w:val="Hypertextovprepojenie"/>
          </w:rPr>
          <w:t>Komunikácia pomocou MQTT</w:t>
        </w:r>
        <w:r>
          <w:rPr>
            <w:webHidden/>
          </w:rPr>
          <w:tab/>
        </w:r>
        <w:r>
          <w:rPr>
            <w:webHidden/>
          </w:rPr>
          <w:fldChar w:fldCharType="begin"/>
        </w:r>
        <w:r>
          <w:rPr>
            <w:webHidden/>
          </w:rPr>
          <w:instrText xml:space="preserve"> PAGEREF _Toc510380976 \h </w:instrText>
        </w:r>
        <w:r>
          <w:rPr>
            <w:webHidden/>
          </w:rPr>
        </w:r>
        <w:r>
          <w:rPr>
            <w:webHidden/>
          </w:rPr>
          <w:fldChar w:fldCharType="separate"/>
        </w:r>
        <w:r w:rsidR="00E85892">
          <w:rPr>
            <w:webHidden/>
          </w:rPr>
          <w:t>44</w:t>
        </w:r>
        <w:r>
          <w:rPr>
            <w:webHidden/>
          </w:rPr>
          <w:fldChar w:fldCharType="end"/>
        </w:r>
      </w:hyperlink>
    </w:p>
    <w:p w14:paraId="35AC860F" w14:textId="3B340502" w:rsidR="00031E29" w:rsidRDefault="00031E29">
      <w:pPr>
        <w:pStyle w:val="Obsah2"/>
        <w:rPr>
          <w:rFonts w:asciiTheme="minorHAnsi" w:eastAsiaTheme="minorEastAsia" w:hAnsiTheme="minorHAnsi" w:cstheme="minorBidi"/>
          <w:sz w:val="22"/>
          <w:szCs w:val="22"/>
          <w:lang w:eastAsia="sk-SK"/>
        </w:rPr>
      </w:pPr>
      <w:hyperlink w:anchor="_Toc510380977" w:history="1">
        <w:r w:rsidRPr="00007998">
          <w:rPr>
            <w:rStyle w:val="Hypertextovprepojenie"/>
          </w:rPr>
          <w:t>7.6</w:t>
        </w:r>
        <w:r>
          <w:rPr>
            <w:rFonts w:asciiTheme="minorHAnsi" w:eastAsiaTheme="minorEastAsia" w:hAnsiTheme="minorHAnsi" w:cstheme="minorBidi"/>
            <w:sz w:val="22"/>
            <w:szCs w:val="22"/>
            <w:lang w:eastAsia="sk-SK"/>
          </w:rPr>
          <w:tab/>
        </w:r>
        <w:r w:rsidRPr="00007998">
          <w:rPr>
            <w:rStyle w:val="Hypertextovprepojenie"/>
          </w:rPr>
          <w:t>Rádiová komunikácia pomocou 433 MHz</w:t>
        </w:r>
        <w:r>
          <w:rPr>
            <w:webHidden/>
          </w:rPr>
          <w:tab/>
        </w:r>
        <w:r>
          <w:rPr>
            <w:webHidden/>
          </w:rPr>
          <w:fldChar w:fldCharType="begin"/>
        </w:r>
        <w:r>
          <w:rPr>
            <w:webHidden/>
          </w:rPr>
          <w:instrText xml:space="preserve"> PAGEREF _Toc510380977 \h </w:instrText>
        </w:r>
        <w:r>
          <w:rPr>
            <w:webHidden/>
          </w:rPr>
        </w:r>
        <w:r>
          <w:rPr>
            <w:webHidden/>
          </w:rPr>
          <w:fldChar w:fldCharType="separate"/>
        </w:r>
        <w:r w:rsidR="00E85892">
          <w:rPr>
            <w:webHidden/>
          </w:rPr>
          <w:t>44</w:t>
        </w:r>
        <w:r>
          <w:rPr>
            <w:webHidden/>
          </w:rPr>
          <w:fldChar w:fldCharType="end"/>
        </w:r>
      </w:hyperlink>
    </w:p>
    <w:p w14:paraId="369FB0D0" w14:textId="7F6CDA7C" w:rsidR="00031E29" w:rsidRDefault="00031E29">
      <w:pPr>
        <w:pStyle w:val="Obsah1"/>
        <w:rPr>
          <w:rFonts w:asciiTheme="minorHAnsi" w:eastAsiaTheme="minorEastAsia" w:hAnsiTheme="minorHAnsi" w:cstheme="minorBidi"/>
          <w:b w:val="0"/>
          <w:bCs w:val="0"/>
          <w:sz w:val="22"/>
          <w:szCs w:val="22"/>
          <w:lang w:eastAsia="sk-SK"/>
        </w:rPr>
      </w:pPr>
      <w:hyperlink w:anchor="_Toc510380978" w:history="1">
        <w:r w:rsidRPr="00007998">
          <w:rPr>
            <w:rStyle w:val="Hypertextovprepojenie"/>
          </w:rPr>
          <w:t>Záver</w:t>
        </w:r>
        <w:r>
          <w:rPr>
            <w:webHidden/>
          </w:rPr>
          <w:tab/>
        </w:r>
        <w:r>
          <w:rPr>
            <w:webHidden/>
          </w:rPr>
          <w:fldChar w:fldCharType="begin"/>
        </w:r>
        <w:r>
          <w:rPr>
            <w:webHidden/>
          </w:rPr>
          <w:instrText xml:space="preserve"> PAGEREF _Toc510380978 \h </w:instrText>
        </w:r>
        <w:r>
          <w:rPr>
            <w:webHidden/>
          </w:rPr>
        </w:r>
        <w:r>
          <w:rPr>
            <w:webHidden/>
          </w:rPr>
          <w:fldChar w:fldCharType="separate"/>
        </w:r>
        <w:r w:rsidR="00E85892">
          <w:rPr>
            <w:webHidden/>
          </w:rPr>
          <w:t>45</w:t>
        </w:r>
        <w:r>
          <w:rPr>
            <w:webHidden/>
          </w:rPr>
          <w:fldChar w:fldCharType="end"/>
        </w:r>
      </w:hyperlink>
    </w:p>
    <w:p w14:paraId="274EDA5B" w14:textId="346FFB80" w:rsidR="00031E29" w:rsidRDefault="00031E29">
      <w:pPr>
        <w:pStyle w:val="Obsah1"/>
        <w:rPr>
          <w:rFonts w:asciiTheme="minorHAnsi" w:eastAsiaTheme="minorEastAsia" w:hAnsiTheme="minorHAnsi" w:cstheme="minorBidi"/>
          <w:b w:val="0"/>
          <w:bCs w:val="0"/>
          <w:sz w:val="22"/>
          <w:szCs w:val="22"/>
          <w:lang w:eastAsia="sk-SK"/>
        </w:rPr>
      </w:pPr>
      <w:hyperlink w:anchor="_Toc510380979" w:history="1">
        <w:r w:rsidRPr="00007998">
          <w:rPr>
            <w:rStyle w:val="Hypertextovprepojenie"/>
          </w:rPr>
          <w:t>Zoznam použitej literatúry</w:t>
        </w:r>
        <w:r>
          <w:rPr>
            <w:webHidden/>
          </w:rPr>
          <w:tab/>
        </w:r>
        <w:r>
          <w:rPr>
            <w:webHidden/>
          </w:rPr>
          <w:fldChar w:fldCharType="begin"/>
        </w:r>
        <w:r>
          <w:rPr>
            <w:webHidden/>
          </w:rPr>
          <w:instrText xml:space="preserve"> PAGEREF _Toc510380979 \h </w:instrText>
        </w:r>
        <w:r>
          <w:rPr>
            <w:webHidden/>
          </w:rPr>
        </w:r>
        <w:r>
          <w:rPr>
            <w:webHidden/>
          </w:rPr>
          <w:fldChar w:fldCharType="separate"/>
        </w:r>
        <w:r w:rsidR="00E85892">
          <w:rPr>
            <w:webHidden/>
          </w:rPr>
          <w:t>46</w:t>
        </w:r>
        <w:r>
          <w:rPr>
            <w:webHidden/>
          </w:rPr>
          <w:fldChar w:fldCharType="end"/>
        </w:r>
      </w:hyperlink>
    </w:p>
    <w:p w14:paraId="171B90C7" w14:textId="50B55DFB" w:rsidR="00031E29" w:rsidRDefault="00031E29">
      <w:pPr>
        <w:pStyle w:val="Obsah1"/>
        <w:rPr>
          <w:rFonts w:asciiTheme="minorHAnsi" w:eastAsiaTheme="minorEastAsia" w:hAnsiTheme="minorHAnsi" w:cstheme="minorBidi"/>
          <w:b w:val="0"/>
          <w:bCs w:val="0"/>
          <w:sz w:val="22"/>
          <w:szCs w:val="22"/>
          <w:lang w:eastAsia="sk-SK"/>
        </w:rPr>
      </w:pPr>
      <w:hyperlink w:anchor="_Toc510380980" w:history="1">
        <w:r w:rsidRPr="00007998">
          <w:rPr>
            <w:rStyle w:val="Hypertextovprepojenie"/>
          </w:rPr>
          <w:t>Prílohy</w:t>
        </w:r>
        <w:r>
          <w:rPr>
            <w:webHidden/>
          </w:rPr>
          <w:tab/>
        </w:r>
        <w:r>
          <w:rPr>
            <w:webHidden/>
          </w:rPr>
          <w:fldChar w:fldCharType="begin"/>
        </w:r>
        <w:r>
          <w:rPr>
            <w:webHidden/>
          </w:rPr>
          <w:instrText xml:space="preserve"> PAGEREF _Toc510380980 \h </w:instrText>
        </w:r>
        <w:r>
          <w:rPr>
            <w:webHidden/>
          </w:rPr>
        </w:r>
        <w:r>
          <w:rPr>
            <w:webHidden/>
          </w:rPr>
          <w:fldChar w:fldCharType="separate"/>
        </w:r>
        <w:r w:rsidR="00E85892">
          <w:rPr>
            <w:webHidden/>
          </w:rPr>
          <w:t>48</w:t>
        </w:r>
        <w:r>
          <w:rPr>
            <w:webHidden/>
          </w:rPr>
          <w:fldChar w:fldCharType="end"/>
        </w:r>
      </w:hyperlink>
    </w:p>
    <w:p w14:paraId="43DE1012" w14:textId="6AB95D29" w:rsidR="00A954FF" w:rsidRDefault="00862069" w:rsidP="00711357">
      <w:r>
        <w:rPr>
          <w:b/>
          <w:bCs/>
          <w:caps/>
          <w:noProof/>
          <w:szCs w:val="32"/>
        </w:rPr>
        <w:fldChar w:fldCharType="end"/>
      </w:r>
    </w:p>
    <w:p w14:paraId="391B5783" w14:textId="77777777" w:rsidR="00A954FF" w:rsidRDefault="00A954FF" w:rsidP="00D9327A">
      <w:pPr>
        <w:pStyle w:val="Prvzarkazkladnhotextu"/>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102191181"/>
      <w:bookmarkStart w:id="18" w:name="_Toc510380931"/>
      <w:r>
        <w:lastRenderedPageBreak/>
        <w:t xml:space="preserve">Zoznam </w:t>
      </w:r>
      <w:bookmarkEnd w:id="16"/>
      <w:r>
        <w:t>ilustrácií</w:t>
      </w:r>
      <w:bookmarkEnd w:id="18"/>
    </w:p>
    <w:p w14:paraId="2B555FF7" w14:textId="20EB1A0D" w:rsidR="00031E2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031E29">
        <w:t>Obr. 1</w:t>
      </w:r>
      <w:r w:rsidR="00031E29">
        <w:rPr>
          <w:rFonts w:asciiTheme="minorHAnsi" w:eastAsiaTheme="minorEastAsia" w:hAnsiTheme="minorHAnsi" w:cstheme="minorBidi"/>
          <w:sz w:val="22"/>
          <w:szCs w:val="22"/>
          <w:lang w:val="sk-SK" w:eastAsia="sk-SK"/>
        </w:rPr>
        <w:tab/>
      </w:r>
      <w:r w:rsidR="00031E29">
        <w:t>Schéma reprezentujúca IoT [2]</w:t>
      </w:r>
      <w:r w:rsidR="00031E29">
        <w:rPr>
          <w:webHidden/>
        </w:rPr>
        <w:tab/>
      </w:r>
      <w:r w:rsidR="00031E29">
        <w:rPr>
          <w:webHidden/>
        </w:rPr>
        <w:fldChar w:fldCharType="begin"/>
      </w:r>
      <w:r w:rsidR="00031E29">
        <w:rPr>
          <w:webHidden/>
        </w:rPr>
        <w:instrText xml:space="preserve"> PAGEREF _Toc510380981 \h </w:instrText>
      </w:r>
      <w:r w:rsidR="00031E29">
        <w:rPr>
          <w:webHidden/>
        </w:rPr>
      </w:r>
      <w:r w:rsidR="00031E29">
        <w:rPr>
          <w:webHidden/>
        </w:rPr>
        <w:fldChar w:fldCharType="separate"/>
      </w:r>
      <w:r w:rsidR="00E85892">
        <w:rPr>
          <w:webHidden/>
        </w:rPr>
        <w:t>11</w:t>
      </w:r>
      <w:r w:rsidR="00031E29">
        <w:rPr>
          <w:webHidden/>
        </w:rPr>
        <w:fldChar w:fldCharType="end"/>
      </w:r>
    </w:p>
    <w:p w14:paraId="054F5B2E" w14:textId="7182D845" w:rsidR="00031E29" w:rsidRDefault="00031E2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_Toc510380982 \h </w:instrText>
      </w:r>
      <w:r>
        <w:rPr>
          <w:webHidden/>
        </w:rPr>
      </w:r>
      <w:r>
        <w:rPr>
          <w:webHidden/>
        </w:rPr>
        <w:fldChar w:fldCharType="separate"/>
      </w:r>
      <w:r w:rsidR="00E85892">
        <w:rPr>
          <w:webHidden/>
        </w:rPr>
        <w:t>14</w:t>
      </w:r>
      <w:r>
        <w:rPr>
          <w:webHidden/>
        </w:rPr>
        <w:fldChar w:fldCharType="end"/>
      </w:r>
    </w:p>
    <w:p w14:paraId="50699C06" w14:textId="460F1118" w:rsidR="00031E29" w:rsidRDefault="00031E2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_Toc510380983 \h </w:instrText>
      </w:r>
      <w:r>
        <w:rPr>
          <w:webHidden/>
        </w:rPr>
      </w:r>
      <w:r>
        <w:rPr>
          <w:webHidden/>
        </w:rPr>
        <w:fldChar w:fldCharType="separate"/>
      </w:r>
      <w:r w:rsidR="00E85892">
        <w:rPr>
          <w:webHidden/>
        </w:rPr>
        <w:t>15</w:t>
      </w:r>
      <w:r>
        <w:rPr>
          <w:webHidden/>
        </w:rPr>
        <w:fldChar w:fldCharType="end"/>
      </w:r>
    </w:p>
    <w:p w14:paraId="7E936160" w14:textId="33DE864D" w:rsidR="00031E29" w:rsidRDefault="00031E2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_Toc510380984 \h </w:instrText>
      </w:r>
      <w:r>
        <w:rPr>
          <w:webHidden/>
        </w:rPr>
      </w:r>
      <w:r>
        <w:rPr>
          <w:webHidden/>
        </w:rPr>
        <w:fldChar w:fldCharType="separate"/>
      </w:r>
      <w:r w:rsidR="00E85892">
        <w:rPr>
          <w:webHidden/>
        </w:rPr>
        <w:t>16</w:t>
      </w:r>
      <w:r>
        <w:rPr>
          <w:webHidden/>
        </w:rPr>
        <w:fldChar w:fldCharType="end"/>
      </w:r>
    </w:p>
    <w:p w14:paraId="770B9FD9" w14:textId="0B48ADCD" w:rsidR="00031E29" w:rsidRDefault="00031E2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545535">
        <w:rPr>
          <w:rFonts w:ascii="Courier New" w:hAnsi="Courier New" w:cs="Courier New"/>
        </w:rPr>
        <w:t>setup()</w:t>
      </w:r>
      <w:r>
        <w:t xml:space="preserve"> a spracovanie udalostí v </w:t>
      </w:r>
      <w:r w:rsidRPr="00545535">
        <w:rPr>
          <w:rFonts w:ascii="Courier New" w:hAnsi="Courier New" w:cs="Courier New"/>
        </w:rPr>
        <w:t>loop()</w:t>
      </w:r>
      <w:r>
        <w:t>.</w:t>
      </w:r>
      <w:r>
        <w:rPr>
          <w:webHidden/>
        </w:rPr>
        <w:tab/>
      </w:r>
      <w:r>
        <w:rPr>
          <w:webHidden/>
        </w:rPr>
        <w:fldChar w:fldCharType="begin"/>
      </w:r>
      <w:r>
        <w:rPr>
          <w:webHidden/>
        </w:rPr>
        <w:instrText xml:space="preserve"> PAGEREF _Toc510380985 \h </w:instrText>
      </w:r>
      <w:r>
        <w:rPr>
          <w:webHidden/>
        </w:rPr>
      </w:r>
      <w:r>
        <w:rPr>
          <w:webHidden/>
        </w:rPr>
        <w:fldChar w:fldCharType="separate"/>
      </w:r>
      <w:r w:rsidR="00E85892">
        <w:rPr>
          <w:webHidden/>
        </w:rPr>
        <w:t>18</w:t>
      </w:r>
      <w:r>
        <w:rPr>
          <w:webHidden/>
        </w:rPr>
        <w:fldChar w:fldCharType="end"/>
      </w:r>
    </w:p>
    <w:p w14:paraId="14005154" w14:textId="05AFCCC7" w:rsidR="00031E29" w:rsidRDefault="00031E2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_Toc510380986 \h </w:instrText>
      </w:r>
      <w:r>
        <w:rPr>
          <w:webHidden/>
        </w:rPr>
      </w:r>
      <w:r>
        <w:rPr>
          <w:webHidden/>
        </w:rPr>
        <w:fldChar w:fldCharType="separate"/>
      </w:r>
      <w:r w:rsidR="00E85892">
        <w:rPr>
          <w:webHidden/>
        </w:rPr>
        <w:t>19</w:t>
      </w:r>
      <w:r>
        <w:rPr>
          <w:webHidden/>
        </w:rPr>
        <w:fldChar w:fldCharType="end"/>
      </w:r>
    </w:p>
    <w:p w14:paraId="6B3CC2FA" w14:textId="3CB0633E" w:rsidR="00031E29" w:rsidRDefault="00031E2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_Toc510380987 \h </w:instrText>
      </w:r>
      <w:r>
        <w:rPr>
          <w:webHidden/>
        </w:rPr>
      </w:r>
      <w:r>
        <w:rPr>
          <w:webHidden/>
        </w:rPr>
        <w:fldChar w:fldCharType="separate"/>
      </w:r>
      <w:r w:rsidR="00E85892">
        <w:rPr>
          <w:webHidden/>
        </w:rPr>
        <w:t>21</w:t>
      </w:r>
      <w:r>
        <w:rPr>
          <w:webHidden/>
        </w:rPr>
        <w:fldChar w:fldCharType="end"/>
      </w:r>
    </w:p>
    <w:p w14:paraId="1510EB42" w14:textId="74E7F4ED" w:rsidR="00031E29" w:rsidRDefault="00031E2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_Toc510380988 \h </w:instrText>
      </w:r>
      <w:r>
        <w:rPr>
          <w:webHidden/>
        </w:rPr>
      </w:r>
      <w:r>
        <w:rPr>
          <w:webHidden/>
        </w:rPr>
        <w:fldChar w:fldCharType="separate"/>
      </w:r>
      <w:r w:rsidR="00E85892">
        <w:rPr>
          <w:webHidden/>
        </w:rPr>
        <w:t>22</w:t>
      </w:r>
      <w:r>
        <w:rPr>
          <w:webHidden/>
        </w:rPr>
        <w:fldChar w:fldCharType="end"/>
      </w:r>
    </w:p>
    <w:p w14:paraId="451DEEF6" w14:textId="40711350" w:rsidR="00031E29" w:rsidRDefault="00031E2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_Toc510380989 \h </w:instrText>
      </w:r>
      <w:r>
        <w:rPr>
          <w:webHidden/>
        </w:rPr>
      </w:r>
      <w:r>
        <w:rPr>
          <w:webHidden/>
        </w:rPr>
        <w:fldChar w:fldCharType="separate"/>
      </w:r>
      <w:r w:rsidR="00E85892">
        <w:rPr>
          <w:webHidden/>
        </w:rPr>
        <w:t>24</w:t>
      </w:r>
      <w:r>
        <w:rPr>
          <w:webHidden/>
        </w:rPr>
        <w:fldChar w:fldCharType="end"/>
      </w:r>
    </w:p>
    <w:p w14:paraId="28651EBF" w14:textId="62106361" w:rsidR="00031E29" w:rsidRDefault="00031E2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_Toc510380990 \h </w:instrText>
      </w:r>
      <w:r>
        <w:rPr>
          <w:webHidden/>
        </w:rPr>
      </w:r>
      <w:r>
        <w:rPr>
          <w:webHidden/>
        </w:rPr>
        <w:fldChar w:fldCharType="separate"/>
      </w:r>
      <w:r w:rsidR="00E85892">
        <w:rPr>
          <w:webHidden/>
        </w:rPr>
        <w:t>26</w:t>
      </w:r>
      <w:r>
        <w:rPr>
          <w:webHidden/>
        </w:rPr>
        <w:fldChar w:fldCharType="end"/>
      </w:r>
    </w:p>
    <w:p w14:paraId="4A5954E3" w14:textId="7ABD7685" w:rsidR="00031E29" w:rsidRDefault="00031E2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_Toc510380991 \h </w:instrText>
      </w:r>
      <w:r>
        <w:rPr>
          <w:webHidden/>
        </w:rPr>
      </w:r>
      <w:r>
        <w:rPr>
          <w:webHidden/>
        </w:rPr>
        <w:fldChar w:fldCharType="separate"/>
      </w:r>
      <w:r w:rsidR="00E85892">
        <w:rPr>
          <w:webHidden/>
        </w:rPr>
        <w:t>30</w:t>
      </w:r>
      <w:r>
        <w:rPr>
          <w:webHidden/>
        </w:rPr>
        <w:fldChar w:fldCharType="end"/>
      </w:r>
    </w:p>
    <w:p w14:paraId="601A5796" w14:textId="206DB189" w:rsidR="00031E29" w:rsidRDefault="00031E2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_Toc510380992 \h </w:instrText>
      </w:r>
      <w:r>
        <w:rPr>
          <w:webHidden/>
        </w:rPr>
      </w:r>
      <w:r>
        <w:rPr>
          <w:webHidden/>
        </w:rPr>
        <w:fldChar w:fldCharType="separate"/>
      </w:r>
      <w:r w:rsidR="00E85892">
        <w:rPr>
          <w:webHidden/>
        </w:rPr>
        <w:t>32</w:t>
      </w:r>
      <w:r>
        <w:rPr>
          <w:webHidden/>
        </w:rPr>
        <w:fldChar w:fldCharType="end"/>
      </w:r>
    </w:p>
    <w:p w14:paraId="6D9F0E80" w14:textId="65BA8A6D" w:rsidR="00031E29" w:rsidRDefault="00031E2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_Toc510380993 \h </w:instrText>
      </w:r>
      <w:r>
        <w:rPr>
          <w:webHidden/>
        </w:rPr>
      </w:r>
      <w:r>
        <w:rPr>
          <w:webHidden/>
        </w:rPr>
        <w:fldChar w:fldCharType="separate"/>
      </w:r>
      <w:r w:rsidR="00E85892">
        <w:rPr>
          <w:webHidden/>
        </w:rPr>
        <w:t>34</w:t>
      </w:r>
      <w:r>
        <w:rPr>
          <w:webHidden/>
        </w:rPr>
        <w:fldChar w:fldCharType="end"/>
      </w:r>
    </w:p>
    <w:p w14:paraId="09FC2BC1" w14:textId="5C1A6D08" w:rsidR="00031E29" w:rsidRDefault="00031E2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_Toc510380994 \h </w:instrText>
      </w:r>
      <w:r>
        <w:rPr>
          <w:webHidden/>
        </w:rPr>
      </w:r>
      <w:r>
        <w:rPr>
          <w:webHidden/>
        </w:rPr>
        <w:fldChar w:fldCharType="separate"/>
      </w:r>
      <w:r w:rsidR="00E85892">
        <w:rPr>
          <w:webHidden/>
        </w:rPr>
        <w:t>35</w:t>
      </w:r>
      <w:r>
        <w:rPr>
          <w:webHidden/>
        </w:rPr>
        <w:fldChar w:fldCharType="end"/>
      </w:r>
    </w:p>
    <w:p w14:paraId="2A274A48" w14:textId="2E609E3D" w:rsidR="00031E29" w:rsidRDefault="00031E2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_Toc510380995 \h </w:instrText>
      </w:r>
      <w:r>
        <w:rPr>
          <w:webHidden/>
        </w:rPr>
      </w:r>
      <w:r>
        <w:rPr>
          <w:webHidden/>
        </w:rPr>
        <w:fldChar w:fldCharType="separate"/>
      </w:r>
      <w:r w:rsidR="00E85892">
        <w:rPr>
          <w:webHidden/>
        </w:rPr>
        <w:t>38</w:t>
      </w:r>
      <w:r>
        <w:rPr>
          <w:webHidden/>
        </w:rPr>
        <w:fldChar w:fldCharType="end"/>
      </w:r>
    </w:p>
    <w:p w14:paraId="4059645A" w14:textId="51D9585E" w:rsidR="00031E29" w:rsidRDefault="00031E2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_Toc510380996 \h </w:instrText>
      </w:r>
      <w:r>
        <w:rPr>
          <w:webHidden/>
        </w:rPr>
      </w:r>
      <w:r>
        <w:rPr>
          <w:webHidden/>
        </w:rPr>
        <w:fldChar w:fldCharType="separate"/>
      </w:r>
      <w:r w:rsidR="00E85892">
        <w:rPr>
          <w:webHidden/>
        </w:rPr>
        <w:t>38</w:t>
      </w:r>
      <w:r>
        <w:rPr>
          <w:webHidden/>
        </w:rPr>
        <w:fldChar w:fldCharType="end"/>
      </w:r>
    </w:p>
    <w:p w14:paraId="406BB360" w14:textId="55A3601D" w:rsidR="00031E29" w:rsidRDefault="00031E2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_Toc510380997 \h </w:instrText>
      </w:r>
      <w:r>
        <w:rPr>
          <w:webHidden/>
        </w:rPr>
      </w:r>
      <w:r>
        <w:rPr>
          <w:webHidden/>
        </w:rPr>
        <w:fldChar w:fldCharType="separate"/>
      </w:r>
      <w:r w:rsidR="00E85892">
        <w:rPr>
          <w:webHidden/>
        </w:rPr>
        <w:t>40</w:t>
      </w:r>
      <w:r>
        <w:rPr>
          <w:webHidden/>
        </w:rPr>
        <w:fldChar w:fldCharType="end"/>
      </w:r>
    </w:p>
    <w:p w14:paraId="7ECD4C2D" w14:textId="7C7915AD" w:rsidR="00031E29" w:rsidRDefault="00031E2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_Toc510380998 \h </w:instrText>
      </w:r>
      <w:r>
        <w:rPr>
          <w:webHidden/>
        </w:rPr>
      </w:r>
      <w:r>
        <w:rPr>
          <w:webHidden/>
        </w:rPr>
        <w:fldChar w:fldCharType="separate"/>
      </w:r>
      <w:r w:rsidR="00E85892">
        <w:rPr>
          <w:webHidden/>
        </w:rPr>
        <w:t>41</w:t>
      </w:r>
      <w:r>
        <w:rPr>
          <w:webHidden/>
        </w:rPr>
        <w:fldChar w:fldCharType="end"/>
      </w:r>
    </w:p>
    <w:p w14:paraId="24F0668A" w14:textId="0A38575F" w:rsidR="00031E29" w:rsidRDefault="00031E29">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_Toc510380999 \h </w:instrText>
      </w:r>
      <w:r>
        <w:rPr>
          <w:webHidden/>
        </w:rPr>
      </w:r>
      <w:r>
        <w:rPr>
          <w:webHidden/>
        </w:rPr>
        <w:fldChar w:fldCharType="separate"/>
      </w:r>
      <w:r w:rsidR="00E85892">
        <w:rPr>
          <w:webHidden/>
        </w:rPr>
        <w:t>42</w:t>
      </w:r>
      <w:r>
        <w:rPr>
          <w:webHidden/>
        </w:rPr>
        <w:fldChar w:fldCharType="end"/>
      </w:r>
    </w:p>
    <w:p w14:paraId="359A9047" w14:textId="7894189C" w:rsidR="00031E29" w:rsidRDefault="00031E29">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_Toc510381000 \h </w:instrText>
      </w:r>
      <w:r>
        <w:rPr>
          <w:webHidden/>
        </w:rPr>
      </w:r>
      <w:r>
        <w:rPr>
          <w:webHidden/>
        </w:rPr>
        <w:fldChar w:fldCharType="separate"/>
      </w:r>
      <w:r w:rsidR="00E85892">
        <w:rPr>
          <w:webHidden/>
        </w:rPr>
        <w:t>43</w:t>
      </w:r>
      <w:r>
        <w:rPr>
          <w:webHidden/>
        </w:rPr>
        <w:fldChar w:fldCharType="end"/>
      </w:r>
    </w:p>
    <w:p w14:paraId="47172114" w14:textId="0861CF2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0380932"/>
      <w:r>
        <w:lastRenderedPageBreak/>
        <w:t>Zoznam tabuliek</w:t>
      </w:r>
      <w:bookmarkEnd w:id="19"/>
      <w:bookmarkEnd w:id="20"/>
    </w:p>
    <w:p w14:paraId="0CE725BB" w14:textId="7633CDC7" w:rsidR="00031E2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031E29">
        <w:t>Tab. 1</w:t>
      </w:r>
      <w:r w:rsidR="00031E29">
        <w:rPr>
          <w:rFonts w:asciiTheme="minorHAnsi" w:eastAsiaTheme="minorEastAsia" w:hAnsiTheme="minorHAnsi" w:cstheme="minorBidi"/>
          <w:sz w:val="22"/>
          <w:szCs w:val="22"/>
          <w:lang w:val="sk-SK" w:eastAsia="sk-SK"/>
        </w:rPr>
        <w:tab/>
      </w:r>
      <w:r w:rsidR="00031E29">
        <w:t>Porovnanie parametrov pre rôzne modely dosiek Arduino</w:t>
      </w:r>
      <w:r w:rsidR="00031E29">
        <w:rPr>
          <w:webHidden/>
        </w:rPr>
        <w:tab/>
      </w:r>
      <w:r w:rsidR="00031E29">
        <w:rPr>
          <w:webHidden/>
        </w:rPr>
        <w:fldChar w:fldCharType="begin"/>
      </w:r>
      <w:r w:rsidR="00031E29">
        <w:rPr>
          <w:webHidden/>
        </w:rPr>
        <w:instrText xml:space="preserve"> PAGEREF _Toc510381001 \h </w:instrText>
      </w:r>
      <w:r w:rsidR="00031E29">
        <w:rPr>
          <w:webHidden/>
        </w:rPr>
      </w:r>
      <w:r w:rsidR="00031E29">
        <w:rPr>
          <w:webHidden/>
        </w:rPr>
        <w:fldChar w:fldCharType="separate"/>
      </w:r>
      <w:r w:rsidR="00E85892">
        <w:rPr>
          <w:webHidden/>
        </w:rPr>
        <w:t>16</w:t>
      </w:r>
      <w:r w:rsidR="00031E29">
        <w:rPr>
          <w:webHidden/>
        </w:rPr>
        <w:fldChar w:fldCharType="end"/>
      </w:r>
    </w:p>
    <w:p w14:paraId="76DD71FA" w14:textId="666E7A36"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0380933"/>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60D5868C"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sidR="00DA7614">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0380934"/>
      <w:r>
        <w:lastRenderedPageBreak/>
        <w:t>Úvod</w:t>
      </w:r>
      <w:bookmarkEnd w:id="17"/>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24E1F6CB" w14:textId="77777777" w:rsidR="00B516F8" w:rsidRDefault="00B516F8" w:rsidP="00CB3095">
      <w:pPr>
        <w:pStyle w:val="Nadpis1"/>
      </w:pPr>
      <w:bookmarkStart w:id="25" w:name="_Ref509758086"/>
      <w:bookmarkStart w:id="26" w:name="_Toc102191183"/>
      <w:bookmarkStart w:id="27" w:name="_Ref101960788"/>
      <w:bookmarkStart w:id="28" w:name="_Ref101952784"/>
      <w:bookmarkStart w:id="29" w:name="_Toc224306945"/>
      <w:bookmarkStart w:id="30" w:name="_Toc510380935"/>
      <w:r>
        <w:lastRenderedPageBreak/>
        <w:t>Internet vecí</w:t>
      </w:r>
      <w:bookmarkEnd w:id="25"/>
      <w:bookmarkEnd w:id="30"/>
    </w:p>
    <w:p w14:paraId="4ED8DCED" w14:textId="77777777" w:rsidR="00D24649" w:rsidRDefault="006C01A6" w:rsidP="00D9327A">
      <w:pPr>
        <w:pStyle w:val="Prvzarkazkladnhotextu"/>
      </w:pPr>
      <w:commentRangeStart w:id="31"/>
      <w:r>
        <w:t xml:space="preserve">Pojem internetu vecí (IoT) pokrýva viac ako len koncept alebo technológiu. Je to </w:t>
      </w:r>
      <w:commentRangeEnd w:id="31"/>
      <w:r w:rsidR="00D24649">
        <w:rPr>
          <w:rStyle w:val="Odkaznakomentr"/>
        </w:rPr>
        <w:commentReference w:id="31"/>
      </w:r>
      <w:r>
        <w:t xml:space="preserve">nový prístup, ktorý ovplyvňuje vývoj aktuálnych technológií, aplikácií a vízií. </w:t>
      </w:r>
    </w:p>
    <w:p w14:paraId="0BC5949A" w14:textId="6B8077EF" w:rsidR="00B516F8" w:rsidRDefault="00723A3B" w:rsidP="00D9327A">
      <w:pPr>
        <w:pStyle w:val="Prvzarkazkladnhotextu"/>
      </w:pPr>
      <w:r>
        <w:t xml:space="preserve">Kvôli </w:t>
      </w:r>
      <w:commentRangeStart w:id="32"/>
      <w:commentRangeStart w:id="33"/>
      <w:r>
        <w:t>rozsiahlosti</w:t>
      </w:r>
      <w:r w:rsidR="003C79F7">
        <w:t xml:space="preserve"> oblasti IoT</w:t>
      </w:r>
      <w:r>
        <w:t xml:space="preserve"> </w:t>
      </w:r>
      <w:commentRangeEnd w:id="32"/>
      <w:r w:rsidR="00D24649">
        <w:rPr>
          <w:rStyle w:val="Odkaznakomentr"/>
        </w:rPr>
        <w:commentReference w:id="32"/>
      </w:r>
      <w:commentRangeEnd w:id="33"/>
      <w:r w:rsidR="003C79F7">
        <w:rPr>
          <w:rStyle w:val="Odkaznakomentr"/>
        </w:rPr>
        <w:commentReference w:id="33"/>
      </w:r>
      <w:r>
        <w:t>e</w:t>
      </w:r>
      <w:r w:rsidR="006C01A6">
        <w:t>šte nemáme presnú definíciu.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E85892">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7BC0B2AA" w:rsidR="00AC099C" w:rsidRDefault="00AC099C" w:rsidP="00FE0A9C">
      <w:pPr>
        <w:pStyle w:val="ObrazokPopis"/>
      </w:pPr>
      <w:bookmarkStart w:id="34" w:name="_Toc510380981"/>
      <w:r>
        <w:t>Obr. </w:t>
      </w:r>
      <w:fldSimple w:instr=" SEQ Obr. \* ARABIC ">
        <w:r w:rsidR="00E85892">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E85892">
            <w:rPr>
              <w:noProof/>
            </w:rPr>
            <w:t xml:space="preserve"> [2]</w:t>
          </w:r>
          <w:r w:rsidR="0040744A">
            <w:fldChar w:fldCharType="end"/>
          </w:r>
        </w:sdtContent>
      </w:sdt>
      <w:bookmarkEnd w:id="34"/>
    </w:p>
    <w:p w14:paraId="74171A25" w14:textId="33D0FDE1" w:rsidR="00D24649" w:rsidRDefault="004D1804" w:rsidP="00717D37">
      <w:commentRangeStart w:id="35"/>
      <w:commentRangeStart w:id="36"/>
      <w:commentRangeStart w:id="37"/>
      <w:r>
        <w:t>P</w:t>
      </w:r>
      <w:r w:rsidR="003C79F7">
        <w:t xml:space="preserve">ri popise </w:t>
      </w:r>
      <w:r>
        <w:t xml:space="preserve">schémy </w:t>
      </w:r>
      <w:r w:rsidR="003C79F7">
        <w:t xml:space="preserve">je vhodné začať senzormi a následne pokračovať v smere toku </w:t>
      </w:r>
      <w:r>
        <w:t>dát</w:t>
      </w:r>
      <w:commentRangeEnd w:id="35"/>
      <w:r w:rsidR="00D24649">
        <w:rPr>
          <w:rStyle w:val="Odkaznakomentr"/>
        </w:rPr>
        <w:commentReference w:id="35"/>
      </w:r>
      <w:commentRangeEnd w:id="36"/>
      <w:r w:rsidR="003C79F7">
        <w:rPr>
          <w:rStyle w:val="Odkaznakomentr"/>
        </w:rPr>
        <w:commentReference w:id="36"/>
      </w:r>
      <w:commentRangeEnd w:id="37"/>
      <w:r w:rsidR="003C79F7">
        <w:rPr>
          <w:rStyle w:val="Odkaznakomentr"/>
        </w:rPr>
        <w:commentReference w:id="37"/>
      </w:r>
      <w:r>
        <w: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w:t>
      </w:r>
      <w:commentRangeStart w:id="38"/>
      <w:commentRangeStart w:id="39"/>
      <w:r>
        <w:t>môže</w:t>
      </w:r>
      <w:r w:rsidR="003C79F7">
        <w:t xml:space="preserve"> mikrokontrolér</w:t>
      </w:r>
      <w:r>
        <w:t xml:space="preserve"> </w:t>
      </w:r>
      <w:commentRangeEnd w:id="38"/>
      <w:r w:rsidR="00D24649">
        <w:rPr>
          <w:rStyle w:val="Odkaznakomentr"/>
        </w:rPr>
        <w:commentReference w:id="38"/>
      </w:r>
      <w:commentRangeEnd w:id="39"/>
      <w:r w:rsidR="003C79F7">
        <w:rPr>
          <w:rStyle w:val="Odkaznakomentr"/>
        </w:rPr>
        <w:commentReference w:id="39"/>
      </w:r>
      <w:r>
        <w:t xml:space="preserve">vykonávať akcie a ihneď ovplyvňovať fyzický svet. </w:t>
      </w:r>
    </w:p>
    <w:p w14:paraId="1B050F11" w14:textId="77777777" w:rsidR="003C79F7" w:rsidRDefault="004D1804" w:rsidP="003C79F7">
      <w:r>
        <w:t xml:space="preserve">Po lokálnom spracovaní sa dáta uložia na lokálne úložisko </w:t>
      </w:r>
      <w:commentRangeStart w:id="40"/>
      <w:commentRangeStart w:id="41"/>
      <w:r w:rsidR="003C79F7">
        <w:t>s účelom ich budúcej</w:t>
      </w:r>
      <w:r>
        <w:t xml:space="preserve"> </w:t>
      </w:r>
      <w:commentRangeEnd w:id="40"/>
      <w:r w:rsidR="00D24649">
        <w:rPr>
          <w:rStyle w:val="Odkaznakomentr"/>
        </w:rPr>
        <w:commentReference w:id="40"/>
      </w:r>
      <w:commentRangeEnd w:id="41"/>
      <w:r w:rsidR="003C79F7">
        <w:rPr>
          <w:rStyle w:val="Odkaznakomentr"/>
        </w:rPr>
        <w:commentReference w:id="41"/>
      </w:r>
      <w:r>
        <w:t>analýzy. Keďže hovoríme o internete vecí, tak je na miest</w:t>
      </w:r>
      <w:r w:rsidR="001A73A3">
        <w:t>e</w:t>
      </w:r>
      <w:r>
        <w:t xml:space="preserve"> </w:t>
      </w:r>
      <w:r w:rsidR="001A73A3">
        <w:t xml:space="preserve">uvažovať </w:t>
      </w:r>
      <w:r>
        <w:t xml:space="preserve">o online zdieľaní </w:t>
      </w:r>
      <w:r>
        <w:lastRenderedPageBreak/>
        <w:t>dát s ostatnými zariadeniami pomocou počítačovej siete.</w:t>
      </w:r>
      <w:r w:rsidR="00717D37">
        <w:t xml:space="preserve"> IoT server je zariadenie na sieti, ktoré prijíma dáta zo všetkých senzorov a vykonáva cloud spracovanie. Pozícia cloud spracovania je veľmi podobná lokálnemu spracovaniu. Hlavným rozdielom je množstvo spracovávaných dát. Kým pre lokálne spracovanie máme </w:t>
      </w:r>
      <w:r w:rsidR="000C11C6">
        <w:t xml:space="preserve">k dispozícii </w:t>
      </w:r>
      <w:r w:rsidR="00717D37">
        <w:t>nízke výkonnostné prostriedky</w:t>
      </w:r>
      <w:r w:rsidR="006C3946">
        <w:t>,</w:t>
      </w:r>
      <w:r w:rsidR="00717D37">
        <w:t xml:space="preserve"> pri cloud spracovaní </w:t>
      </w:r>
      <w:r w:rsidR="000C11C6">
        <w:t xml:space="preserve">ide o </w:t>
      </w:r>
      <w:r w:rsidR="00717D37">
        <w:t>gigabajt</w:t>
      </w:r>
      <w:r w:rsidR="006C3946">
        <w:t xml:space="preserve">y pamäte s výkonnými procesormi. Tie </w:t>
      </w:r>
      <w:r w:rsidR="00717D37">
        <w:t>nám umožňujú vykonávať náročné spracovania prijatých dát. Všetky spracované dáta sa následne ukladajú na cloud úložisk</w:t>
      </w:r>
      <w:r w:rsidR="000C11C6">
        <w:t>o</w:t>
      </w:r>
      <w:r w:rsidR="00717D37">
        <w:t xml:space="preserve">. </w:t>
      </w:r>
    </w:p>
    <w:p w14:paraId="41D9F4FA" w14:textId="1F690582" w:rsidR="00AC099C" w:rsidRDefault="002F1CE9" w:rsidP="003C79F7">
      <w:r>
        <w:t>Opísaná</w:t>
      </w:r>
      <w:commentRangeStart w:id="42"/>
      <w:commentRangeStart w:id="43"/>
      <w:r w:rsidR="002C1B1A">
        <w:t xml:space="preserve"> </w:t>
      </w:r>
      <w:commentRangeEnd w:id="42"/>
      <w:r w:rsidR="000C11C6">
        <w:rPr>
          <w:rStyle w:val="Odkaznakomentr"/>
        </w:rPr>
        <w:commentReference w:id="42"/>
      </w:r>
      <w:commentRangeEnd w:id="43"/>
      <w:r w:rsidR="003C79F7">
        <w:rPr>
          <w:rStyle w:val="Odkaznakomentr"/>
        </w:rPr>
        <w:commentReference w:id="43"/>
      </w:r>
      <w:r w:rsidR="002C1B1A">
        <w:t>s</w:t>
      </w:r>
      <w:r w:rsidR="00717D37">
        <w:t xml:space="preserve">chéma </w:t>
      </w:r>
      <w:commentRangeStart w:id="44"/>
      <w:r w:rsidR="00717D37">
        <w:t>predstavuje</w:t>
      </w:r>
      <w:r w:rsidR="002C1B1A">
        <w:t xml:space="preserve"> </w:t>
      </w:r>
      <w:r w:rsidR="00717D37">
        <w:t>potenciál</w:t>
      </w:r>
      <w:r w:rsidR="002C1B1A">
        <w:t>, ktorý IoT poskytuje</w:t>
      </w:r>
      <w:commentRangeEnd w:id="44"/>
      <w:r w:rsidR="000C11C6">
        <w:rPr>
          <w:rStyle w:val="Odkaznakomentr"/>
        </w:rPr>
        <w:commentReference w:id="44"/>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45" w:name="_Toc510380936"/>
      <w:r>
        <w:t>Hardvér</w:t>
      </w:r>
      <w:bookmarkEnd w:id="45"/>
      <w:r>
        <w:t xml:space="preserve"> </w:t>
      </w:r>
    </w:p>
    <w:p w14:paraId="1E71812C" w14:textId="77777777" w:rsidR="00A35D08" w:rsidRDefault="00392C6A" w:rsidP="00D9327A">
      <w:pPr>
        <w:pStyle w:val="Prvzarkazkladnhotextu"/>
      </w:pPr>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Menovite to sú R</w:t>
      </w:r>
      <w:r w:rsidR="00A35D08">
        <w:t xml:space="preserve">AM, ROM a </w:t>
      </w:r>
      <w:r w:rsidR="00AE762B">
        <w:t xml:space="preserve">CPU. </w:t>
      </w:r>
    </w:p>
    <w:p w14:paraId="43C1C301" w14:textId="03752D56" w:rsidR="004645E5" w:rsidRDefault="00AE762B" w:rsidP="00D9327A">
      <w:pPr>
        <w:pStyle w:val="Prvzarkazkladnhotextu"/>
      </w:pPr>
      <w:r>
        <w:t xml:space="preserve">Avšak 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5D83076A" w:rsidR="00B516F8" w:rsidRDefault="00392C6A" w:rsidP="00D9327A">
      <w:pPr>
        <w:pStyle w:val="Prvzarkazkladnhotextu"/>
      </w:pPr>
      <w:commentRangeStart w:id="46"/>
      <w:r w:rsidRPr="004645E5">
        <w:rPr>
          <w:b/>
        </w:rPr>
        <w:t>Senzory</w:t>
      </w:r>
      <w:r>
        <w:t xml:space="preserve"> </w:t>
      </w:r>
      <w:commentRangeEnd w:id="46"/>
      <w:r w:rsidR="006E0F93">
        <w:rPr>
          <w:rStyle w:val="Odkaznakomentr"/>
        </w:rPr>
        <w:commentReference w:id="46"/>
      </w:r>
      <w:r>
        <w:t xml:space="preserve">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2A6C580A" w:rsidR="004645E5" w:rsidRDefault="004645E5" w:rsidP="00D9327A">
      <w:pPr>
        <w:pStyle w:val="Prvzarkazkladnhotextu"/>
      </w:pPr>
      <w:commentRangeStart w:id="47"/>
      <w:r w:rsidRPr="004645E5">
        <w:rPr>
          <w:b/>
        </w:rPr>
        <w:t>Aktuátory</w:t>
      </w:r>
      <w:r>
        <w:t xml:space="preserve"> </w:t>
      </w:r>
      <w:commentRangeEnd w:id="47"/>
      <w:r w:rsidR="006E0F93">
        <w:rPr>
          <w:rStyle w:val="Odkaznakomentr"/>
        </w:rPr>
        <w:commentReference w:id="47"/>
      </w:r>
      <w:r>
        <w:t xml:space="preserve">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48" w:name="_Toc510380937"/>
      <w:r>
        <w:lastRenderedPageBreak/>
        <w:t>Soft</w:t>
      </w:r>
      <w:r w:rsidR="00172F0F">
        <w:t>vér</w:t>
      </w:r>
      <w:bookmarkEnd w:id="48"/>
    </w:p>
    <w:p w14:paraId="676F1C77" w14:textId="55049EF0" w:rsidR="007C207C" w:rsidRDefault="00172F0F" w:rsidP="00D9327A">
      <w:pPr>
        <w:pStyle w:val="Prvzarkazkladnhotextu"/>
      </w:pPr>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mikrokontroléra. </w:t>
      </w:r>
      <w:r w:rsidR="00F80D57">
        <w:t>Pomocou neho</w:t>
      </w:r>
      <w:r w:rsidR="001A6BCB">
        <w:t xml:space="preserve"> mikrokontrolér číta hodnoty vstupných pinov (zo senzorov) a riadi výstupné piny (k a</w:t>
      </w:r>
      <w:r w:rsidR="00ED73A3">
        <w:t>kt</w:t>
      </w:r>
      <w:r w:rsidR="00E74804">
        <w:t>u</w:t>
      </w:r>
      <w:r w:rsidR="001A6BCB">
        <w:t>átorom).</w:t>
      </w:r>
      <w:r w:rsidR="007C207C">
        <w:t xml:space="preserve"> Najčastejším programovacím jazykom pre mikrokontroléry je upravená verzia jazyka C.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7C207C">
        <w:t xml:space="preserve">. </w:t>
      </w:r>
    </w:p>
    <w:p w14:paraId="2CA3F3B9" w14:textId="6914BF55" w:rsidR="007C207C" w:rsidRDefault="007C207C" w:rsidP="00D9327A">
      <w:pPr>
        <w:pStyle w:val="Prvzarkazkladnhotextu"/>
      </w:pPr>
      <w:r>
        <w:t xml:space="preserve">Okrem samotných programov pre mikrokontrolér je dôležitý aj podporný softvér. Podporný softvér slúži programátorom na uľahčenie vývoja. </w:t>
      </w:r>
      <w:r w:rsidR="00E74804">
        <w:t>Základom je kompilátor, pomocou</w:t>
      </w:r>
      <w:r w:rsidR="0099777E">
        <w:t xml:space="preserve"> ktorého vieme previesť program. Integrované vývojové prost</w:t>
      </w:r>
      <w:r w:rsidR="00015286">
        <w:t>redia tiež radíme medzi podporné</w:t>
      </w:r>
      <w:r w:rsidR="0099777E">
        <w:t xml:space="preserve"> softvér</w:t>
      </w:r>
      <w:r w:rsidR="00015286">
        <w:t>y</w:t>
      </w:r>
      <w:r w:rsidR="0099777E">
        <w:t>. Jeho hlavnou úlohou je odbremen</w:t>
      </w:r>
      <w:r w:rsidR="00015286">
        <w:t>iť programátorov od opakovaných</w:t>
      </w:r>
      <w:r w:rsidR="0099777E">
        <w:t xml:space="preserve"> krokov a poskytnúť jednoduchú konfiguráciu bez väčšej potreby znalosti celého systému. Integrované vývojové prostredia taktiež veľmi prispievajú k rýchlejšiemu prototypovaniu nových nápadov.</w:t>
      </w:r>
    </w:p>
    <w:p w14:paraId="6023EE08" w14:textId="77777777" w:rsidR="00B516F8" w:rsidRDefault="007C207C" w:rsidP="007C207C">
      <w:pPr>
        <w:pStyle w:val="Nadpis2"/>
      </w:pPr>
      <w:r>
        <w:t xml:space="preserve"> </w:t>
      </w:r>
      <w:bookmarkStart w:id="49" w:name="_Toc510380938"/>
      <w:r w:rsidR="00B516F8">
        <w:t>Mikrokontrolér v porovnaní so single-board počítačom</w:t>
      </w:r>
      <w:bookmarkEnd w:id="49"/>
    </w:p>
    <w:p w14:paraId="76C25CD0" w14:textId="6E574B9E" w:rsidR="00015286" w:rsidRDefault="000F4B07" w:rsidP="00D9327A">
      <w:pPr>
        <w:pStyle w:val="Prvzarkazkladnhotextu"/>
      </w:pPr>
      <w:r>
        <w:t xml:space="preserve">Hlavnou návrhovou črtou mikrokontroléra je komunikácia so senzormi, aktuátormi 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77777777" w:rsidR="00015286" w:rsidRDefault="00614037" w:rsidP="00D9327A">
      <w:pPr>
        <w:pStyle w:val="Prvzarkazkladnhotextu"/>
      </w:pPr>
      <w:r>
        <w:t>Pri single-board počítačoch je hlavnou črtou vyšší výpočtový výkon za nízku cenu. Výkon na týchto počítačoch sa pohybuje okolo 1</w:t>
      </w:r>
      <w:r w:rsidR="00015286">
        <w:t xml:space="preserve"> </w:t>
      </w:r>
      <w:r>
        <w:t>GB RAM s ARM 1,2</w:t>
      </w:r>
      <w:r w:rsidR="00015286">
        <w:t xml:space="preserve"> </w:t>
      </w:r>
      <w:r>
        <w:t>Ghz procesorom. Tieto parametre nám už dovoľujú spustiť na proces</w:t>
      </w:r>
      <w:r w:rsidR="003C3F53">
        <w:t xml:space="preserve">ore odľahčený operačný systém. </w:t>
      </w:r>
    </w:p>
    <w:p w14:paraId="5D6FA5A9" w14:textId="6D6E10BA" w:rsidR="0099777E" w:rsidRDefault="003C3F53" w:rsidP="00D9327A">
      <w:pPr>
        <w:pStyle w:val="Prvzarkazkladnhotextu"/>
      </w:pPr>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Single-board počítače často poskytujú rôzne mikrokontroléry implementujúce komunikačné protokoly používané v elektronike (napr. I2C). </w:t>
      </w:r>
      <w:r w:rsidR="00015286">
        <w:t>Vďaka nim</w:t>
      </w:r>
      <w:r w:rsidR="00614037">
        <w:t xml:space="preserve">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50" w:name="_Toc510380939"/>
      <w:r>
        <w:lastRenderedPageBreak/>
        <w:t>Platforma</w:t>
      </w:r>
      <w:r w:rsidR="00CB3095" w:rsidRPr="00CB3095">
        <w:t xml:space="preserve"> Arduino</w:t>
      </w:r>
      <w:bookmarkEnd w:id="50"/>
    </w:p>
    <w:p w14:paraId="7FD6FFD1" w14:textId="21E1C0FC" w:rsidR="001F2DBB" w:rsidRDefault="001F2DBB" w:rsidP="00D9327A">
      <w:pPr>
        <w:pStyle w:val="Prvzarkazkladnhotextu"/>
      </w:pPr>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77777777" w:rsidR="00FE652F" w:rsidRDefault="001F2DBB" w:rsidP="00D9327A">
      <w:pPr>
        <w:pStyle w:val="Prvzarkazkladnhotextu"/>
      </w:pPr>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FE652F">
        <w:t>komukoľvek</w:t>
      </w:r>
      <w:r w:rsidR="00CD4F08">
        <w:t xml:space="preserve">. </w:t>
      </w:r>
    </w:p>
    <w:p w14:paraId="7620EF95" w14:textId="4A803838" w:rsidR="00783448" w:rsidRDefault="00CD4F08" w:rsidP="00D9327A">
      <w:pPr>
        <w:pStyle w:val="Prvzarkazkladnhotextu"/>
      </w:pPr>
      <w:r>
        <w:t xml:space="preserve">Dosky Arduino </w:t>
      </w:r>
      <w:r w:rsidR="00DD7BBF">
        <w:t>sú špecifické vyvedenými pinmi na ich okraji</w:t>
      </w:r>
      <w:r w:rsidR="00FE652F">
        <w:t xml:space="preserve">, ktoré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commentRangeStart w:id="51"/>
      <w:commentRangeStart w:id="52"/>
      <w:r w:rsidR="00DD7BBF">
        <w:t>hield</w:t>
      </w:r>
      <w:commentRangeEnd w:id="51"/>
      <w:r w:rsidR="00FE652F">
        <w:rPr>
          <w:rStyle w:val="Odkaznakomentr"/>
        </w:rPr>
        <w:commentReference w:id="51"/>
      </w:r>
      <w:commentRangeEnd w:id="52"/>
      <w:r w:rsidR="003C79F7">
        <w:rPr>
          <w:rStyle w:val="Odkaznakomentr"/>
        </w:rPr>
        <w:commentReference w:id="52"/>
      </w:r>
      <w:r w:rsidR="00DD7BBF">
        <w:t>.</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DAE339E" w:rsidR="00614D74" w:rsidRDefault="00614D74" w:rsidP="00FE0A9C">
      <w:pPr>
        <w:pStyle w:val="ObrazokPopis"/>
      </w:pPr>
      <w:bookmarkStart w:id="53" w:name="_Toc510380982"/>
      <w:r>
        <w:t>Obr. </w:t>
      </w:r>
      <w:fldSimple w:instr=" SEQ Obr. \* ARABIC ">
        <w:r w:rsidR="00E85892">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E85892">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E85892">
            <w:rPr>
              <w:noProof/>
            </w:rPr>
            <w:t xml:space="preserve"> [4]</w:t>
          </w:r>
          <w:r w:rsidR="004A0CBA">
            <w:fldChar w:fldCharType="end"/>
          </w:r>
        </w:sdtContent>
      </w:sdt>
      <w:bookmarkEnd w:id="53"/>
    </w:p>
    <w:p w14:paraId="3FE60F7D" w14:textId="77777777" w:rsidR="007031BB" w:rsidRDefault="007031BB" w:rsidP="00783448"/>
    <w:p w14:paraId="74C0E800" w14:textId="26C71E6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4648E2BD" w:rsidR="00614D74" w:rsidRDefault="00614D74" w:rsidP="00FE0A9C">
      <w:pPr>
        <w:pStyle w:val="ObrazokPopis"/>
      </w:pPr>
      <w:bookmarkStart w:id="54" w:name="_Toc510380983"/>
      <w:r>
        <w:t>Obr. </w:t>
      </w:r>
      <w:fldSimple w:instr=" SEQ Obr. \* ARABIC ">
        <w:r w:rsidR="00E85892">
          <w:rPr>
            <w:noProof/>
          </w:rPr>
          <w:t>3</w:t>
        </w:r>
      </w:fldSimple>
      <w:r>
        <w:tab/>
        <w:t>Arduino IDE</w:t>
      </w:r>
      <w:r w:rsidR="004A0CBA">
        <w:t xml:space="preserve"> s vyznačením kompilácie a spustenie.</w:t>
      </w:r>
      <w:bookmarkEnd w:id="54"/>
    </w:p>
    <w:p w14:paraId="0F02E8C2" w14:textId="77777777" w:rsidR="00CB3095" w:rsidRDefault="00CB3095" w:rsidP="00CB3095">
      <w:pPr>
        <w:pStyle w:val="Nadpis2"/>
      </w:pPr>
      <w:bookmarkStart w:id="55" w:name="_Toc510380940"/>
      <w:r>
        <w:t xml:space="preserve">Parametre </w:t>
      </w:r>
      <w:r w:rsidR="00C31CEB">
        <w:t>mikrokontroléra</w:t>
      </w:r>
      <w:bookmarkEnd w:id="55"/>
    </w:p>
    <w:p w14:paraId="02E23A67" w14:textId="77777777" w:rsidR="00D06E6C" w:rsidRDefault="00A310DD" w:rsidP="00D9327A">
      <w:pPr>
        <w:pStyle w:val="Prvzarkazkladnhotextu"/>
      </w:pPr>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D9327A">
      <w:pPr>
        <w:pStyle w:val="Prvzarkazkladnhotextu"/>
      </w:pPr>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0D41D22" w:rsidR="00AE5F3D" w:rsidRDefault="00AE5F3D" w:rsidP="00FE0A9C">
      <w:pPr>
        <w:pStyle w:val="ZPCaption"/>
        <w:rPr>
          <w:highlight w:val="yellow"/>
        </w:rPr>
      </w:pPr>
      <w:bookmarkStart w:id="56" w:name="_Toc510381001"/>
      <w:commentRangeStart w:id="57"/>
      <w:commentRangeStart w:id="58"/>
      <w:r>
        <w:lastRenderedPageBreak/>
        <w:t>Tab</w:t>
      </w:r>
      <w:commentRangeEnd w:id="57"/>
      <w:r w:rsidR="00EE11DB">
        <w:rPr>
          <w:rStyle w:val="Odkaznakomentr"/>
          <w:b w:val="0"/>
          <w:bCs w:val="0"/>
        </w:rPr>
        <w:commentReference w:id="57"/>
      </w:r>
      <w:commentRangeEnd w:id="58"/>
      <w:r w:rsidR="003C79F7">
        <w:rPr>
          <w:rStyle w:val="Odkaznakomentr"/>
          <w:b w:val="0"/>
          <w:bCs w:val="0"/>
        </w:rPr>
        <w:commentReference w:id="58"/>
      </w:r>
      <w:r>
        <w:t>. </w:t>
      </w:r>
      <w:fldSimple w:instr=" SEQ Tab. \* ARABIC ">
        <w:r w:rsidR="00E85892">
          <w:rPr>
            <w:noProof/>
          </w:rPr>
          <w:t>1</w:t>
        </w:r>
      </w:fldSimple>
      <w:r>
        <w:tab/>
      </w:r>
      <w:r w:rsidR="00915B2D">
        <w:t>Porovnanie parametrov pre rôzne modely dosiek Arduino</w:t>
      </w:r>
      <w:bookmarkEnd w:id="56"/>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59" w:name="_Toc510380941"/>
      <w:r>
        <w:t>Programovanie pre mikrokontrolér</w:t>
      </w:r>
      <w:r w:rsidR="009642B9">
        <w:t>y</w:t>
      </w:r>
      <w:bookmarkEnd w:id="59"/>
    </w:p>
    <w:p w14:paraId="06C235C9" w14:textId="7703F56F" w:rsidR="007E0FD9" w:rsidRDefault="00AA3037" w:rsidP="00D9327A">
      <w:pPr>
        <w:pStyle w:val="Prvzarkazkladnhotextu"/>
      </w:pPr>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D9327A">
      <w:pPr>
        <w:pStyle w:val="Prvzarkazkladnhotextu"/>
      </w:pPr>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5AD3AF93" w:rsidR="002D7C5D" w:rsidRPr="002D7C5D" w:rsidRDefault="002D7C5D" w:rsidP="00FE0A9C">
      <w:pPr>
        <w:pStyle w:val="ObrazokPopis"/>
      </w:pPr>
      <w:bookmarkStart w:id="60" w:name="_Toc510380984"/>
      <w:r>
        <w:t>Obr. </w:t>
      </w:r>
      <w:fldSimple w:instr=" SEQ Obr. \* ARABIC ">
        <w:r w:rsidR="00E85892">
          <w:rPr>
            <w:noProof/>
          </w:rPr>
          <w:t>4</w:t>
        </w:r>
      </w:fldSimple>
      <w:r>
        <w:tab/>
        <w:t>Rozdelenie zdrojového kódu Arduino príkladového programu</w:t>
      </w:r>
      <w:bookmarkEnd w:id="60"/>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A6B0A">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A6B0A">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A6B0A">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61" w:name="_Ref507961170"/>
      <w:bookmarkStart w:id="62" w:name="_Toc510380942"/>
      <w:r>
        <w:t>Existujúce riešenia pre platformu Arduino</w:t>
      </w:r>
      <w:bookmarkEnd w:id="61"/>
      <w:bookmarkEnd w:id="62"/>
    </w:p>
    <w:p w14:paraId="0F6639A5" w14:textId="2F11505A" w:rsidR="001B1517" w:rsidRDefault="00291AD8" w:rsidP="00D9327A">
      <w:pPr>
        <w:pStyle w:val="Prvzarkazkladnhotextu"/>
      </w:pPr>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D9327A">
      <w:pPr>
        <w:pStyle w:val="Prvzarkazkladnhotextu"/>
      </w:pPr>
      <w:commentRangeStart w:id="63"/>
      <w:r w:rsidRPr="001B1517">
        <w:rPr>
          <w:b/>
        </w:rPr>
        <w:t>Online</w:t>
      </w:r>
      <w:r>
        <w:t xml:space="preserve"> </w:t>
      </w:r>
      <w:commentRangeEnd w:id="63"/>
      <w:r w:rsidR="007E0FD9">
        <w:rPr>
          <w:rStyle w:val="Odkaznakomentr"/>
        </w:rPr>
        <w:commentReference w:id="63"/>
      </w:r>
      <w:r>
        <w:t xml:space="preserve">sú riešenia, </w:t>
      </w:r>
      <w:r w:rsidR="007031BB">
        <w:t>v ktorých je do zariadenia nainštalovaný zavádzač</w:t>
      </w:r>
      <w:r w:rsidR="007E0FD9">
        <w:rPr>
          <w:rStyle w:val="Odkaznakomentr"/>
        </w:rPr>
        <w:commentReference w:id="64"/>
      </w:r>
      <w:r w:rsidR="003C79F7">
        <w:rPr>
          <w:rStyle w:val="Odkaznakomentr"/>
        </w:rPr>
        <w:commentReference w:id="65"/>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D9327A">
      <w:pPr>
        <w:pStyle w:val="Prvzarkazkladnhotextu"/>
      </w:pPr>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66" w:name="_Toc510380943"/>
      <w:r>
        <w:t>Arduino EventManager</w:t>
      </w:r>
      <w:bookmarkEnd w:id="66"/>
    </w:p>
    <w:p w14:paraId="59699B3A" w14:textId="606CB624" w:rsidR="00CB3095" w:rsidRDefault="007A4E3D" w:rsidP="00D9327A">
      <w:pPr>
        <w:pStyle w:val="Prvzarkazkladnhotextu"/>
      </w:pPr>
      <w:r>
        <w:t xml:space="preserve">Knižnica Arduino </w:t>
      </w:r>
      <w:commentRangeStart w:id="67"/>
      <w:commentRangeStart w:id="68"/>
      <w:r>
        <w:t>EventManager</w:t>
      </w:r>
      <w:commentRangeEnd w:id="67"/>
      <w:r w:rsidR="007E0FD9">
        <w:rPr>
          <w:rStyle w:val="Odkaznakomentr"/>
        </w:rPr>
        <w:commentReference w:id="67"/>
      </w:r>
      <w:commentRangeEnd w:id="68"/>
      <w:sdt>
        <w:sdtPr>
          <w:id w:val="-275025574"/>
          <w:citation/>
        </w:sdtPr>
        <w:sdtContent>
          <w:r w:rsidR="007031BB">
            <w:fldChar w:fldCharType="begin"/>
          </w:r>
          <w:r w:rsidR="007031BB">
            <w:instrText xml:space="preserve"> CITATION Mik16 \l 1051 </w:instrText>
          </w:r>
          <w:r w:rsidR="007031BB">
            <w:fldChar w:fldCharType="separate"/>
          </w:r>
          <w:r w:rsidR="00E85892">
            <w:rPr>
              <w:noProof/>
            </w:rPr>
            <w:t xml:space="preserve"> [5]</w:t>
          </w:r>
          <w:r w:rsidR="007031BB">
            <w:fldChar w:fldCharType="end"/>
          </w:r>
        </w:sdtContent>
      </w:sdt>
      <w:r w:rsidR="007031BB">
        <w:rPr>
          <w:rStyle w:val="Odkaznakomentr"/>
        </w:rPr>
        <w:commentReference w:id="68"/>
      </w:r>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commentRangeStart w:id="69"/>
      <w:commentRangeStart w:id="70"/>
      <w:r>
        <w:t>callback</w:t>
      </w:r>
      <w:commentRangeEnd w:id="69"/>
      <w:r w:rsidR="007E0FD9">
        <w:rPr>
          <w:rStyle w:val="Odkaznakomentr"/>
        </w:rPr>
        <w:commentReference w:id="69"/>
      </w:r>
      <w:commentRangeEnd w:id="70"/>
      <w:r w:rsidR="007031BB">
        <w:rPr>
          <w:rStyle w:val="Odkaznakomentr"/>
        </w:rPr>
        <w:commentReference w:id="70"/>
      </w:r>
      <w:r>
        <w:t xml:space="preserve">) a </w:t>
      </w:r>
      <w:r>
        <w:lastRenderedPageBreak/>
        <w:t xml:space="preserve">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33BB6C48" w:rsidR="00FE0A9C" w:rsidRPr="002D7C5D" w:rsidRDefault="00FE0A9C" w:rsidP="00FE0A9C">
      <w:pPr>
        <w:pStyle w:val="ObrazokPopis"/>
      </w:pPr>
      <w:bookmarkStart w:id="71" w:name="_Toc510380985"/>
      <w:r>
        <w:t>Obr. </w:t>
      </w:r>
      <w:fldSimple w:instr=" SEQ Obr. \* ARABIC ">
        <w:r w:rsidR="00E85892">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71"/>
    </w:p>
    <w:p w14:paraId="4374F2EF" w14:textId="4B233DF9" w:rsidR="00CB3095" w:rsidRDefault="00CB3095" w:rsidP="00CB3095">
      <w:pPr>
        <w:pStyle w:val="Nadpis3"/>
      </w:pPr>
      <w:bookmarkStart w:id="72" w:name="_Toc510380944"/>
      <w:r>
        <w:t>Quantum Leaps Modeling Tool</w:t>
      </w:r>
      <w:bookmarkEnd w:id="72"/>
    </w:p>
    <w:p w14:paraId="7898A61E" w14:textId="6B4B7A1A" w:rsidR="00CB3095" w:rsidRPr="00CB3095" w:rsidRDefault="007A4E3D" w:rsidP="00D9327A">
      <w:pPr>
        <w:pStyle w:val="Prvzarkazkladnhotextu"/>
      </w:pPr>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E85892">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commentRangeStart w:id="73"/>
      <w:commentRangeStart w:id="74"/>
      <w:r>
        <w:t xml:space="preserve"> </w:t>
      </w:r>
      <w:commentRangeEnd w:id="73"/>
      <w:r w:rsidR="007E0FD9">
        <w:rPr>
          <w:rStyle w:val="Odkaznakomentr"/>
        </w:rPr>
        <w:commentReference w:id="73"/>
      </w:r>
      <w:commentRangeEnd w:id="74"/>
      <w:r w:rsidR="001445C3">
        <w:rPr>
          <w:rStyle w:val="Odkaznakomentr"/>
        </w:rPr>
        <w:commentReference w:id="74"/>
      </w:r>
      <w:r>
        <w:t xml:space="preserve">matematický model výpočtu. </w:t>
      </w:r>
      <w:r w:rsidR="007E0FD9">
        <w:t>Ide o</w:t>
      </w:r>
      <w:r>
        <w:t xml:space="preserve"> abstraktný stroj, ktorý môže byť v danom čase presne v jednom stave z konečného počtu stavov. Konečnostavový automat sa môže </w:t>
      </w:r>
      <w:r w:rsidR="00845F76">
        <w:t>prepnúť</w:t>
      </w:r>
      <w:commentRangeStart w:id="75"/>
      <w:commentRangeStart w:id="76"/>
      <w:r>
        <w:t xml:space="preserve"> </w:t>
      </w:r>
      <w:commentRangeEnd w:id="75"/>
      <w:r w:rsidR="007E0FD9">
        <w:rPr>
          <w:rStyle w:val="Odkaznakomentr"/>
        </w:rPr>
        <w:commentReference w:id="75"/>
      </w:r>
      <w:commentRangeEnd w:id="76"/>
      <w:r w:rsidR="001445C3">
        <w:rPr>
          <w:rStyle w:val="Odkaznakomentr"/>
        </w:rPr>
        <w:commentReference w:id="76"/>
      </w:r>
      <w:r>
        <w:t>z jedného stavu na druhý v reakcii na niektoré externé vstupy.</w:t>
      </w:r>
    </w:p>
    <w:p w14:paraId="1329D14D" w14:textId="77777777" w:rsidR="00CB3095" w:rsidRDefault="00CB3095" w:rsidP="00CB3095">
      <w:pPr>
        <w:pStyle w:val="Nadpis3"/>
      </w:pPr>
      <w:bookmarkStart w:id="77" w:name="_Toc510380945"/>
      <w:r w:rsidRPr="00CB3095">
        <w:t>ARTe (Arduino Real-Time extension)</w:t>
      </w:r>
      <w:bookmarkEnd w:id="77"/>
    </w:p>
    <w:p w14:paraId="464F28F3" w14:textId="476BBB70" w:rsidR="00CB3095" w:rsidRPr="00CB3095" w:rsidRDefault="003A6B0A" w:rsidP="00D9327A">
      <w:pPr>
        <w:pStyle w:val="Prvzarkazkladnhotextu"/>
      </w:pPr>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E85892">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commentRangeStart w:id="78"/>
      <w:commentRangeStart w:id="79"/>
      <w:r w:rsidR="00E6233B" w:rsidRPr="002E2583">
        <w:rPr>
          <w:rFonts w:ascii="Courier New" w:hAnsi="Courier New" w:cs="Courier New"/>
        </w:rPr>
        <w:t>delay</w:t>
      </w:r>
      <w:commentRangeEnd w:id="78"/>
      <w:r w:rsidR="00756461" w:rsidRPr="002E2583">
        <w:rPr>
          <w:rStyle w:val="Odkaznakomentr"/>
          <w:rFonts w:ascii="Courier New" w:hAnsi="Courier New" w:cs="Courier New"/>
        </w:rPr>
        <w:commentReference w:id="78"/>
      </w:r>
      <w:commentRangeEnd w:id="79"/>
      <w:r w:rsidR="001445C3">
        <w:rPr>
          <w:rStyle w:val="Odkaznakomentr"/>
        </w:rPr>
        <w:commentReference w:id="79"/>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80" w:name="_Toc510380946"/>
      <w:r>
        <w:t>Cayenne</w:t>
      </w:r>
      <w:bookmarkEnd w:id="80"/>
    </w:p>
    <w:p w14:paraId="2DB5A3CB" w14:textId="56FD76AC" w:rsidR="00CB3095" w:rsidRDefault="001A521D" w:rsidP="00D9327A">
      <w:pPr>
        <w:pStyle w:val="Prvzarkazkladnhotextu"/>
      </w:pPr>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E85892">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commentRangeStart w:id="81"/>
      <w:commentRangeStart w:id="82"/>
      <w:r w:rsidR="007A4E3D">
        <w:t xml:space="preserve"> vstupných pinov</w:t>
      </w:r>
      <w:commentRangeEnd w:id="81"/>
      <w:r w:rsidR="00756461">
        <w:rPr>
          <w:rStyle w:val="Odkaznakomentr"/>
        </w:rPr>
        <w:commentReference w:id="81"/>
      </w:r>
      <w:commentRangeEnd w:id="82"/>
      <w:r w:rsidR="001445C3">
        <w:rPr>
          <w:rStyle w:val="Odkaznakomentr"/>
        </w:rPr>
        <w:commentReference w:id="82"/>
      </w:r>
      <w:r w:rsidR="007A4E3D">
        <w:t xml:space="preserve">. Doska taktiež čaká na inštrukcie zo serverov Cayenne pre </w:t>
      </w:r>
      <w:r w:rsidR="007A4E3D">
        <w:lastRenderedPageBreak/>
        <w:t>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čaká na zmenu stavu </w:t>
      </w:r>
      <w:commentRangeStart w:id="83"/>
      <w:r w:rsidR="001445C3">
        <w:t xml:space="preserve">popísanú </w:t>
      </w:r>
      <w:commentRangeEnd w:id="83"/>
      <w:r w:rsidR="001445C3">
        <w:rPr>
          <w:rStyle w:val="Odkaznakomentr"/>
        </w:rPr>
        <w:commentReference w:id="83"/>
      </w:r>
      <w:r w:rsidR="001445C3">
        <w:t>vetou: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29D4E7A6" w:rsidR="001445C3" w:rsidRPr="002D7C5D" w:rsidRDefault="001445C3" w:rsidP="00FE0A9C">
      <w:pPr>
        <w:pStyle w:val="ObrazokPopis"/>
      </w:pPr>
      <w:bookmarkStart w:id="84" w:name="_Toc510380986"/>
      <w:r>
        <w:t>Obr. </w:t>
      </w:r>
      <w:fldSimple w:instr=" SEQ Obr. \* ARABIC ">
        <w:r w:rsidR="00E85892">
          <w:rPr>
            <w:noProof/>
          </w:rPr>
          <w:t>6</w:t>
        </w:r>
      </w:fldSimple>
      <w:r>
        <w:tab/>
        <w:t>Akcia zapnutia klimatizácie nastavená vo webovom prostredí Cayenne.</w:t>
      </w:r>
      <w:bookmarkEnd w:id="84"/>
    </w:p>
    <w:p w14:paraId="2C596835" w14:textId="77777777" w:rsidR="00C31CEB" w:rsidRDefault="00C31CEB" w:rsidP="00CB3095">
      <w:pPr>
        <w:pStyle w:val="Nadpis1"/>
      </w:pPr>
      <w:bookmarkStart w:id="85" w:name="_Toc510380947"/>
      <w:r>
        <w:lastRenderedPageBreak/>
        <w:t>Komponentové a udalosťami orientované programovanie</w:t>
      </w:r>
      <w:bookmarkEnd w:id="85"/>
    </w:p>
    <w:p w14:paraId="0191E880" w14:textId="77777777" w:rsidR="00A31CD6" w:rsidRDefault="00D723CA" w:rsidP="00D9327A">
      <w:pPr>
        <w:pStyle w:val="Prvzarkazkladnhotextu"/>
      </w:pPr>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1C6584B2" w:rsidR="001557A7" w:rsidRDefault="002D3764" w:rsidP="00D9327A">
      <w:pPr>
        <w:pStyle w:val="Prvzarkazkladnhotextu"/>
      </w:pPr>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commentRangeStart w:id="86"/>
      <w:commentRangeStart w:id="87"/>
      <w:r w:rsidR="006D2825">
        <w:t>posuvník</w:t>
      </w:r>
      <w:commentRangeEnd w:id="86"/>
      <w:r w:rsidR="00653706">
        <w:rPr>
          <w:rStyle w:val="Odkaznakomentr"/>
        </w:rPr>
        <w:commentReference w:id="86"/>
      </w:r>
      <w:commentRangeEnd w:id="87"/>
      <w:r w:rsidR="00A678D9">
        <w:rPr>
          <w:rStyle w:val="Odkaznakomentr"/>
        </w:rPr>
        <w:commentReference w:id="87"/>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commentRangeStart w:id="88"/>
      <w:commentRangeStart w:id="89"/>
      <w:r w:rsidR="00186E1C">
        <w:t xml:space="preserve"> </w:t>
      </w:r>
      <w:commentRangeEnd w:id="88"/>
      <w:r>
        <w:rPr>
          <w:rStyle w:val="Odkaznakomentr"/>
        </w:rPr>
        <w:commentReference w:id="88"/>
      </w:r>
      <w:commentRangeEnd w:id="89"/>
      <w:r w:rsidR="003C79F7">
        <w:rPr>
          <w:rStyle w:val="Odkaznakomentr"/>
        </w:rPr>
        <w:commentReference w:id="89"/>
      </w:r>
      <w:r w:rsidR="00186E1C">
        <w:t>zvonenie na komponente reproduktora.</w:t>
      </w:r>
    </w:p>
    <w:p w14:paraId="1B719B7D" w14:textId="486F9E3F" w:rsidR="00186E1C" w:rsidRDefault="00186E1C" w:rsidP="00D9327A">
      <w:pPr>
        <w:pStyle w:val="Prvzarkazkladnhotextu"/>
      </w:pPr>
      <w:commentRangeStart w:id="90"/>
      <w:commentRangeStart w:id="91"/>
      <w:r>
        <w:t xml:space="preserve">Význam slova v  jazyku je </w:t>
      </w:r>
      <w:commentRangeEnd w:id="90"/>
      <w:r w:rsidR="00A159AF">
        <w:rPr>
          <w:rStyle w:val="Odkaznakomentr"/>
        </w:rPr>
        <w:commentReference w:id="90"/>
      </w:r>
      <w:commentRangeEnd w:id="91"/>
      <w:r w:rsidR="00A678D9">
        <w:rPr>
          <w:rStyle w:val="Odkaznakomentr"/>
        </w:rPr>
        <w:commentReference w:id="91"/>
      </w:r>
      <w:r w:rsidR="00A159AF">
        <w:t>„výskyt niečoho v určitom čase</w:t>
      </w:r>
      <w:r>
        <w:t>“</w:t>
      </w:r>
      <w:r w:rsidR="00A159AF">
        <w:t>.</w:t>
      </w:r>
      <w:r>
        <w:t xml:space="preserve"> To isté platí aj pre udalosti v udalosťami orientovanom </w:t>
      </w:r>
      <w:commentRangeStart w:id="92"/>
      <w:commentRangeStart w:id="93"/>
      <w:r>
        <w:t>programovaní</w:t>
      </w:r>
      <w:commentRangeEnd w:id="92"/>
      <w:r w:rsidR="00A159AF">
        <w:rPr>
          <w:rStyle w:val="Odkaznakomentr"/>
        </w:rPr>
        <w:commentReference w:id="92"/>
      </w:r>
      <w:commentRangeEnd w:id="93"/>
      <w:r w:rsidR="00A678D9">
        <w:rPr>
          <w:rStyle w:val="Odkaznakomentr"/>
        </w:rPr>
        <w:commentReference w:id="93"/>
      </w:r>
      <w:sdt>
        <w:sdtPr>
          <w:id w:val="2086789594"/>
          <w:citation/>
        </w:sdtPr>
        <w:sdtContent>
          <w:r w:rsidR="00B863C9">
            <w:fldChar w:fldCharType="begin"/>
          </w:r>
          <w:r w:rsidR="0040744A">
            <w:instrText xml:space="preserve">CITATION Sha14 \l 1051 </w:instrText>
          </w:r>
          <w:r w:rsidR="00B863C9">
            <w:fldChar w:fldCharType="separate"/>
          </w:r>
          <w:r w:rsidR="00E85892">
            <w:rPr>
              <w:noProof/>
            </w:rPr>
            <w:t xml:space="preserve"> [9]</w:t>
          </w:r>
          <w:r w:rsidR="00B863C9">
            <w:fldChar w:fldCharType="end"/>
          </w:r>
        </w:sdtContent>
      </w:sdt>
      <w:r>
        <w:t xml:space="preserve">. </w:t>
      </w:r>
      <w:r w:rsidR="00A31CD6">
        <w:t xml:space="preserve">V programovaní sú s udalosťami spojené </w:t>
      </w:r>
      <w:r w:rsidR="00A159AF">
        <w:t>tri</w:t>
      </w:r>
      <w:r w:rsidR="00A31CD6">
        <w:t xml:space="preserve"> typy objektov:</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commentRangeStart w:id="94"/>
      <w:commentRangeStart w:id="95"/>
      <w:r w:rsidR="00A678D9">
        <w:t>je spustený</w:t>
      </w:r>
      <w:r>
        <w:t xml:space="preserve"> </w:t>
      </w:r>
      <w:commentRangeEnd w:id="94"/>
      <w:r w:rsidR="005B6AE6">
        <w:rPr>
          <w:rStyle w:val="Odkaznakomentr"/>
        </w:rPr>
        <w:commentReference w:id="94"/>
      </w:r>
      <w:commentRangeEnd w:id="95"/>
      <w:r w:rsidR="003C79F7">
        <w:rPr>
          <w:rStyle w:val="Odkaznakomentr"/>
        </w:rPr>
        <w:commentReference w:id="95"/>
      </w:r>
      <w:r>
        <w:t>po vytvorení udalosti.</w:t>
      </w:r>
    </w:p>
    <w:p w14:paraId="53CEA374" w14:textId="6FE27A14" w:rsidR="00C31CEB" w:rsidRDefault="00F85EEA" w:rsidP="00D9327A">
      <w:pPr>
        <w:pStyle w:val="Prvzarkazkladnhotextu"/>
      </w:pPr>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77777777" w:rsidR="001557A7" w:rsidRDefault="001557A7" w:rsidP="00FE0A9C">
      <w:pPr>
        <w:pStyle w:val="Obrzok"/>
      </w:pPr>
      <w: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238E5AA1" w:rsidR="001557A7" w:rsidRPr="002D7C5D" w:rsidRDefault="001557A7" w:rsidP="00FE0A9C">
      <w:pPr>
        <w:pStyle w:val="ObrazokPopis"/>
      </w:pPr>
      <w:bookmarkStart w:id="96" w:name="_Toc510380987"/>
      <w:r>
        <w:t>Obr. </w:t>
      </w:r>
      <w:fldSimple w:instr=" SEQ Obr. \* ARABIC ">
        <w:r w:rsidR="00E85892">
          <w:rPr>
            <w:noProof/>
          </w:rPr>
          <w:t>7</w:t>
        </w:r>
      </w:fldSimple>
      <w:r>
        <w:tab/>
      </w:r>
      <w:commentRangeStart w:id="97"/>
      <w:commentRangeStart w:id="98"/>
      <w:r w:rsidR="00FD787F">
        <w:t xml:space="preserve">Znázornenie </w:t>
      </w:r>
      <w:commentRangeEnd w:id="97"/>
      <w:r w:rsidR="00E4501C">
        <w:rPr>
          <w:rStyle w:val="Odkaznakomentr"/>
          <w:b w:val="0"/>
          <w:bCs w:val="0"/>
        </w:rPr>
        <w:commentReference w:id="97"/>
      </w:r>
      <w:commentRangeEnd w:id="98"/>
      <w:r w:rsidR="00FE0A9C">
        <w:rPr>
          <w:rStyle w:val="Odkaznakomentr"/>
          <w:b w:val="0"/>
          <w:bCs w:val="0"/>
        </w:rPr>
        <w:commentReference w:id="98"/>
      </w:r>
      <w:r w:rsidR="00FD787F">
        <w:t>inš</w:t>
      </w:r>
      <w:r w:rsidR="006120A6">
        <w:t>tancie komponentu typu tlačidlo</w:t>
      </w:r>
      <w:r w:rsidR="00FD787F">
        <w:t xml:space="preserve"> s automatom pre prechody medzi jednotlivými stavmi</w:t>
      </w:r>
      <w:r>
        <w:t>.</w:t>
      </w:r>
      <w:bookmarkEnd w:id="96"/>
    </w:p>
    <w:p w14:paraId="34FF1C33" w14:textId="77777777" w:rsidR="00C705AE" w:rsidRDefault="001359A8" w:rsidP="008F4176">
      <w:pPr>
        <w:pStyle w:val="Nadpis2"/>
      </w:pPr>
      <w:bookmarkStart w:id="99" w:name="_Toc510380948"/>
      <w:r>
        <w:t>Spracovanie udalosti</w:t>
      </w:r>
      <w:bookmarkEnd w:id="99"/>
    </w:p>
    <w:p w14:paraId="23D84306" w14:textId="6500B11E" w:rsidR="00F85EEA" w:rsidRDefault="00E47D31" w:rsidP="00D9327A">
      <w:pPr>
        <w:pStyle w:val="Prvzarkazkladnhotextu"/>
      </w:pPr>
      <w:r>
        <w:t>Aby program mohol spracovávať udalosti, potrebuje nie</w:t>
      </w:r>
      <w:r w:rsidR="006120A6">
        <w:t xml:space="preserve">koľko samostatných </w:t>
      </w:r>
      <w:commentRangeStart w:id="100"/>
      <w:commentRangeStart w:id="101"/>
      <w:r w:rsidR="006120A6">
        <w:t>modulov</w:t>
      </w:r>
      <w:commentRangeEnd w:id="100"/>
      <w:r w:rsidR="00F85EEA">
        <w:rPr>
          <w:rStyle w:val="Odkaznakomentr"/>
        </w:rPr>
        <w:commentReference w:id="100"/>
      </w:r>
      <w:commentRangeEnd w:id="101"/>
      <w:r w:rsidR="00FE0A9C">
        <w:rPr>
          <w:rStyle w:val="Odkaznakomentr"/>
        </w:rPr>
        <w:commentReference w:id="101"/>
      </w:r>
      <w:sdt>
        <w:sdtPr>
          <w:id w:val="-259443959"/>
          <w:citation/>
        </w:sdtPr>
        <w:sdtContent>
          <w:r w:rsidR="00961448">
            <w:fldChar w:fldCharType="begin"/>
          </w:r>
          <w:r w:rsidR="003E5DC4">
            <w:instrText xml:space="preserve">CITATION RMI06 \l 1051 </w:instrText>
          </w:r>
          <w:r w:rsidR="00961448">
            <w:fldChar w:fldCharType="separate"/>
          </w:r>
          <w:r w:rsidR="00E85892">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D9327A">
      <w:pPr>
        <w:pStyle w:val="Prvzarkazkladnhotextu"/>
      </w:pPr>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0A4662D7" w:rsidR="00E47D31" w:rsidRPr="002D7C5D" w:rsidRDefault="00E47D31" w:rsidP="00FE0A9C">
      <w:pPr>
        <w:pStyle w:val="ObrazokPopis"/>
      </w:pPr>
      <w:bookmarkStart w:id="102" w:name="_Toc510380988"/>
      <w:r>
        <w:t>Obr. </w:t>
      </w:r>
      <w:fldSimple w:instr=" SEQ Obr. \* ARABIC ">
        <w:r w:rsidR="00E85892">
          <w:rPr>
            <w:noProof/>
          </w:rPr>
          <w:t>8</w:t>
        </w:r>
      </w:fldSimple>
      <w:r>
        <w:tab/>
      </w:r>
      <w:r w:rsidR="00961448">
        <w:t>Práca plánovača úloh s registráciou a vyvolaním udalosti</w:t>
      </w:r>
      <w:bookmarkEnd w:id="102"/>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103" w:name="_Toc510380949"/>
      <w:r>
        <w:lastRenderedPageBreak/>
        <w:t>Integrované vývojové prostredie</w:t>
      </w:r>
      <w:bookmarkEnd w:id="103"/>
    </w:p>
    <w:p w14:paraId="368FA4F1" w14:textId="77777777" w:rsidR="00DB791E" w:rsidRDefault="00F90A0F" w:rsidP="00D9327A">
      <w:pPr>
        <w:pStyle w:val="Prvzarkazkladnhotextu"/>
      </w:pPr>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D9327A">
      <w:pPr>
        <w:pStyle w:val="Prvzarkazkladnhotextu"/>
      </w:pPr>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37480EA" w14:textId="77777777" w:rsidR="00DB791E" w:rsidRDefault="006120A6" w:rsidP="00F86A32">
      <w:pPr>
        <w:pStyle w:val="Nadpis2"/>
      </w:pPr>
      <w:bookmarkStart w:id="104" w:name="_Toc510380950"/>
      <w:r>
        <w:t>Rapid Application D</w:t>
      </w:r>
      <w:r w:rsidR="00DB791E">
        <w:t>evelopment</w:t>
      </w:r>
      <w:bookmarkEnd w:id="104"/>
    </w:p>
    <w:p w14:paraId="0782733E" w14:textId="00E26DA9" w:rsidR="00F86A32" w:rsidRPr="00F86A32" w:rsidRDefault="00F86A32" w:rsidP="00D9327A">
      <w:pPr>
        <w:pStyle w:val="Prvzarkazkladnhotextu"/>
      </w:pPr>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105"/>
      <w:r w:rsidR="006120A6">
        <w:t>O</w:t>
      </w:r>
      <w:r w:rsidR="006B481A">
        <w:t>dporúča</w:t>
      </w:r>
      <w:commentRangeEnd w:id="105"/>
      <w:r w:rsidR="004435AB">
        <w:rPr>
          <w:rStyle w:val="Odkaznakomentr"/>
        </w:rPr>
        <w:commentReference w:id="105"/>
      </w:r>
      <w:r w:rsidR="00E85AC0">
        <w:t xml:space="preserve"> </w:t>
      </w:r>
      <w:commentRangeStart w:id="106"/>
      <w:commentRangeStart w:id="107"/>
      <w:r w:rsidR="00E85AC0">
        <w:t>sa</w:t>
      </w:r>
      <w:commentRangeEnd w:id="106"/>
      <w:r w:rsidR="00E85AC0">
        <w:rPr>
          <w:rStyle w:val="Odkaznakomentr"/>
        </w:rPr>
        <w:commentReference w:id="106"/>
      </w:r>
      <w:commentRangeEnd w:id="107"/>
      <w:r w:rsidR="003C79F7">
        <w:rPr>
          <w:rStyle w:val="Odkaznakomentr"/>
        </w:rPr>
        <w:commentReference w:id="107"/>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108" w:name="_Ref508111526"/>
      <w:bookmarkStart w:id="109" w:name="_Toc510380951"/>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108"/>
      <w:bookmarkEnd w:id="109"/>
    </w:p>
    <w:p w14:paraId="37D1FA02" w14:textId="4B103582" w:rsidR="00CF743A" w:rsidRPr="00CF743A" w:rsidRDefault="009313C0" w:rsidP="00D9327A">
      <w:pPr>
        <w:pStyle w:val="Prvzarkazkladnhotextu"/>
      </w:pPr>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E85892">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65B7A902" w:rsidR="009313C0" w:rsidRPr="002D7C5D" w:rsidRDefault="009313C0" w:rsidP="00FE0A9C">
      <w:pPr>
        <w:pStyle w:val="ObrazokPopis"/>
      </w:pPr>
      <w:bookmarkStart w:id="110" w:name="_Toc510380989"/>
      <w:r>
        <w:t>Obr. </w:t>
      </w:r>
      <w:fldSimple w:instr=" SEQ Obr. \* ARABIC ">
        <w:r w:rsidR="00E85892">
          <w:rPr>
            <w:noProof/>
          </w:rPr>
          <w:t>9</w:t>
        </w:r>
      </w:fldSimple>
      <w:r>
        <w:tab/>
      </w:r>
      <w:r w:rsidR="00FA1BC9">
        <w:t>Priebeh spracova</w:t>
      </w:r>
      <w:r w:rsidR="00FE0A9C">
        <w:t>nia projektu</w:t>
      </w:r>
      <w:r w:rsidR="00FA1BC9">
        <w:t xml:space="preserve"> riešením ACProg</w:t>
      </w:r>
      <w:bookmarkEnd w:id="110"/>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111" w:name="_Toc510380952"/>
      <w:r>
        <w:lastRenderedPageBreak/>
        <w:t>XML k</w:t>
      </w:r>
      <w:r w:rsidR="005C3C5D">
        <w:t>onfiguračný súbor</w:t>
      </w:r>
      <w:bookmarkEnd w:id="111"/>
    </w:p>
    <w:p w14:paraId="04D8A2AB" w14:textId="0F17C85D" w:rsidR="00966DED" w:rsidRDefault="002A7BC1" w:rsidP="00D9327A">
      <w:pPr>
        <w:pStyle w:val="Prvzarkazkladnhotextu"/>
      </w:pPr>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D9327A">
      <w:pPr>
        <w:pStyle w:val="Prvzarkazkladnhotextu"/>
      </w:pPr>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D9327A">
      <w:pPr>
        <w:pStyle w:val="Prvzarkazkladnhotextu"/>
      </w:pPr>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D9327A">
      <w:pPr>
        <w:pStyle w:val="Prvzarkazkladnhotextu"/>
      </w:pPr>
      <w:r>
        <w:lastRenderedPageBreak/>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112"/>
      <w:commentRangeStart w:id="113"/>
      <w:r w:rsidR="00497436">
        <w:t xml:space="preserve">komponentu </w:t>
      </w:r>
      <w:commentRangeEnd w:id="112"/>
      <w:r w:rsidR="004B256C">
        <w:rPr>
          <w:rStyle w:val="Odkaznakomentr"/>
        </w:rPr>
        <w:commentReference w:id="112"/>
      </w:r>
      <w:commentRangeEnd w:id="113"/>
      <w:r w:rsidR="003C79F7">
        <w:rPr>
          <w:rStyle w:val="Odkaznakomentr"/>
        </w:rPr>
        <w:commentReference w:id="113"/>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0698615D" w:rsidR="002A7BC1" w:rsidRDefault="002A7BC1" w:rsidP="002A7BC1">
      <w:pPr>
        <w:pStyle w:val="ObrzokZdrojovkd"/>
      </w:pPr>
      <w:r>
        <w:t>&lt;?xml version=</w:t>
      </w:r>
      <w:r w:rsidR="00D9327A">
        <w:t>“</w:t>
      </w:r>
      <w:r>
        <w:t>1.0</w:t>
      </w:r>
      <w:r w:rsidR="00D9327A">
        <w:t>“</w:t>
      </w:r>
      <w:r>
        <w:t xml:space="preserve"> encoding=</w:t>
      </w:r>
      <w:r w:rsidR="00D9327A">
        <w:t>“</w:t>
      </w:r>
      <w:r>
        <w:t>UTF-8</w:t>
      </w:r>
      <w:r w:rsidR="00D9327A">
        <w:t>“</w:t>
      </w:r>
      <w:r>
        <w:t xml:space="preserve"> standalone=</w:t>
      </w:r>
      <w:r w:rsidR="00D9327A">
        <w:t>“</w:t>
      </w:r>
      <w:r>
        <w:t>no</w:t>
      </w:r>
      <w:r w:rsidR="00D9327A">
        <w:t>“</w:t>
      </w:r>
      <w:r>
        <w:t>?&gt;</w:t>
      </w:r>
    </w:p>
    <w:p w14:paraId="05073AC5" w14:textId="6A2BD7DB" w:rsidR="002A7BC1" w:rsidRDefault="002A7BC1" w:rsidP="002A7BC1">
      <w:pPr>
        <w:pStyle w:val="ObrzokZdrojovkd"/>
      </w:pPr>
      <w:r>
        <w:t>&lt;</w:t>
      </w:r>
      <w:r w:rsidRPr="002A7BC1">
        <w:rPr>
          <w:b/>
        </w:rPr>
        <w:t>project</w:t>
      </w:r>
      <w:r>
        <w:t xml:space="preserve"> platform=</w:t>
      </w:r>
      <w:r w:rsidR="00D9327A">
        <w:t>“</w:t>
      </w:r>
      <w:r>
        <w:t>ArduinoUno</w:t>
      </w:r>
      <w:r w:rsidR="00D9327A">
        <w:t>“</w:t>
      </w:r>
      <w:r>
        <w:t>&gt;</w:t>
      </w:r>
    </w:p>
    <w:p w14:paraId="01665756" w14:textId="16ACBE83" w:rsidR="002A7BC1" w:rsidRDefault="002A7BC1" w:rsidP="002A7BC1">
      <w:pPr>
        <w:pStyle w:val="ObrzokZdrojovkd"/>
      </w:pPr>
      <w:r>
        <w:t>&lt;</w:t>
      </w:r>
      <w:r w:rsidRPr="002A7BC1">
        <w:rPr>
          <w:b/>
        </w:rPr>
        <w:t>program</w:t>
      </w:r>
      <w:r>
        <w:t xml:space="preserve"> watchdog-level=</w:t>
      </w:r>
      <w:r w:rsidR="00D9327A">
        <w:t>“</w:t>
      </w:r>
      <w:r>
        <w:t>5</w:t>
      </w:r>
      <w:r w:rsidR="00D9327A">
        <w:t>“</w:t>
      </w:r>
      <w:r>
        <w:t>&gt;</w:t>
      </w:r>
    </w:p>
    <w:p w14:paraId="4E312175" w14:textId="7C1572F7" w:rsidR="002A7BC1" w:rsidRDefault="002A7BC1" w:rsidP="002A7BC1">
      <w:pPr>
        <w:pStyle w:val="ObrzokZdrojovkd"/>
      </w:pPr>
      <w:r>
        <w:t>&lt;</w:t>
      </w:r>
      <w:r w:rsidRPr="002A7BC1">
        <w:rPr>
          <w:b/>
        </w:rPr>
        <w:t>events</w:t>
      </w:r>
      <w:r>
        <w:t>&gt;</w:t>
      </w:r>
    </w:p>
    <w:p w14:paraId="4DDD6D94" w14:textId="5D496F19" w:rsidR="002A7BC1" w:rsidRDefault="002A7BC1" w:rsidP="002A7BC1">
      <w:pPr>
        <w:pStyle w:val="ObrzokZdrojovkd"/>
      </w:pPr>
      <w:r>
        <w:t>&lt;</w:t>
      </w:r>
      <w:r w:rsidRPr="002A7BC1">
        <w:rPr>
          <w:b/>
        </w:rPr>
        <w:t>event</w:t>
      </w:r>
      <w:r>
        <w:t xml:space="preserve"> name=</w:t>
      </w:r>
      <w:r w:rsidR="00D9327A">
        <w:t>“</w:t>
      </w:r>
      <w:r>
        <w:t>OnLoop</w:t>
      </w:r>
      <w:r w:rsidR="00D9327A">
        <w:t>“</w:t>
      </w:r>
      <w:r>
        <w:t>&gt;onLoop&lt;/event&gt;</w:t>
      </w:r>
    </w:p>
    <w:p w14:paraId="42C1B788" w14:textId="31479691" w:rsidR="002A7BC1" w:rsidRDefault="002A7BC1" w:rsidP="002A7BC1">
      <w:pPr>
        <w:pStyle w:val="ObrzokZdrojovkd"/>
      </w:pPr>
      <w:r>
        <w:t>&lt;</w:t>
      </w:r>
      <w:r w:rsidRPr="002A7BC1">
        <w:rPr>
          <w:b/>
        </w:rPr>
        <w:t>event</w:t>
      </w:r>
      <w:r>
        <w:t xml:space="preserve"> name=</w:t>
      </w:r>
      <w:r w:rsidR="00D9327A">
        <w:t>“</w:t>
      </w:r>
      <w:r>
        <w:t>OnStart</w:t>
      </w:r>
      <w:r w:rsidR="00D9327A">
        <w:t>“</w:t>
      </w:r>
      <w:r>
        <w:t>&gt;onStart&lt;/event&gt;</w:t>
      </w:r>
    </w:p>
    <w:p w14:paraId="1CAAC469" w14:textId="22681092" w:rsidR="002A7BC1" w:rsidRDefault="002A7BC1" w:rsidP="002A7BC1">
      <w:pPr>
        <w:pStyle w:val="ObrzokZdrojovkd"/>
      </w:pPr>
      <w:r>
        <w:t>&lt;/events&gt;</w:t>
      </w:r>
    </w:p>
    <w:p w14:paraId="5E3DA81D" w14:textId="0D5066FE" w:rsidR="002A7BC1" w:rsidRDefault="002A7BC1" w:rsidP="002A7BC1">
      <w:pPr>
        <w:pStyle w:val="ObrzokZdrojovkd"/>
      </w:pPr>
      <w:r>
        <w:t>&lt;/program&gt;</w:t>
      </w:r>
    </w:p>
    <w:p w14:paraId="7E6754AC" w14:textId="608BC95B" w:rsidR="002A7BC1" w:rsidRDefault="002A7BC1" w:rsidP="002A7BC1">
      <w:pPr>
        <w:pStyle w:val="ObrzokZdrojovkd"/>
      </w:pPr>
      <w:r>
        <w:t>&lt;</w:t>
      </w:r>
      <w:r w:rsidRPr="002A7BC1">
        <w:rPr>
          <w:b/>
        </w:rPr>
        <w:t>components</w:t>
      </w:r>
      <w:r>
        <w:t>&gt;</w:t>
      </w:r>
    </w:p>
    <w:p w14:paraId="5D283927" w14:textId="6DB892E7" w:rsidR="002A7BC1" w:rsidRDefault="002A7BC1" w:rsidP="002A7BC1">
      <w:pPr>
        <w:pStyle w:val="ObrzokZdrojovkd"/>
      </w:pPr>
      <w:r>
        <w:t>&lt;</w:t>
      </w:r>
      <w:r w:rsidRPr="002A7BC1">
        <w:rPr>
          <w:b/>
        </w:rPr>
        <w:t>component</w:t>
      </w:r>
      <w:r>
        <w:t>&gt;</w:t>
      </w:r>
    </w:p>
    <w:p w14:paraId="6B2571F2" w14:textId="5CE8A8DE" w:rsidR="002A7BC1" w:rsidRDefault="002A7BC1" w:rsidP="002A7BC1">
      <w:pPr>
        <w:pStyle w:val="ObrzokZdrojovkd"/>
      </w:pPr>
      <w:r>
        <w:t>&lt;</w:t>
      </w:r>
      <w:r w:rsidRPr="002A7BC1">
        <w:rPr>
          <w:b/>
        </w:rPr>
        <w:t>name</w:t>
      </w:r>
      <w:r>
        <w:t>&gt;blinkTimer&lt;/name&gt;</w:t>
      </w:r>
    </w:p>
    <w:p w14:paraId="16913685" w14:textId="64A33DB7" w:rsidR="002A7BC1" w:rsidRDefault="002A7BC1" w:rsidP="002A7BC1">
      <w:pPr>
        <w:pStyle w:val="ObrzokZdrojovkd"/>
      </w:pPr>
      <w:r>
        <w:t>&lt;</w:t>
      </w:r>
      <w:r w:rsidRPr="002A7BC1">
        <w:rPr>
          <w:b/>
        </w:rPr>
        <w:t>type</w:t>
      </w:r>
      <w:r>
        <w:t>&gt;acp.common.timer&lt;/type&gt;</w:t>
      </w:r>
    </w:p>
    <w:p w14:paraId="5BE54B7B" w14:textId="658372FD" w:rsidR="002A7BC1" w:rsidRDefault="002A7BC1" w:rsidP="002A7BC1">
      <w:pPr>
        <w:pStyle w:val="ObrzokZdrojovkd"/>
      </w:pPr>
      <w:r>
        <w:t>&lt;</w:t>
      </w:r>
      <w:r w:rsidRPr="002A7BC1">
        <w:rPr>
          <w:b/>
        </w:rPr>
        <w:t>properties</w:t>
      </w:r>
      <w:r>
        <w:t>&gt;</w:t>
      </w:r>
    </w:p>
    <w:p w14:paraId="068D8C3F" w14:textId="11A5DE1E" w:rsidR="002A7BC1" w:rsidRDefault="002A7BC1" w:rsidP="002A7BC1">
      <w:pPr>
        <w:pStyle w:val="ObrzokZdrojovkd"/>
      </w:pPr>
      <w:r>
        <w:t>&lt;property name=</w:t>
      </w:r>
      <w:r w:rsidR="00D9327A">
        <w:t>“</w:t>
      </w:r>
      <w:r>
        <w:t>Enabled</w:t>
      </w:r>
      <w:r w:rsidR="00D9327A">
        <w:t>“</w:t>
      </w:r>
      <w:r>
        <w:t>&gt;true&lt;/property&gt;</w:t>
      </w:r>
    </w:p>
    <w:p w14:paraId="7F4A0933" w14:textId="0FDFEC5C" w:rsidR="002A7BC1" w:rsidRDefault="002A7BC1" w:rsidP="002A7BC1">
      <w:pPr>
        <w:pStyle w:val="ObrzokZdrojovkd"/>
      </w:pPr>
      <w:r>
        <w:t>&lt;property name=</w:t>
      </w:r>
      <w:r w:rsidR="00D9327A">
        <w:t>“</w:t>
      </w:r>
      <w:r>
        <w:t>Interval</w:t>
      </w:r>
      <w:r w:rsidR="00D9327A">
        <w:t>“</w:t>
      </w:r>
      <w:r>
        <w:t>&gt;1000&lt;/property&gt;</w:t>
      </w:r>
    </w:p>
    <w:p w14:paraId="564FF232" w14:textId="1C7B5021" w:rsidR="002A7BC1" w:rsidRDefault="002A7BC1" w:rsidP="002A7BC1">
      <w:pPr>
        <w:pStyle w:val="ObrzokZdrojovkd"/>
      </w:pPr>
      <w:r>
        <w:t>&lt;/properties&gt;</w:t>
      </w:r>
    </w:p>
    <w:p w14:paraId="540B4DFE" w14:textId="41BDB923" w:rsidR="002A7BC1" w:rsidRDefault="002A7BC1" w:rsidP="002A7BC1">
      <w:pPr>
        <w:pStyle w:val="ObrzokZdrojovkd"/>
      </w:pPr>
      <w:r>
        <w:t>&lt;</w:t>
      </w:r>
      <w:r w:rsidRPr="002A7BC1">
        <w:rPr>
          <w:b/>
        </w:rPr>
        <w:t>events</w:t>
      </w:r>
      <w:r>
        <w:t>&gt;</w:t>
      </w:r>
    </w:p>
    <w:p w14:paraId="50BBDD58" w14:textId="74B52696" w:rsidR="002A7BC1" w:rsidRDefault="002A7BC1" w:rsidP="002A7BC1">
      <w:pPr>
        <w:pStyle w:val="ObrzokZdrojovkd"/>
      </w:pPr>
      <w:r>
        <w:t>&lt;</w:t>
      </w:r>
      <w:r w:rsidRPr="002A7BC1">
        <w:rPr>
          <w:b/>
        </w:rPr>
        <w:t>event</w:t>
      </w:r>
      <w:r>
        <w:t xml:space="preserve"> name=</w:t>
      </w:r>
      <w:r w:rsidR="00D9327A">
        <w:t>“</w:t>
      </w:r>
      <w:r>
        <w:t>OnTick</w:t>
      </w:r>
      <w:r w:rsidR="00D9327A">
        <w:t>“</w:t>
      </w:r>
      <w:r>
        <w:t>&gt;mojeTajneKliknutie&lt;/event&gt;</w:t>
      </w:r>
    </w:p>
    <w:p w14:paraId="52274B2A" w14:textId="64963882" w:rsidR="002A7BC1" w:rsidRDefault="002A7BC1" w:rsidP="002A7BC1">
      <w:pPr>
        <w:pStyle w:val="ObrzokZdrojovkd"/>
      </w:pPr>
      <w:r>
        <w:t>&lt;/events&gt;</w:t>
      </w:r>
    </w:p>
    <w:p w14:paraId="487B6E10" w14:textId="7202C258" w:rsidR="002A7BC1" w:rsidRDefault="002A7BC1" w:rsidP="002A7BC1">
      <w:pPr>
        <w:pStyle w:val="ObrzokZdrojovkd"/>
      </w:pPr>
      <w:r>
        <w:t>&lt;/component&gt;</w:t>
      </w:r>
    </w:p>
    <w:p w14:paraId="423A338E" w14:textId="6EE6921E" w:rsidR="002A7BC1" w:rsidRDefault="002A7BC1" w:rsidP="002A7BC1">
      <w:pPr>
        <w:pStyle w:val="ObrzokZdrojovkd"/>
      </w:pPr>
      <w:r>
        <w:t>&lt;/components&gt;</w:t>
      </w:r>
    </w:p>
    <w:p w14:paraId="4DD89CF6" w14:textId="77777777" w:rsidR="002A7BC1" w:rsidRPr="002A7BC1" w:rsidRDefault="002A7BC1" w:rsidP="002A7BC1">
      <w:pPr>
        <w:pStyle w:val="ObrzokZdrojovkd"/>
      </w:pPr>
      <w:r>
        <w:t>&lt;/project&gt;</w:t>
      </w:r>
    </w:p>
    <w:p w14:paraId="0A0A630F" w14:textId="378F0342" w:rsidR="002A7BC1" w:rsidRPr="00A678D9" w:rsidRDefault="002A7BC1" w:rsidP="00FE0A9C">
      <w:pPr>
        <w:pStyle w:val="ObrazokPopis"/>
      </w:pPr>
      <w:bookmarkStart w:id="114" w:name="_Toc510380990"/>
      <w:r w:rsidRPr="00A678D9">
        <w:t>Obr. </w:t>
      </w:r>
      <w:fldSimple w:instr=" SEQ Obr. \* ARABIC ">
        <w:r w:rsidR="00E85892">
          <w:rPr>
            <w:noProof/>
          </w:rPr>
          <w:t>10</w:t>
        </w:r>
      </w:fldSimple>
      <w:r w:rsidRPr="00A678D9">
        <w:tab/>
        <w:t>Priebeh spracovania projektu, riešením ACProg</w:t>
      </w:r>
      <w:bookmarkEnd w:id="114"/>
    </w:p>
    <w:p w14:paraId="1438BEB5" w14:textId="77777777" w:rsidR="00CB3095" w:rsidRDefault="00CB3095" w:rsidP="005C3C5D">
      <w:pPr>
        <w:pStyle w:val="Nadpis2"/>
      </w:pPr>
      <w:bookmarkStart w:id="115" w:name="_Toc510380953"/>
      <w:r>
        <w:t>Generátor knižnice pre Arduino</w:t>
      </w:r>
      <w:bookmarkEnd w:id="115"/>
      <w:r>
        <w:t xml:space="preserve"> </w:t>
      </w:r>
    </w:p>
    <w:p w14:paraId="5FF8F33A" w14:textId="77777777" w:rsidR="00656F68" w:rsidRDefault="007A4E3D" w:rsidP="00D9327A">
      <w:pPr>
        <w:pStyle w:val="Prvzarkazkladnhotextu"/>
      </w:pPr>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v nich bude môcť </w:t>
      </w:r>
      <w:r w:rsidR="0068552E">
        <w:t xml:space="preserve">priebežne </w:t>
      </w:r>
      <w:r>
        <w:lastRenderedPageBreak/>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1C0E3343" w14:textId="77777777" w:rsidR="007A4E3D" w:rsidRDefault="00656F68" w:rsidP="00656F68">
      <w:pPr>
        <w:pStyle w:val="Nadpis2"/>
      </w:pPr>
      <w:bookmarkStart w:id="116" w:name="_Ref509410869"/>
      <w:bookmarkStart w:id="117" w:name="_Toc510380954"/>
      <w:r>
        <w:t>Typy komponentov (moduly)</w:t>
      </w:r>
      <w:bookmarkEnd w:id="116"/>
      <w:bookmarkEnd w:id="117"/>
    </w:p>
    <w:p w14:paraId="67D1481C" w14:textId="0E44D551" w:rsidR="00656F68" w:rsidRDefault="0032539B" w:rsidP="00D9327A">
      <w:pPr>
        <w:pStyle w:val="Prvzarkazkladnhotextu"/>
      </w:pPr>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D9327A">
      <w:pPr>
        <w:pStyle w:val="Prvzarkazkladnhotextu"/>
      </w:pPr>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118" w:name="_Toc510380955"/>
      <w:r>
        <w:lastRenderedPageBreak/>
        <w:t>IDE pre projekt ACProg</w:t>
      </w:r>
      <w:bookmarkEnd w:id="118"/>
    </w:p>
    <w:p w14:paraId="7067A49A" w14:textId="1CE2F3AA" w:rsidR="0070117F" w:rsidRDefault="009D6560" w:rsidP="00D9327A">
      <w:pPr>
        <w:pStyle w:val="Prvzarkazkladnhotextu"/>
      </w:pPr>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7143A673" w14:textId="77777777" w:rsidR="003A6A26" w:rsidRDefault="003A6A26" w:rsidP="003A6A26">
      <w:pPr>
        <w:pStyle w:val="Nadpis2"/>
      </w:pPr>
      <w:bookmarkStart w:id="119" w:name="_Ref509690349"/>
      <w:bookmarkStart w:id="120" w:name="_Toc510380956"/>
      <w:r>
        <w:t>Používateľské požiadavky</w:t>
      </w:r>
      <w:bookmarkEnd w:id="119"/>
      <w:bookmarkEnd w:id="120"/>
    </w:p>
    <w:p w14:paraId="60A9C7BB" w14:textId="630A0CF0" w:rsidR="008F0BA6" w:rsidRDefault="00A06970" w:rsidP="00D9327A">
      <w:pPr>
        <w:pStyle w:val="Prvzarkazkladnhotextu"/>
      </w:pPr>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D9327A">
      <w:pPr>
        <w:pStyle w:val="Prvzarkazkladnhotextu"/>
      </w:pPr>
      <w:r>
        <w:t>Kľúčovou úlohou týchto softvérov bolo zjednodušiť programátorom spracovanie ich napísaného zdrojového kódu</w:t>
      </w:r>
      <w:r w:rsidR="00B01083">
        <w:t xml:space="preserve"> až</w:t>
      </w:r>
      <w:r>
        <w:t xml:space="preserve"> </w:t>
      </w:r>
      <w:commentRangeStart w:id="121"/>
      <w:r>
        <w:t xml:space="preserve">po </w:t>
      </w:r>
      <w:commentRangeEnd w:id="121"/>
      <w:r w:rsidR="00480C60">
        <w:rPr>
          <w:rStyle w:val="Odkaznakomentr"/>
        </w:rPr>
        <w:commentReference w:id="121"/>
      </w:r>
      <w:r>
        <w:t>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558F7F3" w:rsidR="008F0BA6" w:rsidRDefault="00A06970" w:rsidP="00D9327A">
      <w:pPr>
        <w:pStyle w:val="Prvzarkazkladnhotextu"/>
      </w:pPr>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rsidR="00E85892">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1ED1B63F" w:rsidR="00F36C8F" w:rsidRDefault="00321C76" w:rsidP="00D9327A">
      <w:pPr>
        <w:pStyle w:val="Prvzarkazkladnhotextu"/>
      </w:pPr>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122" w:name="_Toc510380957"/>
      <w:r>
        <w:t>Grafický n</w:t>
      </w:r>
      <w:r w:rsidR="00C705AE">
        <w:t>ávrh IDE</w:t>
      </w:r>
      <w:bookmarkEnd w:id="122"/>
    </w:p>
    <w:p w14:paraId="1789CBB9" w14:textId="64C54995" w:rsidR="00DD1348" w:rsidRDefault="00275D03" w:rsidP="00D9327A">
      <w:pPr>
        <w:pStyle w:val="Prvzarkazkladnhotextu"/>
      </w:pPr>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09A21A3" w:rsidR="00DD1348" w:rsidRPr="005761CB" w:rsidRDefault="00DD1348" w:rsidP="00FE0A9C">
      <w:pPr>
        <w:pStyle w:val="ObrazokPopis"/>
        <w:rPr>
          <w:lang w:val="en-US"/>
        </w:rPr>
      </w:pPr>
      <w:bookmarkStart w:id="123" w:name="_Toc510380991"/>
      <w:r>
        <w:t>Obr. </w:t>
      </w:r>
      <w:fldSimple w:instr=" SEQ Obr. \* ARABIC ">
        <w:r w:rsidR="00E85892">
          <w:rPr>
            <w:noProof/>
          </w:rPr>
          <w:t>11</w:t>
        </w:r>
      </w:fldSimple>
      <w:r>
        <w:tab/>
        <w:t>Prototyp integrovaného vývojového prostredia pre ACProg</w:t>
      </w:r>
      <w:bookmarkEnd w:id="123"/>
    </w:p>
    <w:p w14:paraId="39A9F2EA" w14:textId="34B848F0"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6C929C58"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124"/>
      <w:r w:rsidR="00DD1348">
        <w:t xml:space="preserve"> </w:t>
      </w:r>
      <w:commentRangeEnd w:id="124"/>
      <w:r w:rsidR="00B01647">
        <w:rPr>
          <w:rStyle w:val="Odkaznakomentr"/>
        </w:rPr>
        <w:commentReference w:id="124"/>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125"/>
      <w:r w:rsidR="00B01647">
        <w:t xml:space="preserve">omoc, </w:t>
      </w:r>
      <w:r w:rsidR="00B01083">
        <w:t>s</w:t>
      </w:r>
      <w:r w:rsidR="00B01647">
        <w:t xml:space="preserve">úbor či </w:t>
      </w:r>
      <w:r w:rsidR="00B01083">
        <w:t>n</w:t>
      </w:r>
      <w:r>
        <w:t>astavenia</w:t>
      </w:r>
      <w:commentRangeEnd w:id="125"/>
      <w:r w:rsidR="00B01647">
        <w:rPr>
          <w:rStyle w:val="Odkaznakomentr"/>
        </w:rPr>
        <w:commentReference w:id="125"/>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126" w:name="_Toc510380958"/>
      <w:r>
        <w:t>Technologický návrh</w:t>
      </w:r>
      <w:bookmarkEnd w:id="126"/>
    </w:p>
    <w:p w14:paraId="50EC2448" w14:textId="77777777" w:rsidR="0082528A" w:rsidRDefault="000268E8" w:rsidP="00D9327A">
      <w:pPr>
        <w:pStyle w:val="Prvzarkazkladnhotextu"/>
      </w:pPr>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D9327A">
      <w:pPr>
        <w:pStyle w:val="Prvzarkazkladnhotextu"/>
      </w:pPr>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127"/>
      <w:r w:rsidR="00286EA3">
        <w:t xml:space="preserve">balíčkovací </w:t>
      </w:r>
      <w:commentRangeEnd w:id="127"/>
      <w:r w:rsidR="0082528A">
        <w:rPr>
          <w:rStyle w:val="Odkaznakomentr"/>
        </w:rPr>
        <w:commentReference w:id="127"/>
      </w:r>
      <w:r w:rsidR="00286EA3">
        <w:t xml:space="preserve">systém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128" w:name="_Toc510380959"/>
      <w:r>
        <w:t>Grafický f</w:t>
      </w:r>
      <w:r w:rsidR="003A6A26">
        <w:t>ramework Java Swing</w:t>
      </w:r>
      <w:bookmarkEnd w:id="128"/>
    </w:p>
    <w:p w14:paraId="69C083B1" w14:textId="41541CFE" w:rsidR="0030045B" w:rsidRDefault="00CB6A3F" w:rsidP="00D9327A">
      <w:pPr>
        <w:pStyle w:val="Prvzarkazkladnhotextu"/>
      </w:pPr>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E85892">
            <w:rPr>
              <w:noProof/>
            </w:rPr>
            <w:t xml:space="preserve"> [11]</w:t>
          </w:r>
          <w:r w:rsidR="00213AEA">
            <w:fldChar w:fldCharType="end"/>
          </w:r>
        </w:sdtContent>
      </w:sdt>
      <w:r w:rsidR="00EE3A60">
        <w:t>. Avšak v </w:t>
      </w:r>
      <w:r w:rsidR="005761CB">
        <w:t>súčasnosti</w:t>
      </w:r>
      <w:r w:rsidR="00EE3A60">
        <w:t xml:space="preserve"> je </w:t>
      </w:r>
      <w:r w:rsidR="00B01083">
        <w:t>novosť</w:t>
      </w:r>
      <w:commentRangeStart w:id="129"/>
      <w:r w:rsidR="00EE3A60">
        <w:t xml:space="preserve"> </w:t>
      </w:r>
      <w:commentRangeEnd w:id="129"/>
      <w:r w:rsidR="0030045B">
        <w:rPr>
          <w:rStyle w:val="Odkaznakomentr"/>
        </w:rPr>
        <w:commentReference w:id="129"/>
      </w:r>
      <w:r w:rsidR="00EE3A60">
        <w:t>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9327A">
      <w:pPr>
        <w:pStyle w:val="Prvzarkazkladnhotextu"/>
      </w:pPr>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r>
        <w:t>Code editor</w:t>
      </w:r>
      <w:r w:rsidR="0030045B">
        <w:t>,</w:t>
      </w:r>
    </w:p>
    <w:p w14:paraId="55EF26BC" w14:textId="76A76F8E" w:rsidR="002C2F05" w:rsidRDefault="002C2F05" w:rsidP="002C2F05">
      <w:pPr>
        <w:pStyle w:val="Odsekzoznamu"/>
        <w:numPr>
          <w:ilvl w:val="0"/>
          <w:numId w:val="34"/>
        </w:numPr>
      </w:pPr>
      <w:r>
        <w:t>Properties</w:t>
      </w:r>
      <w:r w:rsidR="0030045B">
        <w:t>,</w:t>
      </w:r>
    </w:p>
    <w:p w14:paraId="0C50F945" w14:textId="7C2ED331" w:rsidR="002C2F05" w:rsidRDefault="002C2F05" w:rsidP="002C2F05">
      <w:pPr>
        <w:pStyle w:val="Odsekzoznamu"/>
        <w:numPr>
          <w:ilvl w:val="0"/>
          <w:numId w:val="34"/>
        </w:numPr>
      </w:pPr>
      <w:r>
        <w:t>Component toolbox a</w:t>
      </w:r>
      <w:r w:rsidR="0030045B">
        <w:t> </w:t>
      </w:r>
      <w:r>
        <w:t>Designer</w:t>
      </w:r>
      <w:r w:rsidR="0030045B">
        <w:t>.</w:t>
      </w:r>
    </w:p>
    <w:p w14:paraId="53E17965" w14:textId="521B2737" w:rsidR="00235771" w:rsidRDefault="0086154F" w:rsidP="00235771">
      <w:pPr>
        <w:pStyle w:val="Nadpis3"/>
      </w:pPr>
      <w:bookmarkStart w:id="130" w:name="_Toc510380960"/>
      <w:r>
        <w:lastRenderedPageBreak/>
        <w:t>Rozloženie aplikácie –</w:t>
      </w:r>
      <w:r w:rsidR="002C2F05">
        <w:t xml:space="preserve"> </w:t>
      </w:r>
      <w:r w:rsidR="00235771">
        <w:t>Docking framework</w:t>
      </w:r>
      <w:bookmarkEnd w:id="130"/>
    </w:p>
    <w:p w14:paraId="2DC2863F" w14:textId="77777777" w:rsidR="00FE3E76" w:rsidRDefault="002C2F05" w:rsidP="00D9327A">
      <w:pPr>
        <w:pStyle w:val="Prvzarkazkladnhotextu"/>
      </w:pPr>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D9327A">
      <w:pPr>
        <w:pStyle w:val="Prvzarkazkladnhotextu"/>
      </w:pPr>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layoutov vo </w:t>
      </w:r>
      <w:r w:rsidR="00B01083">
        <w:t>S</w:t>
      </w:r>
      <w:r>
        <w:t>wingu na 3 panely (</w:t>
      </w:r>
      <w:commentRangeStart w:id="131"/>
      <w:commentRangeStart w:id="132"/>
      <w:r w:rsidRPr="00B01083">
        <w:rPr>
          <w:rFonts w:ascii="Courier New" w:hAnsi="Courier New" w:cs="Courier New"/>
        </w:rPr>
        <w:t>BorderLayout</w:t>
      </w:r>
      <w:commentRangeEnd w:id="131"/>
      <w:r w:rsidR="00FE3E76" w:rsidRPr="00B01083">
        <w:rPr>
          <w:rStyle w:val="Odkaznakomentr"/>
          <w:rFonts w:ascii="Courier New" w:hAnsi="Courier New" w:cs="Courier New"/>
        </w:rPr>
        <w:commentReference w:id="131"/>
      </w:r>
      <w:commentRangeEnd w:id="132"/>
      <w:r w:rsidR="00F65C2F">
        <w:rPr>
          <w:rStyle w:val="Odkaznakomentr"/>
        </w:rPr>
        <w:commentReference w:id="132"/>
      </w:r>
      <w:r>
        <w:t xml:space="preserve">). Pri iných layoutoch vo </w:t>
      </w:r>
      <w:r w:rsidR="00B01083">
        <w:t>S</w:t>
      </w:r>
      <w:r>
        <w:t xml:space="preserve">wingu boli problémy s chýbajúcou responzívnosťou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D9327A">
      <w:pPr>
        <w:pStyle w:val="Prvzarkazkladnhotextu"/>
      </w:pPr>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w:t>
      </w:r>
      <w:r w:rsidR="00FE3E76">
        <w:t>, na</w:t>
      </w:r>
      <w:r w:rsidR="008A6C84">
        <w:t xml:space="preserve"> ktorej j</w:t>
      </w:r>
      <w:r w:rsidR="00FE3E76">
        <w:t>e postavené prostredie Eclipse.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D9327A">
      <w:pPr>
        <w:pStyle w:val="Prvzarkazkladnhotextu"/>
      </w:pPr>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open source systém, tento platený modul by sme nemohli použiť. </w:t>
      </w:r>
    </w:p>
    <w:p w14:paraId="32634EDB" w14:textId="13EEDE07" w:rsidR="006340A5" w:rsidRDefault="008A6C84" w:rsidP="00D9327A">
      <w:pPr>
        <w:pStyle w:val="Prvzarkazkladnhotextu"/>
      </w:pPr>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5B6F76F2" w:rsidR="00286EA3" w:rsidRPr="005761CB" w:rsidRDefault="00286EA3" w:rsidP="00FE0A9C">
      <w:pPr>
        <w:pStyle w:val="ObrazokPopis"/>
        <w:rPr>
          <w:lang w:val="en-US"/>
        </w:rPr>
      </w:pPr>
      <w:bookmarkStart w:id="133" w:name="_Toc510380992"/>
      <w:r>
        <w:lastRenderedPageBreak/>
        <w:t>Obr. </w:t>
      </w:r>
      <w:fldSimple w:instr=" SEQ Obr. \* ARABIC ">
        <w:r w:rsidR="00E85892">
          <w:rPr>
            <w:noProof/>
          </w:rPr>
          <w:t>12</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E85892">
            <w:rPr>
              <w:noProof/>
            </w:rPr>
            <w:t xml:space="preserve"> [12]</w:t>
          </w:r>
          <w:r w:rsidR="0075325E">
            <w:fldChar w:fldCharType="end"/>
          </w:r>
        </w:sdtContent>
      </w:sdt>
      <w:bookmarkEnd w:id="133"/>
    </w:p>
    <w:p w14:paraId="0315CD8A" w14:textId="6E4BB9F9" w:rsidR="002C2F05" w:rsidRDefault="002C2F05" w:rsidP="002C2F05">
      <w:pPr>
        <w:pStyle w:val="Nadpis3"/>
      </w:pPr>
      <w:bookmarkStart w:id="134" w:name="_Toc510380961"/>
      <w:r>
        <w:t>Code editor</w:t>
      </w:r>
      <w:bookmarkEnd w:id="134"/>
    </w:p>
    <w:p w14:paraId="1354C79B" w14:textId="16D2A725" w:rsidR="002C2F05" w:rsidRDefault="0085554D" w:rsidP="00D9327A">
      <w:pPr>
        <w:pStyle w:val="Prvzarkazkladnhotextu"/>
      </w:pPr>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E85892">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D9327A">
      <w:pPr>
        <w:pStyle w:val="Prvzarkazkladnhotextu"/>
      </w:pPr>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commentRangeStart w:id="135"/>
      <w:r>
        <w:t xml:space="preserve"> </w:t>
      </w:r>
      <w:commentRangeEnd w:id="135"/>
      <w:r w:rsidR="00EB36FB">
        <w:rPr>
          <w:rStyle w:val="Odkaznakomentr"/>
        </w:rPr>
        <w:commentReference w:id="135"/>
      </w:r>
      <w:r w:rsidR="00B01083">
        <w:t>jazykového slovníka</w:t>
      </w:r>
      <w:r>
        <w:t>.</w:t>
      </w:r>
    </w:p>
    <w:p w14:paraId="7FD59731" w14:textId="25A17E97" w:rsidR="00D91FFF" w:rsidRDefault="008F711C" w:rsidP="00D9327A">
      <w:pPr>
        <w:pStyle w:val="Prvzarkazkladnhotextu"/>
      </w:pPr>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62478D">
        <w:t xml:space="preserve">je </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D9327A">
      <w:pPr>
        <w:pStyle w:val="Prvzarkazkladnhotextu"/>
      </w:pPr>
      <w:r>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7C1E9844" w:rsidR="009C64C1" w:rsidRPr="005761CB" w:rsidRDefault="009C64C1" w:rsidP="00FE0A9C">
      <w:pPr>
        <w:pStyle w:val="ObrazokPopis"/>
        <w:rPr>
          <w:lang w:val="en-US"/>
        </w:rPr>
      </w:pPr>
      <w:bookmarkStart w:id="136" w:name="_Toc510380993"/>
      <w:r>
        <w:t>Obr. </w:t>
      </w:r>
      <w:fldSimple w:instr=" SEQ Obr. \* ARABIC ">
        <w:r w:rsidR="00E85892">
          <w:rPr>
            <w:noProof/>
          </w:rPr>
          <w:t>13</w:t>
        </w:r>
      </w:fldSimple>
      <w:r>
        <w:tab/>
        <w:t>Editor zdrojového kódu s ilustrovaním vyznačenia chyby.</w:t>
      </w:r>
      <w:bookmarkEnd w:id="136"/>
    </w:p>
    <w:p w14:paraId="0CCF2C8C" w14:textId="7FBA21E5" w:rsidR="002C2F05" w:rsidRDefault="009C64C1" w:rsidP="002C2F05">
      <w:pPr>
        <w:pStyle w:val="Nadpis3"/>
      </w:pPr>
      <w:bookmarkStart w:id="137" w:name="_Ref509772235"/>
      <w:bookmarkStart w:id="138" w:name="_Toc510380962"/>
      <w:r>
        <w:t>Ponuka komponentov</w:t>
      </w:r>
      <w:r w:rsidR="006A5D5F">
        <w:t xml:space="preserve"> (modulov)</w:t>
      </w:r>
      <w:r>
        <w:t xml:space="preserve"> a</w:t>
      </w:r>
      <w:r w:rsidR="005F0BE7">
        <w:t> inštancie komponentov</w:t>
      </w:r>
      <w:r>
        <w:t>.</w:t>
      </w:r>
      <w:bookmarkEnd w:id="137"/>
      <w:bookmarkEnd w:id="138"/>
    </w:p>
    <w:p w14:paraId="00C3A755" w14:textId="548C4E60" w:rsidR="006A5D5F" w:rsidRDefault="006A5D5F" w:rsidP="00D9327A">
      <w:pPr>
        <w:pStyle w:val="Prvzarkazkladnhotextu"/>
      </w:pPr>
      <w:r>
        <w:t xml:space="preserve">V podkapitole </w:t>
      </w:r>
      <w:r>
        <w:fldChar w:fldCharType="begin"/>
      </w:r>
      <w:r>
        <w:instrText xml:space="preserve"> REF _Ref509410869 \r \h </w:instrText>
      </w:r>
      <w:r>
        <w:fldChar w:fldCharType="separate"/>
      </w:r>
      <w:r w:rsidR="00E85892">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r w:rsidR="00B01083">
        <w:rPr>
          <w:b/>
        </w:rPr>
        <w:t>P</w:t>
      </w:r>
      <w:commentRangeStart w:id="139"/>
      <w:r w:rsidRPr="006A5D5F">
        <w:rPr>
          <w:b/>
        </w:rPr>
        <w:t>onuka komponentov</w:t>
      </w:r>
      <w:r>
        <w:t xml:space="preserve"> </w:t>
      </w:r>
      <w:commentRangeEnd w:id="139"/>
      <w:r w:rsidR="00421C26">
        <w:rPr>
          <w:rStyle w:val="Odkaznakomentr"/>
        </w:rPr>
        <w:commentReference w:id="139"/>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140"/>
      <w:r>
        <w:t xml:space="preserve"> komponent je dostupný priamo v Java Swing frameworku a preto využijeme túto štandardnú implementáciu</w:t>
      </w:r>
      <w:commentRangeEnd w:id="140"/>
      <w:r w:rsidR="00421C26">
        <w:rPr>
          <w:rStyle w:val="Odkaznakomentr"/>
        </w:rPr>
        <w:commentReference w:id="140"/>
      </w:r>
      <w:r>
        <w:t>.</w:t>
      </w:r>
    </w:p>
    <w:p w14:paraId="65E72FA4" w14:textId="19B69B2E" w:rsidR="006A5D5F" w:rsidRDefault="006A5D5F" w:rsidP="00D9327A">
      <w:pPr>
        <w:pStyle w:val="Prvzarkazkladnhotextu"/>
      </w:pPr>
      <w:commentRangeStart w:id="141"/>
      <w:r>
        <w:t xml:space="preserve">Grafický komponent </w:t>
      </w:r>
      <w:r w:rsidR="00B01083">
        <w:rPr>
          <w:b/>
        </w:rPr>
        <w:t>Inštancie</w:t>
      </w:r>
      <w:r w:rsidR="005F0BE7">
        <w:rPr>
          <w:b/>
        </w:rPr>
        <w:t xml:space="preserve"> komponentov</w:t>
      </w:r>
      <w:r w:rsidRPr="006A5D5F">
        <w:t xml:space="preserve"> </w:t>
      </w:r>
      <w:commentRangeEnd w:id="141"/>
      <w:r w:rsidR="00421C26">
        <w:rPr>
          <w:rStyle w:val="Odkaznakomentr"/>
        </w:rPr>
        <w:commentReference w:id="141"/>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142"/>
      <w:r w:rsidR="005F0BE7">
        <w:t xml:space="preserve">, </w:t>
      </w:r>
      <w:r w:rsidR="00775BC2">
        <w:t>a obsahoval iba zoznam</w:t>
      </w:r>
      <w:r w:rsidR="005F0BE7">
        <w:t xml:space="preserve"> komponentov</w:t>
      </w:r>
      <w:commentRangeEnd w:id="142"/>
      <w:r w:rsidR="00435EA9">
        <w:rPr>
          <w:rStyle w:val="Odkaznakomentr"/>
        </w:rPr>
        <w:commentReference w:id="142"/>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rsidR="005F0BE7">
        <w:t xml:space="preserve">Na </w:t>
      </w:r>
      <w:r w:rsidR="0062478D">
        <w:t>nasledujúcom obrázku</w:t>
      </w:r>
      <w:r w:rsidR="005F0BE7">
        <w:t xml:space="preserve"> ilustrujeme </w:t>
      </w:r>
      <w:r w:rsidR="0062478D">
        <w:t>vyššie predstavené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273042AB" w:rsidR="005F0BE7" w:rsidRDefault="005F0BE7" w:rsidP="00FE0A9C">
      <w:pPr>
        <w:pStyle w:val="ObrazokPopis"/>
      </w:pPr>
      <w:bookmarkStart w:id="143" w:name="_Toc510380994"/>
      <w:r>
        <w:t>Obr. </w:t>
      </w:r>
      <w:fldSimple w:instr=" SEQ Obr. \* ARABIC ">
        <w:r w:rsidR="00E85892">
          <w:rPr>
            <w:noProof/>
          </w:rPr>
          <w:t>14</w:t>
        </w:r>
      </w:fldSimple>
      <w:r>
        <w:tab/>
        <w:t xml:space="preserve">Ponuka komponentov (vľavo), </w:t>
      </w:r>
      <w:r w:rsidR="00775BC2">
        <w:t>i</w:t>
      </w:r>
      <w:commentRangeStart w:id="144"/>
      <w:r>
        <w:t xml:space="preserve">nštancie </w:t>
      </w:r>
      <w:commentRangeEnd w:id="144"/>
      <w:r w:rsidR="00BF664E">
        <w:rPr>
          <w:rStyle w:val="Odkaznakomentr"/>
          <w:b w:val="0"/>
          <w:bCs w:val="0"/>
        </w:rPr>
        <w:commentReference w:id="144"/>
      </w:r>
      <w:r>
        <w:t>komponentov (vpravo).</w:t>
      </w:r>
      <w:bookmarkEnd w:id="143"/>
    </w:p>
    <w:p w14:paraId="23BC69D7" w14:textId="37CA3F84" w:rsidR="009C64C1" w:rsidRPr="009C64C1" w:rsidRDefault="0062478D" w:rsidP="009C64C1">
      <w:pPr>
        <w:pStyle w:val="Nadpis3"/>
      </w:pPr>
      <w:bookmarkStart w:id="145" w:name="_Toc510380963"/>
      <w:r>
        <w:t>Vlastnosti inštancie komponentu (properties)</w:t>
      </w:r>
      <w:bookmarkEnd w:id="145"/>
    </w:p>
    <w:p w14:paraId="51CF1F55" w14:textId="487C37AD" w:rsidR="002C2F05" w:rsidRDefault="00DB5CAF" w:rsidP="00D9327A">
      <w:pPr>
        <w:pStyle w:val="Prvzarkazkladnhotextu"/>
      </w:pPr>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Hlavnou úlohou tohto grafického komponentu bude po vybraní inštancie komponentu načítať z definičného súboru vlastnosti aj udalosti a zobraziť ich programátorovi. Udalosť budeme uvažovať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265AA46C" w:rsidR="00AA3F0C" w:rsidRDefault="00AA3F0C" w:rsidP="00D9327A">
      <w:pPr>
        <w:pStyle w:val="Prvzarkazkladnhotextu"/>
      </w:pPr>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to </w:t>
      </w:r>
      <w:r w:rsidR="0062478D">
        <w:t>je</w:t>
      </w:r>
      <w:r>
        <w:t xml:space="preserve"> 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3453089D" w14:textId="77777777" w:rsidR="00235771" w:rsidRDefault="00235771" w:rsidP="00235771">
      <w:pPr>
        <w:pStyle w:val="Nadpis2"/>
      </w:pPr>
      <w:bookmarkStart w:id="146" w:name="_Toc510380964"/>
      <w:r>
        <w:t>Architektúra IDE</w:t>
      </w:r>
      <w:bookmarkEnd w:id="146"/>
    </w:p>
    <w:p w14:paraId="707E4BDE" w14:textId="5CDB8547" w:rsidR="00235771" w:rsidRDefault="00E7738A" w:rsidP="00D9327A">
      <w:pPr>
        <w:pStyle w:val="Prvzarkazkladnhotextu"/>
      </w:pPr>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lastRenderedPageBreak/>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7643FDC8" w:rsidR="00AE780A" w:rsidRDefault="00AE780A" w:rsidP="00E7738A">
      <w:pPr>
        <w:pStyle w:val="Odsekzoznamu"/>
        <w:numPr>
          <w:ilvl w:val="1"/>
          <w:numId w:val="36"/>
        </w:numPr>
      </w:pPr>
      <w:r>
        <w:t xml:space="preserve">EditorFrame – hlavné používateľské okno integrovaného vývojového prostredia. Okno </w:t>
      </w:r>
      <w:r w:rsidR="000E63E1">
        <w:t xml:space="preserve">implementuje </w:t>
      </w:r>
      <w:r>
        <w:t>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75998723" w:rsidR="00C705AE" w:rsidRDefault="00F41BBF" w:rsidP="00D9327A">
      <w:pPr>
        <w:pStyle w:val="Prvzarkazkladnhotextu"/>
      </w:pPr>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D9327A">
      <w:pPr>
        <w:pStyle w:val="Prvzarkazkladnhotextu"/>
      </w:pPr>
      <w:r>
        <w:t>Pre editor je dôležitá možnosť komunikácie medzi je</w:t>
      </w:r>
      <w:r w:rsidR="00A90ED7">
        <w:t>dnotlivými grafickými komponent</w:t>
      </w:r>
      <w:r>
        <w:t xml:space="preserve">mi. </w:t>
      </w:r>
      <w:r w:rsidR="00FB294B">
        <w:t xml:space="preserve">Jednou možnosťou komunikácie by bola distribúcia inštancie editora </w:t>
      </w:r>
      <w:r w:rsidR="00FB294B">
        <w:lastRenderedPageBreak/>
        <w:t xml:space="preserve">(EditorFrame) do všetkých komponentov obojsmerne. Avšak táto možnosť by zhoršovala čitateľnosť a nútila nás </w:t>
      </w:r>
      <w:r w:rsidR="00A90ED7">
        <w:t>mať</w:t>
      </w:r>
      <w:r w:rsidR="00FB294B">
        <w:t xml:space="preserve"> všetky referencie vždy k dispozícii. </w:t>
      </w:r>
    </w:p>
    <w:p w14:paraId="5814BE2F" w14:textId="2D27705D" w:rsidR="00C47234" w:rsidRDefault="00FB294B" w:rsidP="00D9327A">
      <w:pPr>
        <w:pStyle w:val="Prvzarkazkladnhotextu"/>
      </w:pPr>
      <w:r>
        <w:t>Preto sme sa rozhodli využiť udalosťami orientované programovanie aj pre túto komunikáciu. Navrhli sme princíp registrovania na udalosti pomocou singleton triedy EventManager. K</w:t>
      </w:r>
      <w:r w:rsidR="00A90ED7">
        <w:t xml:space="preserve"> nej </w:t>
      </w:r>
      <w:commentRangeStart w:id="147"/>
      <w:r>
        <w:t xml:space="preserve">je </w:t>
      </w:r>
      <w:commentRangeEnd w:id="147"/>
      <w:r w:rsidR="00A90ED7">
        <w:rPr>
          <w:rStyle w:val="Odkaznakomentr"/>
        </w:rPr>
        <w:commentReference w:id="147"/>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 xml:space="preserve">dalostí. </w:t>
      </w:r>
      <w:r w:rsidR="000E63E1">
        <w:t xml:space="preserve">Spúšťane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EE9B086" w14:textId="5728D60E" w:rsidR="00C31CEB" w:rsidRDefault="00C31CEB" w:rsidP="00C31CEB">
      <w:pPr>
        <w:pStyle w:val="Nadpis2"/>
      </w:pPr>
      <w:bookmarkStart w:id="148" w:name="_Toc510380965"/>
      <w:r>
        <w:t>Implementácia IDE</w:t>
      </w:r>
      <w:bookmarkEnd w:id="148"/>
    </w:p>
    <w:p w14:paraId="4625EFD4" w14:textId="51A59734" w:rsidR="003A6A26" w:rsidRDefault="00993865" w:rsidP="00D9327A">
      <w:pPr>
        <w:pStyle w:val="Prvzarkazkladnhotextu"/>
      </w:pPr>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322EF">
        <w:fldChar w:fldCharType="separate"/>
      </w:r>
      <w:r w:rsidR="00E85892">
        <w:t>6.1</w:t>
      </w:r>
      <w:r w:rsidR="003322EF">
        <w:fldChar w:fldCharType="end"/>
      </w:r>
      <w:r w:rsidR="003322EF">
        <w:t>.</w:t>
      </w:r>
    </w:p>
    <w:p w14:paraId="2808D298" w14:textId="18A860D2" w:rsidR="00235771" w:rsidRDefault="00235771" w:rsidP="00235771">
      <w:pPr>
        <w:pStyle w:val="Nadpis3"/>
      </w:pPr>
      <w:bookmarkStart w:id="149" w:name="_Toc510380966"/>
      <w:r>
        <w:t>Ponuka dostupných komponentov</w:t>
      </w:r>
      <w:bookmarkEnd w:id="149"/>
    </w:p>
    <w:p w14:paraId="3B8B3A8A" w14:textId="77777777" w:rsidR="0066160C" w:rsidRDefault="003322EF" w:rsidP="00D9327A">
      <w:pPr>
        <w:pStyle w:val="Prvzarkazkladnhotextu"/>
      </w:pPr>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p>
    <w:p w14:paraId="7583E164" w14:textId="67518943" w:rsidR="00235771" w:rsidRDefault="008906BC" w:rsidP="00D9327A">
      <w:pPr>
        <w:pStyle w:val="Prvzarkazkladnhotextu"/>
      </w:pPr>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lastRenderedPageBreak/>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4C92E6DC" w:rsidR="00CF70C0" w:rsidRDefault="00CF70C0" w:rsidP="00FE0A9C">
      <w:pPr>
        <w:pStyle w:val="ObrazokPopis"/>
      </w:pPr>
      <w:bookmarkStart w:id="150" w:name="_Toc510380995"/>
      <w:r>
        <w:t>Obr. </w:t>
      </w:r>
      <w:fldSimple w:instr=" SEQ Obr. \* ARABIC ">
        <w:r w:rsidR="00E85892">
          <w:rPr>
            <w:noProof/>
          </w:rPr>
          <w:t>15</w:t>
        </w:r>
      </w:fldSimple>
      <w:r>
        <w:tab/>
        <w:t xml:space="preserve">Vizuál grafického komponentu </w:t>
      </w:r>
      <w:r w:rsidR="009834EC">
        <w:t>JTree so zdrojovým kódom.</w:t>
      </w:r>
      <w:bookmarkEnd w:id="150"/>
    </w:p>
    <w:p w14:paraId="132C4D4A" w14:textId="52823A8B" w:rsidR="009A7219" w:rsidRDefault="009A7219" w:rsidP="009A7219">
      <w:pPr>
        <w:pStyle w:val="Nadpis3"/>
      </w:pPr>
      <w:bookmarkStart w:id="151" w:name="_Ref509772226"/>
      <w:bookmarkStart w:id="152" w:name="_Toc510380967"/>
      <w:r>
        <w:t>Skupinové zobrazenie inštancií komponentov</w:t>
      </w:r>
      <w:bookmarkEnd w:id="151"/>
      <w:bookmarkEnd w:id="152"/>
    </w:p>
    <w:p w14:paraId="60F8DD11" w14:textId="76583DBB" w:rsidR="00316351" w:rsidRDefault="009A7219" w:rsidP="00D9327A">
      <w:pPr>
        <w:pStyle w:val="Prvzarkazkladnhotextu"/>
      </w:pPr>
      <w:r>
        <w:t xml:space="preserve">V sekcii </w:t>
      </w:r>
      <w:r>
        <w:fldChar w:fldCharType="begin"/>
      </w:r>
      <w:r>
        <w:instrText xml:space="preserve"> REF _Ref509772235 \r \h </w:instrText>
      </w:r>
      <w:r>
        <w:fldChar w:fldCharType="separate"/>
      </w:r>
      <w:r w:rsidR="00E85892">
        <w:t>6.2.4</w:t>
      </w:r>
      <w:r>
        <w:fldChar w:fldCharType="end"/>
      </w:r>
      <w:r>
        <w:t xml:space="preserve"> sme načrtli grafický komponent z pohľadu používateľa. </w:t>
      </w:r>
      <w:r w:rsidR="00F65C2F">
        <w:t>V tejto sekcii</w:t>
      </w:r>
      <w:commentRangeStart w:id="153"/>
      <w:r>
        <w:t xml:space="preserve"> </w:t>
      </w:r>
      <w:commentRangeEnd w:id="153"/>
      <w:r w:rsidR="0066160C">
        <w:rPr>
          <w:rStyle w:val="Odkaznakomentr"/>
        </w:rPr>
        <w:commentReference w:id="153"/>
      </w:r>
      <w:r>
        <w:t xml:space="preserve">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D9327A">
      <w:pPr>
        <w:pStyle w:val="Prvzarkazkladnhotextu"/>
      </w:pPr>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04971D03" w:rsidR="00A67455" w:rsidRDefault="00914756" w:rsidP="00FE0A9C">
      <w:pPr>
        <w:pStyle w:val="ObrazokPopis"/>
      </w:pPr>
      <w:bookmarkStart w:id="154" w:name="_Toc510380996"/>
      <w:r>
        <w:t>Obr. </w:t>
      </w:r>
      <w:fldSimple w:instr=" SEQ Obr. \* ARABIC ">
        <w:r w:rsidR="00E85892">
          <w:rPr>
            <w:noProof/>
          </w:rPr>
          <w:t>16</w:t>
        </w:r>
      </w:fldSimple>
      <w:r>
        <w:tab/>
      </w:r>
      <w:r w:rsidR="00A67455">
        <w:t>Rozdelenie grafickej implementácie</w:t>
      </w:r>
      <w:r>
        <w:t>.</w:t>
      </w:r>
      <w:bookmarkEnd w:id="154"/>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w:t>
      </w:r>
      <w:r>
        <w:lastRenderedPageBreak/>
        <w:t xml:space="preserve">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72F51273" w:rsidR="008F495E" w:rsidRDefault="00A67455" w:rsidP="00A67455">
      <w:pPr>
        <w:pStyle w:val="ZPNormalnyText"/>
      </w:pPr>
      <w:commentRangeStart w:id="155"/>
      <w:r>
        <w:t>Dôležit</w:t>
      </w:r>
      <w:commentRangeEnd w:id="155"/>
      <w:r w:rsidR="006714F2">
        <w:rPr>
          <w:rStyle w:val="Odkaznakomentr"/>
        </w:rPr>
        <w:commentReference w:id="155"/>
      </w:r>
      <w:r w:rsidR="00F65C2F">
        <w:t>ou vlastnosťou</w:t>
      </w:r>
      <w:r>
        <w:t xml:space="preserve"> pre </w:t>
      </w:r>
      <w:r w:rsidR="00F65C2F">
        <w:t xml:space="preserve">grafický </w:t>
      </w:r>
      <w:r>
        <w:t xml:space="preserve">komponent je aj jednoduché presúvanie </w:t>
      </w:r>
      <w:r w:rsidR="00F65C2F">
        <w:t xml:space="preserve">inštancií </w:t>
      </w:r>
      <w:r>
        <w:t xml:space="preserve">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dok z Java API podporujúci drag</w:t>
      </w:r>
      <w:r w:rsidR="001D0A77">
        <w:rPr>
          <w:lang w:val="en-US"/>
        </w:rPr>
        <w:t>’</w:t>
      </w:r>
      <w:r w:rsidR="001B1761">
        <w:t xml:space="preserve">n’drop. </w:t>
      </w:r>
    </w:p>
    <w:p w14:paraId="031C4BA7" w14:textId="33913FB1" w:rsidR="00A67455" w:rsidRDefault="001B1761" w:rsidP="00A67455">
      <w:pPr>
        <w:pStyle w:val="ZPNormalnyText"/>
      </w:pPr>
      <w:r>
        <w:t xml:space="preserve">Pri presúvaní grafických komponentov v Java API je potrebné </w:t>
      </w:r>
      <w:commentRangeStart w:id="156"/>
      <w:r>
        <w:t>zdieľať</w:t>
      </w:r>
      <w:commentRangeEnd w:id="156"/>
      <w:r w:rsidR="00206F2C">
        <w:rPr>
          <w:rStyle w:val="Odkaznakomentr"/>
        </w:rPr>
        <w:commentReference w:id="156"/>
      </w:r>
      <w:r>
        <w:t xml:space="preserve">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w:t>
      </w:r>
      <w:commentRangeStart w:id="157"/>
      <w:commentRangeStart w:id="158"/>
      <w:r>
        <w:t xml:space="preserve">ho </w:t>
      </w:r>
      <w:commentRangeEnd w:id="157"/>
      <w:r w:rsidR="00206F2C">
        <w:rPr>
          <w:rStyle w:val="Odkaznakomentr"/>
        </w:rPr>
        <w:commentReference w:id="157"/>
      </w:r>
      <w:commentRangeEnd w:id="158"/>
      <w:r w:rsidR="00F65C2F">
        <w:rPr>
          <w:rStyle w:val="Odkaznakomentr"/>
        </w:rPr>
        <w:commentReference w:id="158"/>
      </w:r>
      <w:r>
        <w:t xml:space="preserve">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commentRangeStart w:id="159"/>
      <w:commentRangeStart w:id="160"/>
      <w:r w:rsidRPr="001B1761">
        <w:rPr>
          <w:rFonts w:ascii="Courier New" w:hAnsi="Courier New" w:cs="Courier New"/>
        </w:rPr>
        <w:t>transferHandler</w:t>
      </w:r>
      <w:commentRangeEnd w:id="159"/>
      <w:r w:rsidR="00206F2C">
        <w:rPr>
          <w:rStyle w:val="Odkaznakomentr"/>
        </w:rPr>
        <w:commentReference w:id="159"/>
      </w:r>
      <w:commentRangeEnd w:id="160"/>
      <w:r w:rsidR="00F65C2F">
        <w:rPr>
          <w:rStyle w:val="Odkaznakomentr"/>
        </w:rPr>
        <w:commentReference w:id="160"/>
      </w:r>
      <w:r>
        <w:t xml:space="preserve">. Tá v prípade pustenia komponentu </w:t>
      </w:r>
      <w:commentRangeStart w:id="161"/>
      <w:r>
        <w:t>dostane presúvaný komponent</w:t>
      </w:r>
      <w:r w:rsidR="00F65C2F">
        <w:t xml:space="preserve"> na vstup</w:t>
      </w:r>
      <w:r>
        <w:t xml:space="preserve"> </w:t>
      </w:r>
      <w:commentRangeEnd w:id="161"/>
      <w:r w:rsidR="00206F2C">
        <w:rPr>
          <w:rStyle w:val="Odkaznakomentr"/>
        </w:rPr>
        <w:commentReference w:id="161"/>
      </w:r>
      <w:r>
        <w:t>a spracuje presun medzi skupinami inštancií komponentov.</w:t>
      </w:r>
    </w:p>
    <w:p w14:paraId="18A7D2D5" w14:textId="7D99B9D6" w:rsidR="00235771" w:rsidRDefault="00235771" w:rsidP="00235771">
      <w:pPr>
        <w:pStyle w:val="Nadpis3"/>
      </w:pPr>
      <w:bookmarkStart w:id="162" w:name="_Toc510380968"/>
      <w:r>
        <w:t>Kompilácia a spustenie projektu</w:t>
      </w:r>
      <w:bookmarkEnd w:id="162"/>
    </w:p>
    <w:p w14:paraId="097D1F87" w14:textId="77777777" w:rsidR="00946E10" w:rsidRDefault="00895A9A" w:rsidP="00D9327A">
      <w:pPr>
        <w:pStyle w:val="Prvzarkazkladnhotextu"/>
      </w:pPr>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2BA82F0" w:rsidR="00C11950" w:rsidRDefault="00895A9A" w:rsidP="00D9327A">
      <w:pPr>
        <w:pStyle w:val="Prvzarkazkladnhotextu"/>
      </w:pPr>
      <w:r>
        <w:t>Kompilácia je už komplikovanejšia, pretože pre ňu nem</w:t>
      </w:r>
      <w:r w:rsidR="00946E10">
        <w:t>áme</w:t>
      </w:r>
      <w:commentRangeStart w:id="163"/>
      <w:r w:rsidR="00946E10">
        <w:t xml:space="preserve"> </w:t>
      </w:r>
      <w:commentRangeEnd w:id="163"/>
      <w:r w:rsidR="00206F2C">
        <w:rPr>
          <w:rStyle w:val="Odkaznakomentr"/>
        </w:rPr>
        <w:commentReference w:id="163"/>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commentRangeStart w:id="164"/>
      <w:commentRangeStart w:id="165"/>
      <w:r w:rsidR="00F65C2F" w:rsidRPr="00895A9A">
        <w:rPr>
          <w:rFonts w:ascii="Courier New" w:hAnsi="Courier New" w:cs="Courier New"/>
        </w:rPr>
        <w:t>java</w:t>
      </w:r>
      <w:commentRangeEnd w:id="164"/>
      <w:r w:rsidR="00F65C2F">
        <w:rPr>
          <w:rStyle w:val="Odkaznakomentr"/>
        </w:rPr>
        <w:commentReference w:id="164"/>
      </w:r>
      <w:commentRangeEnd w:id="165"/>
      <w:r w:rsidR="00F65C2F">
        <w:rPr>
          <w:rStyle w:val="Odkaznakomentr"/>
        </w:rPr>
        <w:commentReference w:id="165"/>
      </w:r>
      <w:r w:rsidR="00F65C2F" w:rsidRPr="00895A9A">
        <w:rPr>
          <w:rFonts w:ascii="Courier New" w:hAnsi="Courier New" w:cs="Courier New"/>
        </w:rPr>
        <w:t>.lang</w:t>
      </w:r>
      <w:r>
        <w:t>.</w:t>
      </w:r>
      <w:r w:rsidR="00585A94">
        <w:t xml:space="preserve"> Pomocou </w:t>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D9327A">
      <w:pPr>
        <w:pStyle w:val="Prvzarkazkladnhotextu"/>
      </w:pPr>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lastRenderedPageBreak/>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6311110B" w:rsidR="00585A94" w:rsidRPr="002D7C5D" w:rsidRDefault="00585A94" w:rsidP="00FE0A9C">
      <w:pPr>
        <w:pStyle w:val="ObrazokPopis"/>
      </w:pPr>
      <w:bookmarkStart w:id="166" w:name="_Toc510380997"/>
      <w:r>
        <w:t>Obr. </w:t>
      </w:r>
      <w:fldSimple w:instr=" SEQ Obr. \* ARABIC ">
        <w:r w:rsidR="00E85892">
          <w:rPr>
            <w:noProof/>
          </w:rPr>
          <w:t>17</w:t>
        </w:r>
      </w:fldSimple>
      <w:r w:rsidR="00A43374">
        <w:tab/>
        <w:t>Priebeh spracovania projektu</w:t>
      </w:r>
      <w:r>
        <w:t xml:space="preserve"> riešením ACProg</w:t>
      </w:r>
      <w:bookmarkEnd w:id="166"/>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67" w:name="_Toc510380969"/>
      <w:r>
        <w:t>Syntaktická analýza kódu</w:t>
      </w:r>
      <w:bookmarkEnd w:id="167"/>
    </w:p>
    <w:p w14:paraId="0592A05B" w14:textId="53D3922D" w:rsidR="00235771" w:rsidRDefault="00994DA6" w:rsidP="00D9327A">
      <w:pPr>
        <w:pStyle w:val="Prvzarkazkladnhotextu"/>
      </w:pPr>
      <w:r>
        <w:t>Neodmysliteľnou súčasťou integrovaných vývojových prostredí je analýza zdrojového kódu ešte pred tým</w:t>
      </w:r>
      <w:r w:rsidR="00FE4D4C">
        <w:t>,</w:t>
      </w:r>
      <w:r>
        <w:t xml:space="preserve"> ako bude kompilovaný. </w:t>
      </w:r>
      <w:commentRangeStart w:id="168"/>
      <w:commentRangeStart w:id="169"/>
      <w:r>
        <w:t>P</w:t>
      </w:r>
      <w:r w:rsidR="00F65C2F">
        <w:t>re programátora</w:t>
      </w:r>
      <w:r>
        <w:t xml:space="preserve"> je to rýchla </w:t>
      </w:r>
      <w:commentRangeEnd w:id="168"/>
      <w:r w:rsidR="00FE4D4C">
        <w:rPr>
          <w:rStyle w:val="Odkaznakomentr"/>
        </w:rPr>
        <w:commentReference w:id="168"/>
      </w:r>
      <w:commentRangeEnd w:id="169"/>
      <w:r w:rsidR="001662F7">
        <w:rPr>
          <w:rStyle w:val="Odkaznakomentr"/>
        </w:rPr>
        <w:commentReference w:id="169"/>
      </w:r>
      <w:r>
        <w:t xml:space="preserve">spätná väzba o správnosti </w:t>
      </w:r>
      <w:r w:rsidR="00F65C2F">
        <w:t>jeho</w:t>
      </w:r>
      <w:r>
        <w:t xml:space="preserve"> zdrojového kódu. 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347D6244" w:rsidR="00FE4D4C" w:rsidRDefault="00994DA6" w:rsidP="00D9327A">
      <w:pPr>
        <w:pStyle w:val="Prvzarkazkladnhotextu"/>
      </w:pPr>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 </w:t>
      </w:r>
      <w:r w:rsidR="0084269B" w:rsidRPr="0084269B">
        <w:rPr>
          <w:rFonts w:ascii="Courier New" w:hAnsi="Courier New" w:cs="Courier New"/>
        </w:rPr>
        <w:t>string</w:t>
      </w:r>
      <w:r w:rsidR="0084269B">
        <w:t xml:space="preserve"> </w:t>
      </w:r>
      <w:r w:rsidR="00F65C2F">
        <w:t>je jednoduché overiť</w:t>
      </w:r>
      <w:r w:rsidR="00FE4D4C">
        <w:t>.</w:t>
      </w:r>
      <w:r w:rsidR="0084269B">
        <w:t xml:space="preserve"> </w:t>
      </w:r>
    </w:p>
    <w:p w14:paraId="73BBAEE6" w14:textId="1AFE169B" w:rsidR="00994DA6" w:rsidRDefault="00FE4D4C" w:rsidP="00D9327A">
      <w:pPr>
        <w:pStyle w:val="Prvzarkazkladnhotextu"/>
      </w:pPr>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2EA35661" w:rsidR="009D1608" w:rsidRDefault="009D1608" w:rsidP="00FE0A9C">
      <w:pPr>
        <w:pStyle w:val="ObrazokPopis"/>
      </w:pPr>
      <w:bookmarkStart w:id="170" w:name="_Toc510380998"/>
      <w:r>
        <w:t>Obr. </w:t>
      </w:r>
      <w:fldSimple w:instr=" SEQ Obr. \* ARABIC ">
        <w:r w:rsidR="00E85892">
          <w:rPr>
            <w:noProof/>
          </w:rPr>
          <w:t>18</w:t>
        </w:r>
      </w:fldSimple>
      <w:r>
        <w:tab/>
        <w:t>Ilustrácia chybnej konfigurácie inštancií komponentov.</w:t>
      </w:r>
      <w:bookmarkEnd w:id="170"/>
    </w:p>
    <w:p w14:paraId="4D16E88E" w14:textId="77777777" w:rsidR="00097161" w:rsidRDefault="00F410E5" w:rsidP="00235771">
      <w:r>
        <w:t xml:space="preserve">V druhom kroku </w:t>
      </w:r>
      <w:r w:rsidR="00594C01">
        <w:t>analyzujeme</w:t>
      </w:r>
      <w:r>
        <w:t xml:space="preserve"> 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71"/>
      <w:commentRangeStart w:id="172"/>
      <w:r w:rsidR="008C2361">
        <w:t>konštrukt</w:t>
      </w:r>
      <w:commentRangeEnd w:id="171"/>
      <w:r w:rsidR="00097161">
        <w:rPr>
          <w:rStyle w:val="Odkaznakomentr"/>
        </w:rPr>
        <w:commentReference w:id="171"/>
      </w:r>
      <w:commentRangeEnd w:id="172"/>
      <w:r w:rsidR="00351FF4">
        <w:rPr>
          <w:rStyle w:val="Odkaznakomentr"/>
        </w:rPr>
        <w:commentReference w:id="172"/>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6DD9FC5C" w:rsidR="0060708B" w:rsidRDefault="008C2361" w:rsidP="00235771">
      <w:r>
        <w:t xml:space="preserve">Druhou zložkou vytvorenia AST </w:t>
      </w:r>
      <w:r w:rsidR="00594C01">
        <w:t xml:space="preserve">je </w:t>
      </w:r>
      <w:r>
        <w:t>parser, ktorý</w:t>
      </w:r>
      <w:r w:rsidR="00097161">
        <w:t>,</w:t>
      </w:r>
      <w:r>
        <w:t xml:space="preserve"> pomocou gramatiky zdrojového kódu</w:t>
      </w:r>
      <w:r w:rsidR="00097161">
        <w:t>,</w:t>
      </w:r>
      <w:r>
        <w:t xml:space="preserve"> v symboloch odhalí všetky konštrukty vyskytujúce sa v</w:t>
      </w:r>
      <w:r w:rsidR="00594C01">
        <w:t xml:space="preserve"> napísanom </w:t>
      </w:r>
      <w:r>
        <w:t>zdrojovom kóde.</w:t>
      </w:r>
      <w:r w:rsidR="0028045C">
        <w:t xml:space="preserve"> Nasledujúci obrázok ilustruje AST</w:t>
      </w:r>
      <w:r w:rsidR="00097161">
        <w: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16599BBE" w:rsidR="00F928B9" w:rsidRDefault="0028045C" w:rsidP="00FE0A9C">
      <w:pPr>
        <w:pStyle w:val="ObrazokPopis"/>
      </w:pPr>
      <w:bookmarkStart w:id="173" w:name="_Toc510380999"/>
      <w:r>
        <w:lastRenderedPageBreak/>
        <w:t>Obr. </w:t>
      </w:r>
      <w:fldSimple w:instr=" SEQ Obr. \* ARABIC ">
        <w:r w:rsidR="00E85892">
          <w:rPr>
            <w:noProof/>
          </w:rPr>
          <w:t>19</w:t>
        </w:r>
      </w:fldSimple>
      <w:r>
        <w:tab/>
        <w:t>Ilustrácia AST (vpravo) zo zdrojového kódu (vľavo).</w:t>
      </w:r>
      <w:bookmarkEnd w:id="17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74" w:name="_Toc510380970"/>
      <w:r>
        <w:t>Voliteľný UX pre programátora</w:t>
      </w:r>
      <w:bookmarkEnd w:id="174"/>
    </w:p>
    <w:p w14:paraId="345E998E" w14:textId="60AC1D50" w:rsidR="00D96C56" w:rsidRDefault="00351FF4" w:rsidP="00D9327A">
      <w:pPr>
        <w:pStyle w:val="Prvzarkazkladnhotextu"/>
      </w:pPr>
      <w:r>
        <w:t>Na grafickú vizualizáciu</w:t>
      </w:r>
      <w:commentRangeStart w:id="175"/>
      <w:r w:rsidR="00BF4FD8">
        <w:t xml:space="preserve"> integrovaného </w:t>
      </w:r>
      <w:commentRangeEnd w:id="175"/>
      <w:r w:rsidR="00D96C56">
        <w:rPr>
          <w:rStyle w:val="Odkaznakomentr"/>
        </w:rPr>
        <w:commentReference w:id="175"/>
      </w:r>
      <w:r w:rsidR="00BF4FD8">
        <w:t xml:space="preserve">vývojového prostredia sme využili knižnicu DockingFrames. Táto knižnica pri inicializácii potrebuje grafické komponenty (záložky) a ich rozloženie pri spustení. Knižnica počas spustenia podporuje </w:t>
      </w:r>
      <w:r>
        <w:t>úpravu</w:t>
      </w:r>
      <w:commentRangeStart w:id="176"/>
      <w:r w:rsidR="00BF4FD8">
        <w:t xml:space="preserve"> </w:t>
      </w:r>
      <w:commentRangeEnd w:id="176"/>
      <w:r w:rsidR="00D96C56">
        <w:rPr>
          <w:rStyle w:val="Odkaznakomentr"/>
        </w:rPr>
        <w:commentReference w:id="176"/>
      </w:r>
      <w:r>
        <w:t>rozloženia</w:t>
      </w:r>
      <w:r w:rsidR="00BF4FD8">
        <w:t xml:space="preserve"> </w:t>
      </w:r>
      <w:r w:rsidR="005B51AB">
        <w:t xml:space="preserve">záložiek </w:t>
      </w:r>
      <w:r w:rsidR="00BF4FD8">
        <w:t xml:space="preserve">programátorom. </w:t>
      </w:r>
    </w:p>
    <w:p w14:paraId="27195CFC" w14:textId="77777777" w:rsidR="00D96C56" w:rsidRDefault="00BF4FD8" w:rsidP="00D9327A">
      <w:pPr>
        <w:pStyle w:val="Prvzarkazkladnhotextu"/>
      </w:pPr>
      <w:r>
        <w:t>Aby sme dosiahli cieľ voliteľného UX pre programátora</w:t>
      </w:r>
      <w:r w:rsidR="00D96C56">
        <w:t>,</w:t>
      </w:r>
      <w:r>
        <w:t xml:space="preserve"> potrebujeme zabezpečiť</w:t>
      </w:r>
      <w:r w:rsidR="00D96C56">
        <w:t>,</w:t>
      </w:r>
      <w:r>
        <w:t xml:space="preserve"> aby pri opakovanom spustení mal programátor </w:t>
      </w:r>
      <w:r w:rsidR="005B51AB">
        <w:t xml:space="preserve">rovnaké </w:t>
      </w:r>
      <w:r>
        <w:t>rozloženie</w:t>
      </w:r>
      <w:r w:rsidR="00D96C56">
        <w:t>,</w:t>
      </w:r>
      <w:r w:rsidR="005B51AB">
        <w:t xml:space="preserve"> ako naposledy nastavil</w:t>
      </w:r>
      <w:r>
        <w:t>. To zabezpečíme</w:t>
      </w:r>
      <w:r w:rsidR="005B51AB">
        <w:t xml:space="preserve"> uložením rozloženia a načítaním pri opätovn</w:t>
      </w:r>
      <w:r w:rsidR="00594C01">
        <w:t xml:space="preserve">om spustení. </w:t>
      </w:r>
    </w:p>
    <w:p w14:paraId="724B11E1" w14:textId="1310F30F" w:rsidR="005B51AB" w:rsidRDefault="00594C01" w:rsidP="00D9327A">
      <w:pPr>
        <w:pStyle w:val="Prvzarkazkladnhotextu"/>
      </w:pPr>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D9327A">
      <w:pPr>
        <w:pStyle w:val="Prvzarkazkladnhotextu"/>
      </w:pPr>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commentRangeStart w:id="177"/>
      <w:r>
        <w:t>nami</w:t>
      </w:r>
      <w:commentRangeEnd w:id="177"/>
      <w:r w:rsidR="00D96C56">
        <w:rPr>
          <w:rStyle w:val="Odkaznakomentr"/>
        </w:rPr>
        <w:commentReference w:id="177"/>
      </w:r>
      <w:r>
        <w:t xml:space="preserve"> navrhnuté rozloženia.</w:t>
      </w:r>
    </w:p>
    <w:p w14:paraId="6EEED12A" w14:textId="77777777" w:rsidR="005B51AB" w:rsidRDefault="005B51AB" w:rsidP="005B51AB">
      <w:pPr>
        <w:pStyle w:val="Obrzok"/>
      </w:pPr>
      <w:r>
        <w:lastRenderedPageBreak/>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A4A5D1F" w:rsidR="005B51AB" w:rsidRDefault="005B51AB" w:rsidP="00FE0A9C">
      <w:pPr>
        <w:pStyle w:val="ObrazokPopis"/>
      </w:pPr>
      <w:bookmarkStart w:id="178" w:name="_Toc510381000"/>
      <w:r>
        <w:t>Obr. </w:t>
      </w:r>
      <w:fldSimple w:instr=" SEQ Obr. \* ARABIC ">
        <w:r w:rsidR="00E85892">
          <w:rPr>
            <w:noProof/>
          </w:rPr>
          <w:t>20</w:t>
        </w:r>
      </w:fldSimple>
      <w:r>
        <w:tab/>
      </w:r>
      <w:r w:rsidR="0060708B">
        <w:t>Navrhnuté rozloženia integrovaného vývojového prostredia</w:t>
      </w:r>
      <w:r>
        <w:t>.</w:t>
      </w:r>
      <w:bookmarkEnd w:id="178"/>
    </w:p>
    <w:p w14:paraId="31A93FE7" w14:textId="77777777" w:rsidR="000E1912" w:rsidRDefault="000E1912" w:rsidP="000E1912">
      <w:pPr>
        <w:pStyle w:val="Nadpis1"/>
      </w:pPr>
      <w:bookmarkStart w:id="179" w:name="_Toc510380971"/>
      <w:r>
        <w:lastRenderedPageBreak/>
        <w:t>Vzorové komponenty pre ACProg</w:t>
      </w:r>
      <w:bookmarkEnd w:id="179"/>
    </w:p>
    <w:p w14:paraId="45054C39" w14:textId="6247C11B" w:rsidR="000E1912" w:rsidRDefault="005F27DC" w:rsidP="00D9327A">
      <w:pPr>
        <w:pStyle w:val="Prvzarkazkladnhotextu"/>
      </w:pPr>
      <w:r>
        <w:t>V </w:t>
      </w:r>
      <w:r>
        <w:fldChar w:fldCharType="begin"/>
      </w:r>
      <w:r>
        <w:instrText xml:space="preserve"> REF _Ref508111526 \r \h </w:instrText>
      </w:r>
      <w:r>
        <w:fldChar w:fldCharType="separate"/>
      </w:r>
      <w:r>
        <w:t>5</w:t>
      </w:r>
      <w:r>
        <w:fldChar w:fldCharType="end"/>
      </w:r>
      <w:r>
        <w:t>. kapitole sme vysvet</w:t>
      </w:r>
      <w:r w:rsidR="00DD1E18">
        <w:t>lili fungovanie ACProg riešenia a priblížili sme aj typy komponentov. Táto kapitola sa bude venovať vytvoreniu niekoľkých vzorových typov komponentov, pomocou ktorých je možne vytvoriť rozličné IoT projekty. Prvý typ komponentu sa zaoberá vykonávaním udalosti v zadanom intervale, tri ďalšie typy sa zaoberajú vstupno-výstupnými pinmi dosky Arduino s cieľom čítania informácií resp. ich zapisovania. Nasledovať budú 2 typy komponentov určené pre komunikáciu s ostatnými IoT zariadeniami. Na konci kapitoly si ukážeme ako efekt</w:t>
      </w:r>
      <w:r w:rsidR="00D9327A">
        <w:t xml:space="preserve">ívne debugovať ACProg aplikácie za pomoci špeciálneho </w:t>
      </w:r>
      <w:r w:rsidR="00453E57">
        <w:fldChar w:fldCharType="begin"/>
      </w:r>
      <w:r w:rsidR="00453E57">
        <w:instrText xml:space="preserve"> LISTNUM </w:instrText>
      </w:r>
      <w:r w:rsidR="00453E57">
        <w:fldChar w:fldCharType="end"/>
      </w:r>
      <w:bookmarkStart w:id="180" w:name="_GoBack"/>
      <w:bookmarkEnd w:id="180"/>
      <w:r w:rsidR="00D9327A">
        <w:t>komponentu.</w:t>
      </w:r>
    </w:p>
    <w:p w14:paraId="7749EF3C" w14:textId="77777777" w:rsidR="000E1912" w:rsidRDefault="000E1912" w:rsidP="000E1912">
      <w:pPr>
        <w:pStyle w:val="Nadpis2"/>
      </w:pPr>
      <w:bookmarkStart w:id="181" w:name="_Toc510380972"/>
      <w:r>
        <w:t>Časovač</w:t>
      </w:r>
      <w:bookmarkEnd w:id="181"/>
    </w:p>
    <w:p w14:paraId="4440CA21" w14:textId="77777777" w:rsidR="000E1912" w:rsidRDefault="000E1912" w:rsidP="000E1912">
      <w:pPr>
        <w:pStyle w:val="Nadpis2"/>
      </w:pPr>
      <w:bookmarkStart w:id="182" w:name="_Toc510380973"/>
      <w:r>
        <w:t>Digitálny výstup</w:t>
      </w:r>
      <w:bookmarkEnd w:id="182"/>
    </w:p>
    <w:p w14:paraId="349B28A6" w14:textId="77777777" w:rsidR="000E1912" w:rsidRDefault="000E1912" w:rsidP="000E1912">
      <w:pPr>
        <w:pStyle w:val="Nadpis2"/>
      </w:pPr>
      <w:bookmarkStart w:id="183" w:name="_Toc510380974"/>
      <w:r>
        <w:t>Digitálny vstup</w:t>
      </w:r>
      <w:bookmarkEnd w:id="183"/>
    </w:p>
    <w:p w14:paraId="4222499B" w14:textId="019986D7" w:rsidR="000E1912" w:rsidRDefault="000E1912" w:rsidP="000E1912">
      <w:pPr>
        <w:pStyle w:val="Nadpis2"/>
      </w:pPr>
      <w:bookmarkStart w:id="184" w:name="_Toc510380975"/>
      <w:r>
        <w:t xml:space="preserve">Analógový vstup s threshold </w:t>
      </w:r>
      <w:bookmarkEnd w:id="184"/>
      <w:r w:rsidR="00E07E26">
        <w:t>upozornením</w:t>
      </w:r>
    </w:p>
    <w:p w14:paraId="07F8A155" w14:textId="77777777" w:rsidR="000E1912" w:rsidRDefault="000E1912" w:rsidP="000E1912">
      <w:pPr>
        <w:pStyle w:val="Nadpis2"/>
      </w:pPr>
      <w:bookmarkStart w:id="185" w:name="_Toc510380976"/>
      <w:r>
        <w:t>Komunikácia pomocou MQTT</w:t>
      </w:r>
      <w:bookmarkEnd w:id="185"/>
    </w:p>
    <w:p w14:paraId="28A9FDA4" w14:textId="53FBA460" w:rsidR="000E1912" w:rsidRDefault="000E1912" w:rsidP="000E1912">
      <w:pPr>
        <w:pStyle w:val="Nadpis2"/>
      </w:pPr>
      <w:bookmarkStart w:id="186" w:name="_Toc510380977"/>
      <w:r>
        <w:t>Rádiová komunikácia pomocou 433</w:t>
      </w:r>
      <w:r w:rsidR="002F1CE9">
        <w:t xml:space="preserve"> </w:t>
      </w:r>
      <w:r>
        <w:t>MHz</w:t>
      </w:r>
      <w:bookmarkEnd w:id="186"/>
    </w:p>
    <w:p w14:paraId="1C7437C6" w14:textId="41014008" w:rsidR="000E1912" w:rsidRPr="000E1912" w:rsidRDefault="00F17FE5" w:rsidP="00082A6D">
      <w:pPr>
        <w:pStyle w:val="Nadpis2"/>
      </w:pPr>
      <w:r>
        <w:t>Komponent pre zjednodušenie debugovania</w:t>
      </w:r>
    </w:p>
    <w:p w14:paraId="318C6D70" w14:textId="77777777" w:rsidR="000E1912" w:rsidRPr="000E1912" w:rsidRDefault="000E1912" w:rsidP="000E1912"/>
    <w:bookmarkEnd w:id="26"/>
    <w:bookmarkEnd w:id="27"/>
    <w:bookmarkEnd w:id="28"/>
    <w:bookmarkEnd w:id="29"/>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87" w:name="_Toc224306955"/>
      <w:bookmarkStart w:id="188" w:name="_Toc102191192"/>
      <w:bookmarkStart w:id="189" w:name="_Toc510380978"/>
      <w:r>
        <w:lastRenderedPageBreak/>
        <w:t>Záver</w:t>
      </w:r>
      <w:bookmarkEnd w:id="187"/>
      <w:bookmarkEnd w:id="188"/>
      <w:bookmarkEnd w:id="189"/>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190" w:name="_Toc224306956"/>
      <w:bookmarkStart w:id="191" w:name="_Toc102191193"/>
      <w:bookmarkStart w:id="192" w:name="_Toc510380979"/>
      <w:r>
        <w:rPr>
          <w:rFonts w:ascii="Times New Roman" w:hAnsi="Times New Roman"/>
        </w:rPr>
        <w:lastRenderedPageBreak/>
        <w:t>Zoznam použitej literatúry</w:t>
      </w:r>
      <w:bookmarkEnd w:id="190"/>
      <w:bookmarkEnd w:id="191"/>
      <w:bookmarkEnd w:id="1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85892" w14:paraId="0F63B60B" w14:textId="77777777">
        <w:trPr>
          <w:divId w:val="680355150"/>
          <w:tblCellSpacing w:w="15" w:type="dxa"/>
        </w:trPr>
        <w:tc>
          <w:tcPr>
            <w:tcW w:w="50" w:type="pct"/>
            <w:hideMark/>
          </w:tcPr>
          <w:p w14:paraId="750B6D45" w14:textId="7D49F2D1" w:rsidR="00E85892" w:rsidRDefault="00E11D6B" w:rsidP="00E85892">
            <w:pPr>
              <w:pStyle w:val="Citacie"/>
            </w:pPr>
            <w:r>
              <w:fldChar w:fldCharType="begin"/>
            </w:r>
            <w:r>
              <w:instrText xml:space="preserve"> BIBLIOGRAPHY  \l 1051 </w:instrText>
            </w:r>
            <w:r>
              <w:fldChar w:fldCharType="separate"/>
            </w:r>
            <w:r w:rsidR="00E85892">
              <w:t xml:space="preserve">[1] </w:t>
            </w:r>
          </w:p>
        </w:tc>
        <w:tc>
          <w:tcPr>
            <w:tcW w:w="0" w:type="auto"/>
            <w:hideMark/>
          </w:tcPr>
          <w:p w14:paraId="526BDF56" w14:textId="77777777" w:rsidR="00E85892" w:rsidRDefault="00E85892" w:rsidP="00E85892">
            <w:pPr>
              <w:pStyle w:val="Citacie"/>
            </w:pPr>
            <w:r>
              <w:t xml:space="preserve">Giusto, D.; Iera, A.; Morabito, G.; Atzori, L.;, The Internet of Things, 20th Tyrrhenian Workshop on Digital Communications, Springer, New York, NY, 2010. </w:t>
            </w:r>
          </w:p>
        </w:tc>
      </w:tr>
      <w:tr w:rsidR="00E85892" w14:paraId="248D68EB" w14:textId="77777777">
        <w:trPr>
          <w:divId w:val="680355150"/>
          <w:tblCellSpacing w:w="15" w:type="dxa"/>
        </w:trPr>
        <w:tc>
          <w:tcPr>
            <w:tcW w:w="50" w:type="pct"/>
            <w:hideMark/>
          </w:tcPr>
          <w:p w14:paraId="7F4B88A0" w14:textId="77777777" w:rsidR="00E85892" w:rsidRDefault="00E85892" w:rsidP="00E85892">
            <w:pPr>
              <w:pStyle w:val="Citacie"/>
            </w:pPr>
            <w:r>
              <w:t xml:space="preserve">[2] </w:t>
            </w:r>
          </w:p>
        </w:tc>
        <w:tc>
          <w:tcPr>
            <w:tcW w:w="0" w:type="auto"/>
            <w:hideMark/>
          </w:tcPr>
          <w:p w14:paraId="0FC57104" w14:textId="77777777" w:rsidR="00E85892" w:rsidRDefault="00E85892" w:rsidP="00E85892">
            <w:pPr>
              <w:pStyle w:val="Citacie"/>
            </w:pPr>
            <w:r>
              <w:t>Radovici, A.; Culic, I.; Vaduva, A., „Lecture 1: Introduction to IoT,“ [Online]. Available: https://ocw.cs.pub.ro/courses/iot/courses/01.</w:t>
            </w:r>
          </w:p>
        </w:tc>
      </w:tr>
      <w:tr w:rsidR="00E85892" w14:paraId="55FA95CD" w14:textId="77777777">
        <w:trPr>
          <w:divId w:val="680355150"/>
          <w:tblCellSpacing w:w="15" w:type="dxa"/>
        </w:trPr>
        <w:tc>
          <w:tcPr>
            <w:tcW w:w="50" w:type="pct"/>
            <w:hideMark/>
          </w:tcPr>
          <w:p w14:paraId="5FFEB744" w14:textId="77777777" w:rsidR="00E85892" w:rsidRDefault="00E85892" w:rsidP="00E85892">
            <w:pPr>
              <w:pStyle w:val="Citacie"/>
            </w:pPr>
            <w:r>
              <w:t xml:space="preserve">[3] </w:t>
            </w:r>
          </w:p>
        </w:tc>
        <w:tc>
          <w:tcPr>
            <w:tcW w:w="0" w:type="auto"/>
            <w:hideMark/>
          </w:tcPr>
          <w:p w14:paraId="49C998E0" w14:textId="77777777" w:rsidR="00E85892" w:rsidRDefault="00E85892" w:rsidP="00E85892">
            <w:pPr>
              <w:pStyle w:val="Citacie"/>
            </w:pPr>
            <w:r>
              <w:t>Adafruit, „Arduino Uno R3 (Atmega328 - assembled),“ [Online]. Available: https://www.adafruit.com/product/50.</w:t>
            </w:r>
          </w:p>
        </w:tc>
      </w:tr>
      <w:tr w:rsidR="00E85892" w14:paraId="1F8E4F62" w14:textId="77777777">
        <w:trPr>
          <w:divId w:val="680355150"/>
          <w:tblCellSpacing w:w="15" w:type="dxa"/>
        </w:trPr>
        <w:tc>
          <w:tcPr>
            <w:tcW w:w="50" w:type="pct"/>
            <w:hideMark/>
          </w:tcPr>
          <w:p w14:paraId="0951BDCE" w14:textId="77777777" w:rsidR="00E85892" w:rsidRDefault="00E85892" w:rsidP="00E85892">
            <w:pPr>
              <w:pStyle w:val="Citacie"/>
            </w:pPr>
            <w:r>
              <w:t xml:space="preserve">[4] </w:t>
            </w:r>
          </w:p>
        </w:tc>
        <w:tc>
          <w:tcPr>
            <w:tcW w:w="0" w:type="auto"/>
            <w:hideMark/>
          </w:tcPr>
          <w:p w14:paraId="1FEB43A2" w14:textId="77777777" w:rsidR="00E85892" w:rsidRDefault="00E85892" w:rsidP="00E85892">
            <w:pPr>
              <w:pStyle w:val="Citacie"/>
            </w:pPr>
            <w:r>
              <w:t>Adafruit, „Ethernet Shield for Arduino - W5500 Chipset,“ [Online]. Available: https://www.adafruit.com/product/2971.</w:t>
            </w:r>
          </w:p>
        </w:tc>
      </w:tr>
      <w:tr w:rsidR="00E85892" w14:paraId="45FA4CF8" w14:textId="77777777">
        <w:trPr>
          <w:divId w:val="680355150"/>
          <w:tblCellSpacing w:w="15" w:type="dxa"/>
        </w:trPr>
        <w:tc>
          <w:tcPr>
            <w:tcW w:w="50" w:type="pct"/>
            <w:hideMark/>
          </w:tcPr>
          <w:p w14:paraId="3188188D" w14:textId="77777777" w:rsidR="00E85892" w:rsidRDefault="00E85892" w:rsidP="00E85892">
            <w:pPr>
              <w:pStyle w:val="Citacie"/>
            </w:pPr>
            <w:r>
              <w:t xml:space="preserve">[5] </w:t>
            </w:r>
          </w:p>
        </w:tc>
        <w:tc>
          <w:tcPr>
            <w:tcW w:w="0" w:type="auto"/>
            <w:hideMark/>
          </w:tcPr>
          <w:p w14:paraId="4D22AAAB" w14:textId="77777777" w:rsidR="00E85892" w:rsidRDefault="00E85892" w:rsidP="00E85892">
            <w:pPr>
              <w:pStyle w:val="Citacie"/>
            </w:pPr>
            <w:r>
              <w:t>I. Mikolic-Torreira, „Arduino EventManager,“ 2016. [Online]. Available: https://github.com/igormiktor/arduino-EventManager/blob/master/README.md.</w:t>
            </w:r>
          </w:p>
        </w:tc>
      </w:tr>
      <w:tr w:rsidR="00E85892" w14:paraId="1355B570" w14:textId="77777777">
        <w:trPr>
          <w:divId w:val="680355150"/>
          <w:tblCellSpacing w:w="15" w:type="dxa"/>
        </w:trPr>
        <w:tc>
          <w:tcPr>
            <w:tcW w:w="50" w:type="pct"/>
            <w:hideMark/>
          </w:tcPr>
          <w:p w14:paraId="2E67A0AF" w14:textId="77777777" w:rsidR="00E85892" w:rsidRDefault="00E85892" w:rsidP="00E85892">
            <w:pPr>
              <w:pStyle w:val="Citacie"/>
            </w:pPr>
            <w:r>
              <w:t xml:space="preserve">[6] </w:t>
            </w:r>
          </w:p>
        </w:tc>
        <w:tc>
          <w:tcPr>
            <w:tcW w:w="0" w:type="auto"/>
            <w:hideMark/>
          </w:tcPr>
          <w:p w14:paraId="588C2434" w14:textId="77777777" w:rsidR="00E85892" w:rsidRDefault="00E85892" w:rsidP="00E85892">
            <w:pPr>
              <w:pStyle w:val="Citacie"/>
            </w:pPr>
            <w:r>
              <w:t>„About QM,“ 2018. [Online]. Available: http://www.state-machine.com/qm/.</w:t>
            </w:r>
          </w:p>
        </w:tc>
      </w:tr>
      <w:tr w:rsidR="00E85892" w14:paraId="242F2655" w14:textId="77777777">
        <w:trPr>
          <w:divId w:val="680355150"/>
          <w:tblCellSpacing w:w="15" w:type="dxa"/>
        </w:trPr>
        <w:tc>
          <w:tcPr>
            <w:tcW w:w="50" w:type="pct"/>
            <w:hideMark/>
          </w:tcPr>
          <w:p w14:paraId="5A1E354B" w14:textId="77777777" w:rsidR="00E85892" w:rsidRDefault="00E85892" w:rsidP="00E85892">
            <w:pPr>
              <w:pStyle w:val="Citacie"/>
            </w:pPr>
            <w:r>
              <w:t xml:space="preserve">[7] </w:t>
            </w:r>
          </w:p>
        </w:tc>
        <w:tc>
          <w:tcPr>
            <w:tcW w:w="0" w:type="auto"/>
            <w:hideMark/>
          </w:tcPr>
          <w:p w14:paraId="53EF7382" w14:textId="77777777" w:rsidR="00E85892" w:rsidRDefault="00E85892" w:rsidP="00E85892">
            <w:pPr>
              <w:pStyle w:val="Citacie"/>
            </w:pPr>
            <w:r>
              <w:t>ReTis Lab - Institute of Communication, „Arduino Real-Time extension,“ 2018. [Online]. Available: http://retis.sssup.it/?q=arte.</w:t>
            </w:r>
          </w:p>
        </w:tc>
      </w:tr>
      <w:tr w:rsidR="00E85892" w14:paraId="0ADFFBB7" w14:textId="77777777">
        <w:trPr>
          <w:divId w:val="680355150"/>
          <w:tblCellSpacing w:w="15" w:type="dxa"/>
        </w:trPr>
        <w:tc>
          <w:tcPr>
            <w:tcW w:w="50" w:type="pct"/>
            <w:hideMark/>
          </w:tcPr>
          <w:p w14:paraId="3FDE5821" w14:textId="77777777" w:rsidR="00E85892" w:rsidRDefault="00E85892" w:rsidP="00E85892">
            <w:pPr>
              <w:pStyle w:val="Citacie"/>
            </w:pPr>
            <w:r>
              <w:t xml:space="preserve">[8] </w:t>
            </w:r>
          </w:p>
        </w:tc>
        <w:tc>
          <w:tcPr>
            <w:tcW w:w="0" w:type="auto"/>
            <w:hideMark/>
          </w:tcPr>
          <w:p w14:paraId="4FE7CE3E" w14:textId="77777777" w:rsidR="00E85892" w:rsidRDefault="00E85892" w:rsidP="00E85892">
            <w:pPr>
              <w:pStyle w:val="Citacie"/>
            </w:pPr>
            <w:r>
              <w:t>„Dokumentácia Cayenne,“ 2017. [Online]. Available: https://mydevices.com/cayenne/docs/intro/.</w:t>
            </w:r>
          </w:p>
        </w:tc>
      </w:tr>
      <w:tr w:rsidR="00E85892" w14:paraId="7A2A6B10" w14:textId="77777777">
        <w:trPr>
          <w:divId w:val="680355150"/>
          <w:tblCellSpacing w:w="15" w:type="dxa"/>
        </w:trPr>
        <w:tc>
          <w:tcPr>
            <w:tcW w:w="50" w:type="pct"/>
            <w:hideMark/>
          </w:tcPr>
          <w:p w14:paraId="4DC85121" w14:textId="77777777" w:rsidR="00E85892" w:rsidRDefault="00E85892" w:rsidP="00E85892">
            <w:pPr>
              <w:pStyle w:val="Citacie"/>
            </w:pPr>
            <w:r>
              <w:t xml:space="preserve">[9] </w:t>
            </w:r>
          </w:p>
        </w:tc>
        <w:tc>
          <w:tcPr>
            <w:tcW w:w="0" w:type="auto"/>
            <w:hideMark/>
          </w:tcPr>
          <w:p w14:paraId="18DD3AEE" w14:textId="77777777" w:rsidR="00E85892" w:rsidRDefault="00E85892" w:rsidP="00E85892">
            <w:pPr>
              <w:pStyle w:val="Citacie"/>
            </w:pPr>
            <w:r>
              <w:t xml:space="preserve">Sharan, K., Beginning Java 8 APIs, Extensions and Libraries, Berkeley, CA: Apress, 2014. </w:t>
            </w:r>
          </w:p>
        </w:tc>
      </w:tr>
      <w:tr w:rsidR="00E85892" w14:paraId="0CE76DFB" w14:textId="77777777">
        <w:trPr>
          <w:divId w:val="680355150"/>
          <w:tblCellSpacing w:w="15" w:type="dxa"/>
        </w:trPr>
        <w:tc>
          <w:tcPr>
            <w:tcW w:w="50" w:type="pct"/>
            <w:hideMark/>
          </w:tcPr>
          <w:p w14:paraId="485A4444" w14:textId="77777777" w:rsidR="00E85892" w:rsidRDefault="00E85892" w:rsidP="00E85892">
            <w:pPr>
              <w:pStyle w:val="Citacie"/>
            </w:pPr>
            <w:r>
              <w:t xml:space="preserve">[10] </w:t>
            </w:r>
          </w:p>
        </w:tc>
        <w:tc>
          <w:tcPr>
            <w:tcW w:w="0" w:type="auto"/>
            <w:hideMark/>
          </w:tcPr>
          <w:p w14:paraId="49F9BD7E" w14:textId="77777777" w:rsidR="00E85892" w:rsidRDefault="00E85892" w:rsidP="00E85892">
            <w:pPr>
              <w:pStyle w:val="Citacie"/>
            </w:pPr>
            <w:r>
              <w:t xml:space="preserve">Tilmanis, P.; White, G., Further Programming in Java, Chapter 7: Event-Driven Programming, Melbourne: RMIT University, 2006. </w:t>
            </w:r>
          </w:p>
        </w:tc>
      </w:tr>
      <w:tr w:rsidR="00E85892" w14:paraId="42F70403" w14:textId="77777777">
        <w:trPr>
          <w:divId w:val="680355150"/>
          <w:tblCellSpacing w:w="15" w:type="dxa"/>
        </w:trPr>
        <w:tc>
          <w:tcPr>
            <w:tcW w:w="50" w:type="pct"/>
            <w:hideMark/>
          </w:tcPr>
          <w:p w14:paraId="2572FC8B" w14:textId="77777777" w:rsidR="00E85892" w:rsidRDefault="00E85892" w:rsidP="00E85892">
            <w:pPr>
              <w:pStyle w:val="Citacie"/>
            </w:pPr>
            <w:r>
              <w:t xml:space="preserve">[11] </w:t>
            </w:r>
          </w:p>
        </w:tc>
        <w:tc>
          <w:tcPr>
            <w:tcW w:w="0" w:type="auto"/>
            <w:hideMark/>
          </w:tcPr>
          <w:p w14:paraId="474F297A" w14:textId="77777777" w:rsidR="00E85892" w:rsidRDefault="00E85892" w:rsidP="00E85892">
            <w:pPr>
              <w:pStyle w:val="Citacie"/>
            </w:pPr>
            <w:r>
              <w:t>Oracle, „JavaFX Frequently Asked Questions,“ [Online]. Available: http://www.oracle.com/technetwork/java/javafx/overview/faq-1446554.html#6.</w:t>
            </w:r>
          </w:p>
        </w:tc>
      </w:tr>
      <w:tr w:rsidR="00E85892" w14:paraId="6ADE3EE2" w14:textId="77777777">
        <w:trPr>
          <w:divId w:val="680355150"/>
          <w:tblCellSpacing w:w="15" w:type="dxa"/>
        </w:trPr>
        <w:tc>
          <w:tcPr>
            <w:tcW w:w="50" w:type="pct"/>
            <w:hideMark/>
          </w:tcPr>
          <w:p w14:paraId="1961C700" w14:textId="77777777" w:rsidR="00E85892" w:rsidRDefault="00E85892" w:rsidP="00E85892">
            <w:pPr>
              <w:pStyle w:val="Citacie"/>
            </w:pPr>
            <w:r>
              <w:t xml:space="preserve">[12] </w:t>
            </w:r>
          </w:p>
        </w:tc>
        <w:tc>
          <w:tcPr>
            <w:tcW w:w="0" w:type="auto"/>
            <w:hideMark/>
          </w:tcPr>
          <w:p w14:paraId="571C11A8" w14:textId="77777777" w:rsidR="00E85892" w:rsidRDefault="00E85892" w:rsidP="00E85892">
            <w:pPr>
              <w:pStyle w:val="Citacie"/>
            </w:pPr>
            <w:r>
              <w:t>Sigg, B., „DockingFrames 1.1.1 - Common,“ 2012. [Online]. Available: http://www.docking-frames.org/dockingFrames_v1.1.1/common.pdf.</w:t>
            </w:r>
          </w:p>
        </w:tc>
      </w:tr>
      <w:tr w:rsidR="00E85892" w14:paraId="1EAC64B6" w14:textId="77777777">
        <w:trPr>
          <w:divId w:val="680355150"/>
          <w:tblCellSpacing w:w="15" w:type="dxa"/>
        </w:trPr>
        <w:tc>
          <w:tcPr>
            <w:tcW w:w="50" w:type="pct"/>
            <w:hideMark/>
          </w:tcPr>
          <w:p w14:paraId="6B1F50AC" w14:textId="77777777" w:rsidR="00E85892" w:rsidRDefault="00E85892" w:rsidP="00E85892">
            <w:pPr>
              <w:pStyle w:val="Citacie"/>
            </w:pPr>
            <w:r>
              <w:t xml:space="preserve">[13] </w:t>
            </w:r>
          </w:p>
        </w:tc>
        <w:tc>
          <w:tcPr>
            <w:tcW w:w="0" w:type="auto"/>
            <w:hideMark/>
          </w:tcPr>
          <w:p w14:paraId="2B66B7F8" w14:textId="77777777" w:rsidR="00E85892" w:rsidRDefault="00E85892" w:rsidP="00E85892">
            <w:pPr>
              <w:pStyle w:val="Citacie"/>
            </w:pPr>
            <w:r>
              <w:t>bobbylight, „RSyntaxTextArea,“ 2017. [Online]. Available: https://github.com/bobbylight/RSyntaxTextArea.</w:t>
            </w:r>
          </w:p>
        </w:tc>
      </w:tr>
    </w:tbl>
    <w:p w14:paraId="56A055C2" w14:textId="77777777" w:rsidR="00E85892" w:rsidRDefault="00E85892">
      <w:pPr>
        <w:divId w:val="680355150"/>
        <w:rPr>
          <w:noProof/>
        </w:rPr>
      </w:pPr>
    </w:p>
    <w:p w14:paraId="04D75E9F" w14:textId="77777777" w:rsidR="00A954FF" w:rsidRDefault="00E11D6B" w:rsidP="00082A6D">
      <w:pPr>
        <w:pStyle w:val="Citacie"/>
        <w:rPr>
          <w:highlight w:val="lightGray"/>
        </w:rPr>
      </w:pPr>
      <w:r>
        <w:lastRenderedPageBreak/>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93" w:name="_Toc224306957"/>
      <w:bookmarkStart w:id="194" w:name="_Toc102191194"/>
      <w:bookmarkStart w:id="195" w:name="_Toc510380980"/>
      <w:r>
        <w:rPr>
          <w:rFonts w:ascii="Times New Roman" w:hAnsi="Times New Roman"/>
        </w:rPr>
        <w:lastRenderedPageBreak/>
        <w:t>Prílohy</w:t>
      </w:r>
      <w:bookmarkEnd w:id="193"/>
      <w:bookmarkEnd w:id="194"/>
      <w:bookmarkEnd w:id="195"/>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Lucy" w:date="2018-03-31T23:31:00Z" w:initials="L">
    <w:p w14:paraId="1504F751" w14:textId="01732924" w:rsidR="00031E29" w:rsidRDefault="00031E29">
      <w:pPr>
        <w:pStyle w:val="Textkomentra"/>
      </w:pPr>
      <w:r>
        <w:rPr>
          <w:rStyle w:val="Odkaznakomentr"/>
        </w:rPr>
        <w:annotationRef/>
      </w:r>
      <w:r>
        <w:t>Teleshopping :D Ale ok</w:t>
      </w:r>
    </w:p>
  </w:comment>
  <w:comment w:id="32" w:author="Lucy" w:date="2018-03-31T23:31:00Z" w:initials="L">
    <w:p w14:paraId="39FDFEAE" w14:textId="2D0DEA96" w:rsidR="00031E29" w:rsidRDefault="00031E29">
      <w:pPr>
        <w:pStyle w:val="Textkomentra"/>
      </w:pPr>
      <w:r>
        <w:rPr>
          <w:rStyle w:val="Odkaznakomentr"/>
        </w:rPr>
        <w:annotationRef/>
      </w:r>
      <w:r>
        <w:t>Rozsiahlosti čoho?</w:t>
      </w:r>
    </w:p>
  </w:comment>
  <w:comment w:id="33" w:author="patrik fm" w:date="2018-04-01T21:34:00Z" w:initials="pf">
    <w:p w14:paraId="2DE80D68" w14:textId="6302B49A" w:rsidR="003C79F7" w:rsidRDefault="003C79F7" w:rsidP="003C79F7">
      <w:pPr>
        <w:pStyle w:val="Textkomentra"/>
      </w:pPr>
      <w:r>
        <w:rPr>
          <w:rStyle w:val="Odkaznakomentr"/>
        </w:rPr>
        <w:annotationRef/>
      </w:r>
      <w:r>
        <w:t>Lepšie?</w:t>
      </w:r>
    </w:p>
  </w:comment>
  <w:comment w:id="35" w:author="Lucy" w:date="2018-03-31T23:33:00Z" w:initials="L">
    <w:p w14:paraId="529CF2B3" w14:textId="567BC1C4" w:rsidR="00031E29" w:rsidRDefault="00031E29">
      <w:pPr>
        <w:pStyle w:val="Textkomentra"/>
      </w:pPr>
      <w:r>
        <w:rPr>
          <w:rStyle w:val="Odkaznakomentr"/>
        </w:rPr>
        <w:annotationRef/>
      </w:r>
      <w:r>
        <w:t>Pri popise schémy je vhodné začať senzormi a následne pokračovať v smere toku dát.</w:t>
      </w:r>
    </w:p>
  </w:comment>
  <w:comment w:id="36" w:author="patrik fm" w:date="2018-04-01T21:35:00Z" w:initials="pf">
    <w:p w14:paraId="7AF5405F" w14:textId="37F060AA" w:rsidR="003C79F7" w:rsidRPr="003C79F7" w:rsidRDefault="003C79F7" w:rsidP="003C79F7">
      <w:pPr>
        <w:pStyle w:val="Textkomentra"/>
        <w:rPr>
          <w:i/>
        </w:rPr>
      </w:pPr>
      <w:r>
        <w:rPr>
          <w:rStyle w:val="Odkaznakomentr"/>
        </w:rPr>
        <w:annotationRef/>
      </w:r>
      <w:r w:rsidRPr="003C79F7">
        <w:rPr>
          <w:i/>
        </w:rPr>
        <w:t>Popis schémy začneme senzormi a budeme pokračovať v smere toku dát</w:t>
      </w:r>
    </w:p>
  </w:comment>
  <w:comment w:id="37" w:author="patrik fm" w:date="2018-04-01T21:36:00Z" w:initials="pf">
    <w:p w14:paraId="709F9A54" w14:textId="5174ADD9" w:rsidR="003C79F7" w:rsidRDefault="003C79F7" w:rsidP="003C79F7">
      <w:pPr>
        <w:pStyle w:val="Textkomentra"/>
      </w:pPr>
      <w:r>
        <w:rPr>
          <w:rStyle w:val="Odkaznakomentr"/>
        </w:rPr>
        <w:annotationRef/>
      </w:r>
      <w:r>
        <w:t>Vymenil som</w:t>
      </w:r>
    </w:p>
  </w:comment>
  <w:comment w:id="38" w:author="Lucy" w:date="2018-03-31T23:34:00Z" w:initials="L">
    <w:p w14:paraId="64C55F08" w14:textId="3F81DD64" w:rsidR="00031E29" w:rsidRDefault="00031E29">
      <w:pPr>
        <w:pStyle w:val="Textkomentra"/>
      </w:pPr>
      <w:r>
        <w:rPr>
          <w:rStyle w:val="Odkaznakomentr"/>
        </w:rPr>
        <w:annotationRef/>
      </w:r>
      <w:r>
        <w:t>kto</w:t>
      </w:r>
    </w:p>
  </w:comment>
  <w:comment w:id="39" w:author="patrik fm" w:date="2018-04-01T21:37:00Z" w:initials="pf">
    <w:p w14:paraId="7D599A61" w14:textId="6CB4ED7E" w:rsidR="003C79F7" w:rsidRDefault="003C79F7">
      <w:pPr>
        <w:pStyle w:val="Textkomentra"/>
      </w:pPr>
      <w:r>
        <w:rPr>
          <w:rStyle w:val="Odkaznakomentr"/>
        </w:rPr>
        <w:annotationRef/>
      </w:r>
      <w:r>
        <w:t xml:space="preserve">mikrokontrolér </w:t>
      </w:r>
      <w:r>
        <w:rPr>
          <w:rStyle w:val="Odkaznakomentr"/>
        </w:rPr>
        <w:annotationRef/>
      </w:r>
    </w:p>
  </w:comment>
  <w:comment w:id="40" w:author="Lucy" w:date="2018-03-31T23:34:00Z" w:initials="L">
    <w:p w14:paraId="4D188668" w14:textId="0088B465" w:rsidR="00031E29" w:rsidRDefault="00031E29">
      <w:pPr>
        <w:pStyle w:val="Textkomentra"/>
      </w:pPr>
      <w:r>
        <w:rPr>
          <w:rStyle w:val="Odkaznakomentr"/>
        </w:rPr>
        <w:annotationRef/>
      </w:r>
      <w:r>
        <w:t>s účelom ich budúcej analýzy</w:t>
      </w:r>
    </w:p>
  </w:comment>
  <w:comment w:id="41" w:author="patrik fm" w:date="2018-04-01T21:38:00Z" w:initials="pf">
    <w:p w14:paraId="01C4D522" w14:textId="4A6ED3CB" w:rsidR="003C79F7" w:rsidRDefault="003C79F7">
      <w:pPr>
        <w:pStyle w:val="Textkomentra"/>
      </w:pPr>
      <w:r>
        <w:rPr>
          <w:rStyle w:val="Odkaznakomentr"/>
        </w:rPr>
        <w:annotationRef/>
      </w:r>
      <w:r>
        <w:t>done</w:t>
      </w:r>
    </w:p>
  </w:comment>
  <w:comment w:id="42" w:author="Lucy" w:date="2018-03-31T23:36:00Z" w:initials="L">
    <w:p w14:paraId="7EDF62D1" w14:textId="32F63841" w:rsidR="00031E29" w:rsidRDefault="00031E29">
      <w:pPr>
        <w:pStyle w:val="Textkomentra"/>
      </w:pPr>
      <w:r>
        <w:rPr>
          <w:rStyle w:val="Odkaznakomentr"/>
        </w:rPr>
        <w:annotationRef/>
      </w:r>
      <w:r>
        <w:t>Opísaná</w:t>
      </w:r>
    </w:p>
  </w:comment>
  <w:comment w:id="43" w:author="patrik fm" w:date="2018-04-01T21:38:00Z" w:initials="pf">
    <w:p w14:paraId="3FD206C7" w14:textId="44D3C850" w:rsidR="003C79F7" w:rsidRDefault="003C79F7">
      <w:pPr>
        <w:pStyle w:val="Textkomentra"/>
      </w:pPr>
      <w:r>
        <w:rPr>
          <w:rStyle w:val="Odkaznakomentr"/>
        </w:rPr>
        <w:annotationRef/>
      </w:r>
      <w:r>
        <w:t>done</w:t>
      </w:r>
    </w:p>
  </w:comment>
  <w:comment w:id="44" w:author="Lucy" w:date="2018-03-31T23:36:00Z" w:initials="L">
    <w:p w14:paraId="2AD8E231" w14:textId="7E2E90F4" w:rsidR="00031E29" w:rsidRDefault="00031E29">
      <w:pPr>
        <w:pStyle w:val="Textkomentra"/>
      </w:pPr>
      <w:r>
        <w:rPr>
          <w:rStyle w:val="Odkaznakomentr"/>
        </w:rPr>
        <w:annotationRef/>
      </w:r>
      <w:r>
        <w:t>Ak to nerozpíšeš viac, tak je táto veta úplne zbytočná</w:t>
      </w:r>
    </w:p>
  </w:comment>
  <w:comment w:id="46" w:author="Lucy" w:date="2018-03-31T23:38:00Z" w:initials="L">
    <w:p w14:paraId="2DC31364" w14:textId="10AFC492" w:rsidR="00031E29" w:rsidRDefault="00031E29">
      <w:pPr>
        <w:pStyle w:val="Textkomentra"/>
      </w:pPr>
      <w:r>
        <w:rPr>
          <w:rStyle w:val="Odkaznakomentr"/>
        </w:rPr>
        <w:annotationRef/>
      </w:r>
      <w:r>
        <w:t>Neviem, či by som dala bold, lebo ho veľmi v takomto zmysle ďalej nepoužívaš</w:t>
      </w:r>
    </w:p>
  </w:comment>
  <w:comment w:id="47" w:author="Lucy" w:date="2018-03-31T23:39:00Z" w:initials="L">
    <w:p w14:paraId="4214D5A1" w14:textId="20CDD362" w:rsidR="00031E29" w:rsidRDefault="00031E29">
      <w:pPr>
        <w:pStyle w:val="Textkomentra"/>
      </w:pPr>
      <w:r>
        <w:rPr>
          <w:rStyle w:val="Odkaznakomentr"/>
        </w:rPr>
        <w:annotationRef/>
      </w:r>
      <w:r>
        <w:t>taktiež</w:t>
      </w:r>
    </w:p>
  </w:comment>
  <w:comment w:id="51" w:author="Lucy" w:date="2018-03-31T23:49:00Z" w:initials="L">
    <w:p w14:paraId="0EBB4AA2" w14:textId="00537FB4" w:rsidR="00031E29" w:rsidRDefault="00031E29">
      <w:pPr>
        <w:pStyle w:val="Textkomentra"/>
      </w:pPr>
      <w:r>
        <w:rPr>
          <w:rStyle w:val="Odkaznakomentr"/>
        </w:rPr>
        <w:annotationRef/>
      </w:r>
      <w:r>
        <w:t>Shield nie je veľkým?</w:t>
      </w:r>
    </w:p>
  </w:comment>
  <w:comment w:id="52" w:author="patrik fm" w:date="2018-04-01T21:40:00Z" w:initials="pf">
    <w:p w14:paraId="7C9A8D01" w14:textId="76C71656" w:rsidR="003C79F7" w:rsidRDefault="003C79F7">
      <w:pPr>
        <w:pStyle w:val="Textkomentra"/>
      </w:pPr>
      <w:r>
        <w:rPr>
          <w:rStyle w:val="Odkaznakomentr"/>
        </w:rPr>
        <w:annotationRef/>
      </w:r>
      <w:r>
        <w:t>Asi áno :/ .</w:t>
      </w:r>
    </w:p>
  </w:comment>
  <w:comment w:id="57" w:author="Lucy" w:date="2018-03-31T23:53:00Z" w:initials="L">
    <w:p w14:paraId="2FDD5383" w14:textId="7D9680C4" w:rsidR="00031E29" w:rsidRDefault="00031E29">
      <w:pPr>
        <w:pStyle w:val="Textkomentra"/>
      </w:pPr>
      <w:r>
        <w:rPr>
          <w:rStyle w:val="Odkaznakomentr"/>
        </w:rPr>
        <w:annotationRef/>
      </w:r>
      <w:r>
        <w:t>Daj to celé na novú stranu potom</w:t>
      </w:r>
    </w:p>
  </w:comment>
  <w:comment w:id="58" w:author="patrik fm" w:date="2018-04-01T21:40:00Z" w:initials="pf">
    <w:p w14:paraId="17F574CE" w14:textId="78F322B8" w:rsidR="003C79F7" w:rsidRDefault="003C79F7">
      <w:pPr>
        <w:pStyle w:val="Textkomentra"/>
      </w:pPr>
      <w:r>
        <w:rPr>
          <w:rStyle w:val="Odkaznakomentr"/>
        </w:rPr>
        <w:annotationRef/>
      </w:r>
      <w:r>
        <w:t>Pridal som zalomenie strany</w:t>
      </w:r>
    </w:p>
  </w:comment>
  <w:comment w:id="63" w:author="Lucy" w:date="2018-03-31T23:57:00Z" w:initials="L">
    <w:p w14:paraId="46444F4E" w14:textId="744478D6" w:rsidR="00031E29" w:rsidRDefault="00031E29">
      <w:pPr>
        <w:pStyle w:val="Textkomentra"/>
      </w:pPr>
      <w:r>
        <w:rPr>
          <w:rStyle w:val="Odkaznakomentr"/>
        </w:rPr>
        <w:annotationRef/>
      </w:r>
      <w:r>
        <w:t>Nedala by som</w:t>
      </w:r>
    </w:p>
  </w:comment>
  <w:comment w:id="64" w:author="Lucy" w:date="2018-03-31T23:57:00Z" w:initials="L">
    <w:p w14:paraId="01DCABBF" w14:textId="7A732E84" w:rsidR="00031E29" w:rsidRDefault="00031E29">
      <w:pPr>
        <w:pStyle w:val="Textkomentra"/>
      </w:pPr>
      <w:r>
        <w:rPr>
          <w:rStyle w:val="Odkaznakomentr"/>
        </w:rPr>
        <w:annotationRef/>
      </w:r>
      <w:r>
        <w:t>V ktorých je do zariadenia nainštalovaný zavádzač</w:t>
      </w:r>
    </w:p>
  </w:comment>
  <w:comment w:id="65" w:author="patrik fm" w:date="2018-04-01T21:40:00Z" w:initials="pf">
    <w:p w14:paraId="6172AEBE" w14:textId="283BCA22" w:rsidR="003C79F7" w:rsidRDefault="003C79F7">
      <w:pPr>
        <w:pStyle w:val="Textkomentra"/>
      </w:pPr>
      <w:r>
        <w:rPr>
          <w:rStyle w:val="Odkaznakomentr"/>
        </w:rPr>
        <w:annotationRef/>
      </w:r>
      <w:r>
        <w:t>done</w:t>
      </w:r>
    </w:p>
  </w:comment>
  <w:comment w:id="67" w:author="Lucy" w:date="2018-03-31T23:59:00Z" w:initials="L">
    <w:p w14:paraId="3056245F" w14:textId="44B2F6B0" w:rsidR="00031E29" w:rsidRDefault="00031E29">
      <w:pPr>
        <w:pStyle w:val="Textkomentra"/>
      </w:pPr>
      <w:r>
        <w:rPr>
          <w:rStyle w:val="Odkaznakomentr"/>
        </w:rPr>
        <w:annotationRef/>
      </w:r>
      <w:r>
        <w:t>Pozri si citovanie v celej práci, lebo sa mi zdalo, že niekde máš zbytočnú medzeru</w:t>
      </w:r>
    </w:p>
  </w:comment>
  <w:comment w:id="68" w:author="patrik fm" w:date="2018-04-01T12:29:00Z" w:initials="pf">
    <w:p w14:paraId="30722727" w14:textId="7D63A51D" w:rsidR="00031E29" w:rsidRDefault="00031E29">
      <w:pPr>
        <w:pStyle w:val="Textkomentra"/>
      </w:pPr>
      <w:r>
        <w:rPr>
          <w:rStyle w:val="Odkaznakomentr"/>
        </w:rPr>
        <w:annotationRef/>
      </w:r>
      <w:r>
        <w:rPr>
          <w:rStyle w:val="Odkaznakomentr"/>
        </w:rPr>
        <w:t>Pretoze tu nebola citacia ale len text</w:t>
      </w:r>
    </w:p>
  </w:comment>
  <w:comment w:id="69" w:author="Lucy" w:date="2018-03-31T23:59:00Z" w:initials="L">
    <w:p w14:paraId="20AEA99D" w14:textId="742BCD6D" w:rsidR="00031E29" w:rsidRDefault="00031E29">
      <w:pPr>
        <w:pStyle w:val="Textkomentra"/>
      </w:pPr>
      <w:r>
        <w:rPr>
          <w:rStyle w:val="Odkaznakomentr"/>
        </w:rPr>
        <w:annotationRef/>
      </w:r>
      <w:r>
        <w:t>Nemalo by byť rovnakým písmom ako loop a setup?</w:t>
      </w:r>
    </w:p>
  </w:comment>
  <w:comment w:id="70" w:author="patrik fm" w:date="2018-04-01T12:30:00Z" w:initials="pf">
    <w:p w14:paraId="6D5C3362" w14:textId="2B4AD543" w:rsidR="00031E29" w:rsidRDefault="00031E29" w:rsidP="007031BB">
      <w:pPr>
        <w:pStyle w:val="Textkomentra"/>
      </w:pPr>
      <w:r>
        <w:rPr>
          <w:rStyle w:val="Odkaznakomentr"/>
        </w:rPr>
        <w:annotationRef/>
      </w:r>
      <w:r>
        <w:t>Nie</w:t>
      </w:r>
    </w:p>
  </w:comment>
  <w:comment w:id="73" w:author="Lucy" w:date="2018-04-01T00:01:00Z" w:initials="L">
    <w:p w14:paraId="4F74C476" w14:textId="6A162133" w:rsidR="00031E29" w:rsidRDefault="00031E29">
      <w:pPr>
        <w:pStyle w:val="Textkomentra"/>
      </w:pPr>
      <w:r>
        <w:rPr>
          <w:rStyle w:val="Odkaznakomentr"/>
        </w:rPr>
        <w:annotationRef/>
      </w:r>
      <w:r>
        <w:t>Predstavuje reprezentuje whatever len nie „je“ pls</w:t>
      </w:r>
    </w:p>
  </w:comment>
  <w:comment w:id="74" w:author="patrik fm" w:date="2018-04-01T20:20:00Z" w:initials="pf">
    <w:p w14:paraId="10C68EFE" w14:textId="2EAEC4B6" w:rsidR="00031E29" w:rsidRDefault="00031E29">
      <w:pPr>
        <w:pStyle w:val="Textkomentra"/>
      </w:pPr>
      <w:r>
        <w:rPr>
          <w:rStyle w:val="Odkaznakomentr"/>
        </w:rPr>
        <w:annotationRef/>
      </w:r>
      <w:r>
        <w:t>Vymenene</w:t>
      </w:r>
    </w:p>
  </w:comment>
  <w:comment w:id="75" w:author="Lucy" w:date="2018-04-01T00:02:00Z" w:initials="L">
    <w:p w14:paraId="60850B39" w14:textId="3AFE25F6" w:rsidR="00031E29" w:rsidRDefault="00031E29">
      <w:pPr>
        <w:pStyle w:val="Textkomentra"/>
      </w:pPr>
      <w:r>
        <w:rPr>
          <w:rStyle w:val="Odkaznakomentr"/>
        </w:rPr>
        <w:annotationRef/>
      </w:r>
      <w:r>
        <w:t>Skôr prepnúť. Ak chceš použiť slovo zmeniť, tak takto: Konečnostavový automat môže zmeniť svoj stav...</w:t>
      </w:r>
    </w:p>
  </w:comment>
  <w:comment w:id="76" w:author="patrik fm" w:date="2018-04-01T20:20:00Z" w:initials="pf">
    <w:p w14:paraId="663F7372" w14:textId="223352C8" w:rsidR="00031E29" w:rsidRDefault="00031E29">
      <w:pPr>
        <w:pStyle w:val="Textkomentra"/>
      </w:pPr>
      <w:r>
        <w:rPr>
          <w:rStyle w:val="Odkaznakomentr"/>
        </w:rPr>
        <w:annotationRef/>
      </w:r>
      <w:r>
        <w:t>Prepnúť znie lepšie</w:t>
      </w:r>
    </w:p>
  </w:comment>
  <w:comment w:id="78" w:author="Lucy" w:date="2018-04-01T00:08:00Z" w:initials="L">
    <w:p w14:paraId="1DA11186" w14:textId="1E3BC9EB" w:rsidR="00031E29" w:rsidRDefault="00031E29">
      <w:pPr>
        <w:pStyle w:val="Textkomentra"/>
      </w:pPr>
      <w:r>
        <w:rPr>
          <w:rStyle w:val="Odkaznakomentr"/>
        </w:rPr>
        <w:annotationRef/>
      </w:r>
      <w:r>
        <w:t>Poznámka nie je dobrá, prepíš prvú vetu</w:t>
      </w:r>
    </w:p>
  </w:comment>
  <w:comment w:id="79" w:author="patrik fm" w:date="2018-04-01T20:19:00Z" w:initials="pf">
    <w:p w14:paraId="54C9C525" w14:textId="2D87B076" w:rsidR="00031E29" w:rsidRDefault="00031E29">
      <w:pPr>
        <w:pStyle w:val="Textkomentra"/>
      </w:pPr>
      <w:r>
        <w:rPr>
          <w:rStyle w:val="Odkaznakomentr"/>
        </w:rPr>
        <w:annotationRef/>
      </w:r>
      <w:r>
        <w:t>Prepísané</w:t>
      </w:r>
      <w:r w:rsidR="003C79F7">
        <w:t>, takto si to myslela?</w:t>
      </w:r>
    </w:p>
  </w:comment>
  <w:comment w:id="81" w:author="Lucy" w:date="2018-04-01T00:05:00Z" w:initials="L">
    <w:p w14:paraId="0332BA87" w14:textId="4F8A4D48" w:rsidR="00031E29" w:rsidRDefault="00031E29">
      <w:pPr>
        <w:pStyle w:val="Textkomentra"/>
      </w:pPr>
      <w:r>
        <w:rPr>
          <w:rStyle w:val="Odkaznakomentr"/>
        </w:rPr>
        <w:annotationRef/>
      </w:r>
      <w:r>
        <w:t>Lepšie: aktuálny stav svojich vstupných pinov</w:t>
      </w:r>
    </w:p>
  </w:comment>
  <w:comment w:id="82" w:author="patrik fm" w:date="2018-04-01T20:21:00Z" w:initials="pf">
    <w:p w14:paraId="0249D013" w14:textId="3DA8FAA9" w:rsidR="00031E29" w:rsidRDefault="00031E29">
      <w:pPr>
        <w:pStyle w:val="Textkomentra"/>
      </w:pPr>
      <w:r>
        <w:rPr>
          <w:rStyle w:val="Odkaznakomentr"/>
        </w:rPr>
        <w:annotationRef/>
      </w:r>
      <w:r>
        <w:t>Vymenene</w:t>
      </w:r>
    </w:p>
  </w:comment>
  <w:comment w:id="83" w:author="patrik fm" w:date="2018-04-01T20:25:00Z" w:initials="pf">
    <w:p w14:paraId="1DFC1EF1" w14:textId="5D67A46D" w:rsidR="00031E29" w:rsidRDefault="00031E29">
      <w:pPr>
        <w:pStyle w:val="Textkomentra"/>
      </w:pPr>
      <w:r>
        <w:rPr>
          <w:rStyle w:val="Odkaznakomentr"/>
        </w:rPr>
        <w:annotationRef/>
      </w:r>
      <w:r>
        <w:t>Nie som si istý použitím tohto slova.</w:t>
      </w:r>
    </w:p>
  </w:comment>
  <w:comment w:id="86" w:author="Lucy" w:date="2018-04-01T00:12:00Z" w:initials="L">
    <w:p w14:paraId="53FB3106" w14:textId="28F4A61E" w:rsidR="00031E29" w:rsidRDefault="00031E29">
      <w:pPr>
        <w:pStyle w:val="Textkomentra"/>
      </w:pPr>
      <w:r>
        <w:rPr>
          <w:rStyle w:val="Odkaznakomentr"/>
        </w:rPr>
        <w:annotationRef/>
      </w:r>
      <w:r>
        <w:t>Fuj, čechizmus, neviem, čo to je, ale fuj</w:t>
      </w:r>
    </w:p>
  </w:comment>
  <w:comment w:id="87" w:author="patrik fm" w:date="2018-04-01T20:27:00Z" w:initials="pf">
    <w:p w14:paraId="23E812BC" w14:textId="4B9D18F8" w:rsidR="00031E29" w:rsidRDefault="00031E29">
      <w:pPr>
        <w:pStyle w:val="Textkomentra"/>
      </w:pPr>
      <w:r>
        <w:rPr>
          <w:rStyle w:val="Odkaznakomentr"/>
        </w:rPr>
        <w:annotationRef/>
      </w:r>
      <w:r w:rsidRPr="00A678D9">
        <w:t>Scrollbar</w:t>
      </w:r>
      <w:r>
        <w:t xml:space="preserve">? </w:t>
      </w:r>
      <w:r w:rsidRPr="00A678D9">
        <w:t>https://pngtree.com/freepng/blue-scroll-bar_1876285.html</w:t>
      </w:r>
    </w:p>
  </w:comment>
  <w:comment w:id="88" w:author="Lucy" w:date="2018-04-01T00:15:00Z" w:initials="L">
    <w:p w14:paraId="61BBDC61" w14:textId="5E7D5BB6" w:rsidR="00031E29" w:rsidRDefault="00031E29">
      <w:pPr>
        <w:pStyle w:val="Textkomentra"/>
      </w:pPr>
      <w:r>
        <w:rPr>
          <w:rStyle w:val="Odkaznakomentr"/>
        </w:rPr>
        <w:annotationRef/>
      </w:r>
      <w:r>
        <w:t>spustí</w:t>
      </w:r>
    </w:p>
  </w:comment>
  <w:comment w:id="89" w:author="patrik fm" w:date="2018-04-01T21:41:00Z" w:initials="pf">
    <w:p w14:paraId="6E4B5D30" w14:textId="668CA8D1" w:rsidR="003C79F7" w:rsidRDefault="003C79F7">
      <w:pPr>
        <w:pStyle w:val="Textkomentra"/>
      </w:pPr>
      <w:r>
        <w:rPr>
          <w:rStyle w:val="Odkaznakomentr"/>
        </w:rPr>
        <w:annotationRef/>
      </w:r>
      <w:r>
        <w:t>done</w:t>
      </w:r>
    </w:p>
  </w:comment>
  <w:comment w:id="90" w:author="Lucy" w:date="2018-04-01T00:15:00Z" w:initials="L">
    <w:p w14:paraId="5D4B5F67" w14:textId="6D923100" w:rsidR="00031E29" w:rsidRDefault="00031E29">
      <w:pPr>
        <w:pStyle w:val="Textkomentra"/>
      </w:pPr>
      <w:r>
        <w:rPr>
          <w:rStyle w:val="Odkaznakomentr"/>
        </w:rPr>
        <w:annotationRef/>
      </w:r>
      <w:r>
        <w:t>wtf</w:t>
      </w:r>
    </w:p>
  </w:comment>
  <w:comment w:id="91" w:author="patrik fm" w:date="2018-04-01T20:34:00Z" w:initials="pf">
    <w:p w14:paraId="7A3DD086" w14:textId="706C2B26" w:rsidR="00031E29" w:rsidRDefault="00031E29">
      <w:pPr>
        <w:pStyle w:val="Textkomentra"/>
      </w:pPr>
      <w:r w:rsidRPr="00A678D9">
        <w:rPr>
          <w:rStyle w:val="Odkaznakomentr"/>
          <w:i/>
        </w:rPr>
        <w:annotationRef/>
      </w:r>
      <w:r w:rsidRPr="00A678D9">
        <w:rPr>
          <w:i/>
        </w:rPr>
        <w:t xml:space="preserve">Význam slova v  jazyku je </w:t>
      </w:r>
      <w:r w:rsidRPr="00A678D9">
        <w:rPr>
          <w:rStyle w:val="Odkaznakomentr"/>
          <w:i/>
        </w:rPr>
        <w:annotationRef/>
      </w:r>
      <w:r w:rsidRPr="00A678D9">
        <w:rPr>
          <w:rStyle w:val="Odkaznakomentr"/>
          <w:i/>
        </w:rPr>
        <w:annotationRef/>
      </w:r>
      <w:r w:rsidRPr="00A678D9">
        <w:rPr>
          <w:i/>
        </w:rPr>
        <w:t>„výskyt niečoho v určitom čase“. To isté platí aj pre udalosti v udalosťami orientovanom programovaní</w:t>
      </w:r>
      <w:r w:rsidRPr="00A678D9">
        <w:rPr>
          <w:rStyle w:val="Odkaznakomentr"/>
          <w:i/>
        </w:rPr>
        <w:annotationRef/>
      </w:r>
      <w:r w:rsidRPr="00A678D9">
        <w:rPr>
          <w:rStyle w:val="Odkaznakomentr"/>
          <w:i/>
        </w:rPr>
        <w:annotationRef/>
      </w:r>
      <w:r w:rsidRPr="00A678D9">
        <w:rPr>
          <w:i/>
        </w:rPr>
        <w:t>.</w:t>
      </w:r>
      <w:r>
        <w:t xml:space="preserve"> ako by tieto dve vety lepsie napisala? Rozmyslal som ze vyhodit prvu a druhu upravit tak aby davala zmysel.</w:t>
      </w:r>
    </w:p>
  </w:comment>
  <w:comment w:id="92" w:author="Lucy" w:date="2018-04-01T00:16:00Z" w:initials="L">
    <w:p w14:paraId="7C68ECBB" w14:textId="4818CEDC" w:rsidR="00031E29" w:rsidRDefault="00031E29">
      <w:pPr>
        <w:pStyle w:val="Textkomentra"/>
      </w:pPr>
      <w:r>
        <w:rPr>
          <w:rStyle w:val="Odkaznakomentr"/>
        </w:rPr>
        <w:annotationRef/>
      </w:r>
      <w:r>
        <w:t>zbytočné medzery v citácii</w:t>
      </w:r>
    </w:p>
  </w:comment>
  <w:comment w:id="93" w:author="patrik fm" w:date="2018-04-01T20:31:00Z" w:initials="pf">
    <w:p w14:paraId="31C24162" w14:textId="14E24C8D" w:rsidR="00031E29" w:rsidRDefault="00031E29">
      <w:pPr>
        <w:pStyle w:val="Textkomentra"/>
      </w:pPr>
      <w:r>
        <w:rPr>
          <w:rStyle w:val="Odkaznakomentr"/>
        </w:rPr>
        <w:annotationRef/>
      </w:r>
      <w:r>
        <w:t>Nastavil som iso normu aka ma byt a ta tam dava medzeru. Citacie sa daju na konci naraz vymenit v celom dokumente.</w:t>
      </w:r>
    </w:p>
  </w:comment>
  <w:comment w:id="94" w:author="Lucy" w:date="2018-04-01T00:17:00Z" w:initials="L">
    <w:p w14:paraId="4741582A" w14:textId="40103D5E" w:rsidR="00031E29" w:rsidRDefault="00031E29">
      <w:pPr>
        <w:pStyle w:val="Textkomentra"/>
      </w:pPr>
      <w:r>
        <w:rPr>
          <w:rStyle w:val="Odkaznakomentr"/>
        </w:rPr>
        <w:annotationRef/>
      </w:r>
      <w:r>
        <w:t>kód sa vykoná?</w:t>
      </w:r>
    </w:p>
  </w:comment>
  <w:comment w:id="95" w:author="patrik fm" w:date="2018-04-01T21:41:00Z" w:initials="pf">
    <w:p w14:paraId="00F9DA85" w14:textId="726690F5" w:rsidR="003C79F7" w:rsidRDefault="003C79F7">
      <w:pPr>
        <w:pStyle w:val="Textkomentra"/>
      </w:pPr>
      <w:r>
        <w:rPr>
          <w:rStyle w:val="Odkaznakomentr"/>
        </w:rPr>
        <w:annotationRef/>
      </w:r>
      <w:r>
        <w:t>Ako to bude najlepsie?</w:t>
      </w:r>
    </w:p>
  </w:comment>
  <w:comment w:id="97" w:author="Lucy" w:date="2018-04-01T00:20:00Z" w:initials="L">
    <w:p w14:paraId="7C4EC125" w14:textId="48239A9A" w:rsidR="00031E29" w:rsidRDefault="00031E29">
      <w:pPr>
        <w:pStyle w:val="Textkomentra"/>
      </w:pPr>
      <w:r>
        <w:rPr>
          <w:rStyle w:val="Odkaznakomentr"/>
        </w:rPr>
        <w:annotationRef/>
      </w:r>
      <w:r>
        <w:t>Obr. 4 – tu nemá byť nejaká dvojbodka abo bodka či dačo?</w:t>
      </w:r>
    </w:p>
  </w:comment>
  <w:comment w:id="98" w:author="patrik fm" w:date="2018-04-01T20:44:00Z" w:initials="pf">
    <w:p w14:paraId="2C86A0D0" w14:textId="2DAAFE80" w:rsidR="00031E29" w:rsidRDefault="00031E29">
      <w:pPr>
        <w:pStyle w:val="Textkomentra"/>
      </w:pPr>
      <w:r>
        <w:rPr>
          <w:rStyle w:val="Odkaznakomentr"/>
        </w:rPr>
        <w:annotationRef/>
      </w:r>
      <w:r>
        <w:t>Pouzil som oficialnu sablonu, ale nastavil som teraz vacsie odsadenie aby to nebol tak skaredo nalepene.</w:t>
      </w:r>
    </w:p>
  </w:comment>
  <w:comment w:id="100" w:author="Lucy" w:date="2018-04-01T00:18:00Z" w:initials="L">
    <w:p w14:paraId="5E724661" w14:textId="5C9947FF" w:rsidR="00031E29" w:rsidRDefault="00031E29">
      <w:pPr>
        <w:pStyle w:val="Textkomentra"/>
      </w:pPr>
      <w:r>
        <w:rPr>
          <w:rStyle w:val="Odkaznakomentr"/>
        </w:rPr>
        <w:annotationRef/>
      </w:r>
      <w:r>
        <w:t>Pozri, či treba medzeru</w:t>
      </w:r>
    </w:p>
  </w:comment>
  <w:comment w:id="101" w:author="patrik fm" w:date="2018-04-01T20:45:00Z" w:initials="pf">
    <w:p w14:paraId="0D8A3B6B" w14:textId="213DCAA2" w:rsidR="00031E29" w:rsidRDefault="00031E29" w:rsidP="00FE0A9C">
      <w:pPr>
        <w:pStyle w:val="Textkomentra"/>
      </w:pPr>
      <w:r>
        <w:rPr>
          <w:rStyle w:val="Odkaznakomentr"/>
        </w:rPr>
        <w:annotationRef/>
      </w:r>
      <w:r w:rsidR="003C79F7">
        <w:t>Myslis citaciu?</w:t>
      </w:r>
    </w:p>
  </w:comment>
  <w:comment w:id="105" w:author="Lucy" w:date="2018-03-10T16:39:00Z" w:initials="L">
    <w:p w14:paraId="0F6788A2" w14:textId="77777777" w:rsidR="00031E29" w:rsidRDefault="00031E29">
      <w:pPr>
        <w:pStyle w:val="Textkomentra"/>
      </w:pPr>
      <w:r>
        <w:rPr>
          <w:rStyle w:val="Odkaznakomentr"/>
        </w:rPr>
        <w:annotationRef/>
      </w:r>
      <w:r>
        <w:t>Jooj nahraď to niečím iným... Lebo to takto strašne blbo znie</w:t>
      </w:r>
    </w:p>
  </w:comment>
  <w:comment w:id="106" w:author="Lucy" w:date="2018-03-29T14:04:00Z" w:initials="L">
    <w:p w14:paraId="0995AE7C" w14:textId="0F962691" w:rsidR="00031E29" w:rsidRDefault="00031E29">
      <w:pPr>
        <w:pStyle w:val="Textkomentra"/>
      </w:pPr>
      <w:r>
        <w:rPr>
          <w:rStyle w:val="Odkaznakomentr"/>
        </w:rPr>
        <w:annotationRef/>
      </w:r>
      <w:r>
        <w:t>Pridala som „sa“</w:t>
      </w:r>
    </w:p>
  </w:comment>
  <w:comment w:id="107" w:author="patrik fm" w:date="2018-04-01T21:42:00Z" w:initials="pf">
    <w:p w14:paraId="3A1DF346" w14:textId="1DC548B2" w:rsidR="003C79F7" w:rsidRDefault="003C79F7">
      <w:pPr>
        <w:pStyle w:val="Textkomentra"/>
      </w:pPr>
      <w:r>
        <w:rPr>
          <w:rStyle w:val="Odkaznakomentr"/>
        </w:rPr>
        <w:annotationRef/>
      </w:r>
      <w:r>
        <w:t>ok</w:t>
      </w:r>
    </w:p>
  </w:comment>
  <w:comment w:id="112" w:author="Lucy" w:date="2018-03-10T17:12:00Z" w:initials="L">
    <w:p w14:paraId="3E0B0468" w14:textId="77777777" w:rsidR="00031E29" w:rsidRDefault="00031E29">
      <w:pPr>
        <w:pStyle w:val="Textkomentra"/>
      </w:pPr>
      <w:r>
        <w:rPr>
          <w:rStyle w:val="Odkaznakomentr"/>
        </w:rPr>
        <w:annotationRef/>
      </w:r>
      <w:r>
        <w:t>Tu som sa už totálne stratila, nemám ani šajnu, o aký komponent ide.</w:t>
      </w:r>
    </w:p>
  </w:comment>
  <w:comment w:id="113" w:author="patrik fm" w:date="2018-04-01T21:43:00Z" w:initials="pf">
    <w:p w14:paraId="054678D3" w14:textId="710E8DE6" w:rsidR="003C79F7" w:rsidRDefault="003C79F7">
      <w:pPr>
        <w:pStyle w:val="Textkomentra"/>
      </w:pPr>
      <w:r>
        <w:rPr>
          <w:rStyle w:val="Odkaznakomentr"/>
        </w:rPr>
        <w:annotationRef/>
      </w:r>
      <w:r>
        <w:t>Je to lepsie po prepisani?</w:t>
      </w:r>
    </w:p>
  </w:comment>
  <w:comment w:id="121" w:author="Lucy" w:date="2018-03-29T14:16:00Z" w:initials="L">
    <w:p w14:paraId="46122EE6" w14:textId="7D15A7B6" w:rsidR="00031E29" w:rsidRDefault="00031E29">
      <w:pPr>
        <w:pStyle w:val="Textkomentra"/>
      </w:pPr>
      <w:r>
        <w:rPr>
          <w:rStyle w:val="Odkaznakomentr"/>
        </w:rPr>
        <w:annotationRef/>
      </w:r>
      <w:r>
        <w:t>Až po jeho spustenie – pridala by som až</w:t>
      </w:r>
    </w:p>
  </w:comment>
  <w:comment w:id="124" w:author="Lucy" w:date="2018-03-29T14:19:00Z" w:initials="L">
    <w:p w14:paraId="7ED95428" w14:textId="782E31B4" w:rsidR="00031E29" w:rsidRDefault="00031E29">
      <w:pPr>
        <w:pStyle w:val="Textkomentra"/>
      </w:pPr>
      <w:r>
        <w:rPr>
          <w:rStyle w:val="Odkaznakomentr"/>
        </w:rPr>
        <w:annotationRef/>
      </w:r>
      <w:r>
        <w:t>Tým komponent naplní...</w:t>
      </w:r>
    </w:p>
  </w:comment>
  <w:comment w:id="125" w:author="Lucy" w:date="2018-03-29T14:20:00Z" w:initials="L">
    <w:p w14:paraId="4E532DAA" w14:textId="55EBE800" w:rsidR="00031E29" w:rsidRDefault="00031E29">
      <w:pPr>
        <w:pStyle w:val="Textkomentra"/>
      </w:pPr>
      <w:r>
        <w:rPr>
          <w:rStyle w:val="Odkaznakomentr"/>
        </w:rPr>
        <w:annotationRef/>
      </w:r>
      <w:r>
        <w:t>Malým by som dala</w:t>
      </w:r>
    </w:p>
  </w:comment>
  <w:comment w:id="127" w:author="Lucy" w:date="2018-03-29T14:21:00Z" w:initials="L">
    <w:p w14:paraId="739FB9CA" w14:textId="41AE63AC" w:rsidR="00031E29" w:rsidRDefault="00031E29">
      <w:pPr>
        <w:pStyle w:val="Textkomentra"/>
      </w:pPr>
      <w:r>
        <w:rPr>
          <w:rStyle w:val="Odkaznakomentr"/>
        </w:rPr>
        <w:annotationRef/>
      </w:r>
      <w:r>
        <w:t>To čo je za slovo?</w:t>
      </w:r>
    </w:p>
  </w:comment>
  <w:comment w:id="129" w:author="Lucy" w:date="2018-03-29T14:22:00Z" w:initials="L">
    <w:p w14:paraId="3F12929D" w14:textId="49DACB92" w:rsidR="00031E29" w:rsidRDefault="00031E29">
      <w:pPr>
        <w:pStyle w:val="Textkomentra"/>
      </w:pPr>
      <w:r>
        <w:rPr>
          <w:rStyle w:val="Odkaznakomentr"/>
        </w:rPr>
        <w:annotationRef/>
      </w:r>
      <w:r>
        <w:t>Radšej novosť</w:t>
      </w:r>
    </w:p>
  </w:comment>
  <w:comment w:id="131" w:author="Lucy" w:date="2018-03-29T14:24:00Z" w:initials="L">
    <w:p w14:paraId="39D071C5" w14:textId="5BA226F9" w:rsidR="00031E29" w:rsidRDefault="00031E29">
      <w:pPr>
        <w:pStyle w:val="Textkomentra"/>
      </w:pPr>
      <w:r>
        <w:rPr>
          <w:rStyle w:val="Odkaznakomentr"/>
        </w:rPr>
        <w:annotationRef/>
      </w:r>
      <w:r>
        <w:t>Určite spolu?</w:t>
      </w:r>
    </w:p>
  </w:comment>
  <w:comment w:id="132" w:author="patrik fm" w:date="2018-03-31T22:12:00Z" w:initials="pf">
    <w:p w14:paraId="3EC9956C" w14:textId="2C0DB979" w:rsidR="00031E29" w:rsidRDefault="00031E29">
      <w:pPr>
        <w:pStyle w:val="Textkomentra"/>
      </w:pPr>
      <w:r>
        <w:rPr>
          <w:rStyle w:val="Odkaznakomentr"/>
        </w:rPr>
        <w:annotationRef/>
      </w:r>
      <w:r>
        <w:t>Ano je to nazov triedy</w:t>
      </w:r>
    </w:p>
  </w:comment>
  <w:comment w:id="135" w:author="Lucy" w:date="2018-03-29T14:32:00Z" w:initials="L">
    <w:p w14:paraId="5CC455EB" w14:textId="55E40627" w:rsidR="00031E29" w:rsidRDefault="00031E29">
      <w:pPr>
        <w:pStyle w:val="Textkomentra"/>
      </w:pPr>
      <w:r>
        <w:rPr>
          <w:rStyle w:val="Odkaznakomentr"/>
        </w:rPr>
        <w:annotationRef/>
      </w:r>
      <w:r>
        <w:t>podľa</w:t>
      </w:r>
    </w:p>
  </w:comment>
  <w:comment w:id="139" w:author="Lucy" w:date="2018-03-29T14:37:00Z" w:initials="L">
    <w:p w14:paraId="09B9A2A4" w14:textId="106F05E1" w:rsidR="00031E29" w:rsidRDefault="00031E29">
      <w:pPr>
        <w:pStyle w:val="Textkomentra"/>
      </w:pPr>
      <w:r>
        <w:rPr>
          <w:rStyle w:val="Odkaznakomentr"/>
        </w:rPr>
        <w:annotationRef/>
      </w:r>
      <w:r>
        <w:t>toto by som dala veľkým alebo do úvodzoviek</w:t>
      </w:r>
    </w:p>
  </w:comment>
  <w:comment w:id="140" w:author="Lucy" w:date="2018-03-29T14:38:00Z" w:initials="L">
    <w:p w14:paraId="3A8957CE" w14:textId="2319E471" w:rsidR="00031E29" w:rsidRDefault="00031E29">
      <w:pPr>
        <w:pStyle w:val="Textkomentra"/>
      </w:pPr>
      <w:r>
        <w:rPr>
          <w:rStyle w:val="Odkaznakomentr"/>
        </w:rPr>
        <w:annotationRef/>
      </w:r>
      <w:r>
        <w:t>ukazovacie zámená fuj, nahrad ich  nejakým normálnym slovom (nasledujúcou, spomínaný...)</w:t>
      </w:r>
    </w:p>
  </w:comment>
  <w:comment w:id="141" w:author="Lucy" w:date="2018-03-29T14:38:00Z" w:initials="L">
    <w:p w14:paraId="2DFAA8B8" w14:textId="75083988" w:rsidR="00031E29" w:rsidRDefault="00031E29">
      <w:pPr>
        <w:pStyle w:val="Textkomentra"/>
      </w:pPr>
      <w:r>
        <w:rPr>
          <w:rStyle w:val="Odkaznakomentr"/>
        </w:rPr>
        <w:annotationRef/>
      </w:r>
      <w:r>
        <w:t>to si určite chcel takto?</w:t>
      </w:r>
    </w:p>
  </w:comment>
  <w:comment w:id="142" w:author="Lucy" w:date="2018-03-29T14:40:00Z" w:initials="L">
    <w:p w14:paraId="3FC31158" w14:textId="139D4A83" w:rsidR="00031E29" w:rsidRDefault="00031E29">
      <w:pPr>
        <w:pStyle w:val="Textkomentra"/>
      </w:pPr>
      <w:r>
        <w:rPr>
          <w:rStyle w:val="Odkaznakomentr"/>
        </w:rPr>
        <w:annotationRef/>
      </w:r>
      <w:r>
        <w:t>A obsahoval iba zoznam komponentov</w:t>
      </w:r>
    </w:p>
  </w:comment>
  <w:comment w:id="144" w:author="Lucy" w:date="2018-03-29T14:43:00Z" w:initials="L">
    <w:p w14:paraId="0ABBC466" w14:textId="67C2E152" w:rsidR="00031E29" w:rsidRDefault="00031E29">
      <w:pPr>
        <w:pStyle w:val="Textkomentra"/>
      </w:pPr>
      <w:r>
        <w:rPr>
          <w:rStyle w:val="Odkaznakomentr"/>
        </w:rPr>
        <w:annotationRef/>
      </w:r>
      <w:r>
        <w:t>malým</w:t>
      </w:r>
    </w:p>
  </w:comment>
  <w:comment w:id="147" w:author="Lucy" w:date="2018-03-29T14:49:00Z" w:initials="L">
    <w:p w14:paraId="142C545C" w14:textId="1F89A369" w:rsidR="00031E29" w:rsidRDefault="00031E29">
      <w:pPr>
        <w:pStyle w:val="Textkomentra"/>
      </w:pPr>
      <w:r>
        <w:rPr>
          <w:rStyle w:val="Odkaznakomentr"/>
        </w:rPr>
        <w:annotationRef/>
      </w:r>
      <w:r>
        <w:t>je umožnený</w:t>
      </w:r>
    </w:p>
  </w:comment>
  <w:comment w:id="153" w:author="Lucy" w:date="2018-03-31T21:35:00Z" w:initials="L">
    <w:p w14:paraId="3E0BB3F8" w14:textId="432EFF1E" w:rsidR="00031E29" w:rsidRDefault="00031E29">
      <w:pPr>
        <w:pStyle w:val="Textkomentra"/>
      </w:pPr>
      <w:r>
        <w:rPr>
          <w:rStyle w:val="Odkaznakomentr"/>
        </w:rPr>
        <w:annotationRef/>
      </w:r>
      <w:r>
        <w:t>V tejto kapitole</w:t>
      </w:r>
    </w:p>
  </w:comment>
  <w:comment w:id="155" w:author="Lucy" w:date="2018-03-31T21:37:00Z" w:initials="L">
    <w:p w14:paraId="42A7A7BF" w14:textId="7E1592BD" w:rsidR="00031E29" w:rsidRDefault="00031E29">
      <w:pPr>
        <w:pStyle w:val="Textkomentra"/>
      </w:pPr>
      <w:r>
        <w:rPr>
          <w:rStyle w:val="Odkaznakomentr"/>
        </w:rPr>
        <w:annotationRef/>
      </w:r>
      <w:r>
        <w:t>Dôležitou vlastnosťou komponentu je aj jeho jednoduché presúvanie medzi skupinami.</w:t>
      </w:r>
    </w:p>
  </w:comment>
  <w:comment w:id="156" w:author="Lucy" w:date="2018-03-31T21:39:00Z" w:initials="L">
    <w:p w14:paraId="3FF077CB" w14:textId="3E1E876D" w:rsidR="00031E29" w:rsidRDefault="00031E29" w:rsidP="00206F2C">
      <w:pPr>
        <w:pStyle w:val="Textkomentra"/>
        <w:ind w:firstLine="0"/>
      </w:pPr>
      <w:r>
        <w:rPr>
          <w:rStyle w:val="Odkaznakomentr"/>
        </w:rPr>
        <w:annotationRef/>
      </w:r>
      <w:r>
        <w:t>Je potrebné ich zdieľať so všetkými komponentmi, na...</w:t>
      </w:r>
    </w:p>
  </w:comment>
  <w:comment w:id="157" w:author="Lucy" w:date="2018-03-31T21:41:00Z" w:initials="L">
    <w:p w14:paraId="343E33B2" w14:textId="4A987678" w:rsidR="00031E29" w:rsidRDefault="00031E29">
      <w:pPr>
        <w:pStyle w:val="Textkomentra"/>
      </w:pPr>
      <w:r>
        <w:rPr>
          <w:rStyle w:val="Odkaznakomentr"/>
        </w:rPr>
        <w:annotationRef/>
      </w:r>
      <w:r>
        <w:t>Ich, keď rozprávaš o komponentoch</w:t>
      </w:r>
    </w:p>
  </w:comment>
  <w:comment w:id="158" w:author="patrik fm" w:date="2018-03-31T22:17:00Z" w:initials="pf">
    <w:p w14:paraId="549AEF08" w14:textId="1C5E5DD4" w:rsidR="00031E29" w:rsidRDefault="00031E29">
      <w:pPr>
        <w:pStyle w:val="Textkomentra"/>
      </w:pPr>
      <w:r>
        <w:rPr>
          <w:rStyle w:val="Odkaznakomentr"/>
        </w:rPr>
        <w:annotationRef/>
      </w:r>
      <w:r>
        <w:t xml:space="preserve">Vzdy presuvam len jeden graficky komponent. </w:t>
      </w:r>
    </w:p>
  </w:comment>
  <w:comment w:id="159" w:author="Lucy" w:date="2018-03-31T21:41:00Z" w:initials="L">
    <w:p w14:paraId="5605C544" w14:textId="23ECCA80" w:rsidR="00031E29" w:rsidRDefault="00031E29">
      <w:pPr>
        <w:pStyle w:val="Textkomentra"/>
      </w:pPr>
      <w:r>
        <w:rPr>
          <w:rStyle w:val="Odkaznakomentr"/>
        </w:rPr>
        <w:annotationRef/>
      </w:r>
      <w:r>
        <w:t>Nie veľkým?</w:t>
      </w:r>
    </w:p>
  </w:comment>
  <w:comment w:id="160" w:author="patrik fm" w:date="2018-03-31T22:15:00Z" w:initials="pf">
    <w:p w14:paraId="6EF91655" w14:textId="7B7CF05C" w:rsidR="00031E29" w:rsidRDefault="00031E29">
      <w:pPr>
        <w:pStyle w:val="Textkomentra"/>
      </w:pPr>
      <w:r>
        <w:rPr>
          <w:rStyle w:val="Odkaznakomentr"/>
        </w:rPr>
        <w:annotationRef/>
      </w:r>
      <w:r>
        <w:t>Nie, je to nazov metody v jave</w:t>
      </w:r>
    </w:p>
  </w:comment>
  <w:comment w:id="161" w:author="Lucy" w:date="2018-03-31T21:41:00Z" w:initials="L">
    <w:p w14:paraId="4E2162D8" w14:textId="40D992CB" w:rsidR="00031E29" w:rsidRDefault="00031E29">
      <w:pPr>
        <w:pStyle w:val="Textkomentra"/>
      </w:pPr>
      <w:r>
        <w:rPr>
          <w:rStyle w:val="Odkaznakomentr"/>
        </w:rPr>
        <w:annotationRef/>
      </w:r>
      <w:r>
        <w:t>Dostane presúvaný komponent na vstup</w:t>
      </w:r>
    </w:p>
  </w:comment>
  <w:comment w:id="163" w:author="Lucy" w:date="2018-03-31T21:44:00Z" w:initials="L">
    <w:p w14:paraId="75E15B7F" w14:textId="1E28A933" w:rsidR="00031E29" w:rsidRDefault="00031E29">
      <w:pPr>
        <w:pStyle w:val="Textkomentra"/>
      </w:pPr>
      <w:r>
        <w:rPr>
          <w:rStyle w:val="Odkaznakomentr"/>
        </w:rPr>
        <w:annotationRef/>
      </w:r>
      <w:r>
        <w:t>Vytvorené/k dispozícii</w:t>
      </w:r>
    </w:p>
  </w:comment>
  <w:comment w:id="164" w:author="Lucy" w:date="2018-03-31T21:44:00Z" w:initials="L">
    <w:p w14:paraId="1FCF7CC0" w14:textId="77777777" w:rsidR="00031E29" w:rsidRDefault="00031E29" w:rsidP="00F65C2F">
      <w:pPr>
        <w:pStyle w:val="Textkomentra"/>
      </w:pPr>
      <w:r>
        <w:rPr>
          <w:rStyle w:val="Odkaznakomentr"/>
        </w:rPr>
        <w:annotationRef/>
      </w:r>
      <w:r>
        <w:t>Veľkým?</w:t>
      </w:r>
    </w:p>
  </w:comment>
  <w:comment w:id="165" w:author="patrik fm" w:date="2018-03-31T22:18:00Z" w:initials="pf">
    <w:p w14:paraId="54B1985C" w14:textId="0804CE39" w:rsidR="00031E29" w:rsidRDefault="00031E29">
      <w:pPr>
        <w:pStyle w:val="Textkomentra"/>
      </w:pPr>
      <w:r>
        <w:rPr>
          <w:rStyle w:val="Odkaznakomentr"/>
        </w:rPr>
        <w:annotationRef/>
      </w:r>
      <w:r>
        <w:t>Nazov packagu je malym</w:t>
      </w:r>
    </w:p>
  </w:comment>
  <w:comment w:id="168" w:author="Lucy" w:date="2018-03-31T21:47:00Z" w:initials="L">
    <w:p w14:paraId="20D612FD" w14:textId="33137D1F" w:rsidR="00031E29" w:rsidRDefault="00031E29">
      <w:pPr>
        <w:pStyle w:val="Textkomentra"/>
      </w:pPr>
      <w:r>
        <w:rPr>
          <w:rStyle w:val="Odkaznakomentr"/>
        </w:rPr>
        <w:annotationRef/>
      </w:r>
      <w:r>
        <w:t>Nedáva to zmysel</w:t>
      </w:r>
    </w:p>
  </w:comment>
  <w:comment w:id="169" w:author="patrik fm" w:date="2018-03-31T23:13:00Z" w:initials="pf">
    <w:p w14:paraId="6F9F2099" w14:textId="2251A6A2" w:rsidR="00031E29" w:rsidRDefault="00031E29" w:rsidP="001662F7">
      <w:pPr>
        <w:pStyle w:val="Textkomentra"/>
      </w:pPr>
      <w:r>
        <w:rPr>
          <w:rStyle w:val="Odkaznakomentr"/>
        </w:rPr>
        <w:annotationRef/>
      </w:r>
      <w:r>
        <w:t>Upravil som trochu, ale navrhni lepsie.</w:t>
      </w:r>
    </w:p>
  </w:comment>
  <w:comment w:id="171" w:author="Lucy" w:date="2018-03-31T21:51:00Z" w:initials="L">
    <w:p w14:paraId="47665B99" w14:textId="4B4429A4" w:rsidR="00031E29" w:rsidRDefault="00031E29">
      <w:pPr>
        <w:pStyle w:val="Textkomentra"/>
      </w:pPr>
      <w:r>
        <w:rPr>
          <w:rStyle w:val="Odkaznakomentr"/>
        </w:rPr>
        <w:annotationRef/>
      </w:r>
      <w:r>
        <w:t>?</w:t>
      </w:r>
    </w:p>
  </w:comment>
  <w:comment w:id="172" w:author="patrik fm" w:date="2018-03-31T22:21:00Z" w:initials="pf">
    <w:p w14:paraId="10EEE1E5" w14:textId="05F12EBC" w:rsidR="00031E29" w:rsidRDefault="00031E29">
      <w:pPr>
        <w:pStyle w:val="Textkomentra"/>
        <w:rPr>
          <w:rFonts w:ascii="Arial" w:hAnsi="Arial" w:cs="Arial"/>
          <w:color w:val="222222"/>
          <w:sz w:val="21"/>
          <w:szCs w:val="21"/>
          <w:shd w:val="clear" w:color="auto" w:fill="FFFFFF"/>
        </w:rPr>
      </w:pPr>
      <w:r>
        <w:rPr>
          <w:rStyle w:val="Odkaznakomentr"/>
        </w:rPr>
        <w:annotationRef/>
      </w:r>
      <w:r>
        <w:rPr>
          <w:rFonts w:ascii="Arial" w:hAnsi="Arial" w:cs="Arial"/>
          <w:color w:val="222222"/>
          <w:sz w:val="21"/>
          <w:szCs w:val="21"/>
          <w:shd w:val="clear" w:color="auto" w:fill="FFFFFF"/>
        </w:rPr>
        <w:t xml:space="preserve">Each node of the tree denotes a </w:t>
      </w:r>
      <w:r w:rsidRPr="00351FF4">
        <w:rPr>
          <w:rFonts w:ascii="Arial" w:hAnsi="Arial" w:cs="Arial"/>
          <w:b/>
          <w:color w:val="222222"/>
          <w:sz w:val="21"/>
          <w:szCs w:val="21"/>
          <w:shd w:val="clear" w:color="auto" w:fill="FFFFFF"/>
        </w:rPr>
        <w:t>construct</w:t>
      </w:r>
      <w:r>
        <w:rPr>
          <w:rFonts w:ascii="Arial" w:hAnsi="Arial" w:cs="Arial"/>
          <w:color w:val="222222"/>
          <w:sz w:val="21"/>
          <w:szCs w:val="21"/>
          <w:shd w:val="clear" w:color="auto" w:fill="FFFFFF"/>
        </w:rPr>
        <w:t xml:space="preserve"> occurring in the source code</w:t>
      </w:r>
    </w:p>
    <w:p w14:paraId="109AA5F6" w14:textId="4756E214" w:rsidR="00031E29" w:rsidRDefault="00031E29">
      <w:pPr>
        <w:pStyle w:val="Textkomentra"/>
        <w:rPr>
          <w:rFonts w:ascii="Arial" w:hAnsi="Arial" w:cs="Arial"/>
          <w:color w:val="222222"/>
          <w:sz w:val="21"/>
          <w:szCs w:val="21"/>
          <w:shd w:val="clear" w:color="auto" w:fill="FFFFFF"/>
        </w:rPr>
      </w:pPr>
    </w:p>
    <w:p w14:paraId="6B2BFA38" w14:textId="0AAF7D96" w:rsidR="00031E29" w:rsidRDefault="00031E29">
      <w:pPr>
        <w:pStyle w:val="Textkomentra"/>
      </w:pPr>
      <w:r>
        <w:rPr>
          <w:rFonts w:ascii="Arial" w:hAnsi="Arial" w:cs="Arial"/>
          <w:color w:val="222222"/>
          <w:sz w:val="21"/>
          <w:szCs w:val="21"/>
          <w:shd w:val="clear" w:color="auto" w:fill="FFFFFF"/>
        </w:rPr>
        <w:t>Vieš navrhnut lepsie slovo? Alebo to nechame na Fera?</w:t>
      </w:r>
    </w:p>
  </w:comment>
  <w:comment w:id="175" w:author="Lucy" w:date="2018-03-31T21:55:00Z" w:initials="L">
    <w:p w14:paraId="74B9F8ED" w14:textId="2777DE39" w:rsidR="00031E29" w:rsidRDefault="00031E29">
      <w:pPr>
        <w:pStyle w:val="Textkomentra"/>
      </w:pPr>
      <w:r>
        <w:rPr>
          <w:rStyle w:val="Odkaznakomentr"/>
        </w:rPr>
        <w:annotationRef/>
      </w:r>
      <w:r>
        <w:t>Na grafickú vizualizáciu</w:t>
      </w:r>
    </w:p>
  </w:comment>
  <w:comment w:id="176" w:author="Lucy" w:date="2018-03-31T21:55:00Z" w:initials="L">
    <w:p w14:paraId="3C95053A" w14:textId="09E3DA22" w:rsidR="00031E29" w:rsidRDefault="00031E29">
      <w:pPr>
        <w:pStyle w:val="Textkomentra"/>
      </w:pPr>
      <w:r>
        <w:rPr>
          <w:rStyle w:val="Odkaznakomentr"/>
        </w:rPr>
        <w:annotationRef/>
      </w:r>
      <w:r>
        <w:t>Úpravu rozloženia</w:t>
      </w:r>
    </w:p>
  </w:comment>
  <w:comment w:id="177" w:author="Lucy" w:date="2018-03-31T21:57:00Z" w:initials="L">
    <w:p w14:paraId="7AA919B5" w14:textId="13F6B0A9" w:rsidR="00031E29" w:rsidRDefault="00031E29">
      <w:pPr>
        <w:pStyle w:val="Textkomentra"/>
      </w:pPr>
      <w:r>
        <w:rPr>
          <w:rStyle w:val="Odkaznakomentr"/>
        </w:rPr>
        <w:annotationRef/>
      </w:r>
      <w:r>
        <w:t>Načrtnuté nami navrhnuté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4F751" w15:done="0"/>
  <w15:commentEx w15:paraId="39FDFEAE" w15:done="0"/>
  <w15:commentEx w15:paraId="2DE80D68" w15:paraIdParent="39FDFEAE" w15:done="0"/>
  <w15:commentEx w15:paraId="529CF2B3" w15:done="0"/>
  <w15:commentEx w15:paraId="7AF5405F" w15:paraIdParent="529CF2B3" w15:done="0"/>
  <w15:commentEx w15:paraId="709F9A54" w15:paraIdParent="529CF2B3" w15:done="0"/>
  <w15:commentEx w15:paraId="64C55F08" w15:done="0"/>
  <w15:commentEx w15:paraId="7D599A61" w15:paraIdParent="64C55F08" w15:done="0"/>
  <w15:commentEx w15:paraId="4D188668" w15:done="0"/>
  <w15:commentEx w15:paraId="01C4D522" w15:paraIdParent="4D188668" w15:done="0"/>
  <w15:commentEx w15:paraId="7EDF62D1" w15:done="0"/>
  <w15:commentEx w15:paraId="3FD206C7" w15:paraIdParent="7EDF62D1" w15:done="0"/>
  <w15:commentEx w15:paraId="2AD8E231" w15:done="0"/>
  <w15:commentEx w15:paraId="2DC31364" w15:done="0"/>
  <w15:commentEx w15:paraId="4214D5A1" w15:done="0"/>
  <w15:commentEx w15:paraId="0EBB4AA2" w15:done="0"/>
  <w15:commentEx w15:paraId="7C9A8D01" w15:paraIdParent="0EBB4AA2" w15:done="0"/>
  <w15:commentEx w15:paraId="2FDD5383" w15:done="0"/>
  <w15:commentEx w15:paraId="17F574CE" w15:paraIdParent="2FDD5383" w15:done="0"/>
  <w15:commentEx w15:paraId="46444F4E" w15:done="0"/>
  <w15:commentEx w15:paraId="01DCABBF" w15:done="0"/>
  <w15:commentEx w15:paraId="6172AEBE" w15:paraIdParent="01DCABBF" w15:done="0"/>
  <w15:commentEx w15:paraId="3056245F" w15:done="0"/>
  <w15:commentEx w15:paraId="30722727" w15:paraIdParent="3056245F" w15:done="0"/>
  <w15:commentEx w15:paraId="20AEA99D" w15:done="0"/>
  <w15:commentEx w15:paraId="6D5C3362" w15:paraIdParent="20AEA99D" w15:done="0"/>
  <w15:commentEx w15:paraId="4F74C476" w15:done="0"/>
  <w15:commentEx w15:paraId="10C68EFE" w15:paraIdParent="4F74C476" w15:done="0"/>
  <w15:commentEx w15:paraId="60850B39" w15:done="0"/>
  <w15:commentEx w15:paraId="663F7372" w15:paraIdParent="60850B39" w15:done="0"/>
  <w15:commentEx w15:paraId="1DA11186" w15:done="0"/>
  <w15:commentEx w15:paraId="54C9C525" w15:paraIdParent="1DA11186" w15:done="0"/>
  <w15:commentEx w15:paraId="0332BA87" w15:done="0"/>
  <w15:commentEx w15:paraId="0249D013" w15:paraIdParent="0332BA87" w15:done="0"/>
  <w15:commentEx w15:paraId="1DFC1EF1" w15:done="0"/>
  <w15:commentEx w15:paraId="53FB3106" w15:done="0"/>
  <w15:commentEx w15:paraId="23E812BC" w15:paraIdParent="53FB3106" w15:done="0"/>
  <w15:commentEx w15:paraId="61BBDC61" w15:done="0"/>
  <w15:commentEx w15:paraId="6E4B5D30" w15:paraIdParent="61BBDC61" w15:done="0"/>
  <w15:commentEx w15:paraId="5D4B5F67" w15:done="0"/>
  <w15:commentEx w15:paraId="7A3DD086" w15:paraIdParent="5D4B5F67" w15:done="0"/>
  <w15:commentEx w15:paraId="7C68ECBB" w15:done="0"/>
  <w15:commentEx w15:paraId="31C24162" w15:paraIdParent="7C68ECBB" w15:done="0"/>
  <w15:commentEx w15:paraId="4741582A" w15:done="0"/>
  <w15:commentEx w15:paraId="00F9DA85" w15:paraIdParent="4741582A" w15:done="0"/>
  <w15:commentEx w15:paraId="7C4EC125" w15:done="0"/>
  <w15:commentEx w15:paraId="2C86A0D0" w15:paraIdParent="7C4EC125" w15:done="0"/>
  <w15:commentEx w15:paraId="5E724661" w15:done="0"/>
  <w15:commentEx w15:paraId="0D8A3B6B" w15:paraIdParent="5E724661" w15:done="0"/>
  <w15:commentEx w15:paraId="0F6788A2" w15:done="0"/>
  <w15:commentEx w15:paraId="0995AE7C" w15:done="0"/>
  <w15:commentEx w15:paraId="3A1DF346" w15:paraIdParent="0995AE7C" w15:done="0"/>
  <w15:commentEx w15:paraId="3E0B0468" w15:done="0"/>
  <w15:commentEx w15:paraId="054678D3" w15:paraIdParent="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3EC9956C" w15:paraIdParent="39D071C5" w15:done="0"/>
  <w15:commentEx w15:paraId="5CC455EB" w15:done="0"/>
  <w15:commentEx w15:paraId="09B9A2A4" w15:done="0"/>
  <w15:commentEx w15:paraId="3A8957CE" w15:done="0"/>
  <w15:commentEx w15:paraId="2DFAA8B8" w15:done="0"/>
  <w15:commentEx w15:paraId="3FC31158" w15:done="0"/>
  <w15:commentEx w15:paraId="0ABBC466" w15:done="0"/>
  <w15:commentEx w15:paraId="142C545C" w15:done="0"/>
  <w15:commentEx w15:paraId="3E0BB3F8" w15:done="0"/>
  <w15:commentEx w15:paraId="42A7A7BF" w15:done="0"/>
  <w15:commentEx w15:paraId="3FF077CB" w15:done="0"/>
  <w15:commentEx w15:paraId="343E33B2" w15:done="0"/>
  <w15:commentEx w15:paraId="549AEF08" w15:paraIdParent="343E33B2" w15:done="0"/>
  <w15:commentEx w15:paraId="5605C544" w15:done="0"/>
  <w15:commentEx w15:paraId="6EF91655" w15:paraIdParent="5605C544" w15:done="0"/>
  <w15:commentEx w15:paraId="4E2162D8" w15:done="0"/>
  <w15:commentEx w15:paraId="75E15B7F" w15:done="0"/>
  <w15:commentEx w15:paraId="1FCF7CC0" w15:done="0"/>
  <w15:commentEx w15:paraId="54B1985C" w15:paraIdParent="1FCF7CC0" w15:done="0"/>
  <w15:commentEx w15:paraId="20D612FD" w15:done="0"/>
  <w15:commentEx w15:paraId="6F9F2099" w15:paraIdParent="20D612FD" w15:done="0"/>
  <w15:commentEx w15:paraId="47665B99" w15:done="0"/>
  <w15:commentEx w15:paraId="6B2BFA38" w15:paraIdParent="47665B99" w15:done="0"/>
  <w15:commentEx w15:paraId="74B9F8ED" w15:done="0"/>
  <w15:commentEx w15:paraId="3C95053A" w15:done="0"/>
  <w15:commentEx w15:paraId="7AA919B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FC01CD" w14:textId="77777777" w:rsidR="00AB5548" w:rsidRDefault="00AB5548">
      <w:pPr>
        <w:spacing w:before="0" w:line="240" w:lineRule="auto"/>
      </w:pPr>
      <w:r>
        <w:separator/>
      </w:r>
    </w:p>
  </w:endnote>
  <w:endnote w:type="continuationSeparator" w:id="0">
    <w:p w14:paraId="0D809544" w14:textId="77777777" w:rsidR="00AB5548" w:rsidRDefault="00AB55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31E29" w:rsidRDefault="00031E29">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31E29" w:rsidRDefault="00031E29">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51C12A95" w:rsidR="00031E29" w:rsidRDefault="00031E29">
    <w:pPr>
      <w:pStyle w:val="Pta"/>
      <w:pBdr>
        <w:top w:val="dotted" w:sz="4" w:space="1" w:color="auto"/>
      </w:pBdr>
    </w:pPr>
    <w:r>
      <w:tab/>
    </w:r>
    <w:r>
      <w:fldChar w:fldCharType="begin"/>
    </w:r>
    <w:r>
      <w:instrText xml:space="preserve"> PAGE </w:instrText>
    </w:r>
    <w:r>
      <w:fldChar w:fldCharType="separate"/>
    </w:r>
    <w:r w:rsidR="00453E57">
      <w:rPr>
        <w:noProof/>
      </w:rPr>
      <w:t>44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F9C96E" w14:textId="77777777" w:rsidR="00AB5548" w:rsidRDefault="00AB5548">
      <w:pPr>
        <w:spacing w:before="0" w:line="240" w:lineRule="auto"/>
      </w:pPr>
      <w:r>
        <w:separator/>
      </w:r>
    </w:p>
  </w:footnote>
  <w:footnote w:type="continuationSeparator" w:id="0">
    <w:p w14:paraId="0E10F5DF" w14:textId="77777777" w:rsidR="00AB5548" w:rsidRDefault="00AB5548">
      <w:pPr>
        <w:spacing w:before="0" w:line="240" w:lineRule="auto"/>
      </w:pPr>
      <w:r>
        <w:continuationSeparator/>
      </w:r>
    </w:p>
  </w:footnote>
  <w:footnote w:id="1">
    <w:p w14:paraId="6C0E723F" w14:textId="5C309187" w:rsidR="00031E29" w:rsidRDefault="00031E29">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31E29" w:rsidRDefault="00031E29">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31E29" w:rsidRDefault="00031E29">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31E29" w:rsidRDefault="00031E29">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31E29" w:rsidRDefault="00031E29">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31E29" w:rsidRDefault="00031E29">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31E29" w:rsidRDefault="00031E29">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31E29" w:rsidRDefault="00031E29">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82A6D"/>
    <w:rsid w:val="00092543"/>
    <w:rsid w:val="00097161"/>
    <w:rsid w:val="000C0D5B"/>
    <w:rsid w:val="000C11C6"/>
    <w:rsid w:val="000D54ED"/>
    <w:rsid w:val="000D736F"/>
    <w:rsid w:val="000E1912"/>
    <w:rsid w:val="000E63E1"/>
    <w:rsid w:val="000F4B07"/>
    <w:rsid w:val="00101A84"/>
    <w:rsid w:val="00106F2B"/>
    <w:rsid w:val="00123B4D"/>
    <w:rsid w:val="00130C68"/>
    <w:rsid w:val="001359A8"/>
    <w:rsid w:val="001445C3"/>
    <w:rsid w:val="00151684"/>
    <w:rsid w:val="001557A7"/>
    <w:rsid w:val="001662F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025E"/>
    <w:rsid w:val="001F0382"/>
    <w:rsid w:val="001F24F7"/>
    <w:rsid w:val="001F2DBB"/>
    <w:rsid w:val="00206F2C"/>
    <w:rsid w:val="00213AEA"/>
    <w:rsid w:val="00213D61"/>
    <w:rsid w:val="00217919"/>
    <w:rsid w:val="002208F2"/>
    <w:rsid w:val="00235771"/>
    <w:rsid w:val="00243F82"/>
    <w:rsid w:val="00252BA4"/>
    <w:rsid w:val="00254C0C"/>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E2583"/>
    <w:rsid w:val="002E3683"/>
    <w:rsid w:val="002F1CE9"/>
    <w:rsid w:val="002F7447"/>
    <w:rsid w:val="0030045B"/>
    <w:rsid w:val="00302AEE"/>
    <w:rsid w:val="00310251"/>
    <w:rsid w:val="00316351"/>
    <w:rsid w:val="00321C76"/>
    <w:rsid w:val="00323245"/>
    <w:rsid w:val="00324B4D"/>
    <w:rsid w:val="0032539B"/>
    <w:rsid w:val="00327810"/>
    <w:rsid w:val="00327902"/>
    <w:rsid w:val="00327E4C"/>
    <w:rsid w:val="003322EF"/>
    <w:rsid w:val="00351FF4"/>
    <w:rsid w:val="00364470"/>
    <w:rsid w:val="00392C6A"/>
    <w:rsid w:val="003A6A26"/>
    <w:rsid w:val="003A6B0A"/>
    <w:rsid w:val="003B1072"/>
    <w:rsid w:val="003C37C1"/>
    <w:rsid w:val="003C3F53"/>
    <w:rsid w:val="003C79F7"/>
    <w:rsid w:val="003D0B74"/>
    <w:rsid w:val="003D7262"/>
    <w:rsid w:val="003E5DC4"/>
    <w:rsid w:val="003F0995"/>
    <w:rsid w:val="0040744A"/>
    <w:rsid w:val="00421C26"/>
    <w:rsid w:val="00422B89"/>
    <w:rsid w:val="00435EA9"/>
    <w:rsid w:val="00440671"/>
    <w:rsid w:val="004435AB"/>
    <w:rsid w:val="00453E57"/>
    <w:rsid w:val="0045412C"/>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B6AE6"/>
    <w:rsid w:val="005C35A7"/>
    <w:rsid w:val="005C3C5D"/>
    <w:rsid w:val="005D22F7"/>
    <w:rsid w:val="005E1778"/>
    <w:rsid w:val="005E4E14"/>
    <w:rsid w:val="005F0BE7"/>
    <w:rsid w:val="005F1678"/>
    <w:rsid w:val="005F27DC"/>
    <w:rsid w:val="0060708B"/>
    <w:rsid w:val="00611CA8"/>
    <w:rsid w:val="006120A6"/>
    <w:rsid w:val="00612E97"/>
    <w:rsid w:val="00614037"/>
    <w:rsid w:val="00614D74"/>
    <w:rsid w:val="0062478D"/>
    <w:rsid w:val="00625333"/>
    <w:rsid w:val="006340A5"/>
    <w:rsid w:val="006512DA"/>
    <w:rsid w:val="00653706"/>
    <w:rsid w:val="00656F68"/>
    <w:rsid w:val="0066160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2F69"/>
    <w:rsid w:val="006F43EC"/>
    <w:rsid w:val="0070117F"/>
    <w:rsid w:val="00701ACB"/>
    <w:rsid w:val="007031BB"/>
    <w:rsid w:val="0070361A"/>
    <w:rsid w:val="00711357"/>
    <w:rsid w:val="00717D37"/>
    <w:rsid w:val="00723A3B"/>
    <w:rsid w:val="007352D1"/>
    <w:rsid w:val="0073699B"/>
    <w:rsid w:val="00737A95"/>
    <w:rsid w:val="00740C17"/>
    <w:rsid w:val="0075325E"/>
    <w:rsid w:val="00756461"/>
    <w:rsid w:val="00763317"/>
    <w:rsid w:val="00775A87"/>
    <w:rsid w:val="00775BC2"/>
    <w:rsid w:val="00781DD9"/>
    <w:rsid w:val="00783448"/>
    <w:rsid w:val="007909B6"/>
    <w:rsid w:val="007A4E3D"/>
    <w:rsid w:val="007A6BA3"/>
    <w:rsid w:val="007B0796"/>
    <w:rsid w:val="007C207C"/>
    <w:rsid w:val="007D515B"/>
    <w:rsid w:val="007E0FD9"/>
    <w:rsid w:val="007E78CE"/>
    <w:rsid w:val="007F5B8D"/>
    <w:rsid w:val="008250B5"/>
    <w:rsid w:val="0082528A"/>
    <w:rsid w:val="00830D6C"/>
    <w:rsid w:val="0084269B"/>
    <w:rsid w:val="00845F76"/>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02F1"/>
    <w:rsid w:val="009D1608"/>
    <w:rsid w:val="009D64FC"/>
    <w:rsid w:val="009D6560"/>
    <w:rsid w:val="009E067E"/>
    <w:rsid w:val="009E1583"/>
    <w:rsid w:val="009E1FF5"/>
    <w:rsid w:val="009E5018"/>
    <w:rsid w:val="00A01FEB"/>
    <w:rsid w:val="00A0238D"/>
    <w:rsid w:val="00A0345E"/>
    <w:rsid w:val="00A04AB5"/>
    <w:rsid w:val="00A06970"/>
    <w:rsid w:val="00A07DC3"/>
    <w:rsid w:val="00A10FDC"/>
    <w:rsid w:val="00A1540A"/>
    <w:rsid w:val="00A159AF"/>
    <w:rsid w:val="00A24139"/>
    <w:rsid w:val="00A277AF"/>
    <w:rsid w:val="00A310DD"/>
    <w:rsid w:val="00A31CD6"/>
    <w:rsid w:val="00A35D08"/>
    <w:rsid w:val="00A37D90"/>
    <w:rsid w:val="00A43374"/>
    <w:rsid w:val="00A64640"/>
    <w:rsid w:val="00A67455"/>
    <w:rsid w:val="00A678D9"/>
    <w:rsid w:val="00A801B1"/>
    <w:rsid w:val="00A90ED7"/>
    <w:rsid w:val="00A94191"/>
    <w:rsid w:val="00A954FF"/>
    <w:rsid w:val="00AA3037"/>
    <w:rsid w:val="00AA3F0C"/>
    <w:rsid w:val="00AB2B40"/>
    <w:rsid w:val="00AB3E61"/>
    <w:rsid w:val="00AB5548"/>
    <w:rsid w:val="00AC032C"/>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0FB1"/>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06E6C"/>
    <w:rsid w:val="00D14B15"/>
    <w:rsid w:val="00D14CF5"/>
    <w:rsid w:val="00D239FE"/>
    <w:rsid w:val="00D24649"/>
    <w:rsid w:val="00D36F72"/>
    <w:rsid w:val="00D654E5"/>
    <w:rsid w:val="00D679D9"/>
    <w:rsid w:val="00D723CA"/>
    <w:rsid w:val="00D91FFF"/>
    <w:rsid w:val="00D9327A"/>
    <w:rsid w:val="00D96C56"/>
    <w:rsid w:val="00DA0B48"/>
    <w:rsid w:val="00DA485D"/>
    <w:rsid w:val="00DA7614"/>
    <w:rsid w:val="00DB24D2"/>
    <w:rsid w:val="00DB5CAF"/>
    <w:rsid w:val="00DB791E"/>
    <w:rsid w:val="00DC2AC9"/>
    <w:rsid w:val="00DC3358"/>
    <w:rsid w:val="00DC6DE5"/>
    <w:rsid w:val="00DC7873"/>
    <w:rsid w:val="00DD1348"/>
    <w:rsid w:val="00DD1398"/>
    <w:rsid w:val="00DD1E18"/>
    <w:rsid w:val="00DD7BBF"/>
    <w:rsid w:val="00DE4232"/>
    <w:rsid w:val="00E07E26"/>
    <w:rsid w:val="00E11D6B"/>
    <w:rsid w:val="00E30D34"/>
    <w:rsid w:val="00E4501C"/>
    <w:rsid w:val="00E47D31"/>
    <w:rsid w:val="00E570EA"/>
    <w:rsid w:val="00E6233B"/>
    <w:rsid w:val="00E70CDE"/>
    <w:rsid w:val="00E74804"/>
    <w:rsid w:val="00E7738A"/>
    <w:rsid w:val="00E85892"/>
    <w:rsid w:val="00E85AC0"/>
    <w:rsid w:val="00E86427"/>
    <w:rsid w:val="00E933D3"/>
    <w:rsid w:val="00EA6F17"/>
    <w:rsid w:val="00EB36FB"/>
    <w:rsid w:val="00ED19AB"/>
    <w:rsid w:val="00ED73A3"/>
    <w:rsid w:val="00EE09A3"/>
    <w:rsid w:val="00EE11DB"/>
    <w:rsid w:val="00EE3A60"/>
    <w:rsid w:val="00EF1324"/>
    <w:rsid w:val="00F17FE5"/>
    <w:rsid w:val="00F20AEA"/>
    <w:rsid w:val="00F2342E"/>
    <w:rsid w:val="00F36C8F"/>
    <w:rsid w:val="00F410E5"/>
    <w:rsid w:val="00F41BBF"/>
    <w:rsid w:val="00F623CE"/>
    <w:rsid w:val="00F65C2F"/>
    <w:rsid w:val="00F65DE7"/>
    <w:rsid w:val="00F67A06"/>
    <w:rsid w:val="00F7513A"/>
    <w:rsid w:val="00F80D57"/>
    <w:rsid w:val="00F8108D"/>
    <w:rsid w:val="00F85EEA"/>
    <w:rsid w:val="00F86A32"/>
    <w:rsid w:val="00F90A0F"/>
    <w:rsid w:val="00F928B9"/>
    <w:rsid w:val="00F93CE1"/>
    <w:rsid w:val="00F97BEF"/>
    <w:rsid w:val="00FA1BC9"/>
    <w:rsid w:val="00FA2DAF"/>
    <w:rsid w:val="00FB25C4"/>
    <w:rsid w:val="00FB294B"/>
    <w:rsid w:val="00FC68E3"/>
    <w:rsid w:val="00FD787F"/>
    <w:rsid w:val="00FE001D"/>
    <w:rsid w:val="00FE0A9C"/>
    <w:rsid w:val="00FE3E76"/>
    <w:rsid w:val="00FE4D4C"/>
    <w:rsid w:val="00FE65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70850B13-C7C8-4772-8BE8-CA9DC4C5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s>
</file>

<file path=customXml/itemProps1.xml><?xml version="1.0" encoding="utf-8"?>
<ds:datastoreItem xmlns:ds="http://schemas.openxmlformats.org/officeDocument/2006/customXml" ds:itemID="{A504CBBF-17D8-4DEC-A854-ADEB58A5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2510</TotalTime>
  <Pages>49</Pages>
  <Words>8439</Words>
  <Characters>55952</Characters>
  <Application>Microsoft Office Word</Application>
  <DocSecurity>0</DocSecurity>
  <Lines>1271</Lines>
  <Paragraphs>607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63784</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98</cp:revision>
  <cp:lastPrinted>2006-10-27T11:45:00Z</cp:lastPrinted>
  <dcterms:created xsi:type="dcterms:W3CDTF">2018-03-10T21:02:00Z</dcterms:created>
  <dcterms:modified xsi:type="dcterms:W3CDTF">2018-04-01T20:33:00Z</dcterms:modified>
</cp:coreProperties>
</file>