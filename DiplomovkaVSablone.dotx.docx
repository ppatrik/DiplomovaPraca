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77777777"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8250B5">
              <w:t>Univerzita Pavla Jozefa Šafárika v Košiciach</w:t>
            </w:r>
            <w:r>
              <w:fldChar w:fldCharType="end"/>
            </w:r>
          </w:p>
          <w:p w14:paraId="0B0C4593" w14:textId="77777777" w:rsidR="00A954FF" w:rsidRDefault="00FA2DAF" w:rsidP="00D654E5">
            <w:pPr>
              <w:pStyle w:val="ZPNazovPrace"/>
            </w:pPr>
            <w:r>
              <w:fldChar w:fldCharType="begin"/>
            </w:r>
            <w:r>
              <w:instrText xml:space="preserve"> REF Fakulta \h  \* MERGEFORMAT </w:instrText>
            </w:r>
            <w:r>
              <w:fldChar w:fldCharType="separate"/>
            </w:r>
            <w:r w:rsidR="008250B5">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77777777" w:rsidR="00A954FF" w:rsidRPr="00D654E5" w:rsidRDefault="00FA2DAF" w:rsidP="00D654E5">
            <w:pPr>
              <w:pStyle w:val="ZPNazovPrace"/>
            </w:pPr>
            <w:r>
              <w:fldChar w:fldCharType="begin"/>
            </w:r>
            <w:r>
              <w:instrText xml:space="preserve"> REF NazovPrace \h  \* MERGEFORMAT </w:instrText>
            </w:r>
            <w:r>
              <w:fldChar w:fldCharType="separate"/>
            </w:r>
            <w:r w:rsidR="008250B5">
              <w:t>Komponentové a 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77777777" w:rsidR="00A954FF" w:rsidRDefault="00FA2DAF" w:rsidP="00C861A1">
            <w:pPr>
              <w:pStyle w:val="ZPObal"/>
            </w:pPr>
            <w:r>
              <w:fldChar w:fldCharType="begin"/>
            </w:r>
            <w:r>
              <w:instrText xml:space="preserve"> REF \h rokO \* MERGEFORMAT </w:instrText>
            </w:r>
            <w:r>
              <w:fldChar w:fldCharType="separate"/>
            </w:r>
            <w:r w:rsidR="008250B5" w:rsidRPr="008250B5">
              <w:rPr>
                <w:lang w:val="en-US"/>
              </w:rPr>
              <w:t>2018</w:t>
            </w:r>
            <w:r>
              <w:fldChar w:fldCharType="end"/>
            </w:r>
          </w:p>
        </w:tc>
        <w:tc>
          <w:tcPr>
            <w:tcW w:w="4927" w:type="dxa"/>
          </w:tcPr>
          <w:p w14:paraId="17B76313" w14:textId="77777777" w:rsidR="00A954FF" w:rsidRDefault="00FA2DAF" w:rsidP="00C861A1">
            <w:pPr>
              <w:pStyle w:val="ZPObal"/>
            </w:pPr>
            <w:r>
              <w:fldChar w:fldCharType="begin"/>
            </w:r>
            <w:r>
              <w:instrText xml:space="preserve"> REF TitulAutora \h  \* MERGEFORMAT </w:instrText>
            </w:r>
            <w:r>
              <w:fldChar w:fldCharType="separate"/>
            </w:r>
            <w:r w:rsidR="008250B5">
              <w:t>Bc.</w:t>
            </w:r>
            <w:r>
              <w:fldChar w:fldCharType="end"/>
            </w:r>
            <w:r w:rsidR="00A954FF">
              <w:t xml:space="preserve"> </w:t>
            </w:r>
            <w:r>
              <w:fldChar w:fldCharType="begin"/>
            </w:r>
            <w:r>
              <w:instrText xml:space="preserve"> REF menoAutora \h  \* MERGEFORMAT </w:instrText>
            </w:r>
            <w:r>
              <w:fldChar w:fldCharType="separate"/>
            </w:r>
            <w:r w:rsidR="008250B5">
              <w:t>Patrik</w:t>
            </w:r>
            <w:r>
              <w:fldChar w:fldCharType="end"/>
            </w:r>
            <w:r w:rsidR="00A954FF">
              <w:t xml:space="preserve"> </w:t>
            </w:r>
            <w:r>
              <w:fldChar w:fldCharType="begin"/>
            </w:r>
            <w:r>
              <w:instrText xml:space="preserve"> REF PriezviskoAutora \h  \* MERGEFORMAT </w:instrText>
            </w:r>
            <w:r>
              <w:fldChar w:fldCharType="separate"/>
            </w:r>
            <w:r w:rsidR="008250B5">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8"/>
          <w:footerReference w:type="default" r:id="rId9"/>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77777777"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8250B5">
              <w:t>Univerzita Pavla Jozefa Šafárika v Košiciach</w:t>
            </w:r>
            <w:bookmarkEnd w:id="1"/>
            <w:r>
              <w:fldChar w:fldCharType="end"/>
            </w:r>
            <w:fldSimple w:instr=" REF Univerzita \* MERGEFORMAT ">
              <w:r w:rsidR="008250B5">
                <w:t>Univerzita Pavla Jozefa Šafárika v Košiciach</w:t>
              </w:r>
            </w:fldSimple>
          </w:p>
          <w:p w14:paraId="7953D6F6" w14:textId="77777777"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8250B5">
              <w:t>Prírodovedecká fakulta</w:t>
            </w:r>
            <w:bookmarkEnd w:id="2"/>
            <w:r>
              <w:fldChar w:fldCharType="end"/>
            </w:r>
            <w:r w:rsidR="00FA2DAF">
              <w:fldChar w:fldCharType="begin"/>
            </w:r>
            <w:r w:rsidR="00FA2DAF">
              <w:instrText xml:space="preserve"> REF \h Fakulta  \* MERGEFORMAT </w:instrText>
            </w:r>
            <w:r w:rsidR="00FA2DAF">
              <w:fldChar w:fldCharType="separate"/>
            </w:r>
            <w:r w:rsidR="008250B5">
              <w:t>Prírodovedecká fakulta</w:t>
            </w:r>
            <w:r w:rsidR="00FA2DAF">
              <w:fldChar w:fldCharType="end"/>
            </w:r>
          </w:p>
        </w:tc>
      </w:tr>
      <w:tr w:rsidR="00A954FF" w14:paraId="6F95222E" w14:textId="77777777">
        <w:trPr>
          <w:trHeight w:val="1703"/>
        </w:trPr>
        <w:tc>
          <w:tcPr>
            <w:tcW w:w="9003" w:type="dxa"/>
            <w:gridSpan w:val="2"/>
            <w:vAlign w:val="center"/>
          </w:tcPr>
          <w:p w14:paraId="35073FFA" w14:textId="77777777"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8250B5">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8250B5">
              <w:t>Komponentové a udalosťami riadené programovanie zariadení na platforme Arduino</w:t>
            </w:r>
            <w:r w:rsidR="00FA2DAF">
              <w:fldChar w:fldCharType="end"/>
            </w:r>
          </w:p>
          <w:p w14:paraId="722E26D8" w14:textId="77777777"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77777777"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8250B5">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8250B5" w:rsidRPr="008250B5">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77777777"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8250B5">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8250B5">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77777777"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8250B5">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8250B5">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77777777"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8250B5">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8250B5">
              <w:t xml:space="preserve">RNDr. František </w:t>
            </w:r>
            <w:proofErr w:type="spellStart"/>
            <w:r w:rsidR="008250B5">
              <w:t>Galčík</w:t>
            </w:r>
            <w:proofErr w:type="spellEnd"/>
            <w:r w:rsidR="008250B5">
              <w:t>, PhD.</w:t>
            </w:r>
            <w:r w:rsidR="00FA2DAF">
              <w:fldChar w:fldCharType="end"/>
            </w:r>
          </w:p>
        </w:tc>
      </w:tr>
      <w:tr w:rsidR="00A954FF" w14:paraId="26AFD589" w14:textId="77777777">
        <w:trPr>
          <w:trHeight w:val="570"/>
        </w:trPr>
        <w:tc>
          <w:tcPr>
            <w:tcW w:w="4501" w:type="dxa"/>
            <w:vAlign w:val="center"/>
          </w:tcPr>
          <w:p w14:paraId="0C209DB6" w14:textId="77777777" w:rsidR="00A954FF" w:rsidRPr="00CA45D5" w:rsidRDefault="00A954FF" w:rsidP="00C861A1">
            <w:pPr>
              <w:pStyle w:val="ZPTitulList"/>
            </w:pPr>
            <w:r w:rsidRPr="00CA45D5">
              <w:t>Konzultant diplomovej práce: (nepovinný)</w:t>
            </w:r>
          </w:p>
        </w:tc>
        <w:tc>
          <w:tcPr>
            <w:tcW w:w="4502" w:type="dxa"/>
            <w:vAlign w:val="center"/>
          </w:tcPr>
          <w:p w14:paraId="5A4F139A" w14:textId="77777777"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711357">
              <w:t>Titul Meno Priezvisko, Hodnosť</w:t>
            </w:r>
            <w:bookmarkEnd w:id="8"/>
            <w:r w:rsidRPr="00CA45D5">
              <w:fldChar w:fldCharType="end"/>
            </w:r>
            <w:r w:rsidR="00FA2DAF">
              <w:fldChar w:fldCharType="begin"/>
            </w:r>
            <w:r w:rsidR="00FA2DAF">
              <w:instrText xml:space="preserve"> REF \h konzultantP \* MERGEFORMAT" </w:instrText>
            </w:r>
            <w:r w:rsidR="00FA2DAF">
              <w:fldChar w:fldCharType="separate"/>
            </w:r>
            <w:r w:rsidR="008250B5">
              <w:t>Titul Meno Priezvisko, Hodnosť</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77777777"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8250B5">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8250B5">
              <w:t>2018</w:t>
            </w:r>
            <w:bookmarkEnd w:id="11"/>
            <w:r>
              <w:fldChar w:fldCharType="end"/>
            </w:r>
            <w:r w:rsidR="00FA2DAF">
              <w:fldChar w:fldCharType="begin"/>
            </w:r>
            <w:r w:rsidR="00FA2DAF">
              <w:instrText xml:space="preserve"> REF \h rokO \* MERGEFORMAT </w:instrText>
            </w:r>
            <w:r w:rsidR="00FA2DAF">
              <w:fldChar w:fldCharType="separate"/>
            </w:r>
            <w:r w:rsidR="008250B5">
              <w:t>2018</w:t>
            </w:r>
            <w:r w:rsidR="00FA2DAF">
              <w:fldChar w:fldCharType="end"/>
            </w:r>
            <w:bookmarkEnd w:id="10"/>
          </w:p>
        </w:tc>
        <w:tc>
          <w:tcPr>
            <w:tcW w:w="4502" w:type="dxa"/>
            <w:vAlign w:val="center"/>
          </w:tcPr>
          <w:p w14:paraId="4C042C27" w14:textId="77777777"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8250B5">
              <w:t>Bc.</w:t>
            </w:r>
            <w:bookmarkEnd w:id="12"/>
            <w:r>
              <w:fldChar w:fldCharType="end"/>
            </w:r>
            <w:r w:rsidR="00FA2DAF">
              <w:fldChar w:fldCharType="begin"/>
            </w:r>
            <w:r w:rsidR="00FA2DAF">
              <w:instrText xml:space="preserve"> REF \h TitulAutora  \* MERGEFORMAT </w:instrText>
            </w:r>
            <w:r w:rsidR="00FA2DAF">
              <w:fldChar w:fldCharType="separate"/>
            </w:r>
            <w:r w:rsidR="008250B5">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8250B5">
              <w:t>Patrik</w:t>
            </w:r>
            <w:bookmarkEnd w:id="13"/>
            <w:r>
              <w:fldChar w:fldCharType="end"/>
            </w:r>
            <w:r w:rsidR="00FA2DAF">
              <w:fldChar w:fldCharType="begin"/>
            </w:r>
            <w:r w:rsidR="00FA2DAF">
              <w:instrText xml:space="preserve"> REF \h menoAutora  \* MERGEFORMAT </w:instrText>
            </w:r>
            <w:r w:rsidR="00FA2DAF">
              <w:fldChar w:fldCharType="separate"/>
            </w:r>
            <w:r w:rsidR="008250B5">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8250B5">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8250B5">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0"/>
          <w:footerReference w:type="default" r:id="rId11"/>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3015D657" w14:textId="77777777" w:rsidR="00A954FF" w:rsidRDefault="00A954FF">
      <w:pPr>
        <w:pStyle w:val="ZPNormalnyText"/>
      </w:pPr>
    </w:p>
    <w:p w14:paraId="50CC9C93" w14:textId="77777777" w:rsidR="00A954FF" w:rsidRDefault="00A954FF">
      <w:pPr>
        <w:spacing w:before="0"/>
        <w:jc w:val="left"/>
        <w:rPr>
          <w:sz w:val="40"/>
          <w:szCs w:val="20"/>
        </w:rPr>
        <w:sectPr w:rsidR="00A954FF">
          <w:headerReference w:type="default" r:id="rId12"/>
          <w:pgSz w:w="11906" w:h="16838"/>
          <w:pgMar w:top="1418" w:right="1134" w:bottom="1418" w:left="1985" w:header="539" w:footer="680" w:gutter="0"/>
          <w:cols w:space="708"/>
        </w:sectPr>
      </w:pPr>
    </w:p>
    <w:p w14:paraId="549F8C7E" w14:textId="77777777" w:rsidR="00A954FF" w:rsidRDefault="00A954FF">
      <w:pPr>
        <w:pStyle w:val="ZPNormalnyText"/>
        <w:spacing w:before="0" w:after="360"/>
        <w:jc w:val="left"/>
        <w:rPr>
          <w:b/>
          <w:bCs/>
          <w:sz w:val="32"/>
        </w:rPr>
      </w:pPr>
      <w:r>
        <w:rPr>
          <w:b/>
          <w:bCs/>
          <w:sz w:val="32"/>
        </w:rPr>
        <w:lastRenderedPageBreak/>
        <w:t>Poďakovanie (nepovinné)</w:t>
      </w:r>
    </w:p>
    <w:p w14:paraId="07DD967E" w14:textId="77777777" w:rsidR="00A954FF" w:rsidRDefault="00A954FF">
      <w:pPr>
        <w:pStyle w:val="ZPNormalnyText"/>
      </w:pPr>
      <w:r>
        <w:rPr>
          <w:highlight w:val="lightGray"/>
        </w:rPr>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14:paraId="5AE315A5" w14:textId="77777777" w:rsidR="00A954FF" w:rsidRDefault="00A954FF">
      <w:pPr>
        <w:pStyle w:val="ZPNormalnyText"/>
      </w:pPr>
    </w:p>
    <w:p w14:paraId="54C24BC8" w14:textId="77777777" w:rsidR="00A954FF" w:rsidRDefault="00A954FF">
      <w:pPr>
        <w:spacing w:before="0"/>
        <w:jc w:val="left"/>
        <w:rPr>
          <w:szCs w:val="20"/>
        </w:rPr>
        <w:sectPr w:rsidR="00A954FF">
          <w:headerReference w:type="default" r:id="rId13"/>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719"/>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0C90B1C2" w14:textId="77777777" w:rsidR="00A954FF" w:rsidRDefault="00A954FF" w:rsidP="00F2342E">
            <w:pPr>
              <w:pStyle w:val="ZPNormalnyText"/>
              <w:spacing w:before="0" w:after="360"/>
              <w:ind w:firstLine="0"/>
            </w:pPr>
            <w:r w:rsidRPr="00F2342E">
              <w:rPr>
                <w:highlight w:val="lightGray"/>
              </w:rPr>
              <w:t xml:space="preserve">Abstrakt obsahuje informáciu o cieľoch práce, jej stručnom obsahu a v závere abstraktu sa charakterizuje splnenie cieľa, výsledky a význam celej práce. Súčasťou abstraktu je </w:t>
            </w:r>
            <w:r w:rsidRPr="00F2342E">
              <w:rPr>
                <w:highlight w:val="lightGray"/>
              </w:rPr>
              <w:br/>
              <w:t>3 - 5 kľúčových slov. Abstrakt sa píše súvisle ako jeden odsek a jeho rozsah je spravidla 100 až 500 slov.</w:t>
            </w:r>
          </w:p>
        </w:tc>
      </w:tr>
    </w:tbl>
    <w:p w14:paraId="6E7BEE70" w14:textId="77777777" w:rsidR="00A954FF" w:rsidRDefault="00A954FF">
      <w:pPr>
        <w:pStyle w:val="ZPNormalnyText"/>
        <w:spacing w:before="0" w:after="360"/>
        <w:jc w:val="left"/>
      </w:pPr>
      <w:r>
        <w:t xml:space="preserve"> </w:t>
      </w:r>
    </w:p>
    <w:tbl>
      <w:tblPr>
        <w:tblW w:w="0" w:type="auto"/>
        <w:tblLook w:val="01E0" w:firstRow="1" w:lastRow="1" w:firstColumn="1" w:lastColumn="1" w:noHBand="0" w:noVBand="0"/>
      </w:tblPr>
      <w:tblGrid>
        <w:gridCol w:w="8719"/>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t>Abstrakt v cudzom jazyku</w:t>
            </w:r>
          </w:p>
        </w:tc>
      </w:tr>
      <w:tr w:rsidR="00A954FF" w:rsidRPr="00F2342E" w14:paraId="43771048" w14:textId="77777777" w:rsidTr="00F2342E">
        <w:tc>
          <w:tcPr>
            <w:tcW w:w="0" w:type="auto"/>
            <w:vAlign w:val="center"/>
          </w:tcPr>
          <w:p w14:paraId="61A64A23" w14:textId="77777777" w:rsidR="00A954FF" w:rsidRPr="00F2342E" w:rsidRDefault="00A954FF" w:rsidP="00F2342E">
            <w:pPr>
              <w:pStyle w:val="ZPNormalnyText"/>
              <w:spacing w:before="0" w:after="360"/>
              <w:ind w:firstLine="0"/>
              <w:rPr>
                <w:b/>
                <w:bCs/>
                <w:sz w:val="32"/>
              </w:rPr>
            </w:pPr>
            <w:r w:rsidRPr="00F2342E">
              <w:rPr>
                <w:highlight w:val="lightGray"/>
              </w:rPr>
              <w:t xml:space="preserve">Text abstraktu v svetovom jazyku je potrebný pre integráciu do medzinárodných informačných systémov (napr. </w:t>
            </w:r>
            <w:proofErr w:type="spellStart"/>
            <w:r w:rsidRPr="00F2342E">
              <w:rPr>
                <w:highlight w:val="lightGray"/>
              </w:rPr>
              <w:t>The</w:t>
            </w:r>
            <w:proofErr w:type="spellEnd"/>
            <w:r w:rsidRPr="00F2342E">
              <w:rPr>
                <w:highlight w:val="lightGray"/>
              </w:rPr>
              <w:t xml:space="preserve"> </w:t>
            </w:r>
            <w:proofErr w:type="spellStart"/>
            <w:r w:rsidRPr="00F2342E">
              <w:rPr>
                <w:highlight w:val="lightGray"/>
              </w:rPr>
              <w:t>Network</w:t>
            </w:r>
            <w:proofErr w:type="spellEnd"/>
            <w:r w:rsidRPr="00F2342E">
              <w:rPr>
                <w:highlight w:val="lightGray"/>
              </w:rPr>
              <w:t xml:space="preserve"> </w:t>
            </w:r>
            <w:proofErr w:type="spellStart"/>
            <w:r w:rsidRPr="00F2342E">
              <w:rPr>
                <w:highlight w:val="lightGray"/>
              </w:rPr>
              <w:t>Digital</w:t>
            </w:r>
            <w:proofErr w:type="spellEnd"/>
            <w:r w:rsidRPr="00F2342E">
              <w:rPr>
                <w:highlight w:val="lightGray"/>
              </w:rPr>
              <w:t xml:space="preserve"> </w:t>
            </w:r>
            <w:proofErr w:type="spellStart"/>
            <w:r w:rsidRPr="00F2342E">
              <w:rPr>
                <w:highlight w:val="lightGray"/>
              </w:rPr>
              <w:t>Library</w:t>
            </w:r>
            <w:proofErr w:type="spellEnd"/>
            <w:r w:rsidRPr="00F2342E">
              <w:rPr>
                <w:highlight w:val="lightGray"/>
              </w:rPr>
              <w:t xml:space="preserve"> of </w:t>
            </w:r>
            <w:proofErr w:type="spellStart"/>
            <w:r w:rsidRPr="00F2342E">
              <w:rPr>
                <w:highlight w:val="lightGray"/>
              </w:rPr>
              <w:t>Theses</w:t>
            </w:r>
            <w:proofErr w:type="spellEnd"/>
            <w:r w:rsidRPr="00F2342E">
              <w:rPr>
                <w:highlight w:val="lightGray"/>
              </w:rPr>
              <w:t xml:space="preserve"> and </w:t>
            </w:r>
            <w:proofErr w:type="spellStart"/>
            <w:r w:rsidRPr="00F2342E">
              <w:rPr>
                <w:highlight w:val="lightGray"/>
              </w:rPr>
              <w:t>Dissertations</w:t>
            </w:r>
            <w:proofErr w:type="spellEnd"/>
            <w:r w:rsidRPr="00F2342E">
              <w:rPr>
                <w:highlight w:val="lightGray"/>
              </w:rPr>
              <w:t>). Ak nie je možné jazykovú verziu umiestniť na jednej strane so slovenským abstraktom, je potrebné umiestniť ju na samostatnú stranu (cudzojazyčný abstrakt nemožno deliť a uvádzať na dvoch stranách).</w:t>
            </w:r>
          </w:p>
        </w:tc>
      </w:tr>
    </w:tbl>
    <w:p w14:paraId="49B885C1" w14:textId="77777777" w:rsidR="00A954FF" w:rsidRDefault="00A954FF" w:rsidP="0051223D">
      <w:pPr>
        <w:pStyle w:val="ZPNormalnyText"/>
        <w:ind w:firstLine="0"/>
        <w:sectPr w:rsidR="00A954FF">
          <w:headerReference w:type="default" r:id="rId14"/>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5" w:name="_Toc509848236"/>
      <w:r w:rsidRPr="0051223D">
        <w:lastRenderedPageBreak/>
        <w:t>Obsah</w:t>
      </w:r>
      <w:bookmarkEnd w:id="15"/>
    </w:p>
    <w:p w14:paraId="5F9C0B83" w14:textId="20C1F492" w:rsidR="00F928B9"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09848236" w:history="1">
        <w:r w:rsidR="00F928B9" w:rsidRPr="005E4C79">
          <w:rPr>
            <w:rStyle w:val="Hypertextovprepojenie"/>
          </w:rPr>
          <w:t>Obsah</w:t>
        </w:r>
        <w:r w:rsidR="00F928B9">
          <w:rPr>
            <w:webHidden/>
          </w:rPr>
          <w:tab/>
        </w:r>
        <w:r w:rsidR="00F928B9">
          <w:rPr>
            <w:webHidden/>
          </w:rPr>
          <w:fldChar w:fldCharType="begin"/>
        </w:r>
        <w:r w:rsidR="00F928B9">
          <w:rPr>
            <w:webHidden/>
          </w:rPr>
          <w:instrText xml:space="preserve"> PAGEREF _Toc509848236 \h </w:instrText>
        </w:r>
        <w:r w:rsidR="00F928B9">
          <w:rPr>
            <w:webHidden/>
          </w:rPr>
        </w:r>
        <w:r w:rsidR="00F928B9">
          <w:rPr>
            <w:webHidden/>
          </w:rPr>
          <w:fldChar w:fldCharType="separate"/>
        </w:r>
        <w:r w:rsidR="00F928B9">
          <w:rPr>
            <w:webHidden/>
          </w:rPr>
          <w:t>5</w:t>
        </w:r>
        <w:r w:rsidR="00F928B9">
          <w:rPr>
            <w:webHidden/>
          </w:rPr>
          <w:fldChar w:fldCharType="end"/>
        </w:r>
      </w:hyperlink>
    </w:p>
    <w:p w14:paraId="007290C3" w14:textId="2BEAF9E2" w:rsidR="00F928B9" w:rsidRDefault="00F65C2F">
      <w:pPr>
        <w:pStyle w:val="Obsah1"/>
        <w:rPr>
          <w:rFonts w:asciiTheme="minorHAnsi" w:eastAsiaTheme="minorEastAsia" w:hAnsiTheme="minorHAnsi" w:cstheme="minorBidi"/>
          <w:b w:val="0"/>
          <w:bCs w:val="0"/>
          <w:sz w:val="22"/>
          <w:szCs w:val="22"/>
          <w:lang w:eastAsia="sk-SK"/>
        </w:rPr>
      </w:pPr>
      <w:hyperlink w:anchor="_Toc509848237" w:history="1">
        <w:r w:rsidR="00F928B9" w:rsidRPr="005E4C79">
          <w:rPr>
            <w:rStyle w:val="Hypertextovprepojenie"/>
          </w:rPr>
          <w:t>Zoznam ilustrácií</w:t>
        </w:r>
        <w:r w:rsidR="00F928B9">
          <w:rPr>
            <w:webHidden/>
          </w:rPr>
          <w:tab/>
        </w:r>
        <w:r w:rsidR="00F928B9">
          <w:rPr>
            <w:webHidden/>
          </w:rPr>
          <w:fldChar w:fldCharType="begin"/>
        </w:r>
        <w:r w:rsidR="00F928B9">
          <w:rPr>
            <w:webHidden/>
          </w:rPr>
          <w:instrText xml:space="preserve"> PAGEREF _Toc509848237 \h </w:instrText>
        </w:r>
        <w:r w:rsidR="00F928B9">
          <w:rPr>
            <w:webHidden/>
          </w:rPr>
        </w:r>
        <w:r w:rsidR="00F928B9">
          <w:rPr>
            <w:webHidden/>
          </w:rPr>
          <w:fldChar w:fldCharType="separate"/>
        </w:r>
        <w:r w:rsidR="00F928B9">
          <w:rPr>
            <w:webHidden/>
          </w:rPr>
          <w:t>7</w:t>
        </w:r>
        <w:r w:rsidR="00F928B9">
          <w:rPr>
            <w:webHidden/>
          </w:rPr>
          <w:fldChar w:fldCharType="end"/>
        </w:r>
      </w:hyperlink>
    </w:p>
    <w:p w14:paraId="46283918" w14:textId="353D87B1" w:rsidR="00F928B9" w:rsidRDefault="00F65C2F">
      <w:pPr>
        <w:pStyle w:val="Obsah1"/>
        <w:rPr>
          <w:rFonts w:asciiTheme="minorHAnsi" w:eastAsiaTheme="minorEastAsia" w:hAnsiTheme="minorHAnsi" w:cstheme="minorBidi"/>
          <w:b w:val="0"/>
          <w:bCs w:val="0"/>
          <w:sz w:val="22"/>
          <w:szCs w:val="22"/>
          <w:lang w:eastAsia="sk-SK"/>
        </w:rPr>
      </w:pPr>
      <w:hyperlink w:anchor="_Toc509848238" w:history="1">
        <w:r w:rsidR="00F928B9" w:rsidRPr="005E4C79">
          <w:rPr>
            <w:rStyle w:val="Hypertextovprepojenie"/>
          </w:rPr>
          <w:t>Zoznam tabuliek</w:t>
        </w:r>
        <w:r w:rsidR="00F928B9">
          <w:rPr>
            <w:webHidden/>
          </w:rPr>
          <w:tab/>
        </w:r>
        <w:r w:rsidR="00F928B9">
          <w:rPr>
            <w:webHidden/>
          </w:rPr>
          <w:fldChar w:fldCharType="begin"/>
        </w:r>
        <w:r w:rsidR="00F928B9">
          <w:rPr>
            <w:webHidden/>
          </w:rPr>
          <w:instrText xml:space="preserve"> PAGEREF _Toc509848238 \h </w:instrText>
        </w:r>
        <w:r w:rsidR="00F928B9">
          <w:rPr>
            <w:webHidden/>
          </w:rPr>
        </w:r>
        <w:r w:rsidR="00F928B9">
          <w:rPr>
            <w:webHidden/>
          </w:rPr>
          <w:fldChar w:fldCharType="separate"/>
        </w:r>
        <w:r w:rsidR="00F928B9">
          <w:rPr>
            <w:webHidden/>
          </w:rPr>
          <w:t>8</w:t>
        </w:r>
        <w:r w:rsidR="00F928B9">
          <w:rPr>
            <w:webHidden/>
          </w:rPr>
          <w:fldChar w:fldCharType="end"/>
        </w:r>
      </w:hyperlink>
    </w:p>
    <w:p w14:paraId="102326AA" w14:textId="500D7AB0" w:rsidR="00F928B9" w:rsidRDefault="00F65C2F">
      <w:pPr>
        <w:pStyle w:val="Obsah1"/>
        <w:rPr>
          <w:rFonts w:asciiTheme="minorHAnsi" w:eastAsiaTheme="minorEastAsia" w:hAnsiTheme="minorHAnsi" w:cstheme="minorBidi"/>
          <w:b w:val="0"/>
          <w:bCs w:val="0"/>
          <w:sz w:val="22"/>
          <w:szCs w:val="22"/>
          <w:lang w:eastAsia="sk-SK"/>
        </w:rPr>
      </w:pPr>
      <w:hyperlink w:anchor="_Toc509848239" w:history="1">
        <w:r w:rsidR="00F928B9" w:rsidRPr="005E4C79">
          <w:rPr>
            <w:rStyle w:val="Hypertextovprepojenie"/>
          </w:rPr>
          <w:t>Zoznam skratiek, značiek a termínov</w:t>
        </w:r>
        <w:r w:rsidR="00F928B9">
          <w:rPr>
            <w:webHidden/>
          </w:rPr>
          <w:tab/>
        </w:r>
        <w:r w:rsidR="00F928B9">
          <w:rPr>
            <w:webHidden/>
          </w:rPr>
          <w:fldChar w:fldCharType="begin"/>
        </w:r>
        <w:r w:rsidR="00F928B9">
          <w:rPr>
            <w:webHidden/>
          </w:rPr>
          <w:instrText xml:space="preserve"> PAGEREF _Toc509848239 \h </w:instrText>
        </w:r>
        <w:r w:rsidR="00F928B9">
          <w:rPr>
            <w:webHidden/>
          </w:rPr>
        </w:r>
        <w:r w:rsidR="00F928B9">
          <w:rPr>
            <w:webHidden/>
          </w:rPr>
          <w:fldChar w:fldCharType="separate"/>
        </w:r>
        <w:r w:rsidR="00F928B9">
          <w:rPr>
            <w:webHidden/>
          </w:rPr>
          <w:t>9</w:t>
        </w:r>
        <w:r w:rsidR="00F928B9">
          <w:rPr>
            <w:webHidden/>
          </w:rPr>
          <w:fldChar w:fldCharType="end"/>
        </w:r>
      </w:hyperlink>
    </w:p>
    <w:p w14:paraId="2F8EF7A3" w14:textId="61E13CFE" w:rsidR="00F928B9" w:rsidRDefault="00F65C2F">
      <w:pPr>
        <w:pStyle w:val="Obsah1"/>
        <w:rPr>
          <w:rFonts w:asciiTheme="minorHAnsi" w:eastAsiaTheme="minorEastAsia" w:hAnsiTheme="minorHAnsi" w:cstheme="minorBidi"/>
          <w:b w:val="0"/>
          <w:bCs w:val="0"/>
          <w:sz w:val="22"/>
          <w:szCs w:val="22"/>
          <w:lang w:eastAsia="sk-SK"/>
        </w:rPr>
      </w:pPr>
      <w:hyperlink w:anchor="_Toc509848240" w:history="1">
        <w:r w:rsidR="00F928B9" w:rsidRPr="005E4C79">
          <w:rPr>
            <w:rStyle w:val="Hypertextovprepojenie"/>
          </w:rPr>
          <w:t>Úvod</w:t>
        </w:r>
        <w:r w:rsidR="00F928B9">
          <w:rPr>
            <w:webHidden/>
          </w:rPr>
          <w:tab/>
        </w:r>
        <w:r w:rsidR="00F928B9">
          <w:rPr>
            <w:webHidden/>
          </w:rPr>
          <w:fldChar w:fldCharType="begin"/>
        </w:r>
        <w:r w:rsidR="00F928B9">
          <w:rPr>
            <w:webHidden/>
          </w:rPr>
          <w:instrText xml:space="preserve"> PAGEREF _Toc509848240 \h </w:instrText>
        </w:r>
        <w:r w:rsidR="00F928B9">
          <w:rPr>
            <w:webHidden/>
          </w:rPr>
        </w:r>
        <w:r w:rsidR="00F928B9">
          <w:rPr>
            <w:webHidden/>
          </w:rPr>
          <w:fldChar w:fldCharType="separate"/>
        </w:r>
        <w:r w:rsidR="00F928B9">
          <w:rPr>
            <w:webHidden/>
          </w:rPr>
          <w:t>10</w:t>
        </w:r>
        <w:r w:rsidR="00F928B9">
          <w:rPr>
            <w:webHidden/>
          </w:rPr>
          <w:fldChar w:fldCharType="end"/>
        </w:r>
      </w:hyperlink>
    </w:p>
    <w:p w14:paraId="1ABF04AE" w14:textId="6A566F47" w:rsidR="00F928B9" w:rsidRDefault="00F65C2F">
      <w:pPr>
        <w:pStyle w:val="Obsah1"/>
        <w:rPr>
          <w:rFonts w:asciiTheme="minorHAnsi" w:eastAsiaTheme="minorEastAsia" w:hAnsiTheme="minorHAnsi" w:cstheme="minorBidi"/>
          <w:b w:val="0"/>
          <w:bCs w:val="0"/>
          <w:sz w:val="22"/>
          <w:szCs w:val="22"/>
          <w:lang w:eastAsia="sk-SK"/>
        </w:rPr>
      </w:pPr>
      <w:hyperlink w:anchor="_Toc509848241" w:history="1">
        <w:r w:rsidR="00F928B9" w:rsidRPr="005E4C79">
          <w:rPr>
            <w:rStyle w:val="Hypertextovprepojenie"/>
          </w:rPr>
          <w:t>1</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Internet vecí</w:t>
        </w:r>
        <w:r w:rsidR="00F928B9">
          <w:rPr>
            <w:webHidden/>
          </w:rPr>
          <w:tab/>
        </w:r>
        <w:r w:rsidR="00F928B9">
          <w:rPr>
            <w:webHidden/>
          </w:rPr>
          <w:fldChar w:fldCharType="begin"/>
        </w:r>
        <w:r w:rsidR="00F928B9">
          <w:rPr>
            <w:webHidden/>
          </w:rPr>
          <w:instrText xml:space="preserve"> PAGEREF _Toc509848241 \h </w:instrText>
        </w:r>
        <w:r w:rsidR="00F928B9">
          <w:rPr>
            <w:webHidden/>
          </w:rPr>
        </w:r>
        <w:r w:rsidR="00F928B9">
          <w:rPr>
            <w:webHidden/>
          </w:rPr>
          <w:fldChar w:fldCharType="separate"/>
        </w:r>
        <w:r w:rsidR="00F928B9">
          <w:rPr>
            <w:webHidden/>
          </w:rPr>
          <w:t>11</w:t>
        </w:r>
        <w:r w:rsidR="00F928B9">
          <w:rPr>
            <w:webHidden/>
          </w:rPr>
          <w:fldChar w:fldCharType="end"/>
        </w:r>
      </w:hyperlink>
    </w:p>
    <w:p w14:paraId="2D23403C" w14:textId="4B9B9D7E" w:rsidR="00F928B9" w:rsidRDefault="00F65C2F">
      <w:pPr>
        <w:pStyle w:val="Obsah2"/>
        <w:rPr>
          <w:rFonts w:asciiTheme="minorHAnsi" w:eastAsiaTheme="minorEastAsia" w:hAnsiTheme="minorHAnsi" w:cstheme="minorBidi"/>
          <w:sz w:val="22"/>
          <w:szCs w:val="22"/>
          <w:lang w:eastAsia="sk-SK"/>
        </w:rPr>
      </w:pPr>
      <w:hyperlink w:anchor="_Toc509848242" w:history="1">
        <w:r w:rsidR="00F928B9" w:rsidRPr="005E4C79">
          <w:rPr>
            <w:rStyle w:val="Hypertextovprepojenie"/>
          </w:rPr>
          <w:t>1.1</w:t>
        </w:r>
        <w:r w:rsidR="00F928B9">
          <w:rPr>
            <w:rFonts w:asciiTheme="minorHAnsi" w:eastAsiaTheme="minorEastAsia" w:hAnsiTheme="minorHAnsi" w:cstheme="minorBidi"/>
            <w:sz w:val="22"/>
            <w:szCs w:val="22"/>
            <w:lang w:eastAsia="sk-SK"/>
          </w:rPr>
          <w:tab/>
        </w:r>
        <w:r w:rsidR="00F928B9" w:rsidRPr="005E4C79">
          <w:rPr>
            <w:rStyle w:val="Hypertextovprepojenie"/>
          </w:rPr>
          <w:t>Hardvér</w:t>
        </w:r>
        <w:r w:rsidR="00F928B9">
          <w:rPr>
            <w:webHidden/>
          </w:rPr>
          <w:tab/>
        </w:r>
        <w:r w:rsidR="00F928B9">
          <w:rPr>
            <w:webHidden/>
          </w:rPr>
          <w:fldChar w:fldCharType="begin"/>
        </w:r>
        <w:r w:rsidR="00F928B9">
          <w:rPr>
            <w:webHidden/>
          </w:rPr>
          <w:instrText xml:space="preserve"> PAGEREF _Toc509848242 \h </w:instrText>
        </w:r>
        <w:r w:rsidR="00F928B9">
          <w:rPr>
            <w:webHidden/>
          </w:rPr>
        </w:r>
        <w:r w:rsidR="00F928B9">
          <w:rPr>
            <w:webHidden/>
          </w:rPr>
          <w:fldChar w:fldCharType="separate"/>
        </w:r>
        <w:r w:rsidR="00F928B9">
          <w:rPr>
            <w:webHidden/>
          </w:rPr>
          <w:t>12</w:t>
        </w:r>
        <w:r w:rsidR="00F928B9">
          <w:rPr>
            <w:webHidden/>
          </w:rPr>
          <w:fldChar w:fldCharType="end"/>
        </w:r>
      </w:hyperlink>
    </w:p>
    <w:p w14:paraId="3C63FA0A" w14:textId="1A6B84F8" w:rsidR="00F928B9" w:rsidRDefault="00F65C2F">
      <w:pPr>
        <w:pStyle w:val="Obsah2"/>
        <w:rPr>
          <w:rFonts w:asciiTheme="minorHAnsi" w:eastAsiaTheme="minorEastAsia" w:hAnsiTheme="minorHAnsi" w:cstheme="minorBidi"/>
          <w:sz w:val="22"/>
          <w:szCs w:val="22"/>
          <w:lang w:eastAsia="sk-SK"/>
        </w:rPr>
      </w:pPr>
      <w:hyperlink w:anchor="_Toc509848243" w:history="1">
        <w:r w:rsidR="00F928B9" w:rsidRPr="005E4C79">
          <w:rPr>
            <w:rStyle w:val="Hypertextovprepojenie"/>
          </w:rPr>
          <w:t>1.2</w:t>
        </w:r>
        <w:r w:rsidR="00F928B9">
          <w:rPr>
            <w:rFonts w:asciiTheme="minorHAnsi" w:eastAsiaTheme="minorEastAsia" w:hAnsiTheme="minorHAnsi" w:cstheme="minorBidi"/>
            <w:sz w:val="22"/>
            <w:szCs w:val="22"/>
            <w:lang w:eastAsia="sk-SK"/>
          </w:rPr>
          <w:tab/>
        </w:r>
        <w:r w:rsidR="00F928B9" w:rsidRPr="005E4C79">
          <w:rPr>
            <w:rStyle w:val="Hypertextovprepojenie"/>
          </w:rPr>
          <w:t>Softvér</w:t>
        </w:r>
        <w:r w:rsidR="00F928B9">
          <w:rPr>
            <w:webHidden/>
          </w:rPr>
          <w:tab/>
        </w:r>
        <w:r w:rsidR="00F928B9">
          <w:rPr>
            <w:webHidden/>
          </w:rPr>
          <w:fldChar w:fldCharType="begin"/>
        </w:r>
        <w:r w:rsidR="00F928B9">
          <w:rPr>
            <w:webHidden/>
          </w:rPr>
          <w:instrText xml:space="preserve"> PAGEREF _Toc509848243 \h </w:instrText>
        </w:r>
        <w:r w:rsidR="00F928B9">
          <w:rPr>
            <w:webHidden/>
          </w:rPr>
        </w:r>
        <w:r w:rsidR="00F928B9">
          <w:rPr>
            <w:webHidden/>
          </w:rPr>
          <w:fldChar w:fldCharType="separate"/>
        </w:r>
        <w:r w:rsidR="00F928B9">
          <w:rPr>
            <w:webHidden/>
          </w:rPr>
          <w:t>12</w:t>
        </w:r>
        <w:r w:rsidR="00F928B9">
          <w:rPr>
            <w:webHidden/>
          </w:rPr>
          <w:fldChar w:fldCharType="end"/>
        </w:r>
      </w:hyperlink>
    </w:p>
    <w:p w14:paraId="627C2CF8" w14:textId="274C5190" w:rsidR="00F928B9" w:rsidRDefault="00F65C2F">
      <w:pPr>
        <w:pStyle w:val="Obsah2"/>
        <w:rPr>
          <w:rFonts w:asciiTheme="minorHAnsi" w:eastAsiaTheme="minorEastAsia" w:hAnsiTheme="minorHAnsi" w:cstheme="minorBidi"/>
          <w:sz w:val="22"/>
          <w:szCs w:val="22"/>
          <w:lang w:eastAsia="sk-SK"/>
        </w:rPr>
      </w:pPr>
      <w:hyperlink w:anchor="_Toc509848244" w:history="1">
        <w:r w:rsidR="00F928B9" w:rsidRPr="005E4C79">
          <w:rPr>
            <w:rStyle w:val="Hypertextovprepojenie"/>
          </w:rPr>
          <w:t>1.3</w:t>
        </w:r>
        <w:r w:rsidR="00F928B9">
          <w:rPr>
            <w:rFonts w:asciiTheme="minorHAnsi" w:eastAsiaTheme="minorEastAsia" w:hAnsiTheme="minorHAnsi" w:cstheme="minorBidi"/>
            <w:sz w:val="22"/>
            <w:szCs w:val="22"/>
            <w:lang w:eastAsia="sk-SK"/>
          </w:rPr>
          <w:tab/>
        </w:r>
        <w:r w:rsidR="00F928B9" w:rsidRPr="005E4C79">
          <w:rPr>
            <w:rStyle w:val="Hypertextovprepojenie"/>
          </w:rPr>
          <w:t>Mikrokontrolér v porovnaní so single-board počítačom</w:t>
        </w:r>
        <w:r w:rsidR="00F928B9">
          <w:rPr>
            <w:webHidden/>
          </w:rPr>
          <w:tab/>
        </w:r>
        <w:r w:rsidR="00F928B9">
          <w:rPr>
            <w:webHidden/>
          </w:rPr>
          <w:fldChar w:fldCharType="begin"/>
        </w:r>
        <w:r w:rsidR="00F928B9">
          <w:rPr>
            <w:webHidden/>
          </w:rPr>
          <w:instrText xml:space="preserve"> PAGEREF _Toc509848244 \h </w:instrText>
        </w:r>
        <w:r w:rsidR="00F928B9">
          <w:rPr>
            <w:webHidden/>
          </w:rPr>
        </w:r>
        <w:r w:rsidR="00F928B9">
          <w:rPr>
            <w:webHidden/>
          </w:rPr>
          <w:fldChar w:fldCharType="separate"/>
        </w:r>
        <w:r w:rsidR="00F928B9">
          <w:rPr>
            <w:webHidden/>
          </w:rPr>
          <w:t>13</w:t>
        </w:r>
        <w:r w:rsidR="00F928B9">
          <w:rPr>
            <w:webHidden/>
          </w:rPr>
          <w:fldChar w:fldCharType="end"/>
        </w:r>
      </w:hyperlink>
    </w:p>
    <w:p w14:paraId="50D6100B" w14:textId="42D0793D" w:rsidR="00F928B9" w:rsidRDefault="00F65C2F">
      <w:pPr>
        <w:pStyle w:val="Obsah1"/>
        <w:rPr>
          <w:rFonts w:asciiTheme="minorHAnsi" w:eastAsiaTheme="minorEastAsia" w:hAnsiTheme="minorHAnsi" w:cstheme="minorBidi"/>
          <w:b w:val="0"/>
          <w:bCs w:val="0"/>
          <w:sz w:val="22"/>
          <w:szCs w:val="22"/>
          <w:lang w:eastAsia="sk-SK"/>
        </w:rPr>
      </w:pPr>
      <w:hyperlink w:anchor="_Toc509848245" w:history="1">
        <w:r w:rsidR="00F928B9" w:rsidRPr="005E4C79">
          <w:rPr>
            <w:rStyle w:val="Hypertextovprepojenie"/>
          </w:rPr>
          <w:t>2</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Platforma Arduino</w:t>
        </w:r>
        <w:r w:rsidR="00F928B9">
          <w:rPr>
            <w:webHidden/>
          </w:rPr>
          <w:tab/>
        </w:r>
        <w:r w:rsidR="00F928B9">
          <w:rPr>
            <w:webHidden/>
          </w:rPr>
          <w:fldChar w:fldCharType="begin"/>
        </w:r>
        <w:r w:rsidR="00F928B9">
          <w:rPr>
            <w:webHidden/>
          </w:rPr>
          <w:instrText xml:space="preserve"> PAGEREF _Toc509848245 \h </w:instrText>
        </w:r>
        <w:r w:rsidR="00F928B9">
          <w:rPr>
            <w:webHidden/>
          </w:rPr>
        </w:r>
        <w:r w:rsidR="00F928B9">
          <w:rPr>
            <w:webHidden/>
          </w:rPr>
          <w:fldChar w:fldCharType="separate"/>
        </w:r>
        <w:r w:rsidR="00F928B9">
          <w:rPr>
            <w:webHidden/>
          </w:rPr>
          <w:t>14</w:t>
        </w:r>
        <w:r w:rsidR="00F928B9">
          <w:rPr>
            <w:webHidden/>
          </w:rPr>
          <w:fldChar w:fldCharType="end"/>
        </w:r>
      </w:hyperlink>
    </w:p>
    <w:p w14:paraId="3F3249B1" w14:textId="0D85AB30" w:rsidR="00F928B9" w:rsidRDefault="00F65C2F">
      <w:pPr>
        <w:pStyle w:val="Obsah2"/>
        <w:rPr>
          <w:rFonts w:asciiTheme="minorHAnsi" w:eastAsiaTheme="minorEastAsia" w:hAnsiTheme="minorHAnsi" w:cstheme="minorBidi"/>
          <w:sz w:val="22"/>
          <w:szCs w:val="22"/>
          <w:lang w:eastAsia="sk-SK"/>
        </w:rPr>
      </w:pPr>
      <w:hyperlink w:anchor="_Toc509848246" w:history="1">
        <w:r w:rsidR="00F928B9" w:rsidRPr="005E4C79">
          <w:rPr>
            <w:rStyle w:val="Hypertextovprepojenie"/>
          </w:rPr>
          <w:t>2.1</w:t>
        </w:r>
        <w:r w:rsidR="00F928B9">
          <w:rPr>
            <w:rFonts w:asciiTheme="minorHAnsi" w:eastAsiaTheme="minorEastAsia" w:hAnsiTheme="minorHAnsi" w:cstheme="minorBidi"/>
            <w:sz w:val="22"/>
            <w:szCs w:val="22"/>
            <w:lang w:eastAsia="sk-SK"/>
          </w:rPr>
          <w:tab/>
        </w:r>
        <w:r w:rsidR="00F928B9" w:rsidRPr="005E4C79">
          <w:rPr>
            <w:rStyle w:val="Hypertextovprepojenie"/>
          </w:rPr>
          <w:t>Parametre mikrokontroléra</w:t>
        </w:r>
        <w:r w:rsidR="00F928B9">
          <w:rPr>
            <w:webHidden/>
          </w:rPr>
          <w:tab/>
        </w:r>
        <w:r w:rsidR="00F928B9">
          <w:rPr>
            <w:webHidden/>
          </w:rPr>
          <w:fldChar w:fldCharType="begin"/>
        </w:r>
        <w:r w:rsidR="00F928B9">
          <w:rPr>
            <w:webHidden/>
          </w:rPr>
          <w:instrText xml:space="preserve"> PAGEREF _Toc509848246 \h </w:instrText>
        </w:r>
        <w:r w:rsidR="00F928B9">
          <w:rPr>
            <w:webHidden/>
          </w:rPr>
        </w:r>
        <w:r w:rsidR="00F928B9">
          <w:rPr>
            <w:webHidden/>
          </w:rPr>
          <w:fldChar w:fldCharType="separate"/>
        </w:r>
        <w:r w:rsidR="00F928B9">
          <w:rPr>
            <w:webHidden/>
          </w:rPr>
          <w:t>15</w:t>
        </w:r>
        <w:r w:rsidR="00F928B9">
          <w:rPr>
            <w:webHidden/>
          </w:rPr>
          <w:fldChar w:fldCharType="end"/>
        </w:r>
      </w:hyperlink>
    </w:p>
    <w:p w14:paraId="0741E106" w14:textId="710A7EAC" w:rsidR="00F928B9" w:rsidRDefault="00F65C2F">
      <w:pPr>
        <w:pStyle w:val="Obsah2"/>
        <w:rPr>
          <w:rFonts w:asciiTheme="minorHAnsi" w:eastAsiaTheme="minorEastAsia" w:hAnsiTheme="minorHAnsi" w:cstheme="minorBidi"/>
          <w:sz w:val="22"/>
          <w:szCs w:val="22"/>
          <w:lang w:eastAsia="sk-SK"/>
        </w:rPr>
      </w:pPr>
      <w:hyperlink w:anchor="_Toc509848247" w:history="1">
        <w:r w:rsidR="00F928B9" w:rsidRPr="005E4C79">
          <w:rPr>
            <w:rStyle w:val="Hypertextovprepojenie"/>
          </w:rPr>
          <w:t>2.2</w:t>
        </w:r>
        <w:r w:rsidR="00F928B9">
          <w:rPr>
            <w:rFonts w:asciiTheme="minorHAnsi" w:eastAsiaTheme="minorEastAsia" w:hAnsiTheme="minorHAnsi" w:cstheme="minorBidi"/>
            <w:sz w:val="22"/>
            <w:szCs w:val="22"/>
            <w:lang w:eastAsia="sk-SK"/>
          </w:rPr>
          <w:tab/>
        </w:r>
        <w:r w:rsidR="00F928B9" w:rsidRPr="005E4C79">
          <w:rPr>
            <w:rStyle w:val="Hypertextovprepojenie"/>
          </w:rPr>
          <w:t>Programovanie pre mikrokontroléry</w:t>
        </w:r>
        <w:r w:rsidR="00F928B9">
          <w:rPr>
            <w:webHidden/>
          </w:rPr>
          <w:tab/>
        </w:r>
        <w:r w:rsidR="00F928B9">
          <w:rPr>
            <w:webHidden/>
          </w:rPr>
          <w:fldChar w:fldCharType="begin"/>
        </w:r>
        <w:r w:rsidR="00F928B9">
          <w:rPr>
            <w:webHidden/>
          </w:rPr>
          <w:instrText xml:space="preserve"> PAGEREF _Toc509848247 \h </w:instrText>
        </w:r>
        <w:r w:rsidR="00F928B9">
          <w:rPr>
            <w:webHidden/>
          </w:rPr>
        </w:r>
        <w:r w:rsidR="00F928B9">
          <w:rPr>
            <w:webHidden/>
          </w:rPr>
          <w:fldChar w:fldCharType="separate"/>
        </w:r>
        <w:r w:rsidR="00F928B9">
          <w:rPr>
            <w:webHidden/>
          </w:rPr>
          <w:t>16</w:t>
        </w:r>
        <w:r w:rsidR="00F928B9">
          <w:rPr>
            <w:webHidden/>
          </w:rPr>
          <w:fldChar w:fldCharType="end"/>
        </w:r>
      </w:hyperlink>
    </w:p>
    <w:p w14:paraId="05624EDE" w14:textId="647B819F" w:rsidR="00F928B9" w:rsidRDefault="00F65C2F">
      <w:pPr>
        <w:pStyle w:val="Obsah2"/>
        <w:rPr>
          <w:rFonts w:asciiTheme="minorHAnsi" w:eastAsiaTheme="minorEastAsia" w:hAnsiTheme="minorHAnsi" w:cstheme="minorBidi"/>
          <w:sz w:val="22"/>
          <w:szCs w:val="22"/>
          <w:lang w:eastAsia="sk-SK"/>
        </w:rPr>
      </w:pPr>
      <w:hyperlink w:anchor="_Toc509848248" w:history="1">
        <w:r w:rsidR="00F928B9" w:rsidRPr="005E4C79">
          <w:rPr>
            <w:rStyle w:val="Hypertextovprepojenie"/>
          </w:rPr>
          <w:t>2.3</w:t>
        </w:r>
        <w:r w:rsidR="00F928B9">
          <w:rPr>
            <w:rFonts w:asciiTheme="minorHAnsi" w:eastAsiaTheme="minorEastAsia" w:hAnsiTheme="minorHAnsi" w:cstheme="minorBidi"/>
            <w:sz w:val="22"/>
            <w:szCs w:val="22"/>
            <w:lang w:eastAsia="sk-SK"/>
          </w:rPr>
          <w:tab/>
        </w:r>
        <w:r w:rsidR="00F928B9" w:rsidRPr="005E4C79">
          <w:rPr>
            <w:rStyle w:val="Hypertextovprepojenie"/>
          </w:rPr>
          <w:t>Existujúce riešenia pre platformu Arduino</w:t>
        </w:r>
        <w:r w:rsidR="00F928B9">
          <w:rPr>
            <w:webHidden/>
          </w:rPr>
          <w:tab/>
        </w:r>
        <w:r w:rsidR="00F928B9">
          <w:rPr>
            <w:webHidden/>
          </w:rPr>
          <w:fldChar w:fldCharType="begin"/>
        </w:r>
        <w:r w:rsidR="00F928B9">
          <w:rPr>
            <w:webHidden/>
          </w:rPr>
          <w:instrText xml:space="preserve"> PAGEREF _Toc509848248 \h </w:instrText>
        </w:r>
        <w:r w:rsidR="00F928B9">
          <w:rPr>
            <w:webHidden/>
          </w:rPr>
        </w:r>
        <w:r w:rsidR="00F928B9">
          <w:rPr>
            <w:webHidden/>
          </w:rPr>
          <w:fldChar w:fldCharType="separate"/>
        </w:r>
        <w:r w:rsidR="00F928B9">
          <w:rPr>
            <w:webHidden/>
          </w:rPr>
          <w:t>17</w:t>
        </w:r>
        <w:r w:rsidR="00F928B9">
          <w:rPr>
            <w:webHidden/>
          </w:rPr>
          <w:fldChar w:fldCharType="end"/>
        </w:r>
      </w:hyperlink>
    </w:p>
    <w:p w14:paraId="27784A28" w14:textId="3C309A6F" w:rsidR="00F928B9" w:rsidRDefault="00F65C2F">
      <w:pPr>
        <w:pStyle w:val="Obsah3"/>
        <w:rPr>
          <w:rFonts w:asciiTheme="minorHAnsi" w:eastAsiaTheme="minorEastAsia" w:hAnsiTheme="minorHAnsi" w:cstheme="minorBidi"/>
          <w:iCs w:val="0"/>
          <w:sz w:val="22"/>
          <w:szCs w:val="22"/>
          <w:lang w:eastAsia="sk-SK"/>
        </w:rPr>
      </w:pPr>
      <w:hyperlink w:anchor="_Toc509848249" w:history="1">
        <w:r w:rsidR="00F928B9" w:rsidRPr="005E4C79">
          <w:rPr>
            <w:rStyle w:val="Hypertextovprepojenie"/>
          </w:rPr>
          <w:t>2.3.1</w:t>
        </w:r>
        <w:r w:rsidR="00F928B9">
          <w:rPr>
            <w:rFonts w:asciiTheme="minorHAnsi" w:eastAsiaTheme="minorEastAsia" w:hAnsiTheme="minorHAnsi" w:cstheme="minorBidi"/>
            <w:iCs w:val="0"/>
            <w:sz w:val="22"/>
            <w:szCs w:val="22"/>
            <w:lang w:eastAsia="sk-SK"/>
          </w:rPr>
          <w:tab/>
        </w:r>
        <w:r w:rsidR="00F928B9" w:rsidRPr="005E4C79">
          <w:rPr>
            <w:rStyle w:val="Hypertextovprepojenie"/>
          </w:rPr>
          <w:t>Arduino EventManager</w:t>
        </w:r>
        <w:r w:rsidR="00F928B9">
          <w:rPr>
            <w:webHidden/>
          </w:rPr>
          <w:tab/>
        </w:r>
        <w:r w:rsidR="00F928B9">
          <w:rPr>
            <w:webHidden/>
          </w:rPr>
          <w:fldChar w:fldCharType="begin"/>
        </w:r>
        <w:r w:rsidR="00F928B9">
          <w:rPr>
            <w:webHidden/>
          </w:rPr>
          <w:instrText xml:space="preserve"> PAGEREF _Toc509848249 \h </w:instrText>
        </w:r>
        <w:r w:rsidR="00F928B9">
          <w:rPr>
            <w:webHidden/>
          </w:rPr>
        </w:r>
        <w:r w:rsidR="00F928B9">
          <w:rPr>
            <w:webHidden/>
          </w:rPr>
          <w:fldChar w:fldCharType="separate"/>
        </w:r>
        <w:r w:rsidR="00F928B9">
          <w:rPr>
            <w:webHidden/>
          </w:rPr>
          <w:t>17</w:t>
        </w:r>
        <w:r w:rsidR="00F928B9">
          <w:rPr>
            <w:webHidden/>
          </w:rPr>
          <w:fldChar w:fldCharType="end"/>
        </w:r>
      </w:hyperlink>
    </w:p>
    <w:p w14:paraId="4CC19A27" w14:textId="7B782080" w:rsidR="00F928B9" w:rsidRDefault="00F65C2F">
      <w:pPr>
        <w:pStyle w:val="Obsah3"/>
        <w:rPr>
          <w:rFonts w:asciiTheme="minorHAnsi" w:eastAsiaTheme="minorEastAsia" w:hAnsiTheme="minorHAnsi" w:cstheme="minorBidi"/>
          <w:iCs w:val="0"/>
          <w:sz w:val="22"/>
          <w:szCs w:val="22"/>
          <w:lang w:eastAsia="sk-SK"/>
        </w:rPr>
      </w:pPr>
      <w:hyperlink w:anchor="_Toc509848250" w:history="1">
        <w:r w:rsidR="00F928B9" w:rsidRPr="005E4C79">
          <w:rPr>
            <w:rStyle w:val="Hypertextovprepojenie"/>
          </w:rPr>
          <w:t>2.3.2</w:t>
        </w:r>
        <w:r w:rsidR="00F928B9">
          <w:rPr>
            <w:rFonts w:asciiTheme="minorHAnsi" w:eastAsiaTheme="minorEastAsia" w:hAnsiTheme="minorHAnsi" w:cstheme="minorBidi"/>
            <w:iCs w:val="0"/>
            <w:sz w:val="22"/>
            <w:szCs w:val="22"/>
            <w:lang w:eastAsia="sk-SK"/>
          </w:rPr>
          <w:tab/>
        </w:r>
        <w:r w:rsidR="00F928B9" w:rsidRPr="005E4C79">
          <w:rPr>
            <w:rStyle w:val="Hypertextovprepojenie"/>
          </w:rPr>
          <w:t>Quantum Leaps Modeling Tool</w:t>
        </w:r>
        <w:r w:rsidR="00F928B9">
          <w:rPr>
            <w:webHidden/>
          </w:rPr>
          <w:tab/>
        </w:r>
        <w:r w:rsidR="00F928B9">
          <w:rPr>
            <w:webHidden/>
          </w:rPr>
          <w:fldChar w:fldCharType="begin"/>
        </w:r>
        <w:r w:rsidR="00F928B9">
          <w:rPr>
            <w:webHidden/>
          </w:rPr>
          <w:instrText xml:space="preserve"> PAGEREF _Toc509848250 \h </w:instrText>
        </w:r>
        <w:r w:rsidR="00F928B9">
          <w:rPr>
            <w:webHidden/>
          </w:rPr>
        </w:r>
        <w:r w:rsidR="00F928B9">
          <w:rPr>
            <w:webHidden/>
          </w:rPr>
          <w:fldChar w:fldCharType="separate"/>
        </w:r>
        <w:r w:rsidR="00F928B9">
          <w:rPr>
            <w:webHidden/>
          </w:rPr>
          <w:t>17</w:t>
        </w:r>
        <w:r w:rsidR="00F928B9">
          <w:rPr>
            <w:webHidden/>
          </w:rPr>
          <w:fldChar w:fldCharType="end"/>
        </w:r>
      </w:hyperlink>
    </w:p>
    <w:p w14:paraId="3A4397CB" w14:textId="0515E886" w:rsidR="00F928B9" w:rsidRDefault="00F65C2F">
      <w:pPr>
        <w:pStyle w:val="Obsah3"/>
        <w:rPr>
          <w:rFonts w:asciiTheme="minorHAnsi" w:eastAsiaTheme="minorEastAsia" w:hAnsiTheme="minorHAnsi" w:cstheme="minorBidi"/>
          <w:iCs w:val="0"/>
          <w:sz w:val="22"/>
          <w:szCs w:val="22"/>
          <w:lang w:eastAsia="sk-SK"/>
        </w:rPr>
      </w:pPr>
      <w:hyperlink w:anchor="_Toc509848251" w:history="1">
        <w:r w:rsidR="00F928B9" w:rsidRPr="005E4C79">
          <w:rPr>
            <w:rStyle w:val="Hypertextovprepojenie"/>
          </w:rPr>
          <w:t>2.3.3</w:t>
        </w:r>
        <w:r w:rsidR="00F928B9">
          <w:rPr>
            <w:rFonts w:asciiTheme="minorHAnsi" w:eastAsiaTheme="minorEastAsia" w:hAnsiTheme="minorHAnsi" w:cstheme="minorBidi"/>
            <w:iCs w:val="0"/>
            <w:sz w:val="22"/>
            <w:szCs w:val="22"/>
            <w:lang w:eastAsia="sk-SK"/>
          </w:rPr>
          <w:tab/>
        </w:r>
        <w:r w:rsidR="00F928B9" w:rsidRPr="005E4C79">
          <w:rPr>
            <w:rStyle w:val="Hypertextovprepojenie"/>
          </w:rPr>
          <w:t>ARTe (Arduino Real-Time extension)</w:t>
        </w:r>
        <w:r w:rsidR="00F928B9">
          <w:rPr>
            <w:webHidden/>
          </w:rPr>
          <w:tab/>
        </w:r>
        <w:r w:rsidR="00F928B9">
          <w:rPr>
            <w:webHidden/>
          </w:rPr>
          <w:fldChar w:fldCharType="begin"/>
        </w:r>
        <w:r w:rsidR="00F928B9">
          <w:rPr>
            <w:webHidden/>
          </w:rPr>
          <w:instrText xml:space="preserve"> PAGEREF _Toc509848251 \h </w:instrText>
        </w:r>
        <w:r w:rsidR="00F928B9">
          <w:rPr>
            <w:webHidden/>
          </w:rPr>
        </w:r>
        <w:r w:rsidR="00F928B9">
          <w:rPr>
            <w:webHidden/>
          </w:rPr>
          <w:fldChar w:fldCharType="separate"/>
        </w:r>
        <w:r w:rsidR="00F928B9">
          <w:rPr>
            <w:webHidden/>
          </w:rPr>
          <w:t>18</w:t>
        </w:r>
        <w:r w:rsidR="00F928B9">
          <w:rPr>
            <w:webHidden/>
          </w:rPr>
          <w:fldChar w:fldCharType="end"/>
        </w:r>
      </w:hyperlink>
    </w:p>
    <w:p w14:paraId="4E23277A" w14:textId="33450958" w:rsidR="00F928B9" w:rsidRDefault="00F65C2F">
      <w:pPr>
        <w:pStyle w:val="Obsah3"/>
        <w:rPr>
          <w:rFonts w:asciiTheme="minorHAnsi" w:eastAsiaTheme="minorEastAsia" w:hAnsiTheme="minorHAnsi" w:cstheme="minorBidi"/>
          <w:iCs w:val="0"/>
          <w:sz w:val="22"/>
          <w:szCs w:val="22"/>
          <w:lang w:eastAsia="sk-SK"/>
        </w:rPr>
      </w:pPr>
      <w:hyperlink w:anchor="_Toc509848252" w:history="1">
        <w:r w:rsidR="00F928B9" w:rsidRPr="005E4C79">
          <w:rPr>
            <w:rStyle w:val="Hypertextovprepojenie"/>
          </w:rPr>
          <w:t>2.3.4</w:t>
        </w:r>
        <w:r w:rsidR="00F928B9">
          <w:rPr>
            <w:rFonts w:asciiTheme="minorHAnsi" w:eastAsiaTheme="minorEastAsia" w:hAnsiTheme="minorHAnsi" w:cstheme="minorBidi"/>
            <w:iCs w:val="0"/>
            <w:sz w:val="22"/>
            <w:szCs w:val="22"/>
            <w:lang w:eastAsia="sk-SK"/>
          </w:rPr>
          <w:tab/>
        </w:r>
        <w:r w:rsidR="00F928B9" w:rsidRPr="005E4C79">
          <w:rPr>
            <w:rStyle w:val="Hypertextovprepojenie"/>
          </w:rPr>
          <w:t>Cayenne</w:t>
        </w:r>
        <w:r w:rsidR="00F928B9">
          <w:rPr>
            <w:webHidden/>
          </w:rPr>
          <w:tab/>
        </w:r>
        <w:r w:rsidR="00F928B9">
          <w:rPr>
            <w:webHidden/>
          </w:rPr>
          <w:fldChar w:fldCharType="begin"/>
        </w:r>
        <w:r w:rsidR="00F928B9">
          <w:rPr>
            <w:webHidden/>
          </w:rPr>
          <w:instrText xml:space="preserve"> PAGEREF _Toc509848252 \h </w:instrText>
        </w:r>
        <w:r w:rsidR="00F928B9">
          <w:rPr>
            <w:webHidden/>
          </w:rPr>
        </w:r>
        <w:r w:rsidR="00F928B9">
          <w:rPr>
            <w:webHidden/>
          </w:rPr>
          <w:fldChar w:fldCharType="separate"/>
        </w:r>
        <w:r w:rsidR="00F928B9">
          <w:rPr>
            <w:webHidden/>
          </w:rPr>
          <w:t>18</w:t>
        </w:r>
        <w:r w:rsidR="00F928B9">
          <w:rPr>
            <w:webHidden/>
          </w:rPr>
          <w:fldChar w:fldCharType="end"/>
        </w:r>
      </w:hyperlink>
    </w:p>
    <w:p w14:paraId="35AE6044" w14:textId="429D99A5" w:rsidR="00F928B9" w:rsidRDefault="00F65C2F">
      <w:pPr>
        <w:pStyle w:val="Obsah1"/>
        <w:rPr>
          <w:rFonts w:asciiTheme="minorHAnsi" w:eastAsiaTheme="minorEastAsia" w:hAnsiTheme="minorHAnsi" w:cstheme="minorBidi"/>
          <w:b w:val="0"/>
          <w:bCs w:val="0"/>
          <w:sz w:val="22"/>
          <w:szCs w:val="22"/>
          <w:lang w:eastAsia="sk-SK"/>
        </w:rPr>
      </w:pPr>
      <w:hyperlink w:anchor="_Toc509848253" w:history="1">
        <w:r w:rsidR="00F928B9" w:rsidRPr="005E4C79">
          <w:rPr>
            <w:rStyle w:val="Hypertextovprepojenie"/>
          </w:rPr>
          <w:t>3</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Komponentové a udalosťami orientované programovanie</w:t>
        </w:r>
        <w:r w:rsidR="00F928B9">
          <w:rPr>
            <w:webHidden/>
          </w:rPr>
          <w:tab/>
        </w:r>
        <w:r w:rsidR="00F928B9">
          <w:rPr>
            <w:webHidden/>
          </w:rPr>
          <w:fldChar w:fldCharType="begin"/>
        </w:r>
        <w:r w:rsidR="00F928B9">
          <w:rPr>
            <w:webHidden/>
          </w:rPr>
          <w:instrText xml:space="preserve"> PAGEREF _Toc509848253 \h </w:instrText>
        </w:r>
        <w:r w:rsidR="00F928B9">
          <w:rPr>
            <w:webHidden/>
          </w:rPr>
        </w:r>
        <w:r w:rsidR="00F928B9">
          <w:rPr>
            <w:webHidden/>
          </w:rPr>
          <w:fldChar w:fldCharType="separate"/>
        </w:r>
        <w:r w:rsidR="00F928B9">
          <w:rPr>
            <w:webHidden/>
          </w:rPr>
          <w:t>19</w:t>
        </w:r>
        <w:r w:rsidR="00F928B9">
          <w:rPr>
            <w:webHidden/>
          </w:rPr>
          <w:fldChar w:fldCharType="end"/>
        </w:r>
      </w:hyperlink>
    </w:p>
    <w:p w14:paraId="7DAFEE96" w14:textId="7A2A2DE6" w:rsidR="00F928B9" w:rsidRDefault="00F65C2F">
      <w:pPr>
        <w:pStyle w:val="Obsah2"/>
        <w:rPr>
          <w:rFonts w:asciiTheme="minorHAnsi" w:eastAsiaTheme="minorEastAsia" w:hAnsiTheme="minorHAnsi" w:cstheme="minorBidi"/>
          <w:sz w:val="22"/>
          <w:szCs w:val="22"/>
          <w:lang w:eastAsia="sk-SK"/>
        </w:rPr>
      </w:pPr>
      <w:hyperlink w:anchor="_Toc509848254" w:history="1">
        <w:r w:rsidR="00F928B9" w:rsidRPr="005E4C79">
          <w:rPr>
            <w:rStyle w:val="Hypertextovprepojenie"/>
          </w:rPr>
          <w:t>3.1</w:t>
        </w:r>
        <w:r w:rsidR="00F928B9">
          <w:rPr>
            <w:rFonts w:asciiTheme="minorHAnsi" w:eastAsiaTheme="minorEastAsia" w:hAnsiTheme="minorHAnsi" w:cstheme="minorBidi"/>
            <w:sz w:val="22"/>
            <w:szCs w:val="22"/>
            <w:lang w:eastAsia="sk-SK"/>
          </w:rPr>
          <w:tab/>
        </w:r>
        <w:r w:rsidR="00F928B9" w:rsidRPr="005E4C79">
          <w:rPr>
            <w:rStyle w:val="Hypertextovprepojenie"/>
          </w:rPr>
          <w:t>Spracovanie udalosti</w:t>
        </w:r>
        <w:r w:rsidR="00F928B9">
          <w:rPr>
            <w:webHidden/>
          </w:rPr>
          <w:tab/>
        </w:r>
        <w:r w:rsidR="00F928B9">
          <w:rPr>
            <w:webHidden/>
          </w:rPr>
          <w:fldChar w:fldCharType="begin"/>
        </w:r>
        <w:r w:rsidR="00F928B9">
          <w:rPr>
            <w:webHidden/>
          </w:rPr>
          <w:instrText xml:space="preserve"> PAGEREF _Toc509848254 \h </w:instrText>
        </w:r>
        <w:r w:rsidR="00F928B9">
          <w:rPr>
            <w:webHidden/>
          </w:rPr>
        </w:r>
        <w:r w:rsidR="00F928B9">
          <w:rPr>
            <w:webHidden/>
          </w:rPr>
          <w:fldChar w:fldCharType="separate"/>
        </w:r>
        <w:r w:rsidR="00F928B9">
          <w:rPr>
            <w:webHidden/>
          </w:rPr>
          <w:t>20</w:t>
        </w:r>
        <w:r w:rsidR="00F928B9">
          <w:rPr>
            <w:webHidden/>
          </w:rPr>
          <w:fldChar w:fldCharType="end"/>
        </w:r>
      </w:hyperlink>
    </w:p>
    <w:p w14:paraId="6160E12F" w14:textId="1BC8134F" w:rsidR="00F928B9" w:rsidRDefault="00F65C2F">
      <w:pPr>
        <w:pStyle w:val="Obsah1"/>
        <w:rPr>
          <w:rFonts w:asciiTheme="minorHAnsi" w:eastAsiaTheme="minorEastAsia" w:hAnsiTheme="minorHAnsi" w:cstheme="minorBidi"/>
          <w:b w:val="0"/>
          <w:bCs w:val="0"/>
          <w:sz w:val="22"/>
          <w:szCs w:val="22"/>
          <w:lang w:eastAsia="sk-SK"/>
        </w:rPr>
      </w:pPr>
      <w:hyperlink w:anchor="_Toc509848255" w:history="1">
        <w:r w:rsidR="00F928B9" w:rsidRPr="005E4C79">
          <w:rPr>
            <w:rStyle w:val="Hypertextovprepojenie"/>
          </w:rPr>
          <w:t>4</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Integrované vývojové prostredie</w:t>
        </w:r>
        <w:r w:rsidR="00F928B9">
          <w:rPr>
            <w:webHidden/>
          </w:rPr>
          <w:tab/>
        </w:r>
        <w:r w:rsidR="00F928B9">
          <w:rPr>
            <w:webHidden/>
          </w:rPr>
          <w:fldChar w:fldCharType="begin"/>
        </w:r>
        <w:r w:rsidR="00F928B9">
          <w:rPr>
            <w:webHidden/>
          </w:rPr>
          <w:instrText xml:space="preserve"> PAGEREF _Toc509848255 \h </w:instrText>
        </w:r>
        <w:r w:rsidR="00F928B9">
          <w:rPr>
            <w:webHidden/>
          </w:rPr>
        </w:r>
        <w:r w:rsidR="00F928B9">
          <w:rPr>
            <w:webHidden/>
          </w:rPr>
          <w:fldChar w:fldCharType="separate"/>
        </w:r>
        <w:r w:rsidR="00F928B9">
          <w:rPr>
            <w:webHidden/>
          </w:rPr>
          <w:t>22</w:t>
        </w:r>
        <w:r w:rsidR="00F928B9">
          <w:rPr>
            <w:webHidden/>
          </w:rPr>
          <w:fldChar w:fldCharType="end"/>
        </w:r>
      </w:hyperlink>
    </w:p>
    <w:p w14:paraId="5CABA91B" w14:textId="165C9573" w:rsidR="00F928B9" w:rsidRDefault="00F65C2F">
      <w:pPr>
        <w:pStyle w:val="Obsah2"/>
        <w:rPr>
          <w:rFonts w:asciiTheme="minorHAnsi" w:eastAsiaTheme="minorEastAsia" w:hAnsiTheme="minorHAnsi" w:cstheme="minorBidi"/>
          <w:sz w:val="22"/>
          <w:szCs w:val="22"/>
          <w:lang w:eastAsia="sk-SK"/>
        </w:rPr>
      </w:pPr>
      <w:hyperlink w:anchor="_Toc509848256" w:history="1">
        <w:r w:rsidR="00F928B9" w:rsidRPr="005E4C79">
          <w:rPr>
            <w:rStyle w:val="Hypertextovprepojenie"/>
          </w:rPr>
          <w:t>4.1</w:t>
        </w:r>
        <w:r w:rsidR="00F928B9">
          <w:rPr>
            <w:rFonts w:asciiTheme="minorHAnsi" w:eastAsiaTheme="minorEastAsia" w:hAnsiTheme="minorHAnsi" w:cstheme="minorBidi"/>
            <w:sz w:val="22"/>
            <w:szCs w:val="22"/>
            <w:lang w:eastAsia="sk-SK"/>
          </w:rPr>
          <w:tab/>
        </w:r>
        <w:r w:rsidR="00F928B9" w:rsidRPr="005E4C79">
          <w:rPr>
            <w:rStyle w:val="Hypertextovprepojenie"/>
          </w:rPr>
          <w:t>Rapid Application Development</w:t>
        </w:r>
        <w:r w:rsidR="00F928B9">
          <w:rPr>
            <w:webHidden/>
          </w:rPr>
          <w:tab/>
        </w:r>
        <w:r w:rsidR="00F928B9">
          <w:rPr>
            <w:webHidden/>
          </w:rPr>
          <w:fldChar w:fldCharType="begin"/>
        </w:r>
        <w:r w:rsidR="00F928B9">
          <w:rPr>
            <w:webHidden/>
          </w:rPr>
          <w:instrText xml:space="preserve"> PAGEREF _Toc509848256 \h </w:instrText>
        </w:r>
        <w:r w:rsidR="00F928B9">
          <w:rPr>
            <w:webHidden/>
          </w:rPr>
        </w:r>
        <w:r w:rsidR="00F928B9">
          <w:rPr>
            <w:webHidden/>
          </w:rPr>
          <w:fldChar w:fldCharType="separate"/>
        </w:r>
        <w:r w:rsidR="00F928B9">
          <w:rPr>
            <w:webHidden/>
          </w:rPr>
          <w:t>22</w:t>
        </w:r>
        <w:r w:rsidR="00F928B9">
          <w:rPr>
            <w:webHidden/>
          </w:rPr>
          <w:fldChar w:fldCharType="end"/>
        </w:r>
      </w:hyperlink>
    </w:p>
    <w:p w14:paraId="40835344" w14:textId="09C1E017" w:rsidR="00F928B9" w:rsidRDefault="00F65C2F">
      <w:pPr>
        <w:pStyle w:val="Obsah1"/>
        <w:rPr>
          <w:rFonts w:asciiTheme="minorHAnsi" w:eastAsiaTheme="minorEastAsia" w:hAnsiTheme="minorHAnsi" w:cstheme="minorBidi"/>
          <w:b w:val="0"/>
          <w:bCs w:val="0"/>
          <w:sz w:val="22"/>
          <w:szCs w:val="22"/>
          <w:lang w:eastAsia="sk-SK"/>
        </w:rPr>
      </w:pPr>
      <w:hyperlink w:anchor="_Toc509848257" w:history="1">
        <w:r w:rsidR="00F928B9" w:rsidRPr="005E4C79">
          <w:rPr>
            <w:rStyle w:val="Hypertextovprepojenie"/>
          </w:rPr>
          <w:t>5</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Architektúra komponentového a udalosťami orientovaného riešenia ACProg</w:t>
        </w:r>
        <w:r w:rsidR="00F928B9">
          <w:rPr>
            <w:webHidden/>
          </w:rPr>
          <w:tab/>
        </w:r>
        <w:r w:rsidR="00F928B9">
          <w:rPr>
            <w:webHidden/>
          </w:rPr>
          <w:fldChar w:fldCharType="begin"/>
        </w:r>
        <w:r w:rsidR="00F928B9">
          <w:rPr>
            <w:webHidden/>
          </w:rPr>
          <w:instrText xml:space="preserve"> PAGEREF _Toc509848257 \h </w:instrText>
        </w:r>
        <w:r w:rsidR="00F928B9">
          <w:rPr>
            <w:webHidden/>
          </w:rPr>
        </w:r>
        <w:r w:rsidR="00F928B9">
          <w:rPr>
            <w:webHidden/>
          </w:rPr>
          <w:fldChar w:fldCharType="separate"/>
        </w:r>
        <w:r w:rsidR="00F928B9">
          <w:rPr>
            <w:webHidden/>
          </w:rPr>
          <w:t>23</w:t>
        </w:r>
        <w:r w:rsidR="00F928B9">
          <w:rPr>
            <w:webHidden/>
          </w:rPr>
          <w:fldChar w:fldCharType="end"/>
        </w:r>
      </w:hyperlink>
    </w:p>
    <w:p w14:paraId="091E251C" w14:textId="0DE7991B" w:rsidR="00F928B9" w:rsidRDefault="00F65C2F">
      <w:pPr>
        <w:pStyle w:val="Obsah2"/>
        <w:rPr>
          <w:rFonts w:asciiTheme="minorHAnsi" w:eastAsiaTheme="minorEastAsia" w:hAnsiTheme="minorHAnsi" w:cstheme="minorBidi"/>
          <w:sz w:val="22"/>
          <w:szCs w:val="22"/>
          <w:lang w:eastAsia="sk-SK"/>
        </w:rPr>
      </w:pPr>
      <w:hyperlink w:anchor="_Toc509848258" w:history="1">
        <w:r w:rsidR="00F928B9" w:rsidRPr="005E4C79">
          <w:rPr>
            <w:rStyle w:val="Hypertextovprepojenie"/>
          </w:rPr>
          <w:t>5.1</w:t>
        </w:r>
        <w:r w:rsidR="00F928B9">
          <w:rPr>
            <w:rFonts w:asciiTheme="minorHAnsi" w:eastAsiaTheme="minorEastAsia" w:hAnsiTheme="minorHAnsi" w:cstheme="minorBidi"/>
            <w:sz w:val="22"/>
            <w:szCs w:val="22"/>
            <w:lang w:eastAsia="sk-SK"/>
          </w:rPr>
          <w:tab/>
        </w:r>
        <w:r w:rsidR="00F928B9" w:rsidRPr="005E4C79">
          <w:rPr>
            <w:rStyle w:val="Hypertextovprepojenie"/>
          </w:rPr>
          <w:t>XML konfiguračný súbor</w:t>
        </w:r>
        <w:r w:rsidR="00F928B9">
          <w:rPr>
            <w:webHidden/>
          </w:rPr>
          <w:tab/>
        </w:r>
        <w:r w:rsidR="00F928B9">
          <w:rPr>
            <w:webHidden/>
          </w:rPr>
          <w:fldChar w:fldCharType="begin"/>
        </w:r>
        <w:r w:rsidR="00F928B9">
          <w:rPr>
            <w:webHidden/>
          </w:rPr>
          <w:instrText xml:space="preserve"> PAGEREF _Toc509848258 \h </w:instrText>
        </w:r>
        <w:r w:rsidR="00F928B9">
          <w:rPr>
            <w:webHidden/>
          </w:rPr>
        </w:r>
        <w:r w:rsidR="00F928B9">
          <w:rPr>
            <w:webHidden/>
          </w:rPr>
          <w:fldChar w:fldCharType="separate"/>
        </w:r>
        <w:r w:rsidR="00F928B9">
          <w:rPr>
            <w:webHidden/>
          </w:rPr>
          <w:t>24</w:t>
        </w:r>
        <w:r w:rsidR="00F928B9">
          <w:rPr>
            <w:webHidden/>
          </w:rPr>
          <w:fldChar w:fldCharType="end"/>
        </w:r>
      </w:hyperlink>
    </w:p>
    <w:p w14:paraId="648248A2" w14:textId="063B2997" w:rsidR="00F928B9" w:rsidRDefault="00F65C2F">
      <w:pPr>
        <w:pStyle w:val="Obsah2"/>
        <w:rPr>
          <w:rFonts w:asciiTheme="minorHAnsi" w:eastAsiaTheme="minorEastAsia" w:hAnsiTheme="minorHAnsi" w:cstheme="minorBidi"/>
          <w:sz w:val="22"/>
          <w:szCs w:val="22"/>
          <w:lang w:eastAsia="sk-SK"/>
        </w:rPr>
      </w:pPr>
      <w:hyperlink w:anchor="_Toc509848259" w:history="1">
        <w:r w:rsidR="00F928B9" w:rsidRPr="005E4C79">
          <w:rPr>
            <w:rStyle w:val="Hypertextovprepojenie"/>
          </w:rPr>
          <w:t>5.2</w:t>
        </w:r>
        <w:r w:rsidR="00F928B9">
          <w:rPr>
            <w:rFonts w:asciiTheme="minorHAnsi" w:eastAsiaTheme="minorEastAsia" w:hAnsiTheme="minorHAnsi" w:cstheme="minorBidi"/>
            <w:sz w:val="22"/>
            <w:szCs w:val="22"/>
            <w:lang w:eastAsia="sk-SK"/>
          </w:rPr>
          <w:tab/>
        </w:r>
        <w:r w:rsidR="00F928B9" w:rsidRPr="005E4C79">
          <w:rPr>
            <w:rStyle w:val="Hypertextovprepojenie"/>
          </w:rPr>
          <w:t>Generátor knižnice pre Arduino</w:t>
        </w:r>
        <w:r w:rsidR="00F928B9">
          <w:rPr>
            <w:webHidden/>
          </w:rPr>
          <w:tab/>
        </w:r>
        <w:r w:rsidR="00F928B9">
          <w:rPr>
            <w:webHidden/>
          </w:rPr>
          <w:fldChar w:fldCharType="begin"/>
        </w:r>
        <w:r w:rsidR="00F928B9">
          <w:rPr>
            <w:webHidden/>
          </w:rPr>
          <w:instrText xml:space="preserve"> PAGEREF _Toc509848259 \h </w:instrText>
        </w:r>
        <w:r w:rsidR="00F928B9">
          <w:rPr>
            <w:webHidden/>
          </w:rPr>
        </w:r>
        <w:r w:rsidR="00F928B9">
          <w:rPr>
            <w:webHidden/>
          </w:rPr>
          <w:fldChar w:fldCharType="separate"/>
        </w:r>
        <w:r w:rsidR="00F928B9">
          <w:rPr>
            <w:webHidden/>
          </w:rPr>
          <w:t>25</w:t>
        </w:r>
        <w:r w:rsidR="00F928B9">
          <w:rPr>
            <w:webHidden/>
          </w:rPr>
          <w:fldChar w:fldCharType="end"/>
        </w:r>
      </w:hyperlink>
    </w:p>
    <w:p w14:paraId="75296828" w14:textId="13E3D9B3" w:rsidR="00F928B9" w:rsidRDefault="00F65C2F">
      <w:pPr>
        <w:pStyle w:val="Obsah2"/>
        <w:rPr>
          <w:rFonts w:asciiTheme="minorHAnsi" w:eastAsiaTheme="minorEastAsia" w:hAnsiTheme="minorHAnsi" w:cstheme="minorBidi"/>
          <w:sz w:val="22"/>
          <w:szCs w:val="22"/>
          <w:lang w:eastAsia="sk-SK"/>
        </w:rPr>
      </w:pPr>
      <w:hyperlink w:anchor="_Toc509848260" w:history="1">
        <w:r w:rsidR="00F928B9" w:rsidRPr="005E4C79">
          <w:rPr>
            <w:rStyle w:val="Hypertextovprepojenie"/>
          </w:rPr>
          <w:t>5.3</w:t>
        </w:r>
        <w:r w:rsidR="00F928B9">
          <w:rPr>
            <w:rFonts w:asciiTheme="minorHAnsi" w:eastAsiaTheme="minorEastAsia" w:hAnsiTheme="minorHAnsi" w:cstheme="minorBidi"/>
            <w:sz w:val="22"/>
            <w:szCs w:val="22"/>
            <w:lang w:eastAsia="sk-SK"/>
          </w:rPr>
          <w:tab/>
        </w:r>
        <w:r w:rsidR="00F928B9" w:rsidRPr="005E4C79">
          <w:rPr>
            <w:rStyle w:val="Hypertextovprepojenie"/>
          </w:rPr>
          <w:t>Typy komponentov (moduly)</w:t>
        </w:r>
        <w:r w:rsidR="00F928B9">
          <w:rPr>
            <w:webHidden/>
          </w:rPr>
          <w:tab/>
        </w:r>
        <w:r w:rsidR="00F928B9">
          <w:rPr>
            <w:webHidden/>
          </w:rPr>
          <w:fldChar w:fldCharType="begin"/>
        </w:r>
        <w:r w:rsidR="00F928B9">
          <w:rPr>
            <w:webHidden/>
          </w:rPr>
          <w:instrText xml:space="preserve"> PAGEREF _Toc509848260 \h </w:instrText>
        </w:r>
        <w:r w:rsidR="00F928B9">
          <w:rPr>
            <w:webHidden/>
          </w:rPr>
        </w:r>
        <w:r w:rsidR="00F928B9">
          <w:rPr>
            <w:webHidden/>
          </w:rPr>
          <w:fldChar w:fldCharType="separate"/>
        </w:r>
        <w:r w:rsidR="00F928B9">
          <w:rPr>
            <w:webHidden/>
          </w:rPr>
          <w:t>26</w:t>
        </w:r>
        <w:r w:rsidR="00F928B9">
          <w:rPr>
            <w:webHidden/>
          </w:rPr>
          <w:fldChar w:fldCharType="end"/>
        </w:r>
      </w:hyperlink>
    </w:p>
    <w:p w14:paraId="508DC9A8" w14:textId="5F1B5FAB" w:rsidR="00F928B9" w:rsidRDefault="00F65C2F">
      <w:pPr>
        <w:pStyle w:val="Obsah1"/>
        <w:rPr>
          <w:rFonts w:asciiTheme="minorHAnsi" w:eastAsiaTheme="minorEastAsia" w:hAnsiTheme="minorHAnsi" w:cstheme="minorBidi"/>
          <w:b w:val="0"/>
          <w:bCs w:val="0"/>
          <w:sz w:val="22"/>
          <w:szCs w:val="22"/>
          <w:lang w:eastAsia="sk-SK"/>
        </w:rPr>
      </w:pPr>
      <w:hyperlink w:anchor="_Toc509848261" w:history="1">
        <w:r w:rsidR="00F928B9" w:rsidRPr="005E4C79">
          <w:rPr>
            <w:rStyle w:val="Hypertextovprepojenie"/>
          </w:rPr>
          <w:t>6</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IDE pre projekt ACProg</w:t>
        </w:r>
        <w:r w:rsidR="00F928B9">
          <w:rPr>
            <w:webHidden/>
          </w:rPr>
          <w:tab/>
        </w:r>
        <w:r w:rsidR="00F928B9">
          <w:rPr>
            <w:webHidden/>
          </w:rPr>
          <w:fldChar w:fldCharType="begin"/>
        </w:r>
        <w:r w:rsidR="00F928B9">
          <w:rPr>
            <w:webHidden/>
          </w:rPr>
          <w:instrText xml:space="preserve"> PAGEREF _Toc509848261 \h </w:instrText>
        </w:r>
        <w:r w:rsidR="00F928B9">
          <w:rPr>
            <w:webHidden/>
          </w:rPr>
        </w:r>
        <w:r w:rsidR="00F928B9">
          <w:rPr>
            <w:webHidden/>
          </w:rPr>
          <w:fldChar w:fldCharType="separate"/>
        </w:r>
        <w:r w:rsidR="00F928B9">
          <w:rPr>
            <w:webHidden/>
          </w:rPr>
          <w:t>27</w:t>
        </w:r>
        <w:r w:rsidR="00F928B9">
          <w:rPr>
            <w:webHidden/>
          </w:rPr>
          <w:fldChar w:fldCharType="end"/>
        </w:r>
      </w:hyperlink>
    </w:p>
    <w:p w14:paraId="6A7E0713" w14:textId="7BA9F030" w:rsidR="00F928B9" w:rsidRDefault="00F65C2F">
      <w:pPr>
        <w:pStyle w:val="Obsah2"/>
        <w:rPr>
          <w:rFonts w:asciiTheme="minorHAnsi" w:eastAsiaTheme="minorEastAsia" w:hAnsiTheme="minorHAnsi" w:cstheme="minorBidi"/>
          <w:sz w:val="22"/>
          <w:szCs w:val="22"/>
          <w:lang w:eastAsia="sk-SK"/>
        </w:rPr>
      </w:pPr>
      <w:hyperlink w:anchor="_Toc509848262" w:history="1">
        <w:r w:rsidR="00F928B9" w:rsidRPr="005E4C79">
          <w:rPr>
            <w:rStyle w:val="Hypertextovprepojenie"/>
          </w:rPr>
          <w:t>6.1</w:t>
        </w:r>
        <w:r w:rsidR="00F928B9">
          <w:rPr>
            <w:rFonts w:asciiTheme="minorHAnsi" w:eastAsiaTheme="minorEastAsia" w:hAnsiTheme="minorHAnsi" w:cstheme="minorBidi"/>
            <w:sz w:val="22"/>
            <w:szCs w:val="22"/>
            <w:lang w:eastAsia="sk-SK"/>
          </w:rPr>
          <w:tab/>
        </w:r>
        <w:r w:rsidR="00F928B9" w:rsidRPr="005E4C79">
          <w:rPr>
            <w:rStyle w:val="Hypertextovprepojenie"/>
          </w:rPr>
          <w:t>Používateľské požiadavky</w:t>
        </w:r>
        <w:r w:rsidR="00F928B9">
          <w:rPr>
            <w:webHidden/>
          </w:rPr>
          <w:tab/>
        </w:r>
        <w:r w:rsidR="00F928B9">
          <w:rPr>
            <w:webHidden/>
          </w:rPr>
          <w:fldChar w:fldCharType="begin"/>
        </w:r>
        <w:r w:rsidR="00F928B9">
          <w:rPr>
            <w:webHidden/>
          </w:rPr>
          <w:instrText xml:space="preserve"> PAGEREF _Toc509848262 \h </w:instrText>
        </w:r>
        <w:r w:rsidR="00F928B9">
          <w:rPr>
            <w:webHidden/>
          </w:rPr>
        </w:r>
        <w:r w:rsidR="00F928B9">
          <w:rPr>
            <w:webHidden/>
          </w:rPr>
          <w:fldChar w:fldCharType="separate"/>
        </w:r>
        <w:r w:rsidR="00F928B9">
          <w:rPr>
            <w:webHidden/>
          </w:rPr>
          <w:t>27</w:t>
        </w:r>
        <w:r w:rsidR="00F928B9">
          <w:rPr>
            <w:webHidden/>
          </w:rPr>
          <w:fldChar w:fldCharType="end"/>
        </w:r>
      </w:hyperlink>
    </w:p>
    <w:p w14:paraId="7FE243F5" w14:textId="78410008" w:rsidR="00F928B9" w:rsidRDefault="00F65C2F">
      <w:pPr>
        <w:pStyle w:val="Obsah3"/>
        <w:rPr>
          <w:rFonts w:asciiTheme="minorHAnsi" w:eastAsiaTheme="minorEastAsia" w:hAnsiTheme="minorHAnsi" w:cstheme="minorBidi"/>
          <w:iCs w:val="0"/>
          <w:sz w:val="22"/>
          <w:szCs w:val="22"/>
          <w:lang w:eastAsia="sk-SK"/>
        </w:rPr>
      </w:pPr>
      <w:hyperlink w:anchor="_Toc509848263" w:history="1">
        <w:r w:rsidR="00F928B9" w:rsidRPr="005E4C79">
          <w:rPr>
            <w:rStyle w:val="Hypertextovprepojenie"/>
          </w:rPr>
          <w:t>6.1.1</w:t>
        </w:r>
        <w:r w:rsidR="00F928B9">
          <w:rPr>
            <w:rFonts w:asciiTheme="minorHAnsi" w:eastAsiaTheme="minorEastAsia" w:hAnsiTheme="minorHAnsi" w:cstheme="minorBidi"/>
            <w:iCs w:val="0"/>
            <w:sz w:val="22"/>
            <w:szCs w:val="22"/>
            <w:lang w:eastAsia="sk-SK"/>
          </w:rPr>
          <w:tab/>
        </w:r>
        <w:r w:rsidR="00F928B9" w:rsidRPr="005E4C79">
          <w:rPr>
            <w:rStyle w:val="Hypertextovprepojenie"/>
          </w:rPr>
          <w:t>Grafický návrh IDE</w:t>
        </w:r>
        <w:r w:rsidR="00F928B9">
          <w:rPr>
            <w:webHidden/>
          </w:rPr>
          <w:tab/>
        </w:r>
        <w:r w:rsidR="00F928B9">
          <w:rPr>
            <w:webHidden/>
          </w:rPr>
          <w:fldChar w:fldCharType="begin"/>
        </w:r>
        <w:r w:rsidR="00F928B9">
          <w:rPr>
            <w:webHidden/>
          </w:rPr>
          <w:instrText xml:space="preserve"> PAGEREF _Toc509848263 \h </w:instrText>
        </w:r>
        <w:r w:rsidR="00F928B9">
          <w:rPr>
            <w:webHidden/>
          </w:rPr>
        </w:r>
        <w:r w:rsidR="00F928B9">
          <w:rPr>
            <w:webHidden/>
          </w:rPr>
          <w:fldChar w:fldCharType="separate"/>
        </w:r>
        <w:r w:rsidR="00F928B9">
          <w:rPr>
            <w:webHidden/>
          </w:rPr>
          <w:t>28</w:t>
        </w:r>
        <w:r w:rsidR="00F928B9">
          <w:rPr>
            <w:webHidden/>
          </w:rPr>
          <w:fldChar w:fldCharType="end"/>
        </w:r>
      </w:hyperlink>
    </w:p>
    <w:p w14:paraId="265608F7" w14:textId="787ED690" w:rsidR="00F928B9" w:rsidRDefault="00F65C2F">
      <w:pPr>
        <w:pStyle w:val="Obsah2"/>
        <w:rPr>
          <w:rFonts w:asciiTheme="minorHAnsi" w:eastAsiaTheme="minorEastAsia" w:hAnsiTheme="minorHAnsi" w:cstheme="minorBidi"/>
          <w:sz w:val="22"/>
          <w:szCs w:val="22"/>
          <w:lang w:eastAsia="sk-SK"/>
        </w:rPr>
      </w:pPr>
      <w:hyperlink w:anchor="_Toc509848264" w:history="1">
        <w:r w:rsidR="00F928B9" w:rsidRPr="005E4C79">
          <w:rPr>
            <w:rStyle w:val="Hypertextovprepojenie"/>
          </w:rPr>
          <w:t>6.2</w:t>
        </w:r>
        <w:r w:rsidR="00F928B9">
          <w:rPr>
            <w:rFonts w:asciiTheme="minorHAnsi" w:eastAsiaTheme="minorEastAsia" w:hAnsiTheme="minorHAnsi" w:cstheme="minorBidi"/>
            <w:sz w:val="22"/>
            <w:szCs w:val="22"/>
            <w:lang w:eastAsia="sk-SK"/>
          </w:rPr>
          <w:tab/>
        </w:r>
        <w:r w:rsidR="00F928B9" w:rsidRPr="005E4C79">
          <w:rPr>
            <w:rStyle w:val="Hypertextovprepojenie"/>
          </w:rPr>
          <w:t>Technologický návrh</w:t>
        </w:r>
        <w:r w:rsidR="00F928B9">
          <w:rPr>
            <w:webHidden/>
          </w:rPr>
          <w:tab/>
        </w:r>
        <w:r w:rsidR="00F928B9">
          <w:rPr>
            <w:webHidden/>
          </w:rPr>
          <w:fldChar w:fldCharType="begin"/>
        </w:r>
        <w:r w:rsidR="00F928B9">
          <w:rPr>
            <w:webHidden/>
          </w:rPr>
          <w:instrText xml:space="preserve"> PAGEREF _Toc509848264 \h </w:instrText>
        </w:r>
        <w:r w:rsidR="00F928B9">
          <w:rPr>
            <w:webHidden/>
          </w:rPr>
        </w:r>
        <w:r w:rsidR="00F928B9">
          <w:rPr>
            <w:webHidden/>
          </w:rPr>
          <w:fldChar w:fldCharType="separate"/>
        </w:r>
        <w:r w:rsidR="00F928B9">
          <w:rPr>
            <w:webHidden/>
          </w:rPr>
          <w:t>29</w:t>
        </w:r>
        <w:r w:rsidR="00F928B9">
          <w:rPr>
            <w:webHidden/>
          </w:rPr>
          <w:fldChar w:fldCharType="end"/>
        </w:r>
      </w:hyperlink>
    </w:p>
    <w:p w14:paraId="4DA2A20E" w14:textId="22514EF0" w:rsidR="00F928B9" w:rsidRDefault="00F65C2F">
      <w:pPr>
        <w:pStyle w:val="Obsah3"/>
        <w:rPr>
          <w:rFonts w:asciiTheme="minorHAnsi" w:eastAsiaTheme="minorEastAsia" w:hAnsiTheme="minorHAnsi" w:cstheme="minorBidi"/>
          <w:iCs w:val="0"/>
          <w:sz w:val="22"/>
          <w:szCs w:val="22"/>
          <w:lang w:eastAsia="sk-SK"/>
        </w:rPr>
      </w:pPr>
      <w:hyperlink w:anchor="_Toc509848265" w:history="1">
        <w:r w:rsidR="00F928B9" w:rsidRPr="005E4C79">
          <w:rPr>
            <w:rStyle w:val="Hypertextovprepojenie"/>
          </w:rPr>
          <w:t>6.2.1</w:t>
        </w:r>
        <w:r w:rsidR="00F928B9">
          <w:rPr>
            <w:rFonts w:asciiTheme="minorHAnsi" w:eastAsiaTheme="minorEastAsia" w:hAnsiTheme="minorHAnsi" w:cstheme="minorBidi"/>
            <w:iCs w:val="0"/>
            <w:sz w:val="22"/>
            <w:szCs w:val="22"/>
            <w:lang w:eastAsia="sk-SK"/>
          </w:rPr>
          <w:tab/>
        </w:r>
        <w:r w:rsidR="00F928B9" w:rsidRPr="005E4C79">
          <w:rPr>
            <w:rStyle w:val="Hypertextovprepojenie"/>
          </w:rPr>
          <w:t>Grafický framework Java Swing</w:t>
        </w:r>
        <w:r w:rsidR="00F928B9">
          <w:rPr>
            <w:webHidden/>
          </w:rPr>
          <w:tab/>
        </w:r>
        <w:r w:rsidR="00F928B9">
          <w:rPr>
            <w:webHidden/>
          </w:rPr>
          <w:fldChar w:fldCharType="begin"/>
        </w:r>
        <w:r w:rsidR="00F928B9">
          <w:rPr>
            <w:webHidden/>
          </w:rPr>
          <w:instrText xml:space="preserve"> PAGEREF _Toc509848265 \h </w:instrText>
        </w:r>
        <w:r w:rsidR="00F928B9">
          <w:rPr>
            <w:webHidden/>
          </w:rPr>
        </w:r>
        <w:r w:rsidR="00F928B9">
          <w:rPr>
            <w:webHidden/>
          </w:rPr>
          <w:fldChar w:fldCharType="separate"/>
        </w:r>
        <w:r w:rsidR="00F928B9">
          <w:rPr>
            <w:webHidden/>
          </w:rPr>
          <w:t>30</w:t>
        </w:r>
        <w:r w:rsidR="00F928B9">
          <w:rPr>
            <w:webHidden/>
          </w:rPr>
          <w:fldChar w:fldCharType="end"/>
        </w:r>
      </w:hyperlink>
    </w:p>
    <w:p w14:paraId="732FC102" w14:textId="7FB63341" w:rsidR="00F928B9" w:rsidRDefault="00F65C2F">
      <w:pPr>
        <w:pStyle w:val="Obsah3"/>
        <w:rPr>
          <w:rFonts w:asciiTheme="minorHAnsi" w:eastAsiaTheme="minorEastAsia" w:hAnsiTheme="minorHAnsi" w:cstheme="minorBidi"/>
          <w:iCs w:val="0"/>
          <w:sz w:val="22"/>
          <w:szCs w:val="22"/>
          <w:lang w:eastAsia="sk-SK"/>
        </w:rPr>
      </w:pPr>
      <w:hyperlink w:anchor="_Toc509848266" w:history="1">
        <w:r w:rsidR="00F928B9" w:rsidRPr="005E4C79">
          <w:rPr>
            <w:rStyle w:val="Hypertextovprepojenie"/>
          </w:rPr>
          <w:t>6.2.2</w:t>
        </w:r>
        <w:r w:rsidR="00F928B9">
          <w:rPr>
            <w:rFonts w:asciiTheme="minorHAnsi" w:eastAsiaTheme="minorEastAsia" w:hAnsiTheme="minorHAnsi" w:cstheme="minorBidi"/>
            <w:iCs w:val="0"/>
            <w:sz w:val="22"/>
            <w:szCs w:val="22"/>
            <w:lang w:eastAsia="sk-SK"/>
          </w:rPr>
          <w:tab/>
        </w:r>
        <w:r w:rsidR="00F928B9" w:rsidRPr="005E4C79">
          <w:rPr>
            <w:rStyle w:val="Hypertextovprepojenie"/>
          </w:rPr>
          <w:t>Rozloženie aplikácie – Docking framework</w:t>
        </w:r>
        <w:r w:rsidR="00F928B9">
          <w:rPr>
            <w:webHidden/>
          </w:rPr>
          <w:tab/>
        </w:r>
        <w:r w:rsidR="00F928B9">
          <w:rPr>
            <w:webHidden/>
          </w:rPr>
          <w:fldChar w:fldCharType="begin"/>
        </w:r>
        <w:r w:rsidR="00F928B9">
          <w:rPr>
            <w:webHidden/>
          </w:rPr>
          <w:instrText xml:space="preserve"> PAGEREF _Toc509848266 \h </w:instrText>
        </w:r>
        <w:r w:rsidR="00F928B9">
          <w:rPr>
            <w:webHidden/>
          </w:rPr>
        </w:r>
        <w:r w:rsidR="00F928B9">
          <w:rPr>
            <w:webHidden/>
          </w:rPr>
          <w:fldChar w:fldCharType="separate"/>
        </w:r>
        <w:r w:rsidR="00F928B9">
          <w:rPr>
            <w:webHidden/>
          </w:rPr>
          <w:t>30</w:t>
        </w:r>
        <w:r w:rsidR="00F928B9">
          <w:rPr>
            <w:webHidden/>
          </w:rPr>
          <w:fldChar w:fldCharType="end"/>
        </w:r>
      </w:hyperlink>
    </w:p>
    <w:p w14:paraId="0A0C6656" w14:textId="07041865" w:rsidR="00F928B9" w:rsidRDefault="00F65C2F">
      <w:pPr>
        <w:pStyle w:val="Obsah3"/>
        <w:rPr>
          <w:rFonts w:asciiTheme="minorHAnsi" w:eastAsiaTheme="minorEastAsia" w:hAnsiTheme="minorHAnsi" w:cstheme="minorBidi"/>
          <w:iCs w:val="0"/>
          <w:sz w:val="22"/>
          <w:szCs w:val="22"/>
          <w:lang w:eastAsia="sk-SK"/>
        </w:rPr>
      </w:pPr>
      <w:hyperlink w:anchor="_Toc509848267" w:history="1">
        <w:r w:rsidR="00F928B9" w:rsidRPr="005E4C79">
          <w:rPr>
            <w:rStyle w:val="Hypertextovprepojenie"/>
          </w:rPr>
          <w:t>6.2.3</w:t>
        </w:r>
        <w:r w:rsidR="00F928B9">
          <w:rPr>
            <w:rFonts w:asciiTheme="minorHAnsi" w:eastAsiaTheme="minorEastAsia" w:hAnsiTheme="minorHAnsi" w:cstheme="minorBidi"/>
            <w:iCs w:val="0"/>
            <w:sz w:val="22"/>
            <w:szCs w:val="22"/>
            <w:lang w:eastAsia="sk-SK"/>
          </w:rPr>
          <w:tab/>
        </w:r>
        <w:r w:rsidR="00F928B9" w:rsidRPr="005E4C79">
          <w:rPr>
            <w:rStyle w:val="Hypertextovprepojenie"/>
          </w:rPr>
          <w:t>Code editor</w:t>
        </w:r>
        <w:r w:rsidR="00F928B9">
          <w:rPr>
            <w:webHidden/>
          </w:rPr>
          <w:tab/>
        </w:r>
        <w:r w:rsidR="00F928B9">
          <w:rPr>
            <w:webHidden/>
          </w:rPr>
          <w:fldChar w:fldCharType="begin"/>
        </w:r>
        <w:r w:rsidR="00F928B9">
          <w:rPr>
            <w:webHidden/>
          </w:rPr>
          <w:instrText xml:space="preserve"> PAGEREF _Toc509848267 \h </w:instrText>
        </w:r>
        <w:r w:rsidR="00F928B9">
          <w:rPr>
            <w:webHidden/>
          </w:rPr>
        </w:r>
        <w:r w:rsidR="00F928B9">
          <w:rPr>
            <w:webHidden/>
          </w:rPr>
          <w:fldChar w:fldCharType="separate"/>
        </w:r>
        <w:r w:rsidR="00F928B9">
          <w:rPr>
            <w:webHidden/>
          </w:rPr>
          <w:t>31</w:t>
        </w:r>
        <w:r w:rsidR="00F928B9">
          <w:rPr>
            <w:webHidden/>
          </w:rPr>
          <w:fldChar w:fldCharType="end"/>
        </w:r>
      </w:hyperlink>
    </w:p>
    <w:p w14:paraId="18BEA76B" w14:textId="06EEAC8F" w:rsidR="00F928B9" w:rsidRDefault="00F65C2F">
      <w:pPr>
        <w:pStyle w:val="Obsah3"/>
        <w:rPr>
          <w:rFonts w:asciiTheme="minorHAnsi" w:eastAsiaTheme="minorEastAsia" w:hAnsiTheme="minorHAnsi" w:cstheme="minorBidi"/>
          <w:iCs w:val="0"/>
          <w:sz w:val="22"/>
          <w:szCs w:val="22"/>
          <w:lang w:eastAsia="sk-SK"/>
        </w:rPr>
      </w:pPr>
      <w:hyperlink w:anchor="_Toc509848268" w:history="1">
        <w:r w:rsidR="00F928B9" w:rsidRPr="005E4C79">
          <w:rPr>
            <w:rStyle w:val="Hypertextovprepojenie"/>
          </w:rPr>
          <w:t>6.2.4</w:t>
        </w:r>
        <w:r w:rsidR="00F928B9">
          <w:rPr>
            <w:rFonts w:asciiTheme="minorHAnsi" w:eastAsiaTheme="minorEastAsia" w:hAnsiTheme="minorHAnsi" w:cstheme="minorBidi"/>
            <w:iCs w:val="0"/>
            <w:sz w:val="22"/>
            <w:szCs w:val="22"/>
            <w:lang w:eastAsia="sk-SK"/>
          </w:rPr>
          <w:tab/>
        </w:r>
        <w:r w:rsidR="00F928B9" w:rsidRPr="005E4C79">
          <w:rPr>
            <w:rStyle w:val="Hypertextovprepojenie"/>
          </w:rPr>
          <w:t>Ponuka komponentov (modulov) a inštancie komponentov.</w:t>
        </w:r>
        <w:r w:rsidR="00F928B9">
          <w:rPr>
            <w:webHidden/>
          </w:rPr>
          <w:tab/>
        </w:r>
        <w:r w:rsidR="00F928B9">
          <w:rPr>
            <w:webHidden/>
          </w:rPr>
          <w:fldChar w:fldCharType="begin"/>
        </w:r>
        <w:r w:rsidR="00F928B9">
          <w:rPr>
            <w:webHidden/>
          </w:rPr>
          <w:instrText xml:space="preserve"> PAGEREF _Toc509848268 \h </w:instrText>
        </w:r>
        <w:r w:rsidR="00F928B9">
          <w:rPr>
            <w:webHidden/>
          </w:rPr>
        </w:r>
        <w:r w:rsidR="00F928B9">
          <w:rPr>
            <w:webHidden/>
          </w:rPr>
          <w:fldChar w:fldCharType="separate"/>
        </w:r>
        <w:r w:rsidR="00F928B9">
          <w:rPr>
            <w:webHidden/>
          </w:rPr>
          <w:t>32</w:t>
        </w:r>
        <w:r w:rsidR="00F928B9">
          <w:rPr>
            <w:webHidden/>
          </w:rPr>
          <w:fldChar w:fldCharType="end"/>
        </w:r>
      </w:hyperlink>
    </w:p>
    <w:p w14:paraId="652973DC" w14:textId="0956F5BA" w:rsidR="00F928B9" w:rsidRDefault="00F65C2F">
      <w:pPr>
        <w:pStyle w:val="Obsah3"/>
        <w:rPr>
          <w:rFonts w:asciiTheme="minorHAnsi" w:eastAsiaTheme="minorEastAsia" w:hAnsiTheme="minorHAnsi" w:cstheme="minorBidi"/>
          <w:iCs w:val="0"/>
          <w:sz w:val="22"/>
          <w:szCs w:val="22"/>
          <w:lang w:eastAsia="sk-SK"/>
        </w:rPr>
      </w:pPr>
      <w:hyperlink w:anchor="_Toc509848269" w:history="1">
        <w:r w:rsidR="00F928B9" w:rsidRPr="005E4C79">
          <w:rPr>
            <w:rStyle w:val="Hypertextovprepojenie"/>
          </w:rPr>
          <w:t>6.2.5</w:t>
        </w:r>
        <w:r w:rsidR="00F928B9">
          <w:rPr>
            <w:rFonts w:asciiTheme="minorHAnsi" w:eastAsiaTheme="minorEastAsia" w:hAnsiTheme="minorHAnsi" w:cstheme="minorBidi"/>
            <w:iCs w:val="0"/>
            <w:sz w:val="22"/>
            <w:szCs w:val="22"/>
            <w:lang w:eastAsia="sk-SK"/>
          </w:rPr>
          <w:tab/>
        </w:r>
        <w:r w:rsidR="00F928B9" w:rsidRPr="005E4C79">
          <w:rPr>
            <w:rStyle w:val="Hypertextovprepojenie"/>
          </w:rPr>
          <w:t>Properties</w:t>
        </w:r>
        <w:r w:rsidR="00F928B9">
          <w:rPr>
            <w:webHidden/>
          </w:rPr>
          <w:tab/>
        </w:r>
        <w:r w:rsidR="00F928B9">
          <w:rPr>
            <w:webHidden/>
          </w:rPr>
          <w:fldChar w:fldCharType="begin"/>
        </w:r>
        <w:r w:rsidR="00F928B9">
          <w:rPr>
            <w:webHidden/>
          </w:rPr>
          <w:instrText xml:space="preserve"> PAGEREF _Toc509848269 \h </w:instrText>
        </w:r>
        <w:r w:rsidR="00F928B9">
          <w:rPr>
            <w:webHidden/>
          </w:rPr>
        </w:r>
        <w:r w:rsidR="00F928B9">
          <w:rPr>
            <w:webHidden/>
          </w:rPr>
          <w:fldChar w:fldCharType="separate"/>
        </w:r>
        <w:r w:rsidR="00F928B9">
          <w:rPr>
            <w:webHidden/>
          </w:rPr>
          <w:t>33</w:t>
        </w:r>
        <w:r w:rsidR="00F928B9">
          <w:rPr>
            <w:webHidden/>
          </w:rPr>
          <w:fldChar w:fldCharType="end"/>
        </w:r>
      </w:hyperlink>
    </w:p>
    <w:p w14:paraId="024E9D69" w14:textId="2AB7CEE6" w:rsidR="00F928B9" w:rsidRDefault="00F65C2F">
      <w:pPr>
        <w:pStyle w:val="Obsah2"/>
        <w:rPr>
          <w:rFonts w:asciiTheme="minorHAnsi" w:eastAsiaTheme="minorEastAsia" w:hAnsiTheme="minorHAnsi" w:cstheme="minorBidi"/>
          <w:sz w:val="22"/>
          <w:szCs w:val="22"/>
          <w:lang w:eastAsia="sk-SK"/>
        </w:rPr>
      </w:pPr>
      <w:hyperlink w:anchor="_Toc509848270" w:history="1">
        <w:r w:rsidR="00F928B9" w:rsidRPr="005E4C79">
          <w:rPr>
            <w:rStyle w:val="Hypertextovprepojenie"/>
          </w:rPr>
          <w:t>6.3</w:t>
        </w:r>
        <w:r w:rsidR="00F928B9">
          <w:rPr>
            <w:rFonts w:asciiTheme="minorHAnsi" w:eastAsiaTheme="minorEastAsia" w:hAnsiTheme="minorHAnsi" w:cstheme="minorBidi"/>
            <w:sz w:val="22"/>
            <w:szCs w:val="22"/>
            <w:lang w:eastAsia="sk-SK"/>
          </w:rPr>
          <w:tab/>
        </w:r>
        <w:r w:rsidR="00F928B9" w:rsidRPr="005E4C79">
          <w:rPr>
            <w:rStyle w:val="Hypertextovprepojenie"/>
          </w:rPr>
          <w:t>Architektúra IDE</w:t>
        </w:r>
        <w:r w:rsidR="00F928B9">
          <w:rPr>
            <w:webHidden/>
          </w:rPr>
          <w:tab/>
        </w:r>
        <w:r w:rsidR="00F928B9">
          <w:rPr>
            <w:webHidden/>
          </w:rPr>
          <w:fldChar w:fldCharType="begin"/>
        </w:r>
        <w:r w:rsidR="00F928B9">
          <w:rPr>
            <w:webHidden/>
          </w:rPr>
          <w:instrText xml:space="preserve"> PAGEREF _Toc509848270 \h </w:instrText>
        </w:r>
        <w:r w:rsidR="00F928B9">
          <w:rPr>
            <w:webHidden/>
          </w:rPr>
        </w:r>
        <w:r w:rsidR="00F928B9">
          <w:rPr>
            <w:webHidden/>
          </w:rPr>
          <w:fldChar w:fldCharType="separate"/>
        </w:r>
        <w:r w:rsidR="00F928B9">
          <w:rPr>
            <w:webHidden/>
          </w:rPr>
          <w:t>34</w:t>
        </w:r>
        <w:r w:rsidR="00F928B9">
          <w:rPr>
            <w:webHidden/>
          </w:rPr>
          <w:fldChar w:fldCharType="end"/>
        </w:r>
      </w:hyperlink>
    </w:p>
    <w:p w14:paraId="1CF97A7F" w14:textId="501C7D25" w:rsidR="00F928B9" w:rsidRDefault="00F65C2F">
      <w:pPr>
        <w:pStyle w:val="Obsah2"/>
        <w:rPr>
          <w:rFonts w:asciiTheme="minorHAnsi" w:eastAsiaTheme="minorEastAsia" w:hAnsiTheme="minorHAnsi" w:cstheme="minorBidi"/>
          <w:sz w:val="22"/>
          <w:szCs w:val="22"/>
          <w:lang w:eastAsia="sk-SK"/>
        </w:rPr>
      </w:pPr>
      <w:hyperlink w:anchor="_Toc509848271" w:history="1">
        <w:r w:rsidR="00F928B9" w:rsidRPr="005E4C79">
          <w:rPr>
            <w:rStyle w:val="Hypertextovprepojenie"/>
          </w:rPr>
          <w:t>6.4</w:t>
        </w:r>
        <w:r w:rsidR="00F928B9">
          <w:rPr>
            <w:rFonts w:asciiTheme="minorHAnsi" w:eastAsiaTheme="minorEastAsia" w:hAnsiTheme="minorHAnsi" w:cstheme="minorBidi"/>
            <w:sz w:val="22"/>
            <w:szCs w:val="22"/>
            <w:lang w:eastAsia="sk-SK"/>
          </w:rPr>
          <w:tab/>
        </w:r>
        <w:r w:rsidR="00F928B9" w:rsidRPr="005E4C79">
          <w:rPr>
            <w:rStyle w:val="Hypertextovprepojenie"/>
          </w:rPr>
          <w:t>Implementácia IDE</w:t>
        </w:r>
        <w:r w:rsidR="00F928B9">
          <w:rPr>
            <w:webHidden/>
          </w:rPr>
          <w:tab/>
        </w:r>
        <w:r w:rsidR="00F928B9">
          <w:rPr>
            <w:webHidden/>
          </w:rPr>
          <w:fldChar w:fldCharType="begin"/>
        </w:r>
        <w:r w:rsidR="00F928B9">
          <w:rPr>
            <w:webHidden/>
          </w:rPr>
          <w:instrText xml:space="preserve"> PAGEREF _Toc509848271 \h </w:instrText>
        </w:r>
        <w:r w:rsidR="00F928B9">
          <w:rPr>
            <w:webHidden/>
          </w:rPr>
        </w:r>
        <w:r w:rsidR="00F928B9">
          <w:rPr>
            <w:webHidden/>
          </w:rPr>
          <w:fldChar w:fldCharType="separate"/>
        </w:r>
        <w:r w:rsidR="00F928B9">
          <w:rPr>
            <w:webHidden/>
          </w:rPr>
          <w:t>35</w:t>
        </w:r>
        <w:r w:rsidR="00F928B9">
          <w:rPr>
            <w:webHidden/>
          </w:rPr>
          <w:fldChar w:fldCharType="end"/>
        </w:r>
      </w:hyperlink>
    </w:p>
    <w:p w14:paraId="29DD1A34" w14:textId="01A1D2C9" w:rsidR="00F928B9" w:rsidRDefault="00F65C2F">
      <w:pPr>
        <w:pStyle w:val="Obsah3"/>
        <w:rPr>
          <w:rFonts w:asciiTheme="minorHAnsi" w:eastAsiaTheme="minorEastAsia" w:hAnsiTheme="minorHAnsi" w:cstheme="minorBidi"/>
          <w:iCs w:val="0"/>
          <w:sz w:val="22"/>
          <w:szCs w:val="22"/>
          <w:lang w:eastAsia="sk-SK"/>
        </w:rPr>
      </w:pPr>
      <w:hyperlink w:anchor="_Toc509848272" w:history="1">
        <w:r w:rsidR="00F928B9" w:rsidRPr="005E4C79">
          <w:rPr>
            <w:rStyle w:val="Hypertextovprepojenie"/>
          </w:rPr>
          <w:t>6.4.1</w:t>
        </w:r>
        <w:r w:rsidR="00F928B9">
          <w:rPr>
            <w:rFonts w:asciiTheme="minorHAnsi" w:eastAsiaTheme="minorEastAsia" w:hAnsiTheme="minorHAnsi" w:cstheme="minorBidi"/>
            <w:iCs w:val="0"/>
            <w:sz w:val="22"/>
            <w:szCs w:val="22"/>
            <w:lang w:eastAsia="sk-SK"/>
          </w:rPr>
          <w:tab/>
        </w:r>
        <w:r w:rsidR="00F928B9" w:rsidRPr="005E4C79">
          <w:rPr>
            <w:rStyle w:val="Hypertextovprepojenie"/>
          </w:rPr>
          <w:t>Ponuka dostupných komponentov</w:t>
        </w:r>
        <w:r w:rsidR="00F928B9">
          <w:rPr>
            <w:webHidden/>
          </w:rPr>
          <w:tab/>
        </w:r>
        <w:r w:rsidR="00F928B9">
          <w:rPr>
            <w:webHidden/>
          </w:rPr>
          <w:fldChar w:fldCharType="begin"/>
        </w:r>
        <w:r w:rsidR="00F928B9">
          <w:rPr>
            <w:webHidden/>
          </w:rPr>
          <w:instrText xml:space="preserve"> PAGEREF _Toc509848272 \h </w:instrText>
        </w:r>
        <w:r w:rsidR="00F928B9">
          <w:rPr>
            <w:webHidden/>
          </w:rPr>
        </w:r>
        <w:r w:rsidR="00F928B9">
          <w:rPr>
            <w:webHidden/>
          </w:rPr>
          <w:fldChar w:fldCharType="separate"/>
        </w:r>
        <w:r w:rsidR="00F928B9">
          <w:rPr>
            <w:webHidden/>
          </w:rPr>
          <w:t>35</w:t>
        </w:r>
        <w:r w:rsidR="00F928B9">
          <w:rPr>
            <w:webHidden/>
          </w:rPr>
          <w:fldChar w:fldCharType="end"/>
        </w:r>
      </w:hyperlink>
    </w:p>
    <w:p w14:paraId="224312FC" w14:textId="2B6D0CD6" w:rsidR="00F928B9" w:rsidRDefault="00F65C2F">
      <w:pPr>
        <w:pStyle w:val="Obsah3"/>
        <w:rPr>
          <w:rFonts w:asciiTheme="minorHAnsi" w:eastAsiaTheme="minorEastAsia" w:hAnsiTheme="minorHAnsi" w:cstheme="minorBidi"/>
          <w:iCs w:val="0"/>
          <w:sz w:val="22"/>
          <w:szCs w:val="22"/>
          <w:lang w:eastAsia="sk-SK"/>
        </w:rPr>
      </w:pPr>
      <w:hyperlink w:anchor="_Toc509848273" w:history="1">
        <w:r w:rsidR="00F928B9" w:rsidRPr="005E4C79">
          <w:rPr>
            <w:rStyle w:val="Hypertextovprepojenie"/>
          </w:rPr>
          <w:t>6.4.2</w:t>
        </w:r>
        <w:r w:rsidR="00F928B9">
          <w:rPr>
            <w:rFonts w:asciiTheme="minorHAnsi" w:eastAsiaTheme="minorEastAsia" w:hAnsiTheme="minorHAnsi" w:cstheme="minorBidi"/>
            <w:iCs w:val="0"/>
            <w:sz w:val="22"/>
            <w:szCs w:val="22"/>
            <w:lang w:eastAsia="sk-SK"/>
          </w:rPr>
          <w:tab/>
        </w:r>
        <w:r w:rsidR="00F928B9" w:rsidRPr="005E4C79">
          <w:rPr>
            <w:rStyle w:val="Hypertextovprepojenie"/>
          </w:rPr>
          <w:t>Skupinové zobrazenie inštancií komponentov</w:t>
        </w:r>
        <w:r w:rsidR="00F928B9">
          <w:rPr>
            <w:webHidden/>
          </w:rPr>
          <w:tab/>
        </w:r>
        <w:r w:rsidR="00F928B9">
          <w:rPr>
            <w:webHidden/>
          </w:rPr>
          <w:fldChar w:fldCharType="begin"/>
        </w:r>
        <w:r w:rsidR="00F928B9">
          <w:rPr>
            <w:webHidden/>
          </w:rPr>
          <w:instrText xml:space="preserve"> PAGEREF _Toc509848273 \h </w:instrText>
        </w:r>
        <w:r w:rsidR="00F928B9">
          <w:rPr>
            <w:webHidden/>
          </w:rPr>
        </w:r>
        <w:r w:rsidR="00F928B9">
          <w:rPr>
            <w:webHidden/>
          </w:rPr>
          <w:fldChar w:fldCharType="separate"/>
        </w:r>
        <w:r w:rsidR="00F928B9">
          <w:rPr>
            <w:webHidden/>
          </w:rPr>
          <w:t>36</w:t>
        </w:r>
        <w:r w:rsidR="00F928B9">
          <w:rPr>
            <w:webHidden/>
          </w:rPr>
          <w:fldChar w:fldCharType="end"/>
        </w:r>
      </w:hyperlink>
    </w:p>
    <w:p w14:paraId="023C1C13" w14:textId="3E0143AD" w:rsidR="00F928B9" w:rsidRDefault="00F65C2F">
      <w:pPr>
        <w:pStyle w:val="Obsah3"/>
        <w:rPr>
          <w:rFonts w:asciiTheme="minorHAnsi" w:eastAsiaTheme="minorEastAsia" w:hAnsiTheme="minorHAnsi" w:cstheme="minorBidi"/>
          <w:iCs w:val="0"/>
          <w:sz w:val="22"/>
          <w:szCs w:val="22"/>
          <w:lang w:eastAsia="sk-SK"/>
        </w:rPr>
      </w:pPr>
      <w:hyperlink w:anchor="_Toc509848274" w:history="1">
        <w:r w:rsidR="00F928B9" w:rsidRPr="005E4C79">
          <w:rPr>
            <w:rStyle w:val="Hypertextovprepojenie"/>
          </w:rPr>
          <w:t>6.4.3</w:t>
        </w:r>
        <w:r w:rsidR="00F928B9">
          <w:rPr>
            <w:rFonts w:asciiTheme="minorHAnsi" w:eastAsiaTheme="minorEastAsia" w:hAnsiTheme="minorHAnsi" w:cstheme="minorBidi"/>
            <w:iCs w:val="0"/>
            <w:sz w:val="22"/>
            <w:szCs w:val="22"/>
            <w:lang w:eastAsia="sk-SK"/>
          </w:rPr>
          <w:tab/>
        </w:r>
        <w:r w:rsidR="00F928B9" w:rsidRPr="005E4C79">
          <w:rPr>
            <w:rStyle w:val="Hypertextovprepojenie"/>
          </w:rPr>
          <w:t>Kompilácia a spustenie projektu</w:t>
        </w:r>
        <w:r w:rsidR="00F928B9">
          <w:rPr>
            <w:webHidden/>
          </w:rPr>
          <w:tab/>
        </w:r>
        <w:r w:rsidR="00F928B9">
          <w:rPr>
            <w:webHidden/>
          </w:rPr>
          <w:fldChar w:fldCharType="begin"/>
        </w:r>
        <w:r w:rsidR="00F928B9">
          <w:rPr>
            <w:webHidden/>
          </w:rPr>
          <w:instrText xml:space="preserve"> PAGEREF _Toc509848274 \h </w:instrText>
        </w:r>
        <w:r w:rsidR="00F928B9">
          <w:rPr>
            <w:webHidden/>
          </w:rPr>
        </w:r>
        <w:r w:rsidR="00F928B9">
          <w:rPr>
            <w:webHidden/>
          </w:rPr>
          <w:fldChar w:fldCharType="separate"/>
        </w:r>
        <w:r w:rsidR="00F928B9">
          <w:rPr>
            <w:webHidden/>
          </w:rPr>
          <w:t>37</w:t>
        </w:r>
        <w:r w:rsidR="00F928B9">
          <w:rPr>
            <w:webHidden/>
          </w:rPr>
          <w:fldChar w:fldCharType="end"/>
        </w:r>
      </w:hyperlink>
    </w:p>
    <w:p w14:paraId="570DC62A" w14:textId="038FA8E9" w:rsidR="00F928B9" w:rsidRDefault="00F65C2F">
      <w:pPr>
        <w:pStyle w:val="Obsah3"/>
        <w:rPr>
          <w:rFonts w:asciiTheme="minorHAnsi" w:eastAsiaTheme="minorEastAsia" w:hAnsiTheme="minorHAnsi" w:cstheme="minorBidi"/>
          <w:iCs w:val="0"/>
          <w:sz w:val="22"/>
          <w:szCs w:val="22"/>
          <w:lang w:eastAsia="sk-SK"/>
        </w:rPr>
      </w:pPr>
      <w:hyperlink w:anchor="_Toc509848275" w:history="1">
        <w:r w:rsidR="00F928B9" w:rsidRPr="005E4C79">
          <w:rPr>
            <w:rStyle w:val="Hypertextovprepojenie"/>
          </w:rPr>
          <w:t>6.4.4</w:t>
        </w:r>
        <w:r w:rsidR="00F928B9">
          <w:rPr>
            <w:rFonts w:asciiTheme="minorHAnsi" w:eastAsiaTheme="minorEastAsia" w:hAnsiTheme="minorHAnsi" w:cstheme="minorBidi"/>
            <w:iCs w:val="0"/>
            <w:sz w:val="22"/>
            <w:szCs w:val="22"/>
            <w:lang w:eastAsia="sk-SK"/>
          </w:rPr>
          <w:tab/>
        </w:r>
        <w:r w:rsidR="00F928B9" w:rsidRPr="005E4C79">
          <w:rPr>
            <w:rStyle w:val="Hypertextovprepojenie"/>
          </w:rPr>
          <w:t>Syntaktická analýza kódu</w:t>
        </w:r>
        <w:r w:rsidR="00F928B9">
          <w:rPr>
            <w:webHidden/>
          </w:rPr>
          <w:tab/>
        </w:r>
        <w:r w:rsidR="00F928B9">
          <w:rPr>
            <w:webHidden/>
          </w:rPr>
          <w:fldChar w:fldCharType="begin"/>
        </w:r>
        <w:r w:rsidR="00F928B9">
          <w:rPr>
            <w:webHidden/>
          </w:rPr>
          <w:instrText xml:space="preserve"> PAGEREF _Toc509848275 \h </w:instrText>
        </w:r>
        <w:r w:rsidR="00F928B9">
          <w:rPr>
            <w:webHidden/>
          </w:rPr>
        </w:r>
        <w:r w:rsidR="00F928B9">
          <w:rPr>
            <w:webHidden/>
          </w:rPr>
          <w:fldChar w:fldCharType="separate"/>
        </w:r>
        <w:r w:rsidR="00F928B9">
          <w:rPr>
            <w:webHidden/>
          </w:rPr>
          <w:t>38</w:t>
        </w:r>
        <w:r w:rsidR="00F928B9">
          <w:rPr>
            <w:webHidden/>
          </w:rPr>
          <w:fldChar w:fldCharType="end"/>
        </w:r>
      </w:hyperlink>
    </w:p>
    <w:p w14:paraId="46781B1E" w14:textId="516339A5" w:rsidR="00F928B9" w:rsidRDefault="00F65C2F">
      <w:pPr>
        <w:pStyle w:val="Obsah3"/>
        <w:rPr>
          <w:rFonts w:asciiTheme="minorHAnsi" w:eastAsiaTheme="minorEastAsia" w:hAnsiTheme="minorHAnsi" w:cstheme="minorBidi"/>
          <w:iCs w:val="0"/>
          <w:sz w:val="22"/>
          <w:szCs w:val="22"/>
          <w:lang w:eastAsia="sk-SK"/>
        </w:rPr>
      </w:pPr>
      <w:hyperlink w:anchor="_Toc509848276" w:history="1">
        <w:r w:rsidR="00F928B9" w:rsidRPr="005E4C79">
          <w:rPr>
            <w:rStyle w:val="Hypertextovprepojenie"/>
          </w:rPr>
          <w:t>6.4.5</w:t>
        </w:r>
        <w:r w:rsidR="00F928B9">
          <w:rPr>
            <w:rFonts w:asciiTheme="minorHAnsi" w:eastAsiaTheme="minorEastAsia" w:hAnsiTheme="minorHAnsi" w:cstheme="minorBidi"/>
            <w:iCs w:val="0"/>
            <w:sz w:val="22"/>
            <w:szCs w:val="22"/>
            <w:lang w:eastAsia="sk-SK"/>
          </w:rPr>
          <w:tab/>
        </w:r>
        <w:r w:rsidR="00F928B9" w:rsidRPr="005E4C79">
          <w:rPr>
            <w:rStyle w:val="Hypertextovprepojenie"/>
          </w:rPr>
          <w:t>Voliteľný UX pre programátora</w:t>
        </w:r>
        <w:r w:rsidR="00F928B9">
          <w:rPr>
            <w:webHidden/>
          </w:rPr>
          <w:tab/>
        </w:r>
        <w:r w:rsidR="00F928B9">
          <w:rPr>
            <w:webHidden/>
          </w:rPr>
          <w:fldChar w:fldCharType="begin"/>
        </w:r>
        <w:r w:rsidR="00F928B9">
          <w:rPr>
            <w:webHidden/>
          </w:rPr>
          <w:instrText xml:space="preserve"> PAGEREF _Toc509848276 \h </w:instrText>
        </w:r>
        <w:r w:rsidR="00F928B9">
          <w:rPr>
            <w:webHidden/>
          </w:rPr>
        </w:r>
        <w:r w:rsidR="00F928B9">
          <w:rPr>
            <w:webHidden/>
          </w:rPr>
          <w:fldChar w:fldCharType="separate"/>
        </w:r>
        <w:r w:rsidR="00F928B9">
          <w:rPr>
            <w:webHidden/>
          </w:rPr>
          <w:t>40</w:t>
        </w:r>
        <w:r w:rsidR="00F928B9">
          <w:rPr>
            <w:webHidden/>
          </w:rPr>
          <w:fldChar w:fldCharType="end"/>
        </w:r>
      </w:hyperlink>
    </w:p>
    <w:p w14:paraId="08B520EC" w14:textId="6A1FDD77" w:rsidR="00F928B9" w:rsidRDefault="00F65C2F">
      <w:pPr>
        <w:pStyle w:val="Obsah1"/>
        <w:rPr>
          <w:rFonts w:asciiTheme="minorHAnsi" w:eastAsiaTheme="minorEastAsia" w:hAnsiTheme="minorHAnsi" w:cstheme="minorBidi"/>
          <w:b w:val="0"/>
          <w:bCs w:val="0"/>
          <w:sz w:val="22"/>
          <w:szCs w:val="22"/>
          <w:lang w:eastAsia="sk-SK"/>
        </w:rPr>
      </w:pPr>
      <w:hyperlink w:anchor="_Toc509848277" w:history="1">
        <w:r w:rsidR="00F928B9" w:rsidRPr="005E4C79">
          <w:rPr>
            <w:rStyle w:val="Hypertextovprepojenie"/>
          </w:rPr>
          <w:t>7</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Vzorové komponenty pre ACProg</w:t>
        </w:r>
        <w:r w:rsidR="00F928B9">
          <w:rPr>
            <w:webHidden/>
          </w:rPr>
          <w:tab/>
        </w:r>
        <w:r w:rsidR="00F928B9">
          <w:rPr>
            <w:webHidden/>
          </w:rPr>
          <w:fldChar w:fldCharType="begin"/>
        </w:r>
        <w:r w:rsidR="00F928B9">
          <w:rPr>
            <w:webHidden/>
          </w:rPr>
          <w:instrText xml:space="preserve"> PAGEREF _Toc509848277 \h </w:instrText>
        </w:r>
        <w:r w:rsidR="00F928B9">
          <w:rPr>
            <w:webHidden/>
          </w:rPr>
        </w:r>
        <w:r w:rsidR="00F928B9">
          <w:rPr>
            <w:webHidden/>
          </w:rPr>
          <w:fldChar w:fldCharType="separate"/>
        </w:r>
        <w:r w:rsidR="00F928B9">
          <w:rPr>
            <w:webHidden/>
          </w:rPr>
          <w:t>41</w:t>
        </w:r>
        <w:r w:rsidR="00F928B9">
          <w:rPr>
            <w:webHidden/>
          </w:rPr>
          <w:fldChar w:fldCharType="end"/>
        </w:r>
      </w:hyperlink>
    </w:p>
    <w:p w14:paraId="27BCBB1A" w14:textId="49E95A2B" w:rsidR="00F928B9" w:rsidRDefault="00F65C2F">
      <w:pPr>
        <w:pStyle w:val="Obsah2"/>
        <w:rPr>
          <w:rFonts w:asciiTheme="minorHAnsi" w:eastAsiaTheme="minorEastAsia" w:hAnsiTheme="minorHAnsi" w:cstheme="minorBidi"/>
          <w:sz w:val="22"/>
          <w:szCs w:val="22"/>
          <w:lang w:eastAsia="sk-SK"/>
        </w:rPr>
      </w:pPr>
      <w:hyperlink w:anchor="_Toc509848278" w:history="1">
        <w:r w:rsidR="00F928B9" w:rsidRPr="005E4C79">
          <w:rPr>
            <w:rStyle w:val="Hypertextovprepojenie"/>
          </w:rPr>
          <w:t>7.1</w:t>
        </w:r>
        <w:r w:rsidR="00F928B9">
          <w:rPr>
            <w:rFonts w:asciiTheme="minorHAnsi" w:eastAsiaTheme="minorEastAsia" w:hAnsiTheme="minorHAnsi" w:cstheme="minorBidi"/>
            <w:sz w:val="22"/>
            <w:szCs w:val="22"/>
            <w:lang w:eastAsia="sk-SK"/>
          </w:rPr>
          <w:tab/>
        </w:r>
        <w:r w:rsidR="00F928B9" w:rsidRPr="005E4C79">
          <w:rPr>
            <w:rStyle w:val="Hypertextovprepojenie"/>
          </w:rPr>
          <w:t>Časovač</w:t>
        </w:r>
        <w:r w:rsidR="00F928B9">
          <w:rPr>
            <w:webHidden/>
          </w:rPr>
          <w:tab/>
        </w:r>
        <w:r w:rsidR="00F928B9">
          <w:rPr>
            <w:webHidden/>
          </w:rPr>
          <w:fldChar w:fldCharType="begin"/>
        </w:r>
        <w:r w:rsidR="00F928B9">
          <w:rPr>
            <w:webHidden/>
          </w:rPr>
          <w:instrText xml:space="preserve"> PAGEREF _Toc509848278 \h </w:instrText>
        </w:r>
        <w:r w:rsidR="00F928B9">
          <w:rPr>
            <w:webHidden/>
          </w:rPr>
        </w:r>
        <w:r w:rsidR="00F928B9">
          <w:rPr>
            <w:webHidden/>
          </w:rPr>
          <w:fldChar w:fldCharType="separate"/>
        </w:r>
        <w:r w:rsidR="00F928B9">
          <w:rPr>
            <w:webHidden/>
          </w:rPr>
          <w:t>41</w:t>
        </w:r>
        <w:r w:rsidR="00F928B9">
          <w:rPr>
            <w:webHidden/>
          </w:rPr>
          <w:fldChar w:fldCharType="end"/>
        </w:r>
      </w:hyperlink>
    </w:p>
    <w:p w14:paraId="0E62A539" w14:textId="1DEFFF52" w:rsidR="00F928B9" w:rsidRDefault="00F65C2F">
      <w:pPr>
        <w:pStyle w:val="Obsah2"/>
        <w:rPr>
          <w:rFonts w:asciiTheme="minorHAnsi" w:eastAsiaTheme="minorEastAsia" w:hAnsiTheme="minorHAnsi" w:cstheme="minorBidi"/>
          <w:sz w:val="22"/>
          <w:szCs w:val="22"/>
          <w:lang w:eastAsia="sk-SK"/>
        </w:rPr>
      </w:pPr>
      <w:hyperlink w:anchor="_Toc509848279" w:history="1">
        <w:r w:rsidR="00F928B9" w:rsidRPr="005E4C79">
          <w:rPr>
            <w:rStyle w:val="Hypertextovprepojenie"/>
          </w:rPr>
          <w:t>7.2</w:t>
        </w:r>
        <w:r w:rsidR="00F928B9">
          <w:rPr>
            <w:rFonts w:asciiTheme="minorHAnsi" w:eastAsiaTheme="minorEastAsia" w:hAnsiTheme="minorHAnsi" w:cstheme="minorBidi"/>
            <w:sz w:val="22"/>
            <w:szCs w:val="22"/>
            <w:lang w:eastAsia="sk-SK"/>
          </w:rPr>
          <w:tab/>
        </w:r>
        <w:r w:rsidR="00F928B9" w:rsidRPr="005E4C79">
          <w:rPr>
            <w:rStyle w:val="Hypertextovprepojenie"/>
          </w:rPr>
          <w:t>Digitálny výstup</w:t>
        </w:r>
        <w:r w:rsidR="00F928B9">
          <w:rPr>
            <w:webHidden/>
          </w:rPr>
          <w:tab/>
        </w:r>
        <w:r w:rsidR="00F928B9">
          <w:rPr>
            <w:webHidden/>
          </w:rPr>
          <w:fldChar w:fldCharType="begin"/>
        </w:r>
        <w:r w:rsidR="00F928B9">
          <w:rPr>
            <w:webHidden/>
          </w:rPr>
          <w:instrText xml:space="preserve"> PAGEREF _Toc509848279 \h </w:instrText>
        </w:r>
        <w:r w:rsidR="00F928B9">
          <w:rPr>
            <w:webHidden/>
          </w:rPr>
        </w:r>
        <w:r w:rsidR="00F928B9">
          <w:rPr>
            <w:webHidden/>
          </w:rPr>
          <w:fldChar w:fldCharType="separate"/>
        </w:r>
        <w:r w:rsidR="00F928B9">
          <w:rPr>
            <w:webHidden/>
          </w:rPr>
          <w:t>41</w:t>
        </w:r>
        <w:r w:rsidR="00F928B9">
          <w:rPr>
            <w:webHidden/>
          </w:rPr>
          <w:fldChar w:fldCharType="end"/>
        </w:r>
      </w:hyperlink>
    </w:p>
    <w:p w14:paraId="796927D6" w14:textId="43F6E868" w:rsidR="00F928B9" w:rsidRDefault="00F65C2F">
      <w:pPr>
        <w:pStyle w:val="Obsah2"/>
        <w:rPr>
          <w:rFonts w:asciiTheme="minorHAnsi" w:eastAsiaTheme="minorEastAsia" w:hAnsiTheme="minorHAnsi" w:cstheme="minorBidi"/>
          <w:sz w:val="22"/>
          <w:szCs w:val="22"/>
          <w:lang w:eastAsia="sk-SK"/>
        </w:rPr>
      </w:pPr>
      <w:hyperlink w:anchor="_Toc509848280" w:history="1">
        <w:r w:rsidR="00F928B9" w:rsidRPr="005E4C79">
          <w:rPr>
            <w:rStyle w:val="Hypertextovprepojenie"/>
          </w:rPr>
          <w:t>7.3</w:t>
        </w:r>
        <w:r w:rsidR="00F928B9">
          <w:rPr>
            <w:rFonts w:asciiTheme="minorHAnsi" w:eastAsiaTheme="minorEastAsia" w:hAnsiTheme="minorHAnsi" w:cstheme="minorBidi"/>
            <w:sz w:val="22"/>
            <w:szCs w:val="22"/>
            <w:lang w:eastAsia="sk-SK"/>
          </w:rPr>
          <w:tab/>
        </w:r>
        <w:r w:rsidR="00F928B9" w:rsidRPr="005E4C79">
          <w:rPr>
            <w:rStyle w:val="Hypertextovprepojenie"/>
          </w:rPr>
          <w:t>Digitálny vstup</w:t>
        </w:r>
        <w:r w:rsidR="00F928B9">
          <w:rPr>
            <w:webHidden/>
          </w:rPr>
          <w:tab/>
        </w:r>
        <w:r w:rsidR="00F928B9">
          <w:rPr>
            <w:webHidden/>
          </w:rPr>
          <w:fldChar w:fldCharType="begin"/>
        </w:r>
        <w:r w:rsidR="00F928B9">
          <w:rPr>
            <w:webHidden/>
          </w:rPr>
          <w:instrText xml:space="preserve"> PAGEREF _Toc509848280 \h </w:instrText>
        </w:r>
        <w:r w:rsidR="00F928B9">
          <w:rPr>
            <w:webHidden/>
          </w:rPr>
        </w:r>
        <w:r w:rsidR="00F928B9">
          <w:rPr>
            <w:webHidden/>
          </w:rPr>
          <w:fldChar w:fldCharType="separate"/>
        </w:r>
        <w:r w:rsidR="00F928B9">
          <w:rPr>
            <w:webHidden/>
          </w:rPr>
          <w:t>41</w:t>
        </w:r>
        <w:r w:rsidR="00F928B9">
          <w:rPr>
            <w:webHidden/>
          </w:rPr>
          <w:fldChar w:fldCharType="end"/>
        </w:r>
      </w:hyperlink>
    </w:p>
    <w:p w14:paraId="522A3C6B" w14:textId="6D32A370" w:rsidR="00F928B9" w:rsidRDefault="00F65C2F">
      <w:pPr>
        <w:pStyle w:val="Obsah2"/>
        <w:rPr>
          <w:rFonts w:asciiTheme="minorHAnsi" w:eastAsiaTheme="minorEastAsia" w:hAnsiTheme="minorHAnsi" w:cstheme="minorBidi"/>
          <w:sz w:val="22"/>
          <w:szCs w:val="22"/>
          <w:lang w:eastAsia="sk-SK"/>
        </w:rPr>
      </w:pPr>
      <w:hyperlink w:anchor="_Toc509848281" w:history="1">
        <w:r w:rsidR="00F928B9" w:rsidRPr="005E4C79">
          <w:rPr>
            <w:rStyle w:val="Hypertextovprepojenie"/>
          </w:rPr>
          <w:t>7.4</w:t>
        </w:r>
        <w:r w:rsidR="00F928B9">
          <w:rPr>
            <w:rFonts w:asciiTheme="minorHAnsi" w:eastAsiaTheme="minorEastAsia" w:hAnsiTheme="minorHAnsi" w:cstheme="minorBidi"/>
            <w:sz w:val="22"/>
            <w:szCs w:val="22"/>
            <w:lang w:eastAsia="sk-SK"/>
          </w:rPr>
          <w:tab/>
        </w:r>
        <w:r w:rsidR="00F928B9" w:rsidRPr="005E4C79">
          <w:rPr>
            <w:rStyle w:val="Hypertextovprepojenie"/>
          </w:rPr>
          <w:t>Analógový vstup s threshold alert</w:t>
        </w:r>
        <w:r w:rsidR="00F928B9">
          <w:rPr>
            <w:webHidden/>
          </w:rPr>
          <w:tab/>
        </w:r>
        <w:r w:rsidR="00F928B9">
          <w:rPr>
            <w:webHidden/>
          </w:rPr>
          <w:fldChar w:fldCharType="begin"/>
        </w:r>
        <w:r w:rsidR="00F928B9">
          <w:rPr>
            <w:webHidden/>
          </w:rPr>
          <w:instrText xml:space="preserve"> PAGEREF _Toc509848281 \h </w:instrText>
        </w:r>
        <w:r w:rsidR="00F928B9">
          <w:rPr>
            <w:webHidden/>
          </w:rPr>
        </w:r>
        <w:r w:rsidR="00F928B9">
          <w:rPr>
            <w:webHidden/>
          </w:rPr>
          <w:fldChar w:fldCharType="separate"/>
        </w:r>
        <w:r w:rsidR="00F928B9">
          <w:rPr>
            <w:webHidden/>
          </w:rPr>
          <w:t>41</w:t>
        </w:r>
        <w:r w:rsidR="00F928B9">
          <w:rPr>
            <w:webHidden/>
          </w:rPr>
          <w:fldChar w:fldCharType="end"/>
        </w:r>
      </w:hyperlink>
    </w:p>
    <w:p w14:paraId="395CC27E" w14:textId="703A9BE0" w:rsidR="00F928B9" w:rsidRDefault="00F65C2F">
      <w:pPr>
        <w:pStyle w:val="Obsah2"/>
        <w:rPr>
          <w:rFonts w:asciiTheme="minorHAnsi" w:eastAsiaTheme="minorEastAsia" w:hAnsiTheme="minorHAnsi" w:cstheme="minorBidi"/>
          <w:sz w:val="22"/>
          <w:szCs w:val="22"/>
          <w:lang w:eastAsia="sk-SK"/>
        </w:rPr>
      </w:pPr>
      <w:hyperlink w:anchor="_Toc509848282" w:history="1">
        <w:r w:rsidR="00F928B9" w:rsidRPr="005E4C79">
          <w:rPr>
            <w:rStyle w:val="Hypertextovprepojenie"/>
          </w:rPr>
          <w:t>7.5</w:t>
        </w:r>
        <w:r w:rsidR="00F928B9">
          <w:rPr>
            <w:rFonts w:asciiTheme="minorHAnsi" w:eastAsiaTheme="minorEastAsia" w:hAnsiTheme="minorHAnsi" w:cstheme="minorBidi"/>
            <w:sz w:val="22"/>
            <w:szCs w:val="22"/>
            <w:lang w:eastAsia="sk-SK"/>
          </w:rPr>
          <w:tab/>
        </w:r>
        <w:r w:rsidR="00F928B9" w:rsidRPr="005E4C79">
          <w:rPr>
            <w:rStyle w:val="Hypertextovprepojenie"/>
          </w:rPr>
          <w:t>Komunikácia pomocou MQTT</w:t>
        </w:r>
        <w:r w:rsidR="00F928B9">
          <w:rPr>
            <w:webHidden/>
          </w:rPr>
          <w:tab/>
        </w:r>
        <w:r w:rsidR="00F928B9">
          <w:rPr>
            <w:webHidden/>
          </w:rPr>
          <w:fldChar w:fldCharType="begin"/>
        </w:r>
        <w:r w:rsidR="00F928B9">
          <w:rPr>
            <w:webHidden/>
          </w:rPr>
          <w:instrText xml:space="preserve"> PAGEREF _Toc509848282 \h </w:instrText>
        </w:r>
        <w:r w:rsidR="00F928B9">
          <w:rPr>
            <w:webHidden/>
          </w:rPr>
        </w:r>
        <w:r w:rsidR="00F928B9">
          <w:rPr>
            <w:webHidden/>
          </w:rPr>
          <w:fldChar w:fldCharType="separate"/>
        </w:r>
        <w:r w:rsidR="00F928B9">
          <w:rPr>
            <w:webHidden/>
          </w:rPr>
          <w:t>41</w:t>
        </w:r>
        <w:r w:rsidR="00F928B9">
          <w:rPr>
            <w:webHidden/>
          </w:rPr>
          <w:fldChar w:fldCharType="end"/>
        </w:r>
      </w:hyperlink>
    </w:p>
    <w:p w14:paraId="369E2BA6" w14:textId="28B29165" w:rsidR="00F928B9" w:rsidRDefault="00F65C2F">
      <w:pPr>
        <w:pStyle w:val="Obsah2"/>
        <w:rPr>
          <w:rFonts w:asciiTheme="minorHAnsi" w:eastAsiaTheme="minorEastAsia" w:hAnsiTheme="minorHAnsi" w:cstheme="minorBidi"/>
          <w:sz w:val="22"/>
          <w:szCs w:val="22"/>
          <w:lang w:eastAsia="sk-SK"/>
        </w:rPr>
      </w:pPr>
      <w:hyperlink w:anchor="_Toc509848283" w:history="1">
        <w:r w:rsidR="00F928B9" w:rsidRPr="005E4C79">
          <w:rPr>
            <w:rStyle w:val="Hypertextovprepojenie"/>
          </w:rPr>
          <w:t>7.6</w:t>
        </w:r>
        <w:r w:rsidR="00F928B9">
          <w:rPr>
            <w:rFonts w:asciiTheme="minorHAnsi" w:eastAsiaTheme="minorEastAsia" w:hAnsiTheme="minorHAnsi" w:cstheme="minorBidi"/>
            <w:sz w:val="22"/>
            <w:szCs w:val="22"/>
            <w:lang w:eastAsia="sk-SK"/>
          </w:rPr>
          <w:tab/>
        </w:r>
        <w:r w:rsidR="00F928B9" w:rsidRPr="005E4C79">
          <w:rPr>
            <w:rStyle w:val="Hypertextovprepojenie"/>
          </w:rPr>
          <w:t>Rádiová komunikácia pomocou 433MHz</w:t>
        </w:r>
        <w:r w:rsidR="00F928B9">
          <w:rPr>
            <w:webHidden/>
          </w:rPr>
          <w:tab/>
        </w:r>
        <w:r w:rsidR="00F928B9">
          <w:rPr>
            <w:webHidden/>
          </w:rPr>
          <w:fldChar w:fldCharType="begin"/>
        </w:r>
        <w:r w:rsidR="00F928B9">
          <w:rPr>
            <w:webHidden/>
          </w:rPr>
          <w:instrText xml:space="preserve"> PAGEREF _Toc509848283 \h </w:instrText>
        </w:r>
        <w:r w:rsidR="00F928B9">
          <w:rPr>
            <w:webHidden/>
          </w:rPr>
        </w:r>
        <w:r w:rsidR="00F928B9">
          <w:rPr>
            <w:webHidden/>
          </w:rPr>
          <w:fldChar w:fldCharType="separate"/>
        </w:r>
        <w:r w:rsidR="00F928B9">
          <w:rPr>
            <w:webHidden/>
          </w:rPr>
          <w:t>41</w:t>
        </w:r>
        <w:r w:rsidR="00F928B9">
          <w:rPr>
            <w:webHidden/>
          </w:rPr>
          <w:fldChar w:fldCharType="end"/>
        </w:r>
      </w:hyperlink>
    </w:p>
    <w:p w14:paraId="6CFD4AE8" w14:textId="638DF39A" w:rsidR="00F928B9" w:rsidRDefault="00F65C2F">
      <w:pPr>
        <w:pStyle w:val="Obsah1"/>
        <w:rPr>
          <w:rFonts w:asciiTheme="minorHAnsi" w:eastAsiaTheme="minorEastAsia" w:hAnsiTheme="minorHAnsi" w:cstheme="minorBidi"/>
          <w:b w:val="0"/>
          <w:bCs w:val="0"/>
          <w:sz w:val="22"/>
          <w:szCs w:val="22"/>
          <w:lang w:eastAsia="sk-SK"/>
        </w:rPr>
      </w:pPr>
      <w:hyperlink w:anchor="_Toc509848284" w:history="1">
        <w:r w:rsidR="00F928B9" w:rsidRPr="005E4C79">
          <w:rPr>
            <w:rStyle w:val="Hypertextovprepojenie"/>
          </w:rPr>
          <w:t>Záver</w:t>
        </w:r>
        <w:r w:rsidR="00F928B9">
          <w:rPr>
            <w:webHidden/>
          </w:rPr>
          <w:tab/>
        </w:r>
        <w:r w:rsidR="00F928B9">
          <w:rPr>
            <w:webHidden/>
          </w:rPr>
          <w:fldChar w:fldCharType="begin"/>
        </w:r>
        <w:r w:rsidR="00F928B9">
          <w:rPr>
            <w:webHidden/>
          </w:rPr>
          <w:instrText xml:space="preserve"> PAGEREF _Toc509848284 \h </w:instrText>
        </w:r>
        <w:r w:rsidR="00F928B9">
          <w:rPr>
            <w:webHidden/>
          </w:rPr>
        </w:r>
        <w:r w:rsidR="00F928B9">
          <w:rPr>
            <w:webHidden/>
          </w:rPr>
          <w:fldChar w:fldCharType="separate"/>
        </w:r>
        <w:r w:rsidR="00F928B9">
          <w:rPr>
            <w:webHidden/>
          </w:rPr>
          <w:t>42</w:t>
        </w:r>
        <w:r w:rsidR="00F928B9">
          <w:rPr>
            <w:webHidden/>
          </w:rPr>
          <w:fldChar w:fldCharType="end"/>
        </w:r>
      </w:hyperlink>
    </w:p>
    <w:p w14:paraId="4C2F8AAF" w14:textId="2C317F20" w:rsidR="00F928B9" w:rsidRDefault="00F65C2F">
      <w:pPr>
        <w:pStyle w:val="Obsah1"/>
        <w:rPr>
          <w:rFonts w:asciiTheme="minorHAnsi" w:eastAsiaTheme="minorEastAsia" w:hAnsiTheme="minorHAnsi" w:cstheme="minorBidi"/>
          <w:b w:val="0"/>
          <w:bCs w:val="0"/>
          <w:sz w:val="22"/>
          <w:szCs w:val="22"/>
          <w:lang w:eastAsia="sk-SK"/>
        </w:rPr>
      </w:pPr>
      <w:hyperlink w:anchor="_Toc509848285" w:history="1">
        <w:r w:rsidR="00F928B9" w:rsidRPr="005E4C79">
          <w:rPr>
            <w:rStyle w:val="Hypertextovprepojenie"/>
          </w:rPr>
          <w:t>Zoznam použitej literatúry</w:t>
        </w:r>
        <w:r w:rsidR="00F928B9">
          <w:rPr>
            <w:webHidden/>
          </w:rPr>
          <w:tab/>
        </w:r>
        <w:r w:rsidR="00F928B9">
          <w:rPr>
            <w:webHidden/>
          </w:rPr>
          <w:fldChar w:fldCharType="begin"/>
        </w:r>
        <w:r w:rsidR="00F928B9">
          <w:rPr>
            <w:webHidden/>
          </w:rPr>
          <w:instrText xml:space="preserve"> PAGEREF _Toc509848285 \h </w:instrText>
        </w:r>
        <w:r w:rsidR="00F928B9">
          <w:rPr>
            <w:webHidden/>
          </w:rPr>
        </w:r>
        <w:r w:rsidR="00F928B9">
          <w:rPr>
            <w:webHidden/>
          </w:rPr>
          <w:fldChar w:fldCharType="separate"/>
        </w:r>
        <w:r w:rsidR="00F928B9">
          <w:rPr>
            <w:webHidden/>
          </w:rPr>
          <w:t>43</w:t>
        </w:r>
        <w:r w:rsidR="00F928B9">
          <w:rPr>
            <w:webHidden/>
          </w:rPr>
          <w:fldChar w:fldCharType="end"/>
        </w:r>
      </w:hyperlink>
    </w:p>
    <w:p w14:paraId="56E844B3" w14:textId="21B90481" w:rsidR="00F928B9" w:rsidRDefault="00F65C2F">
      <w:pPr>
        <w:pStyle w:val="Obsah1"/>
        <w:rPr>
          <w:rFonts w:asciiTheme="minorHAnsi" w:eastAsiaTheme="minorEastAsia" w:hAnsiTheme="minorHAnsi" w:cstheme="minorBidi"/>
          <w:b w:val="0"/>
          <w:bCs w:val="0"/>
          <w:sz w:val="22"/>
          <w:szCs w:val="22"/>
          <w:lang w:eastAsia="sk-SK"/>
        </w:rPr>
      </w:pPr>
      <w:hyperlink w:anchor="_Toc509848286" w:history="1">
        <w:r w:rsidR="00F928B9" w:rsidRPr="005E4C79">
          <w:rPr>
            <w:rStyle w:val="Hypertextovprepojenie"/>
          </w:rPr>
          <w:t>Prílohy</w:t>
        </w:r>
        <w:r w:rsidR="00F928B9">
          <w:rPr>
            <w:webHidden/>
          </w:rPr>
          <w:tab/>
        </w:r>
        <w:r w:rsidR="00F928B9">
          <w:rPr>
            <w:webHidden/>
          </w:rPr>
          <w:fldChar w:fldCharType="begin"/>
        </w:r>
        <w:r w:rsidR="00F928B9">
          <w:rPr>
            <w:webHidden/>
          </w:rPr>
          <w:instrText xml:space="preserve"> PAGEREF _Toc509848286 \h </w:instrText>
        </w:r>
        <w:r w:rsidR="00F928B9">
          <w:rPr>
            <w:webHidden/>
          </w:rPr>
        </w:r>
        <w:r w:rsidR="00F928B9">
          <w:rPr>
            <w:webHidden/>
          </w:rPr>
          <w:fldChar w:fldCharType="separate"/>
        </w:r>
        <w:r w:rsidR="00F928B9">
          <w:rPr>
            <w:webHidden/>
          </w:rPr>
          <w:t>44</w:t>
        </w:r>
        <w:r w:rsidR="00F928B9">
          <w:rPr>
            <w:webHidden/>
          </w:rPr>
          <w:fldChar w:fldCharType="end"/>
        </w:r>
      </w:hyperlink>
    </w:p>
    <w:p w14:paraId="43DE1012" w14:textId="0EC6118D" w:rsidR="00A954FF" w:rsidRDefault="00862069" w:rsidP="00711357">
      <w:r>
        <w:rPr>
          <w:b/>
          <w:bCs/>
          <w:caps/>
          <w:noProof/>
          <w:szCs w:val="32"/>
        </w:rPr>
        <w:fldChar w:fldCharType="end"/>
      </w:r>
    </w:p>
    <w:p w14:paraId="391B5783" w14:textId="77777777" w:rsidR="00A954FF" w:rsidRDefault="00A954FF">
      <w:pPr>
        <w:spacing w:before="0"/>
        <w:jc w:val="left"/>
        <w:sectPr w:rsidR="00A954FF">
          <w:headerReference w:type="default" r:id="rId15"/>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6" w:name="_Toc224306938"/>
      <w:bookmarkStart w:id="17" w:name="_Toc509848237"/>
      <w:bookmarkStart w:id="18" w:name="_Toc102191181"/>
      <w:r>
        <w:lastRenderedPageBreak/>
        <w:t xml:space="preserve">Zoznam </w:t>
      </w:r>
      <w:bookmarkEnd w:id="16"/>
      <w:r>
        <w:t>ilustrácií</w:t>
      </w:r>
      <w:bookmarkEnd w:id="17"/>
    </w:p>
    <w:p w14:paraId="4DB1E848" w14:textId="78B20271" w:rsidR="00F928B9"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"Obr." </w:instrText>
      </w:r>
      <w:r>
        <w:fldChar w:fldCharType="separate"/>
      </w:r>
      <w:r w:rsidR="00F928B9">
        <w:t>Obr. 1</w:t>
      </w:r>
      <w:r w:rsidR="00F928B9">
        <w:rPr>
          <w:rFonts w:asciiTheme="minorHAnsi" w:eastAsiaTheme="minorEastAsia" w:hAnsiTheme="minorHAnsi" w:cstheme="minorBidi"/>
          <w:sz w:val="22"/>
          <w:szCs w:val="22"/>
          <w:lang w:val="sk-SK" w:eastAsia="sk-SK"/>
        </w:rPr>
        <w:tab/>
      </w:r>
      <w:r w:rsidR="00F928B9">
        <w:t>Schéma reprezentujúca IoT [2]</w:t>
      </w:r>
      <w:r w:rsidR="00F928B9">
        <w:rPr>
          <w:webHidden/>
        </w:rPr>
        <w:tab/>
      </w:r>
      <w:r w:rsidR="00F928B9">
        <w:rPr>
          <w:webHidden/>
        </w:rPr>
        <w:fldChar w:fldCharType="begin"/>
      </w:r>
      <w:r w:rsidR="00F928B9">
        <w:rPr>
          <w:webHidden/>
        </w:rPr>
        <w:instrText xml:space="preserve"> PAGEREF _Toc509848287 \h </w:instrText>
      </w:r>
      <w:r w:rsidR="00F928B9">
        <w:rPr>
          <w:webHidden/>
        </w:rPr>
      </w:r>
      <w:r w:rsidR="00F928B9">
        <w:rPr>
          <w:webHidden/>
        </w:rPr>
        <w:fldChar w:fldCharType="separate"/>
      </w:r>
      <w:r w:rsidR="00F928B9">
        <w:rPr>
          <w:webHidden/>
        </w:rPr>
        <w:t>11</w:t>
      </w:r>
      <w:r w:rsidR="00F928B9">
        <w:rPr>
          <w:webHidden/>
        </w:rPr>
        <w:fldChar w:fldCharType="end"/>
      </w:r>
    </w:p>
    <w:p w14:paraId="3D28FEE1" w14:textId="4AD90E41" w:rsidR="00F928B9" w:rsidRDefault="00F928B9">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_Toc509848288 \h </w:instrText>
      </w:r>
      <w:r>
        <w:rPr>
          <w:webHidden/>
        </w:rPr>
      </w:r>
      <w:r>
        <w:rPr>
          <w:webHidden/>
        </w:rPr>
        <w:fldChar w:fldCharType="separate"/>
      </w:r>
      <w:r>
        <w:rPr>
          <w:webHidden/>
        </w:rPr>
        <w:t>14</w:t>
      </w:r>
      <w:r>
        <w:rPr>
          <w:webHidden/>
        </w:rPr>
        <w:fldChar w:fldCharType="end"/>
      </w:r>
    </w:p>
    <w:p w14:paraId="68C6C6B7" w14:textId="2678B6FF" w:rsidR="00F928B9" w:rsidRDefault="00F928B9">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_Toc509848289 \h </w:instrText>
      </w:r>
      <w:r>
        <w:rPr>
          <w:webHidden/>
        </w:rPr>
      </w:r>
      <w:r>
        <w:rPr>
          <w:webHidden/>
        </w:rPr>
        <w:fldChar w:fldCharType="separate"/>
      </w:r>
      <w:r>
        <w:rPr>
          <w:webHidden/>
        </w:rPr>
        <w:t>15</w:t>
      </w:r>
      <w:r>
        <w:rPr>
          <w:webHidden/>
        </w:rPr>
        <w:fldChar w:fldCharType="end"/>
      </w:r>
    </w:p>
    <w:p w14:paraId="2CC2578A" w14:textId="5B5D55C3" w:rsidR="00F928B9" w:rsidRDefault="00F928B9">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_Toc509848290 \h </w:instrText>
      </w:r>
      <w:r>
        <w:rPr>
          <w:webHidden/>
        </w:rPr>
      </w:r>
      <w:r>
        <w:rPr>
          <w:webHidden/>
        </w:rPr>
        <w:fldChar w:fldCharType="separate"/>
      </w:r>
      <w:r>
        <w:rPr>
          <w:webHidden/>
        </w:rPr>
        <w:t>16</w:t>
      </w:r>
      <w:r>
        <w:rPr>
          <w:webHidden/>
        </w:rPr>
        <w:fldChar w:fldCharType="end"/>
      </w:r>
    </w:p>
    <w:p w14:paraId="36A502AE" w14:textId="3A26F715" w:rsidR="00F928B9" w:rsidRDefault="00F928B9">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_Toc509848291 \h </w:instrText>
      </w:r>
      <w:r>
        <w:rPr>
          <w:webHidden/>
        </w:rPr>
      </w:r>
      <w:r>
        <w:rPr>
          <w:webHidden/>
        </w:rPr>
        <w:fldChar w:fldCharType="separate"/>
      </w:r>
      <w:r>
        <w:rPr>
          <w:webHidden/>
        </w:rPr>
        <w:t>20</w:t>
      </w:r>
      <w:r>
        <w:rPr>
          <w:webHidden/>
        </w:rPr>
        <w:fldChar w:fldCharType="end"/>
      </w:r>
    </w:p>
    <w:p w14:paraId="736493DE" w14:textId="52B15B05" w:rsidR="00F928B9" w:rsidRDefault="00F928B9">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_Toc509848292 \h </w:instrText>
      </w:r>
      <w:r>
        <w:rPr>
          <w:webHidden/>
        </w:rPr>
      </w:r>
      <w:r>
        <w:rPr>
          <w:webHidden/>
        </w:rPr>
        <w:fldChar w:fldCharType="separate"/>
      </w:r>
      <w:r>
        <w:rPr>
          <w:webHidden/>
        </w:rPr>
        <w:t>21</w:t>
      </w:r>
      <w:r>
        <w:rPr>
          <w:webHidden/>
        </w:rPr>
        <w:fldChar w:fldCharType="end"/>
      </w:r>
    </w:p>
    <w:p w14:paraId="74899080" w14:textId="028E2180" w:rsidR="00F928B9" w:rsidRDefault="00F928B9">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_Toc509848293 \h </w:instrText>
      </w:r>
      <w:r>
        <w:rPr>
          <w:webHidden/>
        </w:rPr>
      </w:r>
      <w:r>
        <w:rPr>
          <w:webHidden/>
        </w:rPr>
        <w:fldChar w:fldCharType="separate"/>
      </w:r>
      <w:r>
        <w:rPr>
          <w:webHidden/>
        </w:rPr>
        <w:t>23</w:t>
      </w:r>
      <w:r>
        <w:rPr>
          <w:webHidden/>
        </w:rPr>
        <w:fldChar w:fldCharType="end"/>
      </w:r>
    </w:p>
    <w:p w14:paraId="5C796B38" w14:textId="33FEF595" w:rsidR="00F928B9" w:rsidRDefault="00F928B9">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_Toc509848294 \h </w:instrText>
      </w:r>
      <w:r>
        <w:rPr>
          <w:webHidden/>
        </w:rPr>
      </w:r>
      <w:r>
        <w:rPr>
          <w:webHidden/>
        </w:rPr>
        <w:fldChar w:fldCharType="separate"/>
      </w:r>
      <w:r>
        <w:rPr>
          <w:webHidden/>
        </w:rPr>
        <w:t>25</w:t>
      </w:r>
      <w:r>
        <w:rPr>
          <w:webHidden/>
        </w:rPr>
        <w:fldChar w:fldCharType="end"/>
      </w:r>
    </w:p>
    <w:p w14:paraId="391332C3" w14:textId="69A24EE4" w:rsidR="00F928B9" w:rsidRDefault="00F928B9">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_Toc509848295 \h </w:instrText>
      </w:r>
      <w:r>
        <w:rPr>
          <w:webHidden/>
        </w:rPr>
      </w:r>
      <w:r>
        <w:rPr>
          <w:webHidden/>
        </w:rPr>
        <w:fldChar w:fldCharType="separate"/>
      </w:r>
      <w:r>
        <w:rPr>
          <w:webHidden/>
        </w:rPr>
        <w:t>28</w:t>
      </w:r>
      <w:r>
        <w:rPr>
          <w:webHidden/>
        </w:rPr>
        <w:fldChar w:fldCharType="end"/>
      </w:r>
    </w:p>
    <w:p w14:paraId="308F4080" w14:textId="3662CD94" w:rsidR="00F928B9" w:rsidRDefault="00F928B9">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DockingFrames ilustrácia ukladania záložiek v okne [8]</w:t>
      </w:r>
      <w:r>
        <w:rPr>
          <w:webHidden/>
        </w:rPr>
        <w:tab/>
      </w:r>
      <w:r>
        <w:rPr>
          <w:webHidden/>
        </w:rPr>
        <w:fldChar w:fldCharType="begin"/>
      </w:r>
      <w:r>
        <w:rPr>
          <w:webHidden/>
        </w:rPr>
        <w:instrText xml:space="preserve"> PAGEREF _Toc509848296 \h </w:instrText>
      </w:r>
      <w:r>
        <w:rPr>
          <w:webHidden/>
        </w:rPr>
      </w:r>
      <w:r>
        <w:rPr>
          <w:webHidden/>
        </w:rPr>
        <w:fldChar w:fldCharType="separate"/>
      </w:r>
      <w:r>
        <w:rPr>
          <w:webHidden/>
        </w:rPr>
        <w:t>31</w:t>
      </w:r>
      <w:r>
        <w:rPr>
          <w:webHidden/>
        </w:rPr>
        <w:fldChar w:fldCharType="end"/>
      </w:r>
    </w:p>
    <w:p w14:paraId="02AA4A4B" w14:textId="43029197" w:rsidR="00F928B9" w:rsidRDefault="00F928B9">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_Toc509848297 \h </w:instrText>
      </w:r>
      <w:r>
        <w:rPr>
          <w:webHidden/>
        </w:rPr>
      </w:r>
      <w:r>
        <w:rPr>
          <w:webHidden/>
        </w:rPr>
        <w:fldChar w:fldCharType="separate"/>
      </w:r>
      <w:r>
        <w:rPr>
          <w:webHidden/>
        </w:rPr>
        <w:t>32</w:t>
      </w:r>
      <w:r>
        <w:rPr>
          <w:webHidden/>
        </w:rPr>
        <w:fldChar w:fldCharType="end"/>
      </w:r>
    </w:p>
    <w:p w14:paraId="59F0BFEA" w14:textId="51BC30BE" w:rsidR="00F928B9" w:rsidRDefault="00F928B9">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_Toc509848298 \h </w:instrText>
      </w:r>
      <w:r>
        <w:rPr>
          <w:webHidden/>
        </w:rPr>
      </w:r>
      <w:r>
        <w:rPr>
          <w:webHidden/>
        </w:rPr>
        <w:fldChar w:fldCharType="separate"/>
      </w:r>
      <w:r>
        <w:rPr>
          <w:webHidden/>
        </w:rPr>
        <w:t>33</w:t>
      </w:r>
      <w:r>
        <w:rPr>
          <w:webHidden/>
        </w:rPr>
        <w:fldChar w:fldCharType="end"/>
      </w:r>
    </w:p>
    <w:p w14:paraId="03FF5559" w14:textId="6985E3E6" w:rsidR="00F928B9" w:rsidRDefault="00F928B9">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_Toc509848299 \h </w:instrText>
      </w:r>
      <w:r>
        <w:rPr>
          <w:webHidden/>
        </w:rPr>
      </w:r>
      <w:r>
        <w:rPr>
          <w:webHidden/>
        </w:rPr>
        <w:fldChar w:fldCharType="separate"/>
      </w:r>
      <w:r>
        <w:rPr>
          <w:webHidden/>
        </w:rPr>
        <w:t>36</w:t>
      </w:r>
      <w:r>
        <w:rPr>
          <w:webHidden/>
        </w:rPr>
        <w:fldChar w:fldCharType="end"/>
      </w:r>
    </w:p>
    <w:p w14:paraId="7579D992" w14:textId="5CF878A2" w:rsidR="00F928B9" w:rsidRDefault="00F928B9">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Rozdelenie grafickej implementácie.</w:t>
      </w:r>
      <w:r>
        <w:rPr>
          <w:webHidden/>
        </w:rPr>
        <w:tab/>
      </w:r>
      <w:r>
        <w:rPr>
          <w:webHidden/>
        </w:rPr>
        <w:fldChar w:fldCharType="begin"/>
      </w:r>
      <w:r>
        <w:rPr>
          <w:webHidden/>
        </w:rPr>
        <w:instrText xml:space="preserve"> PAGEREF _Toc509848300 \h </w:instrText>
      </w:r>
      <w:r>
        <w:rPr>
          <w:webHidden/>
        </w:rPr>
      </w:r>
      <w:r>
        <w:rPr>
          <w:webHidden/>
        </w:rPr>
        <w:fldChar w:fldCharType="separate"/>
      </w:r>
      <w:r>
        <w:rPr>
          <w:webHidden/>
        </w:rPr>
        <w:t>36</w:t>
      </w:r>
      <w:r>
        <w:rPr>
          <w:webHidden/>
        </w:rPr>
        <w:fldChar w:fldCharType="end"/>
      </w:r>
    </w:p>
    <w:p w14:paraId="5E9CB69D" w14:textId="623A6910" w:rsidR="00F928B9" w:rsidRDefault="00F928B9">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_Toc509848301 \h </w:instrText>
      </w:r>
      <w:r>
        <w:rPr>
          <w:webHidden/>
        </w:rPr>
      </w:r>
      <w:r>
        <w:rPr>
          <w:webHidden/>
        </w:rPr>
        <w:fldChar w:fldCharType="separate"/>
      </w:r>
      <w:r>
        <w:rPr>
          <w:webHidden/>
        </w:rPr>
        <w:t>38</w:t>
      </w:r>
      <w:r>
        <w:rPr>
          <w:webHidden/>
        </w:rPr>
        <w:fldChar w:fldCharType="end"/>
      </w:r>
    </w:p>
    <w:p w14:paraId="3D16998D" w14:textId="1748D119" w:rsidR="00F928B9" w:rsidRDefault="00F928B9">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Ilustrácia chybnej konfigurácie inštancií komponentov.</w:t>
      </w:r>
      <w:r>
        <w:rPr>
          <w:webHidden/>
        </w:rPr>
        <w:tab/>
      </w:r>
      <w:r>
        <w:rPr>
          <w:webHidden/>
        </w:rPr>
        <w:fldChar w:fldCharType="begin"/>
      </w:r>
      <w:r>
        <w:rPr>
          <w:webHidden/>
        </w:rPr>
        <w:instrText xml:space="preserve"> PAGEREF _Toc509848302 \h </w:instrText>
      </w:r>
      <w:r>
        <w:rPr>
          <w:webHidden/>
        </w:rPr>
      </w:r>
      <w:r>
        <w:rPr>
          <w:webHidden/>
        </w:rPr>
        <w:fldChar w:fldCharType="separate"/>
      </w:r>
      <w:r>
        <w:rPr>
          <w:webHidden/>
        </w:rPr>
        <w:t>38</w:t>
      </w:r>
      <w:r>
        <w:rPr>
          <w:webHidden/>
        </w:rPr>
        <w:fldChar w:fldCharType="end"/>
      </w:r>
    </w:p>
    <w:p w14:paraId="270D7B02" w14:textId="535A5B75" w:rsidR="00F928B9" w:rsidRDefault="00F928B9">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Ilustrácia AST (vpravo) zo zdrojového kódu (vľavo).</w:t>
      </w:r>
      <w:r>
        <w:rPr>
          <w:webHidden/>
        </w:rPr>
        <w:tab/>
      </w:r>
      <w:r>
        <w:rPr>
          <w:webHidden/>
        </w:rPr>
        <w:fldChar w:fldCharType="begin"/>
      </w:r>
      <w:r>
        <w:rPr>
          <w:webHidden/>
        </w:rPr>
        <w:instrText xml:space="preserve"> PAGEREF _Toc509848303 \h </w:instrText>
      </w:r>
      <w:r>
        <w:rPr>
          <w:webHidden/>
        </w:rPr>
      </w:r>
      <w:r>
        <w:rPr>
          <w:webHidden/>
        </w:rPr>
        <w:fldChar w:fldCharType="separate"/>
      </w:r>
      <w:r>
        <w:rPr>
          <w:webHidden/>
        </w:rPr>
        <w:t>39</w:t>
      </w:r>
      <w:r>
        <w:rPr>
          <w:webHidden/>
        </w:rPr>
        <w:fldChar w:fldCharType="end"/>
      </w:r>
    </w:p>
    <w:p w14:paraId="4B34CBD3" w14:textId="26B4DB68" w:rsidR="00F928B9" w:rsidRDefault="00F928B9">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Navrhnuté rozloženia integrovaného vývojového prostredia.</w:t>
      </w:r>
      <w:r>
        <w:rPr>
          <w:webHidden/>
        </w:rPr>
        <w:tab/>
      </w:r>
      <w:r>
        <w:rPr>
          <w:webHidden/>
        </w:rPr>
        <w:fldChar w:fldCharType="begin"/>
      </w:r>
      <w:r>
        <w:rPr>
          <w:webHidden/>
        </w:rPr>
        <w:instrText xml:space="preserve"> PAGEREF _Toc509848304 \h </w:instrText>
      </w:r>
      <w:r>
        <w:rPr>
          <w:webHidden/>
        </w:rPr>
      </w:r>
      <w:r>
        <w:rPr>
          <w:webHidden/>
        </w:rPr>
        <w:fldChar w:fldCharType="separate"/>
      </w:r>
      <w:r>
        <w:rPr>
          <w:webHidden/>
        </w:rPr>
        <w:t>40</w:t>
      </w:r>
      <w:r>
        <w:rPr>
          <w:webHidden/>
        </w:rPr>
        <w:fldChar w:fldCharType="end"/>
      </w:r>
    </w:p>
    <w:p w14:paraId="47172114" w14:textId="5FE42024"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19" w:name="_Toc224306939"/>
      <w:bookmarkStart w:id="20" w:name="_Toc509848238"/>
      <w:r>
        <w:lastRenderedPageBreak/>
        <w:t>Zoznam tabuliek</w:t>
      </w:r>
      <w:bookmarkEnd w:id="19"/>
      <w:bookmarkEnd w:id="20"/>
    </w:p>
    <w:p w14:paraId="7FAEC227" w14:textId="1BD56CA1" w:rsidR="009644D7"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"Tab." </w:instrText>
      </w:r>
      <w:r>
        <w:fldChar w:fldCharType="separate"/>
      </w:r>
      <w:r w:rsidR="009644D7">
        <w:t>Tab. 1</w:t>
      </w:r>
      <w:r w:rsidR="009644D7">
        <w:rPr>
          <w:rFonts w:asciiTheme="minorHAnsi" w:eastAsiaTheme="minorEastAsia" w:hAnsiTheme="minorHAnsi" w:cstheme="minorBidi"/>
          <w:sz w:val="22"/>
          <w:szCs w:val="22"/>
          <w:lang w:val="sk-SK" w:eastAsia="sk-SK"/>
        </w:rPr>
        <w:tab/>
      </w:r>
      <w:r w:rsidR="009644D7">
        <w:t>Porovnanie parametrov pre rôzne modely dosiek Arduino</w:t>
      </w:r>
      <w:r w:rsidR="009644D7">
        <w:rPr>
          <w:webHidden/>
        </w:rPr>
        <w:tab/>
      </w:r>
      <w:r w:rsidR="009644D7">
        <w:rPr>
          <w:webHidden/>
        </w:rPr>
        <w:fldChar w:fldCharType="begin"/>
      </w:r>
      <w:r w:rsidR="009644D7">
        <w:rPr>
          <w:webHidden/>
        </w:rPr>
        <w:instrText xml:space="preserve"> PAGEREF _Toc509692893 \h </w:instrText>
      </w:r>
      <w:r w:rsidR="009644D7">
        <w:rPr>
          <w:webHidden/>
        </w:rPr>
      </w:r>
      <w:r w:rsidR="009644D7">
        <w:rPr>
          <w:webHidden/>
        </w:rPr>
        <w:fldChar w:fldCharType="separate"/>
      </w:r>
      <w:r w:rsidR="009644D7">
        <w:rPr>
          <w:webHidden/>
        </w:rPr>
        <w:t>15</w:t>
      </w:r>
      <w:r w:rsidR="009644D7">
        <w:rPr>
          <w:webHidden/>
        </w:rPr>
        <w:fldChar w:fldCharType="end"/>
      </w:r>
    </w:p>
    <w:p w14:paraId="1BD93546" w14:textId="2F4831E4" w:rsidR="00A954FF" w:rsidRDefault="00862069" w:rsidP="00711357">
      <w:pPr>
        <w:pStyle w:val="Zoznamobrzkov"/>
      </w:pPr>
      <w:r>
        <w:fldChar w:fldCharType="end"/>
      </w:r>
    </w:p>
    <w:p w14:paraId="76DD71FA" w14:textId="77777777" w:rsidR="00A954FF" w:rsidRPr="0051223D" w:rsidRDefault="00A954FF" w:rsidP="0051223D">
      <w:pPr>
        <w:pStyle w:val="ZPNadpisKapitolyTimesNewRoman"/>
        <w:numPr>
          <w:ilvl w:val="0"/>
          <w:numId w:val="0"/>
        </w:numPr>
      </w:pPr>
      <w:bookmarkStart w:id="21" w:name="_Toc224306940"/>
      <w:bookmarkStart w:id="22" w:name="_Toc509848239"/>
      <w:r w:rsidRPr="0051223D">
        <w:lastRenderedPageBreak/>
        <w:t>Zoznam skratiek</w:t>
      </w:r>
      <w:bookmarkEnd w:id="21"/>
      <w:r w:rsidR="00CC7EA8">
        <w:t>,</w:t>
      </w:r>
      <w:r w:rsidRPr="0051223D">
        <w:t xml:space="preserve"> značiek</w:t>
      </w:r>
      <w:r w:rsidR="00CC7EA8">
        <w:t xml:space="preserve"> a termínov</w:t>
      </w:r>
      <w:bookmarkEnd w:id="22"/>
    </w:p>
    <w:p w14:paraId="14A63C6F" w14:textId="77777777" w:rsidR="009644D7" w:rsidRDefault="009644D7" w:rsidP="009644D7">
      <w:pPr>
        <w:pStyle w:val="ZPNormalnyText"/>
        <w:tabs>
          <w:tab w:val="left" w:pos="851"/>
          <w:tab w:val="left" w:pos="1418"/>
        </w:tabs>
        <w:ind w:firstLine="0"/>
        <w:jc w:val="left"/>
        <w:rPr>
          <w:bCs/>
        </w:rPr>
      </w:pPr>
      <w:r w:rsidRPr="005D22F7">
        <w:rPr>
          <w:bCs/>
        </w:rPr>
        <w:t>.</w:t>
      </w:r>
      <w:proofErr w:type="spellStart"/>
      <w:r w:rsidRPr="005D22F7">
        <w:rPr>
          <w:bCs/>
        </w:rPr>
        <w:t>ino</w:t>
      </w:r>
      <w:proofErr w:type="spellEnd"/>
      <w:r w:rsidRPr="005D22F7">
        <w:rPr>
          <w:bCs/>
        </w:rPr>
        <w:tab/>
      </w:r>
      <w:r>
        <w:rPr>
          <w:bCs/>
        </w:rPr>
        <w:tab/>
        <w:t>Prípona zdrojových súborov programovacieho jazyka pre Arduino</w:t>
      </w:r>
    </w:p>
    <w:p w14:paraId="420D8013" w14:textId="00F4D8E5" w:rsidR="009644D7" w:rsidRDefault="009644D7" w:rsidP="009644D7">
      <w:pPr>
        <w:pStyle w:val="ZPNormalnyText"/>
        <w:tabs>
          <w:tab w:val="left" w:pos="851"/>
          <w:tab w:val="left" w:pos="1418"/>
        </w:tabs>
        <w:ind w:firstLine="0"/>
        <w:jc w:val="left"/>
        <w:rPr>
          <w:bCs/>
        </w:rPr>
      </w:pPr>
      <w:proofErr w:type="spellStart"/>
      <w:r w:rsidRPr="005D22F7">
        <w:rPr>
          <w:bCs/>
        </w:rPr>
        <w:t>ACProg</w:t>
      </w:r>
      <w:proofErr w:type="spellEnd"/>
      <w:r w:rsidRPr="005D22F7">
        <w:rPr>
          <w:bCs/>
        </w:rPr>
        <w:tab/>
      </w:r>
      <w:r>
        <w:rPr>
          <w:bCs/>
        </w:rPr>
        <w:tab/>
      </w:r>
      <w:r w:rsidRPr="00123B4D">
        <w:rPr>
          <w:b/>
          <w:bCs/>
        </w:rPr>
        <w:t>A</w:t>
      </w:r>
      <w:r>
        <w:rPr>
          <w:bCs/>
        </w:rPr>
        <w:t xml:space="preserve">rduino </w:t>
      </w:r>
      <w:proofErr w:type="spellStart"/>
      <w:r w:rsidRPr="00123B4D">
        <w:rPr>
          <w:b/>
          <w:bCs/>
        </w:rPr>
        <w:t>C</w:t>
      </w:r>
      <w:r>
        <w:rPr>
          <w:bCs/>
        </w:rPr>
        <w:t>omponent</w:t>
      </w:r>
      <w:proofErr w:type="spellEnd"/>
      <w:r>
        <w:rPr>
          <w:bCs/>
        </w:rPr>
        <w:t xml:space="preserve"> </w:t>
      </w:r>
      <w:proofErr w:type="spellStart"/>
      <w:r w:rsidRPr="00123B4D">
        <w:rPr>
          <w:b/>
          <w:bCs/>
        </w:rPr>
        <w:t>Prog</w:t>
      </w:r>
      <w:r>
        <w:rPr>
          <w:bCs/>
        </w:rPr>
        <w:t>ramming</w:t>
      </w:r>
      <w:proofErr w:type="spellEnd"/>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proofErr w:type="spellStart"/>
      <w:r w:rsidRPr="008C2361">
        <w:rPr>
          <w:b/>
          <w:bCs/>
        </w:rPr>
        <w:t>A</w:t>
      </w:r>
      <w:r>
        <w:rPr>
          <w:bCs/>
        </w:rPr>
        <w:t>bstract</w:t>
      </w:r>
      <w:proofErr w:type="spellEnd"/>
      <w:r>
        <w:rPr>
          <w:bCs/>
        </w:rPr>
        <w:t xml:space="preserve"> </w:t>
      </w:r>
      <w:r w:rsidRPr="008C2361">
        <w:rPr>
          <w:b/>
          <w:bCs/>
        </w:rPr>
        <w:t>S</w:t>
      </w:r>
      <w:r>
        <w:rPr>
          <w:bCs/>
        </w:rPr>
        <w:t xml:space="preserve">yntax </w:t>
      </w:r>
      <w:proofErr w:type="spellStart"/>
      <w:r w:rsidRPr="008C2361">
        <w:rPr>
          <w:b/>
          <w:bCs/>
        </w:rPr>
        <w:t>T</w:t>
      </w:r>
      <w:r>
        <w:rPr>
          <w:bCs/>
        </w:rPr>
        <w:t>ree</w:t>
      </w:r>
      <w:proofErr w:type="spellEnd"/>
    </w:p>
    <w:p w14:paraId="0CB246A0" w14:textId="77777777" w:rsidR="009644D7" w:rsidRPr="005D22F7" w:rsidRDefault="009644D7" w:rsidP="009644D7">
      <w:pPr>
        <w:pStyle w:val="ZPNormalnyText"/>
        <w:tabs>
          <w:tab w:val="left" w:pos="851"/>
          <w:tab w:val="left" w:pos="1418"/>
        </w:tabs>
        <w:ind w:firstLine="0"/>
        <w:jc w:val="left"/>
        <w:rPr>
          <w:bCs/>
        </w:rPr>
      </w:pPr>
      <w:proofErr w:type="spellStart"/>
      <w:r w:rsidRPr="005D22F7">
        <w:rPr>
          <w:bCs/>
        </w:rPr>
        <w:t>Cloud</w:t>
      </w:r>
      <w:proofErr w:type="spellEnd"/>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proofErr w:type="spellStart"/>
      <w:r w:rsidRPr="00123B4D">
        <w:rPr>
          <w:b/>
          <w:bCs/>
        </w:rPr>
        <w:t>C</w:t>
      </w:r>
      <w:r>
        <w:rPr>
          <w:bCs/>
        </w:rPr>
        <w:t>entral</w:t>
      </w:r>
      <w:proofErr w:type="spellEnd"/>
      <w:r>
        <w:rPr>
          <w:bCs/>
        </w:rPr>
        <w:t xml:space="preserve"> </w:t>
      </w:r>
      <w:proofErr w:type="spellStart"/>
      <w:r w:rsidRPr="00123B4D">
        <w:rPr>
          <w:b/>
          <w:bCs/>
        </w:rPr>
        <w:t>P</w:t>
      </w:r>
      <w:r>
        <w:rPr>
          <w:bCs/>
        </w:rPr>
        <w:t>rocessing</w:t>
      </w:r>
      <w:proofErr w:type="spellEnd"/>
      <w:r>
        <w:rPr>
          <w:bCs/>
        </w:rPr>
        <w:t xml:space="preserve"> </w:t>
      </w:r>
      <w:proofErr w:type="spellStart"/>
      <w:r w:rsidRPr="00123B4D">
        <w:rPr>
          <w:b/>
          <w:bCs/>
        </w:rPr>
        <w:t>U</w:t>
      </w:r>
      <w:r>
        <w:rPr>
          <w:bCs/>
        </w:rPr>
        <w:t>nit</w:t>
      </w:r>
      <w:proofErr w:type="spellEnd"/>
      <w:r>
        <w:rPr>
          <w:bCs/>
        </w:rPr>
        <w:t xml:space="preserve"> – Centrálna výpočtová jednotka</w:t>
      </w:r>
    </w:p>
    <w:p w14:paraId="46D7B9CF" w14:textId="77777777" w:rsidR="009644D7" w:rsidRPr="005D22F7" w:rsidRDefault="009644D7" w:rsidP="009644D7">
      <w:pPr>
        <w:pStyle w:val="ZPNormalnyText"/>
        <w:tabs>
          <w:tab w:val="left" w:pos="851"/>
          <w:tab w:val="left" w:pos="1418"/>
        </w:tabs>
        <w:ind w:firstLine="0"/>
        <w:jc w:val="left"/>
        <w:rPr>
          <w:bCs/>
        </w:rPr>
      </w:pPr>
      <w:r w:rsidRPr="005D22F7">
        <w:rPr>
          <w:bCs/>
        </w:rPr>
        <w:t>EEPROM</w:t>
      </w:r>
      <w:r w:rsidRPr="005D22F7">
        <w:rPr>
          <w:bCs/>
        </w:rPr>
        <w:tab/>
      </w:r>
      <w:proofErr w:type="spellStart"/>
      <w:r w:rsidRPr="00123B4D">
        <w:rPr>
          <w:b/>
          <w:bCs/>
        </w:rPr>
        <w:t>E</w:t>
      </w:r>
      <w:r w:rsidRPr="00FE001D">
        <w:rPr>
          <w:bCs/>
        </w:rPr>
        <w:t>lectrically</w:t>
      </w:r>
      <w:proofErr w:type="spellEnd"/>
      <w:r w:rsidRPr="00FE001D">
        <w:rPr>
          <w:bCs/>
        </w:rPr>
        <w:t xml:space="preserve"> </w:t>
      </w:r>
      <w:proofErr w:type="spellStart"/>
      <w:r w:rsidRPr="00123B4D">
        <w:rPr>
          <w:b/>
          <w:bCs/>
        </w:rPr>
        <w:t>E</w:t>
      </w:r>
      <w:r w:rsidRPr="00FE001D">
        <w:rPr>
          <w:bCs/>
        </w:rPr>
        <w:t>rasable</w:t>
      </w:r>
      <w:proofErr w:type="spellEnd"/>
      <w:r w:rsidRPr="00FE001D">
        <w:rPr>
          <w:bCs/>
        </w:rPr>
        <w:t xml:space="preserve"> </w:t>
      </w:r>
      <w:proofErr w:type="spellStart"/>
      <w:r w:rsidRPr="00123B4D">
        <w:rPr>
          <w:b/>
          <w:bCs/>
        </w:rPr>
        <w:t>P</w:t>
      </w:r>
      <w:r w:rsidRPr="00FE001D">
        <w:rPr>
          <w:bCs/>
        </w:rPr>
        <w:t>rogrammable</w:t>
      </w:r>
      <w:proofErr w:type="spellEnd"/>
      <w:r w:rsidRPr="00FE001D">
        <w:rPr>
          <w:bCs/>
        </w:rPr>
        <w:t xml:space="preserve"> </w:t>
      </w:r>
      <w:proofErr w:type="spellStart"/>
      <w:r w:rsidRPr="00123B4D">
        <w:rPr>
          <w:b/>
          <w:bCs/>
        </w:rPr>
        <w:t>R</w:t>
      </w:r>
      <w:r w:rsidRPr="00FE001D">
        <w:rPr>
          <w:bCs/>
        </w:rPr>
        <w:t>ead-</w:t>
      </w:r>
      <w:r w:rsidRPr="00123B4D">
        <w:rPr>
          <w:b/>
          <w:bCs/>
        </w:rPr>
        <w:t>O</w:t>
      </w:r>
      <w:r w:rsidRPr="00FE001D">
        <w:rPr>
          <w:bCs/>
        </w:rPr>
        <w:t>nly</w:t>
      </w:r>
      <w:proofErr w:type="spellEnd"/>
      <w:r w:rsidRPr="00FE001D">
        <w:rPr>
          <w:bCs/>
        </w:rPr>
        <w:t xml:space="preserve"> </w:t>
      </w:r>
      <w:proofErr w:type="spellStart"/>
      <w:r w:rsidRPr="00123B4D">
        <w:rPr>
          <w:b/>
          <w:bCs/>
        </w:rPr>
        <w:t>M</w:t>
      </w:r>
      <w:r w:rsidRPr="00FE001D">
        <w:rPr>
          <w:bCs/>
        </w:rPr>
        <w:t>emory</w:t>
      </w:r>
      <w:proofErr w:type="spellEnd"/>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proofErr w:type="spellStart"/>
      <w:r w:rsidRPr="005D22F7">
        <w:rPr>
          <w:b/>
          <w:bCs/>
        </w:rPr>
        <w:t>I</w:t>
      </w:r>
      <w:r w:rsidRPr="005D22F7">
        <w:rPr>
          <w:bCs/>
        </w:rPr>
        <w:t>ntegrated</w:t>
      </w:r>
      <w:proofErr w:type="spellEnd"/>
      <w:r w:rsidRPr="005D22F7">
        <w:rPr>
          <w:bCs/>
        </w:rPr>
        <w:t xml:space="preserve"> </w:t>
      </w:r>
      <w:proofErr w:type="spellStart"/>
      <w:r w:rsidRPr="005D22F7">
        <w:rPr>
          <w:b/>
          <w:bCs/>
        </w:rPr>
        <w:t>D</w:t>
      </w:r>
      <w:r w:rsidRPr="005D22F7">
        <w:rPr>
          <w:bCs/>
        </w:rPr>
        <w:t>evelopment</w:t>
      </w:r>
      <w:proofErr w:type="spellEnd"/>
      <w:r w:rsidRPr="005D22F7">
        <w:rPr>
          <w:bCs/>
        </w:rPr>
        <w:t xml:space="preserve"> </w:t>
      </w:r>
      <w:proofErr w:type="spellStart"/>
      <w:r w:rsidRPr="005D22F7">
        <w:rPr>
          <w:b/>
          <w:bCs/>
        </w:rPr>
        <w:t>E</w:t>
      </w:r>
      <w:r w:rsidRPr="005D22F7">
        <w:rPr>
          <w:bCs/>
        </w:rPr>
        <w:t>nvironment</w:t>
      </w:r>
      <w:proofErr w:type="spellEnd"/>
      <w:r w:rsidRPr="005D22F7">
        <w:rPr>
          <w:bCs/>
        </w:rPr>
        <w:t xml:space="preserve">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proofErr w:type="spellStart"/>
      <w:r w:rsidRPr="005D22F7">
        <w:t>IoT</w:t>
      </w:r>
      <w:proofErr w:type="spellEnd"/>
      <w:r w:rsidRPr="005D22F7">
        <w:tab/>
      </w:r>
      <w:r>
        <w:tab/>
      </w:r>
      <w:r w:rsidRPr="005D22F7">
        <w:rPr>
          <w:b/>
          <w:bCs/>
        </w:rPr>
        <w:t>I</w:t>
      </w:r>
      <w:r w:rsidRPr="005D22F7">
        <w:rPr>
          <w:bCs/>
        </w:rPr>
        <w:t xml:space="preserve">nternet </w:t>
      </w:r>
      <w:r w:rsidRPr="005D22F7">
        <w:rPr>
          <w:b/>
          <w:bCs/>
        </w:rPr>
        <w:t>o</w:t>
      </w:r>
      <w:r w:rsidRPr="005D22F7">
        <w:rPr>
          <w:bCs/>
        </w:rPr>
        <w:t xml:space="preserve">f </w:t>
      </w:r>
      <w:proofErr w:type="spellStart"/>
      <w:r w:rsidRPr="005D22F7">
        <w:rPr>
          <w:b/>
          <w:bCs/>
        </w:rPr>
        <w:t>T</w:t>
      </w:r>
      <w:r>
        <w:rPr>
          <w:bCs/>
        </w:rPr>
        <w:t>hings</w:t>
      </w:r>
      <w:proofErr w:type="spellEnd"/>
    </w:p>
    <w:p w14:paraId="6C3D8EEB" w14:textId="77777777"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proofErr w:type="spellStart"/>
      <w:r w:rsidRPr="00123B4D">
        <w:rPr>
          <w:b/>
          <w:bCs/>
        </w:rPr>
        <w:t>I</w:t>
      </w:r>
      <w:r w:rsidRPr="00123B4D">
        <w:rPr>
          <w:bCs/>
        </w:rPr>
        <w:t>nter-</w:t>
      </w:r>
      <w:r w:rsidRPr="00123B4D">
        <w:rPr>
          <w:b/>
          <w:bCs/>
        </w:rPr>
        <w:t>I</w:t>
      </w:r>
      <w:r w:rsidRPr="00123B4D">
        <w:rPr>
          <w:bCs/>
        </w:rPr>
        <w:t>ntegrated</w:t>
      </w:r>
      <w:proofErr w:type="spellEnd"/>
      <w:r w:rsidRPr="00123B4D">
        <w:rPr>
          <w:bCs/>
        </w:rPr>
        <w:t xml:space="preserve"> </w:t>
      </w:r>
      <w:proofErr w:type="spellStart"/>
      <w:r w:rsidRPr="00123B4D">
        <w:rPr>
          <w:b/>
          <w:bCs/>
        </w:rPr>
        <w:t>C</w:t>
      </w:r>
      <w:r w:rsidRPr="00123B4D">
        <w:rPr>
          <w:bCs/>
        </w:rPr>
        <w:t>ircuit</w:t>
      </w:r>
      <w:proofErr w:type="spellEnd"/>
      <w:r>
        <w:rPr>
          <w:bCs/>
        </w:rPr>
        <w:t xml:space="preserve"> -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proofErr w:type="spellStart"/>
      <w:r w:rsidRPr="00123B4D">
        <w:rPr>
          <w:b/>
          <w:bCs/>
        </w:rPr>
        <w:t>A</w:t>
      </w:r>
      <w:r>
        <w:rPr>
          <w:bCs/>
        </w:rPr>
        <w:t>pplication</w:t>
      </w:r>
      <w:proofErr w:type="spellEnd"/>
      <w:r>
        <w:rPr>
          <w:bCs/>
        </w:rPr>
        <w:t xml:space="preserve"> </w:t>
      </w:r>
      <w:proofErr w:type="spellStart"/>
      <w:r w:rsidRPr="00123B4D">
        <w:rPr>
          <w:b/>
          <w:bCs/>
        </w:rPr>
        <w:t>D</w:t>
      </w:r>
      <w:r>
        <w:rPr>
          <w:bCs/>
        </w:rPr>
        <w:t>evelopment</w:t>
      </w:r>
      <w:proofErr w:type="spellEnd"/>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proofErr w:type="spellStart"/>
      <w:r w:rsidRPr="00123B4D">
        <w:rPr>
          <w:b/>
          <w:bCs/>
        </w:rPr>
        <w:t>R</w:t>
      </w:r>
      <w:r>
        <w:rPr>
          <w:bCs/>
        </w:rPr>
        <w:t>andom</w:t>
      </w:r>
      <w:proofErr w:type="spellEnd"/>
      <w:r>
        <w:rPr>
          <w:bCs/>
        </w:rPr>
        <w:t xml:space="preserve"> </w:t>
      </w:r>
      <w:r w:rsidRPr="00123B4D">
        <w:rPr>
          <w:b/>
          <w:bCs/>
        </w:rPr>
        <w:t>A</w:t>
      </w:r>
      <w:r>
        <w:rPr>
          <w:bCs/>
        </w:rPr>
        <w:t xml:space="preserve">ccess </w:t>
      </w:r>
      <w:proofErr w:type="spellStart"/>
      <w:r w:rsidRPr="00123B4D">
        <w:rPr>
          <w:b/>
          <w:bCs/>
        </w:rPr>
        <w:t>M</w:t>
      </w:r>
      <w:r>
        <w:rPr>
          <w:bCs/>
        </w:rPr>
        <w:t>emory</w:t>
      </w:r>
      <w:proofErr w:type="spellEnd"/>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proofErr w:type="spellStart"/>
      <w:r w:rsidRPr="00123B4D">
        <w:rPr>
          <w:b/>
          <w:bCs/>
        </w:rPr>
        <w:t>R</w:t>
      </w:r>
      <w:r>
        <w:rPr>
          <w:bCs/>
        </w:rPr>
        <w:t>ead</w:t>
      </w:r>
      <w:proofErr w:type="spellEnd"/>
      <w:r>
        <w:rPr>
          <w:bCs/>
        </w:rPr>
        <w:t xml:space="preserve"> </w:t>
      </w:r>
      <w:proofErr w:type="spellStart"/>
      <w:r w:rsidRPr="00123B4D">
        <w:rPr>
          <w:b/>
          <w:bCs/>
        </w:rPr>
        <w:t>O</w:t>
      </w:r>
      <w:r>
        <w:rPr>
          <w:bCs/>
        </w:rPr>
        <w:t>nly</w:t>
      </w:r>
      <w:proofErr w:type="spellEnd"/>
      <w:r>
        <w:rPr>
          <w:bCs/>
        </w:rPr>
        <w:t xml:space="preserve"> </w:t>
      </w:r>
      <w:proofErr w:type="spellStart"/>
      <w:r w:rsidRPr="00123B4D">
        <w:rPr>
          <w:b/>
          <w:bCs/>
        </w:rPr>
        <w:t>M</w:t>
      </w:r>
      <w:r>
        <w:rPr>
          <w:bCs/>
        </w:rPr>
        <w:t>emory</w:t>
      </w:r>
      <w:proofErr w:type="spellEnd"/>
    </w:p>
    <w:p w14:paraId="6278977A" w14:textId="6AC2430C"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proofErr w:type="spellStart"/>
      <w:r w:rsidRPr="00123B4D">
        <w:rPr>
          <w:b/>
          <w:bCs/>
        </w:rPr>
        <w:t>S</w:t>
      </w:r>
      <w:r w:rsidRPr="00FE001D">
        <w:rPr>
          <w:bCs/>
        </w:rPr>
        <w:t>ecure</w:t>
      </w:r>
      <w:proofErr w:type="spellEnd"/>
      <w:r w:rsidRPr="00FE001D">
        <w:rPr>
          <w:bCs/>
        </w:rPr>
        <w:t xml:space="preserve"> </w:t>
      </w:r>
      <w:proofErr w:type="spellStart"/>
      <w:r w:rsidRPr="00123B4D">
        <w:rPr>
          <w:b/>
          <w:bCs/>
        </w:rPr>
        <w:t>D</w:t>
      </w:r>
      <w:r w:rsidRPr="00FE001D">
        <w:rPr>
          <w:bCs/>
        </w:rPr>
        <w:t>igital</w:t>
      </w:r>
      <w:proofErr w:type="spellEnd"/>
    </w:p>
    <w:p w14:paraId="2A36CB9E" w14:textId="77777777" w:rsidR="009644D7" w:rsidRPr="005D22F7" w:rsidRDefault="009644D7" w:rsidP="009644D7">
      <w:pPr>
        <w:pStyle w:val="ZPNormalnyText"/>
        <w:tabs>
          <w:tab w:val="left" w:pos="851"/>
          <w:tab w:val="left" w:pos="1418"/>
        </w:tabs>
        <w:ind w:firstLine="0"/>
        <w:jc w:val="left"/>
        <w:rPr>
          <w:bCs/>
        </w:rPr>
      </w:pPr>
      <w:r w:rsidRPr="005D22F7">
        <w:rPr>
          <w:bCs/>
        </w:rPr>
        <w:t>USB</w:t>
      </w:r>
      <w:r w:rsidRPr="005D22F7">
        <w:rPr>
          <w:bCs/>
        </w:rPr>
        <w:tab/>
      </w:r>
      <w:r>
        <w:rPr>
          <w:bCs/>
        </w:rPr>
        <w:tab/>
      </w:r>
      <w:proofErr w:type="spellStart"/>
      <w:r w:rsidRPr="00123B4D">
        <w:rPr>
          <w:b/>
          <w:bCs/>
        </w:rPr>
        <w:t>U</w:t>
      </w:r>
      <w:r>
        <w:rPr>
          <w:bCs/>
        </w:rPr>
        <w:t>niversal</w:t>
      </w:r>
      <w:proofErr w:type="spellEnd"/>
      <w:r>
        <w:rPr>
          <w:bCs/>
        </w:rPr>
        <w:t xml:space="preserve"> </w:t>
      </w:r>
      <w:proofErr w:type="spellStart"/>
      <w:r w:rsidRPr="00123B4D">
        <w:rPr>
          <w:b/>
          <w:bCs/>
        </w:rPr>
        <w:t>S</w:t>
      </w:r>
      <w:r>
        <w:rPr>
          <w:bCs/>
        </w:rPr>
        <w:t>erial</w:t>
      </w:r>
      <w:proofErr w:type="spellEnd"/>
      <w:r>
        <w:rPr>
          <w:bCs/>
        </w:rPr>
        <w:t xml:space="preserve"> </w:t>
      </w:r>
      <w:proofErr w:type="spellStart"/>
      <w:r w:rsidRPr="00123B4D">
        <w:rPr>
          <w:b/>
          <w:bCs/>
        </w:rPr>
        <w:t>B</w:t>
      </w:r>
      <w:r>
        <w:rPr>
          <w:bCs/>
        </w:rPr>
        <w:t>us</w:t>
      </w:r>
      <w:proofErr w:type="spellEnd"/>
    </w:p>
    <w:p w14:paraId="62A5D948" w14:textId="77777777" w:rsidR="009644D7" w:rsidRPr="005D22F7" w:rsidRDefault="009644D7" w:rsidP="009644D7">
      <w:pPr>
        <w:pStyle w:val="ZPNormalnyText"/>
        <w:tabs>
          <w:tab w:val="left" w:pos="851"/>
          <w:tab w:val="left" w:pos="1418"/>
        </w:tabs>
        <w:ind w:firstLine="0"/>
        <w:jc w:val="left"/>
        <w:rPr>
          <w:bCs/>
        </w:rPr>
      </w:pPr>
      <w:r>
        <w:rPr>
          <w:bCs/>
        </w:rPr>
        <w:t>UX</w:t>
      </w:r>
      <w:r>
        <w:rPr>
          <w:bCs/>
        </w:rPr>
        <w:tab/>
      </w:r>
      <w:r>
        <w:rPr>
          <w:bCs/>
        </w:rPr>
        <w:tab/>
      </w:r>
      <w:r w:rsidRPr="00DD1348">
        <w:rPr>
          <w:b/>
          <w:bCs/>
        </w:rPr>
        <w:t>U</w:t>
      </w:r>
      <w:r>
        <w:rPr>
          <w:bCs/>
        </w:rPr>
        <w:t xml:space="preserve">ser </w:t>
      </w:r>
      <w:proofErr w:type="spellStart"/>
      <w:r>
        <w:rPr>
          <w:bCs/>
        </w:rPr>
        <w:t>e</w:t>
      </w:r>
      <w:r w:rsidRPr="00DD1348">
        <w:rPr>
          <w:b/>
          <w:bCs/>
        </w:rPr>
        <w:t>x</w:t>
      </w:r>
      <w:r>
        <w:rPr>
          <w:bCs/>
        </w:rPr>
        <w:t>perience</w:t>
      </w:r>
      <w:proofErr w:type="spellEnd"/>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proofErr w:type="spellStart"/>
      <w:r w:rsidR="00CC7EA8" w:rsidRPr="005D22F7">
        <w:rPr>
          <w:bCs/>
        </w:rPr>
        <w:t>E</w:t>
      </w:r>
      <w:r w:rsidR="00CC7EA8" w:rsidRPr="005D22F7">
        <w:rPr>
          <w:b/>
          <w:bCs/>
        </w:rPr>
        <w:t>x</w:t>
      </w:r>
      <w:r w:rsidR="00CC7EA8" w:rsidRPr="005D22F7">
        <w:rPr>
          <w:bCs/>
        </w:rPr>
        <w:t>tended</w:t>
      </w:r>
      <w:proofErr w:type="spellEnd"/>
      <w:r w:rsidR="00CC7EA8" w:rsidRPr="005D22F7">
        <w:rPr>
          <w:bCs/>
        </w:rPr>
        <w:t xml:space="preserve"> </w:t>
      </w:r>
      <w:proofErr w:type="spellStart"/>
      <w:r w:rsidR="00CC7EA8" w:rsidRPr="005D22F7">
        <w:rPr>
          <w:b/>
          <w:bCs/>
        </w:rPr>
        <w:t>M</w:t>
      </w:r>
      <w:r w:rsidR="00CC7EA8" w:rsidRPr="005D22F7">
        <w:rPr>
          <w:bCs/>
        </w:rPr>
        <w:t>arkup</w:t>
      </w:r>
      <w:proofErr w:type="spellEnd"/>
      <w:r w:rsidR="00CC7EA8" w:rsidRPr="005D22F7">
        <w:rPr>
          <w:bCs/>
        </w:rPr>
        <w:t xml:space="preserve"> </w:t>
      </w:r>
      <w:proofErr w:type="spellStart"/>
      <w:r w:rsidR="00CC7EA8" w:rsidRPr="005D22F7">
        <w:rPr>
          <w:b/>
          <w:bCs/>
        </w:rPr>
        <w:t>L</w:t>
      </w:r>
      <w:r w:rsidR="00CC7EA8" w:rsidRPr="005D22F7">
        <w:rPr>
          <w:bCs/>
        </w:rPr>
        <w:t>anguage</w:t>
      </w:r>
      <w:proofErr w:type="spellEnd"/>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6"/>
          <w:footerReference w:type="default" r:id="rId17"/>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3" w:name="_Toc224306942"/>
      <w:bookmarkStart w:id="24" w:name="_Toc509848240"/>
      <w:r>
        <w:lastRenderedPageBreak/>
        <w:t>Úvod</w:t>
      </w:r>
      <w:bookmarkEnd w:id="18"/>
      <w:bookmarkEnd w:id="23"/>
      <w:bookmarkEnd w:id="24"/>
    </w:p>
    <w:p w14:paraId="7F28EEB0" w14:textId="77777777" w:rsidR="00A954FF" w:rsidRDefault="00A954FF">
      <w:pPr>
        <w:pStyle w:val="ZPNormalnyText"/>
        <w:rPr>
          <w:highlight w:val="lightGray"/>
        </w:rPr>
      </w:pPr>
      <w:r>
        <w:rPr>
          <w:highlight w:val="lightGray"/>
        </w:rPr>
        <w:t>Hlavnú textovú časť záverečnej práce tvorí: úvod, jadro, záver, resumé (povinné iba v prípade, ak je práca vypracovaná v inom ako štátnom jazyku), zoznam použitej literatúry.</w:t>
      </w:r>
    </w:p>
    <w:p w14:paraId="6059D64A" w14:textId="77777777" w:rsidR="00A954FF" w:rsidRDefault="00A954FF">
      <w:pPr>
        <w:pStyle w:val="ZPNormalnyText"/>
        <w:rPr>
          <w:highlight w:val="lightGray"/>
        </w:rPr>
      </w:pPr>
      <w:r>
        <w:rPr>
          <w:highlight w:val="lightGray"/>
        </w:rPr>
        <w:t xml:space="preserve">V úvode autor stručne a výstižne charakterizuje stav poznania alebo praxe v oblasti, ktorá je predmetom záverečnej práce a oboznamuje čitateľa s významom, cieľmi a zámermi práce. Autor v úvode zdôrazňuje, prečo je práca dôležitá a prečo sa rozhodol spracovať danú tému. </w:t>
      </w:r>
    </w:p>
    <w:p w14:paraId="717EB490" w14:textId="77777777" w:rsidR="00A954FF" w:rsidRDefault="00A954FF">
      <w:pPr>
        <w:pStyle w:val="ZPNormalnyText"/>
      </w:pPr>
    </w:p>
    <w:p w14:paraId="24E1F6CB" w14:textId="77777777" w:rsidR="00B516F8" w:rsidRDefault="00B516F8" w:rsidP="00CB3095">
      <w:pPr>
        <w:pStyle w:val="Nadpis1"/>
      </w:pPr>
      <w:bookmarkStart w:id="25" w:name="_Ref509758086"/>
      <w:bookmarkStart w:id="26" w:name="_Toc509848241"/>
      <w:bookmarkStart w:id="27" w:name="_Toc102191183"/>
      <w:bookmarkStart w:id="28" w:name="_Ref101960788"/>
      <w:bookmarkStart w:id="29" w:name="_Ref101952784"/>
      <w:bookmarkStart w:id="30" w:name="_Toc224306945"/>
      <w:r>
        <w:lastRenderedPageBreak/>
        <w:t>Internet vecí</w:t>
      </w:r>
      <w:bookmarkEnd w:id="25"/>
      <w:bookmarkEnd w:id="26"/>
    </w:p>
    <w:p w14:paraId="0BC5949A" w14:textId="77777777" w:rsidR="00B516F8" w:rsidRDefault="006C01A6" w:rsidP="00392C6A">
      <w:r>
        <w:t>Pojem internetu vecí (</w:t>
      </w:r>
      <w:proofErr w:type="spellStart"/>
      <w:r>
        <w:t>IoT</w:t>
      </w:r>
      <w:proofErr w:type="spellEnd"/>
      <w:r>
        <w:t xml:space="preserve">) pokrýva viac ako len koncept alebo technológiu. Je to nový prístup, ktorý ovplyvňuje vývoj aktuálnych technológií, aplikácií a vízií. </w:t>
      </w:r>
      <w:r w:rsidR="00723A3B">
        <w:t>Kvôli rozsiahlosti e</w:t>
      </w:r>
      <w:r>
        <w:t xml:space="preserve">šte nemáme presnú definíciu pre </w:t>
      </w:r>
      <w:proofErr w:type="spellStart"/>
      <w:r>
        <w:t>IoT</w:t>
      </w:r>
      <w:proofErr w:type="spellEnd"/>
      <w:r>
        <w:t xml:space="preserve"> ako také. Viaceré vedecké články sa zhodujú v tom,</w:t>
      </w:r>
      <w:r w:rsidR="00723A3B">
        <w:t xml:space="preserve"> že </w:t>
      </w:r>
      <w:r>
        <w:t>k</w:t>
      </w:r>
      <w:r w:rsidR="00A801B1">
        <w:t>ľúčovým prv</w:t>
      </w:r>
      <w:r>
        <w:t xml:space="preserve">kom </w:t>
      </w:r>
      <w:proofErr w:type="spellStart"/>
      <w:r>
        <w:t>IoT</w:t>
      </w:r>
      <w:proofErr w:type="spellEnd"/>
      <w:r w:rsidR="00A801B1">
        <w:t xml:space="preserve"> je prepojenie fyzického a digitálneho sveta</w:t>
      </w:r>
      <w:r w:rsidR="00723A3B">
        <w:t xml:space="preserve"> pomocou senzorov a aktuátorov.</w:t>
      </w:r>
      <w:r w:rsidR="00E11D6B">
        <w:t xml:space="preserve"> </w:t>
      </w:r>
      <w:r w:rsidR="00781DD9">
        <w:t xml:space="preserve">Okrem toho je pre </w:t>
      </w:r>
      <w:proofErr w:type="spellStart"/>
      <w:r w:rsidR="00781DD9">
        <w:t>IoT</w:t>
      </w:r>
      <w:proofErr w:type="spellEnd"/>
      <w:r w:rsidR="00781DD9">
        <w:t xml:space="preserve">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Content>
          <w:r w:rsidR="00E11D6B">
            <w:fldChar w:fldCharType="begin"/>
          </w:r>
          <w:r w:rsidR="00E11D6B">
            <w:instrText xml:space="preserve">CITATION Giu10 \l 1051 </w:instrText>
          </w:r>
          <w:r w:rsidR="00E11D6B">
            <w:fldChar w:fldCharType="separate"/>
          </w:r>
          <w:r w:rsidR="00392C6A">
            <w:rPr>
              <w:noProof/>
            </w:rPr>
            <w:t xml:space="preserve"> [1]</w:t>
          </w:r>
          <w:r w:rsidR="00E11D6B">
            <w:fldChar w:fldCharType="end"/>
          </w:r>
        </w:sdtContent>
      </w:sdt>
      <w:r w:rsidR="00AC099C">
        <w:t xml:space="preserve"> pre následné vykonávanie akcií. Nasledujúca schéma reprezentuje </w:t>
      </w:r>
      <w:proofErr w:type="spellStart"/>
      <w:r w:rsidR="00AC099C">
        <w:t>IoT</w:t>
      </w:r>
      <w:proofErr w:type="spellEnd"/>
      <w:r w:rsidR="00AC099C">
        <w:t xml:space="preserve"> v komunikačnej postupnosti.</w:t>
      </w:r>
    </w:p>
    <w:p w14:paraId="35E29D08" w14:textId="77777777" w:rsidR="00AC099C" w:rsidRDefault="00AC099C" w:rsidP="00AC099C">
      <w:pPr>
        <w:pStyle w:val="ZPNormalnyText"/>
        <w:jc w:val="center"/>
      </w:pPr>
      <w:r>
        <w:rPr>
          <w:noProof/>
          <w:lang w:eastAsia="sk-SK"/>
        </w:rP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16C22363" w:rsidR="00AC099C" w:rsidRDefault="00AC099C" w:rsidP="00AC099C">
      <w:pPr>
        <w:pStyle w:val="ZPCaption"/>
      </w:pPr>
      <w:bookmarkStart w:id="31" w:name="_Toc509848287"/>
      <w:r>
        <w:t>Obr. </w:t>
      </w:r>
      <w:fldSimple w:instr=" SEQ Obr. \* ARABIC ">
        <w:r>
          <w:rPr>
            <w:noProof/>
          </w:rPr>
          <w:t>1</w:t>
        </w:r>
      </w:fldSimple>
      <w:r>
        <w:tab/>
      </w:r>
      <w:r w:rsidR="004D1804">
        <w:t xml:space="preserve">Schéma reprezentujúca </w:t>
      </w:r>
      <w:proofErr w:type="spellStart"/>
      <w:r w:rsidR="004D1804">
        <w:t>IoT</w:t>
      </w:r>
      <w:proofErr w:type="spellEnd"/>
      <w:sdt>
        <w:sdtPr>
          <w:id w:val="325721473"/>
          <w:citation/>
        </w:sdtPr>
        <w:sdtContent>
          <w:r w:rsidR="0040744A">
            <w:fldChar w:fldCharType="begin"/>
          </w:r>
          <w:r w:rsidR="0040744A">
            <w:instrText xml:space="preserve"> CITATION Rad \l 1051 </w:instrText>
          </w:r>
          <w:r w:rsidR="0040744A">
            <w:fldChar w:fldCharType="separate"/>
          </w:r>
          <w:r w:rsidR="0040744A">
            <w:rPr>
              <w:noProof/>
            </w:rPr>
            <w:t xml:space="preserve"> [2]</w:t>
          </w:r>
          <w:r w:rsidR="0040744A">
            <w:fldChar w:fldCharType="end"/>
          </w:r>
        </w:sdtContent>
      </w:sdt>
      <w:bookmarkEnd w:id="31"/>
    </w:p>
    <w:p w14:paraId="41D9F4FA" w14:textId="57857F9C" w:rsidR="00AC099C" w:rsidRDefault="004D1804" w:rsidP="00717D37">
      <w:r>
        <w:t>Popis schémy začneme senzormi a budeme pokračovať v smere toku dát. Senzory sú har</w:t>
      </w:r>
      <w:r w:rsidR="001A73A3">
        <w:t>d</w:t>
      </w:r>
      <w:r>
        <w:t>vérové zariadenia, ktoré zb</w:t>
      </w:r>
      <w:r w:rsidR="001A73A3">
        <w:t>i</w:t>
      </w:r>
      <w:r>
        <w:t xml:space="preserve">erajú informácie z fyzického sveta a menia ich na digitálny signál. Signál smeruje do </w:t>
      </w:r>
      <w:proofErr w:type="spellStart"/>
      <w:r>
        <w:t>mikrokontroléra</w:t>
      </w:r>
      <w:proofErr w:type="spellEnd"/>
      <w:r>
        <w:t xml:space="preserve">, </w:t>
      </w:r>
      <w:r w:rsidR="001A73A3">
        <w:t>ktorý</w:t>
      </w:r>
      <w:r>
        <w:t xml:space="preserve"> vykonáva lokálne spracovanie. Lokálne spracovanie spočíva v prevode signálu na digitálne dáta. Okrem tohto prevodu môže vykonávať akcie a ihneď ovplyvňovať fyzický svet. Po lokálnom spracovaní sa dáta uložia na lokálne úložisko pre ich budúce analýzy. Keďže hovoríme o internete vecí, tak je na miest</w:t>
      </w:r>
      <w:r w:rsidR="001A73A3">
        <w:t>e</w:t>
      </w:r>
      <w:r>
        <w:t xml:space="preserve"> </w:t>
      </w:r>
      <w:r w:rsidR="001A73A3">
        <w:t xml:space="preserve">uvažovať </w:t>
      </w:r>
      <w:r>
        <w:t>o online zdieľaní dát s ostatnými zariadeniami pomocou počítačovej siete.</w:t>
      </w:r>
      <w:r w:rsidR="00717D37">
        <w:t xml:space="preserve"> </w:t>
      </w:r>
      <w:proofErr w:type="spellStart"/>
      <w:r w:rsidR="00717D37">
        <w:t>IoT</w:t>
      </w:r>
      <w:proofErr w:type="spellEnd"/>
      <w:r w:rsidR="00717D37">
        <w:t xml:space="preserve"> server je zariadenie na sieti, ktoré prijíma </w:t>
      </w:r>
      <w:r w:rsidR="00717D37">
        <w:lastRenderedPageBreak/>
        <w:t xml:space="preserve">dáta zo všetkých senzorov a vykonáva </w:t>
      </w:r>
      <w:proofErr w:type="spellStart"/>
      <w:r w:rsidR="00717D37">
        <w:t>cloud</w:t>
      </w:r>
      <w:proofErr w:type="spellEnd"/>
      <w:r w:rsidR="00717D37">
        <w:t xml:space="preserve"> spracovanie. Pozícia </w:t>
      </w:r>
      <w:proofErr w:type="spellStart"/>
      <w:r w:rsidR="00717D37">
        <w:t>cloud</w:t>
      </w:r>
      <w:proofErr w:type="spellEnd"/>
      <w:r w:rsidR="00717D37">
        <w:t xml:space="preserve"> spracovania je veľmi podobná lokálnemu spracovaniu. Hlavným rozdielom je množstvo spracovávaných dát. Kým pre lokálne spracovanie máme nízke výkonnostné prostriedky</w:t>
      </w:r>
      <w:r w:rsidR="006C3946">
        <w:t>,</w:t>
      </w:r>
      <w:r w:rsidR="00717D37">
        <w:t xml:space="preserve"> pri </w:t>
      </w:r>
      <w:proofErr w:type="spellStart"/>
      <w:r w:rsidR="00717D37">
        <w:t>cloud</w:t>
      </w:r>
      <w:proofErr w:type="spellEnd"/>
      <w:r w:rsidR="00717D37">
        <w:t xml:space="preserve"> spracovaní sú k dispozícii gigabajt</w:t>
      </w:r>
      <w:r w:rsidR="006C3946">
        <w:t xml:space="preserve">y pamäte s výkonnými procesormi. Tie </w:t>
      </w:r>
      <w:r w:rsidR="00717D37">
        <w:t xml:space="preserve">nám umožňujú vykonávať náročné spracovania prijatých dát. Všetky spracované dáta sa následne ukladajú na </w:t>
      </w:r>
      <w:proofErr w:type="spellStart"/>
      <w:r w:rsidR="00717D37">
        <w:t>cloud</w:t>
      </w:r>
      <w:proofErr w:type="spellEnd"/>
      <w:r w:rsidR="00717D37">
        <w:t xml:space="preserve"> úložisku. </w:t>
      </w:r>
      <w:r w:rsidR="002C1B1A">
        <w:t>Táto s</w:t>
      </w:r>
      <w:r w:rsidR="00717D37">
        <w:t>chéma predstavuje</w:t>
      </w:r>
      <w:r w:rsidR="002C1B1A">
        <w:t xml:space="preserve"> </w:t>
      </w:r>
      <w:r w:rsidR="00717D37">
        <w:t>potenciál</w:t>
      </w:r>
      <w:r w:rsidR="002C1B1A">
        <w:t xml:space="preserve">, ktorý </w:t>
      </w:r>
      <w:proofErr w:type="spellStart"/>
      <w:r w:rsidR="002C1B1A">
        <w:t>IoT</w:t>
      </w:r>
      <w:proofErr w:type="spellEnd"/>
      <w:r w:rsidR="002C1B1A">
        <w:t xml:space="preserve"> poskytuje</w:t>
      </w:r>
      <w:r w:rsidR="00717D37">
        <w:t xml:space="preserve">. V mnohých </w:t>
      </w:r>
      <w:proofErr w:type="spellStart"/>
      <w:r w:rsidR="00717D37">
        <w:t>IoT</w:t>
      </w:r>
      <w:proofErr w:type="spellEnd"/>
      <w:r w:rsidR="00717D37">
        <w:t xml:space="preserve"> projektoch sa však stáva, </w:t>
      </w:r>
      <w:r w:rsidR="002C1B1A">
        <w:t xml:space="preserve">že lokálne spracovanie je úplne vynechávané a všetky nazbierané dáta zo senzorov sa priamo odosielajú na </w:t>
      </w:r>
      <w:proofErr w:type="spellStart"/>
      <w:r w:rsidR="002C1B1A">
        <w:t>cloud</w:t>
      </w:r>
      <w:proofErr w:type="spellEnd"/>
      <w:r w:rsidR="002C1B1A">
        <w:t xml:space="preserve"> spracovanie.</w:t>
      </w:r>
    </w:p>
    <w:p w14:paraId="6197F45C" w14:textId="77777777" w:rsidR="00AB2B40" w:rsidRDefault="00AB2B40" w:rsidP="00717D37"/>
    <w:p w14:paraId="1D864996" w14:textId="77777777" w:rsidR="00B516F8" w:rsidRDefault="00B516F8" w:rsidP="00B516F8">
      <w:pPr>
        <w:pStyle w:val="Nadpis2"/>
      </w:pPr>
      <w:bookmarkStart w:id="32" w:name="_Toc509848242"/>
      <w:r>
        <w:t>Hardvér</w:t>
      </w:r>
      <w:bookmarkEnd w:id="32"/>
      <w:r>
        <w:t xml:space="preserve"> </w:t>
      </w:r>
    </w:p>
    <w:p w14:paraId="43C1C301" w14:textId="028DA005" w:rsidR="004645E5" w:rsidRDefault="00392C6A" w:rsidP="00310251">
      <w:r>
        <w:t xml:space="preserve">Základným stavebným prvkom </w:t>
      </w:r>
      <w:r w:rsidR="00864203">
        <w:t xml:space="preserve">lokálneho spracovania v </w:t>
      </w:r>
      <w:proofErr w:type="spellStart"/>
      <w:r>
        <w:t>IoT</w:t>
      </w:r>
      <w:proofErr w:type="spellEnd"/>
      <w:r>
        <w:t xml:space="preserve">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 xml:space="preserve">Menovite to sú RAM, ROM, CPU. Avšak parametre týchto obvodov sú relatívne nízke oproti bežne dostupným počítačom. </w:t>
      </w:r>
      <w:r w:rsidR="00781DD9">
        <w:t>Napríklad</w:t>
      </w:r>
      <w:r w:rsidR="00AE762B">
        <w:t xml:space="preserve"> mikrokontrolér</w:t>
      </w:r>
      <w:r w:rsidR="006C3946">
        <w:t xml:space="preserve"> ATMEGA328</w:t>
      </w:r>
      <w:r w:rsidR="007C207C">
        <w:t xml:space="preserve">, ktorý používajú aj dosky Arduino, </w:t>
      </w:r>
      <w:r w:rsidR="00AE762B">
        <w:t>disponuje 32</w:t>
      </w:r>
      <w:r w:rsidR="003C3F53">
        <w:t xml:space="preserve"> </w:t>
      </w:r>
      <w:proofErr w:type="spellStart"/>
      <w:r w:rsidR="00AE762B">
        <w:t>kB</w:t>
      </w:r>
      <w:proofErr w:type="spellEnd"/>
      <w:r w:rsidR="00AE762B">
        <w:t xml:space="preserve"> ROM a</w:t>
      </w:r>
      <w:r w:rsidR="002C1B1A">
        <w:t> </w:t>
      </w:r>
      <w:r w:rsidR="00AE762B">
        <w:t>2</w:t>
      </w:r>
      <w:r w:rsidR="002C1B1A">
        <w:t xml:space="preserve"> </w:t>
      </w:r>
      <w:proofErr w:type="spellStart"/>
      <w:r w:rsidR="00AE762B">
        <w:t>kB</w:t>
      </w:r>
      <w:proofErr w:type="spellEnd"/>
      <w:r w:rsidR="00AE762B">
        <w:t xml:space="preserve"> RAM so 16-bitovým </w:t>
      </w:r>
      <w:r w:rsidR="00FC68E3">
        <w:t>20</w:t>
      </w:r>
      <w:r w:rsidR="002C1B1A">
        <w:t xml:space="preserve"> </w:t>
      </w:r>
      <w:r w:rsidR="00FC68E3">
        <w:t xml:space="preserve">MHz </w:t>
      </w:r>
      <w:r w:rsidR="00AE762B">
        <w:t>CPU v cene približne dvoch dolárov.</w:t>
      </w:r>
    </w:p>
    <w:p w14:paraId="7B62CA16" w14:textId="5D83076A" w:rsidR="00B516F8" w:rsidRDefault="00392C6A" w:rsidP="00B516F8">
      <w:r w:rsidRPr="004645E5">
        <w:rPr>
          <w:b/>
        </w:rPr>
        <w:t>Senzory</w:t>
      </w:r>
      <w:r>
        <w:t xml:space="preserve"> 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prijaté elektrické napätie prepočítali na </w:t>
      </w:r>
      <w:r w:rsidR="00781DD9">
        <w:t>digitálnu verziu v ohmoch</w:t>
      </w:r>
      <w:r w:rsidR="002C1B1A">
        <w:t>.</w:t>
      </w:r>
    </w:p>
    <w:p w14:paraId="17EFAE33" w14:textId="77777777" w:rsidR="004645E5" w:rsidRDefault="004645E5" w:rsidP="00B516F8">
      <w:r w:rsidRPr="004645E5">
        <w:rPr>
          <w:b/>
        </w:rPr>
        <w:t>Aktuátory</w:t>
      </w:r>
      <w:r>
        <w:t xml:space="preserve"> sú elektronické súčiastky ovplyvňujúce fyzický svet. Zaraďujeme tu motory, svetlá, reproduktory</w:t>
      </w:r>
      <w:r w:rsidR="00F623CE">
        <w:t xml:space="preserve"> a pod</w:t>
      </w:r>
      <w:r>
        <w:t>. Tieto súčiastky sú riadené informáciami prijatými od mikrokontrolérov.</w:t>
      </w:r>
    </w:p>
    <w:p w14:paraId="60FA85E9" w14:textId="77777777" w:rsidR="00AB2B40" w:rsidRDefault="00AB2B40" w:rsidP="00B516F8"/>
    <w:p w14:paraId="05F01C02" w14:textId="77777777" w:rsidR="00B516F8" w:rsidRDefault="00B516F8" w:rsidP="00B516F8">
      <w:pPr>
        <w:pStyle w:val="Nadpis2"/>
      </w:pPr>
      <w:bookmarkStart w:id="33" w:name="_Toc509848243"/>
      <w:r>
        <w:t>Soft</w:t>
      </w:r>
      <w:r w:rsidR="00172F0F">
        <w:t>vér</w:t>
      </w:r>
      <w:bookmarkEnd w:id="33"/>
    </w:p>
    <w:p w14:paraId="676F1C77" w14:textId="77777777" w:rsidR="007C207C" w:rsidRDefault="00172F0F" w:rsidP="007C207C">
      <w:r>
        <w:t xml:space="preserve">Na riadenie </w:t>
      </w:r>
      <w:proofErr w:type="spellStart"/>
      <w:r>
        <w:t>mikrokontroléra</w:t>
      </w:r>
      <w:proofErr w:type="spellEnd"/>
      <w:r>
        <w:t xml:space="preserve"> je potrebný obslužný softvér napálený v jeho pamäti</w:t>
      </w:r>
      <w:r w:rsidR="00781DD9">
        <w:t xml:space="preserve"> ROM</w:t>
      </w:r>
      <w:r>
        <w:t xml:space="preserve">. Tento softvér je </w:t>
      </w:r>
      <w:r w:rsidR="00781DD9">
        <w:t>zavedený</w:t>
      </w:r>
      <w:r>
        <w:t xml:space="preserve"> pri privedení elektrického prúdu do </w:t>
      </w:r>
      <w:proofErr w:type="spellStart"/>
      <w:r>
        <w:lastRenderedPageBreak/>
        <w:t>mikrokontroléra</w:t>
      </w:r>
      <w:proofErr w:type="spellEnd"/>
      <w:r>
        <w:t xml:space="preserve">. </w:t>
      </w:r>
      <w:r w:rsidR="00F80D57">
        <w:t>Pomocou neho</w:t>
      </w:r>
      <w:r w:rsidR="001A6BCB">
        <w:t xml:space="preserve"> mikrokontrolér číta hodnoty vstupných </w:t>
      </w:r>
      <w:proofErr w:type="spellStart"/>
      <w:r w:rsidR="001A6BCB">
        <w:t>pinov</w:t>
      </w:r>
      <w:proofErr w:type="spellEnd"/>
      <w:r w:rsidR="001A6BCB">
        <w:t xml:space="preserve"> (zo senzorov) a riadi výstupné </w:t>
      </w:r>
      <w:proofErr w:type="spellStart"/>
      <w:r w:rsidR="001A6BCB">
        <w:t>piny</w:t>
      </w:r>
      <w:proofErr w:type="spellEnd"/>
      <w:r w:rsidR="001A6BCB">
        <w:t xml:space="preserve"> (k </w:t>
      </w:r>
      <w:proofErr w:type="spellStart"/>
      <w:r w:rsidR="001A6BCB">
        <w:t>a</w:t>
      </w:r>
      <w:r w:rsidR="00ED73A3">
        <w:t>kt</w:t>
      </w:r>
      <w:r w:rsidR="001A6BCB">
        <w:t>utátorom</w:t>
      </w:r>
      <w:proofErr w:type="spellEnd"/>
      <w:r w:rsidR="001A6BCB">
        <w:t>).</w:t>
      </w:r>
      <w:r w:rsidR="007C207C">
        <w:t xml:space="preserve"> Najčastejším programovacím jazykom pre </w:t>
      </w:r>
      <w:proofErr w:type="spellStart"/>
      <w:r w:rsidR="007C207C">
        <w:t>mikrokontroléry</w:t>
      </w:r>
      <w:proofErr w:type="spellEnd"/>
      <w:r w:rsidR="007C207C">
        <w:t xml:space="preserve"> je upravená verzia jazyka C. Netreba zab</w:t>
      </w:r>
      <w:r w:rsidR="006C3946">
        <w:t>údať</w:t>
      </w:r>
      <w:r w:rsidR="007C207C">
        <w:t xml:space="preserve">, že </w:t>
      </w:r>
      <w:proofErr w:type="spellStart"/>
      <w:r w:rsidR="007C207C">
        <w:t>mikrokontroléry</w:t>
      </w:r>
      <w:proofErr w:type="spellEnd"/>
      <w:r w:rsidR="007C207C">
        <w:t xml:space="preserve"> poskytujú len rádovo 2kB op</w:t>
      </w:r>
      <w:r w:rsidR="006C3946">
        <w:t>eračnej pamäte pre beh vytvorených programov</w:t>
      </w:r>
      <w:r w:rsidR="007C207C">
        <w:t xml:space="preserve">. </w:t>
      </w:r>
    </w:p>
    <w:p w14:paraId="2CA3F3B9" w14:textId="77777777" w:rsidR="007C207C" w:rsidRDefault="007C207C" w:rsidP="007C207C">
      <w:r>
        <w:t>Okrem samotných programov pre mikrokontrolér je dôležitý aj podporný softvér. Podporný softvér slúži programátorom na uľahčenie vývoja. Základom je kompilátor, pomocou,</w:t>
      </w:r>
      <w:r w:rsidR="0099777E">
        <w:t xml:space="preserve"> ktorého vieme previesť program. Integrované vývojové prostredia tiež radíme medzi podporný softvér. Jeho hlavnou úlohou je odbremeniť programátorov od opakovaných, krokov a poskytnúť jednoduchú konfiguráciu bez väčšej potreby znalosti celého systému. Integrované vývojové prostredia taktiež veľmi prispievajú k rýchlejšiemu </w:t>
      </w:r>
      <w:proofErr w:type="spellStart"/>
      <w:r w:rsidR="0099777E">
        <w:t>prototypovaniu</w:t>
      </w:r>
      <w:proofErr w:type="spellEnd"/>
      <w:r w:rsidR="0099777E">
        <w:t xml:space="preserve"> nových nápadov.</w:t>
      </w:r>
    </w:p>
    <w:p w14:paraId="28C9C8AA" w14:textId="77777777" w:rsidR="00AB2B40" w:rsidRDefault="00AB2B40" w:rsidP="007C207C"/>
    <w:p w14:paraId="6023EE08" w14:textId="77777777" w:rsidR="00B516F8" w:rsidRDefault="007C207C" w:rsidP="007C207C">
      <w:pPr>
        <w:pStyle w:val="Nadpis2"/>
      </w:pPr>
      <w:r>
        <w:t xml:space="preserve"> </w:t>
      </w:r>
      <w:bookmarkStart w:id="34" w:name="_Toc509848244"/>
      <w:r w:rsidR="00B516F8">
        <w:t>Mikrokontrolér v porovnaní so single-</w:t>
      </w:r>
      <w:proofErr w:type="spellStart"/>
      <w:r w:rsidR="00B516F8">
        <w:t>board</w:t>
      </w:r>
      <w:proofErr w:type="spellEnd"/>
      <w:r w:rsidR="00B516F8">
        <w:t xml:space="preserve"> počítačom</w:t>
      </w:r>
      <w:bookmarkEnd w:id="34"/>
    </w:p>
    <w:p w14:paraId="5D6FA5A9" w14:textId="77777777" w:rsidR="0099777E" w:rsidRDefault="000F4B07" w:rsidP="00614037">
      <w:r>
        <w:t xml:space="preserve">Hlavnou návrhovou črtou </w:t>
      </w:r>
      <w:proofErr w:type="spellStart"/>
      <w:r>
        <w:t>mikrokontroléra</w:t>
      </w:r>
      <w:proofErr w:type="spellEnd"/>
      <w:r>
        <w:t xml:space="preserve"> je komunikácia so senzormi, aktuátormi a pod. Pre takú komunikáciu je dôležité presné časovanie prenosu signálov</w:t>
      </w:r>
      <w:r w:rsidR="00614037">
        <w:t xml:space="preserve"> a tú nám </w:t>
      </w:r>
      <w:proofErr w:type="spellStart"/>
      <w:r w:rsidR="00614037">
        <w:t>mikrokontroléry</w:t>
      </w:r>
      <w:proofErr w:type="spellEnd"/>
      <w:r w:rsidR="00614037">
        <w:t xml:space="preserve"> priamo poskytujú. Pri single-</w:t>
      </w:r>
      <w:proofErr w:type="spellStart"/>
      <w:r w:rsidR="00614037">
        <w:t>board</w:t>
      </w:r>
      <w:proofErr w:type="spellEnd"/>
      <w:r w:rsidR="00614037">
        <w:t xml:space="preserve"> počítačoch je hlavnou črtou vyšší výpočtový výkon za nízku cenu. Výkon na týchto počítačoch sa pohybuje okolo 1GB RAM s ARM 1,2Ghz procesorom. Tieto parametre nám už dovoľujú spustiť na proces</w:t>
      </w:r>
      <w:r w:rsidR="003C3F53">
        <w:t>ore odľahčený operačný systém. A</w:t>
      </w:r>
      <w:r w:rsidR="00614037">
        <w:t>však nevýhodou operačných systémov je, že prenechávame časovanie a plánovanie na nich</w:t>
      </w:r>
      <w:r w:rsidR="003C3F53">
        <w:t>. P</w:t>
      </w:r>
      <w:r w:rsidR="00614037">
        <w:t>reto je priama stabilná komunikácia so senzormi a</w:t>
      </w:r>
      <w:r w:rsidR="003C3F53">
        <w:t> </w:t>
      </w:r>
      <w:r w:rsidR="00614037">
        <w:t>aktuátormi</w:t>
      </w:r>
      <w:r w:rsidR="003C3F53">
        <w:t xml:space="preserve"> takmer nemožná</w:t>
      </w:r>
      <w:r w:rsidR="00614037">
        <w:t>. Single-</w:t>
      </w:r>
      <w:proofErr w:type="spellStart"/>
      <w:r w:rsidR="00614037">
        <w:t>board</w:t>
      </w:r>
      <w:proofErr w:type="spellEnd"/>
      <w:r w:rsidR="00614037">
        <w:t xml:space="preserve"> počítače často poskytujú rôzne </w:t>
      </w:r>
      <w:proofErr w:type="spellStart"/>
      <w:r w:rsidR="00614037">
        <w:t>mikrokontroléry</w:t>
      </w:r>
      <w:proofErr w:type="spellEnd"/>
      <w:r w:rsidR="00614037">
        <w:t xml:space="preserve"> implementujúce komunikačné protokoly používané v elektronike (napr. I2C). Pomocou nich vieme pomocou single-</w:t>
      </w:r>
      <w:proofErr w:type="spellStart"/>
      <w:r w:rsidR="00614037">
        <w:t>board</w:t>
      </w:r>
      <w:proofErr w:type="spellEnd"/>
      <w:r w:rsidR="00614037">
        <w:t xml:space="preserve"> počítačov komunikovať so senzormi. Avšak počet takých senzorov na trhu je ve</w:t>
      </w:r>
      <w:r w:rsidR="00614D74">
        <w:t>ľmi nízky.</w:t>
      </w:r>
    </w:p>
    <w:p w14:paraId="0996F8E4" w14:textId="77777777" w:rsidR="00CB3095" w:rsidRDefault="00B516F8" w:rsidP="00CB3095">
      <w:pPr>
        <w:pStyle w:val="Nadpis1"/>
      </w:pPr>
      <w:bookmarkStart w:id="35" w:name="_Toc509848245"/>
      <w:r>
        <w:lastRenderedPageBreak/>
        <w:t>Platforma</w:t>
      </w:r>
      <w:r w:rsidR="00CB3095" w:rsidRPr="00CB3095">
        <w:t xml:space="preserve"> Arduino</w:t>
      </w:r>
      <w:bookmarkEnd w:id="35"/>
    </w:p>
    <w:p w14:paraId="7FD6FFD1" w14:textId="21E1C0FC" w:rsidR="001F2DBB" w:rsidRDefault="001F2DBB" w:rsidP="001F2DBB">
      <w:r>
        <w:t xml:space="preserve">Projekt Arduino </w:t>
      </w:r>
      <w:r w:rsidR="00611CA8">
        <w:t xml:space="preserve">sa </w:t>
      </w:r>
      <w:r>
        <w:t>začal v roku 2003 ako program pre študentov v </w:t>
      </w:r>
      <w:proofErr w:type="spellStart"/>
      <w:r>
        <w:t>Interaction</w:t>
      </w:r>
      <w:proofErr w:type="spellEnd"/>
      <w:r>
        <w:t xml:space="preserve"> Design </w:t>
      </w:r>
      <w:proofErr w:type="spellStart"/>
      <w:r>
        <w:t>Institut</w:t>
      </w:r>
      <w:r w:rsidR="003C3F53">
        <w:t>e</w:t>
      </w:r>
      <w:proofErr w:type="spellEnd"/>
      <w:r w:rsidR="003C3F53">
        <w:t xml:space="preserve"> </w:t>
      </w:r>
      <w:proofErr w:type="spellStart"/>
      <w:r w:rsidR="003C3F53">
        <w:t>Ivrea</w:t>
      </w:r>
      <w:proofErr w:type="spellEnd"/>
      <w:r w:rsidR="003C3F53">
        <w:t xml:space="preserve"> v talianskom </w:t>
      </w:r>
      <w:proofErr w:type="spellStart"/>
      <w:r w:rsidR="003C3F53">
        <w:t>Ivreu</w:t>
      </w:r>
      <w:proofErr w:type="spellEnd"/>
      <w:r w:rsidR="003C3F53">
        <w:t xml:space="preserve">. Vznikol </w:t>
      </w:r>
      <w:r>
        <w:t xml:space="preserve">s cieľom poskytnúť lacný a jednoduchý spôsob vytvárania zariadení, ktoré </w:t>
      </w:r>
      <w:proofErr w:type="spellStart"/>
      <w:r>
        <w:t>interagujú</w:t>
      </w:r>
      <w:proofErr w:type="spellEnd"/>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7620EF95" w14:textId="5D08F1EE" w:rsidR="00783448" w:rsidRDefault="001F2DBB" w:rsidP="00783448">
      <w:r>
        <w:t>Arduino</w:t>
      </w:r>
      <w:r w:rsidR="00CD4F08">
        <w:t xml:space="preserve"> je hardvér a softvér s otvoreným zdrojovým kódo</w:t>
      </w:r>
      <w:r>
        <w:t xml:space="preserve">m, </w:t>
      </w:r>
      <w:r w:rsidR="00ED73A3">
        <w:t>chránený</w:t>
      </w:r>
      <w:r w:rsidR="00CD4F08">
        <w:t xml:space="preserve"> licenciami GNPL </w:t>
      </w:r>
      <w:proofErr w:type="spellStart"/>
      <w:r w:rsidR="00CD4F08">
        <w:t>Lesser</w:t>
      </w:r>
      <w:proofErr w:type="spellEnd"/>
      <w:r w:rsidR="00CD4F08">
        <w:t xml:space="preserve"> General </w:t>
      </w:r>
      <w:proofErr w:type="spellStart"/>
      <w:r w:rsidR="00CD4F08">
        <w:t>Public</w:t>
      </w:r>
      <w:proofErr w:type="spellEnd"/>
      <w:r w:rsidR="00CD4F08">
        <w:t xml:space="preserve"> </w:t>
      </w:r>
      <w:proofErr w:type="spellStart"/>
      <w:r w:rsidR="00CD4F08">
        <w:t>License</w:t>
      </w:r>
      <w:proofErr w:type="spellEnd"/>
      <w:r w:rsidR="00CD4F08">
        <w:t xml:space="preserve"> (LGPL)</w:t>
      </w:r>
      <w:r>
        <w:t xml:space="preserve"> a</w:t>
      </w:r>
      <w:r w:rsidR="00CD4F08">
        <w:t xml:space="preserve"> GNU General </w:t>
      </w:r>
      <w:proofErr w:type="spellStart"/>
      <w:r w:rsidR="00CD4F08">
        <w:t>Public</w:t>
      </w:r>
      <w:proofErr w:type="spellEnd"/>
      <w:r w:rsidR="00CD4F08">
        <w:t xml:space="preserve"> </w:t>
      </w:r>
      <w:proofErr w:type="spellStart"/>
      <w:r w:rsidR="00CD4F08">
        <w:t>License</w:t>
      </w:r>
      <w:proofErr w:type="spellEnd"/>
      <w:r w:rsidR="00CD4F08">
        <w:t xml:space="preserve"> (GPL). Licencie umožňujú výrobu dosiek Arduino a distribúciu softvéru </w:t>
      </w:r>
      <w:r w:rsidR="003C3F53">
        <w:t>pre každého</w:t>
      </w:r>
      <w:r w:rsidR="00CD4F08">
        <w:t xml:space="preserve">. Dosky Arduino </w:t>
      </w:r>
      <w:r w:rsidR="00DD7BBF">
        <w:t xml:space="preserve">sú špecifické vyvedenými </w:t>
      </w:r>
      <w:proofErr w:type="spellStart"/>
      <w:r w:rsidR="00DD7BBF">
        <w:t>pinmi</w:t>
      </w:r>
      <w:proofErr w:type="spellEnd"/>
      <w:r w:rsidR="00DD7BBF">
        <w:t xml:space="preserve"> na ich okraji. Toto vyvedenie je kľúčové pre jednoduché </w:t>
      </w:r>
      <w:proofErr w:type="spellStart"/>
      <w:r w:rsidR="00DD7BBF">
        <w:t>prototypovanie</w:t>
      </w:r>
      <w:proofErr w:type="spellEnd"/>
      <w:r w:rsidR="00DD7BBF">
        <w:t xml:space="preserve"> </w:t>
      </w:r>
      <w:proofErr w:type="spellStart"/>
      <w:r w:rsidR="009642B9">
        <w:t>embedovaných</w:t>
      </w:r>
      <w:proofErr w:type="spellEnd"/>
      <w:r w:rsidR="00DD7BBF">
        <w:t xml:space="preserve"> zariadení. Vďaka štandardizovanému tvaru a vyvedeniu </w:t>
      </w:r>
      <w:proofErr w:type="spellStart"/>
      <w:r w:rsidR="00DD7BBF">
        <w:t>pinov</w:t>
      </w:r>
      <w:proofErr w:type="spellEnd"/>
      <w:r w:rsidR="00DD7BBF">
        <w:t xml:space="preserve"> dosky Arduino je možné vytvárať rozširujúce dosky</w:t>
      </w:r>
      <w:r w:rsidR="003C3F53">
        <w:t>,</w:t>
      </w:r>
      <w:r w:rsidR="00DD7BBF">
        <w:t xml:space="preserve"> tzv. </w:t>
      </w:r>
      <w:r w:rsidR="00F7513A">
        <w:t xml:space="preserve">Arduino </w:t>
      </w:r>
      <w:proofErr w:type="spellStart"/>
      <w:r w:rsidR="00DD7BBF">
        <w:t>shield</w:t>
      </w:r>
      <w:proofErr w:type="spellEnd"/>
      <w:r w:rsidR="00DD7BBF">
        <w:t>.</w:t>
      </w:r>
      <w:r w:rsidR="00F7513A">
        <w:t xml:space="preserve"> Arduino </w:t>
      </w:r>
      <w:proofErr w:type="spellStart"/>
      <w:r w:rsidR="00F7513A">
        <w:t>shield</w:t>
      </w:r>
      <w:proofErr w:type="spellEnd"/>
      <w:r w:rsidR="00F7513A">
        <w:t xml:space="preserve"> poskytuje rovnaký tvar, rozloženie </w:t>
      </w:r>
      <w:proofErr w:type="spellStart"/>
      <w:r w:rsidR="00F7513A">
        <w:t>pinov</w:t>
      </w:r>
      <w:proofErr w:type="spellEnd"/>
      <w:r w:rsidR="006F43EC">
        <w:t>,</w:t>
      </w:r>
      <w:r w:rsidR="009642B9">
        <w:t xml:space="preserve"> ako má Arduino doska</w:t>
      </w:r>
      <w:r w:rsidR="003C3F53">
        <w:t>. Navyše</w:t>
      </w:r>
      <w:r w:rsidR="00F7513A">
        <w:t xml:space="preserve"> dodáva </w:t>
      </w:r>
      <w:r w:rsidR="00783448">
        <w:t>rôzne funkcionality, či už sú to senzory, aktuátory</w:t>
      </w:r>
      <w:r w:rsidR="003C3F53">
        <w:t>,</w:t>
      </w:r>
      <w:r w:rsidR="00783448">
        <w:t xml:space="preserve"> alebo kompletné riešenie pre </w:t>
      </w:r>
      <w:proofErr w:type="spellStart"/>
      <w:r w:rsidR="009642B9">
        <w:t>embedovaný</w:t>
      </w:r>
      <w:proofErr w:type="spellEnd"/>
      <w:r w:rsidR="00783448">
        <w:t xml:space="preserve"> systém. Dosky Arduino majú </w:t>
      </w:r>
      <w:r>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5D7D0D33" w:rsidR="00614D74" w:rsidRDefault="00614D74" w:rsidP="00614D74">
      <w:pPr>
        <w:pStyle w:val="ZPCaption"/>
      </w:pPr>
      <w:bookmarkStart w:id="36" w:name="_Toc509848288"/>
      <w:r>
        <w:t>Obr. </w:t>
      </w:r>
      <w:fldSimple w:instr=" SEQ Obr. \* ARABIC ">
        <w:r>
          <w:rPr>
            <w:noProof/>
          </w:rPr>
          <w:t>2</w:t>
        </w:r>
      </w:fldSimple>
      <w:r>
        <w:tab/>
        <w:t>Doska Arduino (vľavo)</w:t>
      </w:r>
      <w:sdt>
        <w:sdtPr>
          <w:id w:val="-1693914057"/>
          <w:citation/>
        </w:sdtPr>
        <w:sdtContent>
          <w:r w:rsidR="004A0CBA">
            <w:fldChar w:fldCharType="begin"/>
          </w:r>
          <w:r w:rsidR="004A0CBA">
            <w:instrText xml:space="preserve">CITATION Ada \l 1051 </w:instrText>
          </w:r>
          <w:r w:rsidR="004A0CBA">
            <w:fldChar w:fldCharType="separate"/>
          </w:r>
          <w:r w:rsidR="004A0CBA">
            <w:rPr>
              <w:noProof/>
            </w:rPr>
            <w:t xml:space="preserve"> [3]</w:t>
          </w:r>
          <w:r w:rsidR="004A0CBA">
            <w:fldChar w:fldCharType="end"/>
          </w:r>
        </w:sdtContent>
      </w:sdt>
      <w:r>
        <w:t xml:space="preserve"> a rozširujúca doska </w:t>
      </w:r>
      <w:proofErr w:type="spellStart"/>
      <w:r>
        <w:t>shield</w:t>
      </w:r>
      <w:proofErr w:type="spellEnd"/>
      <w:r>
        <w:t xml:space="preserve"> (vpravo)</w:t>
      </w:r>
      <w:sdt>
        <w:sdtPr>
          <w:id w:val="-1218961779"/>
          <w:citation/>
        </w:sdtPr>
        <w:sdtContent>
          <w:r w:rsidR="004A0CBA">
            <w:fldChar w:fldCharType="begin"/>
          </w:r>
          <w:r w:rsidR="004A0CBA">
            <w:instrText xml:space="preserve"> CITATION Ada1 \l 1051 </w:instrText>
          </w:r>
          <w:r w:rsidR="004A0CBA">
            <w:fldChar w:fldCharType="separate"/>
          </w:r>
          <w:r w:rsidR="004A0CBA">
            <w:rPr>
              <w:noProof/>
            </w:rPr>
            <w:t xml:space="preserve"> [4]</w:t>
          </w:r>
          <w:r w:rsidR="004A0CBA">
            <w:fldChar w:fldCharType="end"/>
          </w:r>
        </w:sdtContent>
      </w:sdt>
      <w:bookmarkEnd w:id="36"/>
    </w:p>
    <w:p w14:paraId="74C0E800" w14:textId="77777777" w:rsidR="001F2DBB" w:rsidRDefault="001F2DBB" w:rsidP="00783448">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proofErr w:type="spellStart"/>
      <w:r>
        <w:t>Language</w:t>
      </w:r>
      <w:proofErr w:type="spellEnd"/>
      <w:r>
        <w:t xml:space="preserve"> </w:t>
      </w:r>
      <w:proofErr w:type="spellStart"/>
      <w:r>
        <w:t>Processing</w:t>
      </w:r>
      <w:proofErr w:type="spellEnd"/>
      <w:r>
        <w:t xml:space="preserve">. Keďže </w:t>
      </w:r>
      <w:r w:rsidR="003C3F53">
        <w:t>väčšina dos</w:t>
      </w:r>
      <w:r w:rsidR="00670C3C">
        <w:t>iek</w:t>
      </w:r>
      <w:r>
        <w:t xml:space="preserve"> Arduino </w:t>
      </w:r>
      <w:r w:rsidR="00670C3C">
        <w:t xml:space="preserve">má </w:t>
      </w:r>
      <w:r>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lastRenderedPageBreak/>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1174CBB1" w:rsidR="00614D74" w:rsidRDefault="00614D74" w:rsidP="00614D74">
      <w:pPr>
        <w:pStyle w:val="ZPCaption"/>
      </w:pPr>
      <w:bookmarkStart w:id="37" w:name="_Toc509848289"/>
      <w:r>
        <w:t>Obr. </w:t>
      </w:r>
      <w:fldSimple w:instr=" SEQ Obr. \* ARABIC ">
        <w:r>
          <w:rPr>
            <w:noProof/>
          </w:rPr>
          <w:t>3</w:t>
        </w:r>
      </w:fldSimple>
      <w:r>
        <w:tab/>
        <w:t>Arduino IDE</w:t>
      </w:r>
      <w:r w:rsidR="004A0CBA">
        <w:t>, s vyznačením kompilácie a spustenie.</w:t>
      </w:r>
      <w:bookmarkEnd w:id="37"/>
    </w:p>
    <w:p w14:paraId="5D65372F" w14:textId="77777777" w:rsidR="00614D74" w:rsidRDefault="00614D74" w:rsidP="00783448"/>
    <w:p w14:paraId="0F02E8C2" w14:textId="77777777" w:rsidR="00CB3095" w:rsidRDefault="00CB3095" w:rsidP="00CB3095">
      <w:pPr>
        <w:pStyle w:val="Nadpis2"/>
      </w:pPr>
      <w:bookmarkStart w:id="38" w:name="_Toc509848246"/>
      <w:r>
        <w:t xml:space="preserve">Parametre </w:t>
      </w:r>
      <w:proofErr w:type="spellStart"/>
      <w:r w:rsidR="00C31CEB">
        <w:t>mikrokontroléra</w:t>
      </w:r>
      <w:bookmarkEnd w:id="38"/>
      <w:proofErr w:type="spellEnd"/>
    </w:p>
    <w:p w14:paraId="47EA59A3" w14:textId="142ADFDE" w:rsidR="00AD2386" w:rsidRDefault="00A310DD" w:rsidP="004A0CBA">
      <w:r>
        <w:t xml:space="preserve">Základným prvkom dosky Arduino je mikrokontrolér. Pri originálnych doskách Arduino sa používajú </w:t>
      </w:r>
      <w:proofErr w:type="spellStart"/>
      <w:r>
        <w:t>mikrokontroléry</w:t>
      </w:r>
      <w:proofErr w:type="spellEnd"/>
      <w:r>
        <w:t xml:space="preserve"> </w:t>
      </w:r>
      <w:proofErr w:type="spellStart"/>
      <w:r>
        <w:t>Atmel</w:t>
      </w:r>
      <w:proofErr w:type="spellEnd"/>
      <w:r>
        <w:t xml:space="preserve"> </w:t>
      </w:r>
      <w:proofErr w:type="spellStart"/>
      <w:r>
        <w:t>ATmega</w:t>
      </w:r>
      <w:proofErr w:type="spellEnd"/>
      <w:r>
        <w:t>. Na čipe</w:t>
      </w:r>
      <w:r w:rsidR="00670C3C">
        <w:t xml:space="preserve"> </w:t>
      </w:r>
      <w:proofErr w:type="spellStart"/>
      <w:r w:rsidR="00670C3C">
        <w:t>mikrokontroléra</w:t>
      </w:r>
      <w:proofErr w:type="spellEnd"/>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Pre komunikáciu s ostatnými zariadeniami sú z </w:t>
      </w:r>
      <w:proofErr w:type="spellStart"/>
      <w:r w:rsidR="00291AD8">
        <w:t>mikrokontroléra</w:t>
      </w:r>
      <w:proofErr w:type="spellEnd"/>
      <w:r w:rsidR="00291AD8">
        <w:t xml:space="preserve"> vyvedené vstupno-</w:t>
      </w:r>
      <w:r w:rsidR="002C0167">
        <w:t xml:space="preserve">výstupné </w:t>
      </w:r>
      <w:proofErr w:type="spellStart"/>
      <w:r w:rsidR="002C0167">
        <w:t>piny</w:t>
      </w:r>
      <w:proofErr w:type="spellEnd"/>
      <w:r w:rsidR="002C0167">
        <w:t xml:space="preserve">.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w:t>
      </w:r>
      <w:proofErr w:type="spellStart"/>
      <w:r w:rsidR="00291AD8">
        <w:t>board</w:t>
      </w:r>
      <w:proofErr w:type="spellEnd"/>
      <w:r w:rsidR="00291AD8">
        <w:t xml:space="preserve"> počítačom</w:t>
      </w:r>
      <w:r w:rsidR="00422B89">
        <w:t xml:space="preserve"> sme v poslednom riadku tabuľky vypísali parametre single-</w:t>
      </w:r>
      <w:proofErr w:type="spellStart"/>
      <w:r w:rsidR="00422B89">
        <w:t>board</w:t>
      </w:r>
      <w:proofErr w:type="spellEnd"/>
      <w:r w:rsidR="00422B89">
        <w:t xml:space="preserve"> počítača </w:t>
      </w:r>
      <w:proofErr w:type="spellStart"/>
      <w:r w:rsidR="00422B89">
        <w:t>Raspberry</w:t>
      </w:r>
      <w:proofErr w:type="spellEnd"/>
      <w:r w:rsidR="00422B89">
        <w:t xml:space="preserve"> PI. Pri single-</w:t>
      </w:r>
      <w:proofErr w:type="spellStart"/>
      <w:r w:rsidR="00422B89">
        <w:t>board</w:t>
      </w:r>
      <w:proofErr w:type="spellEnd"/>
      <w:r w:rsidR="00422B89">
        <w:t xml:space="preserve"> počítači si môžeme všimn</w:t>
      </w:r>
      <w:r w:rsidR="00291AD8">
        <w:t>úť absenciu analógových vstupno-</w:t>
      </w:r>
      <w:r w:rsidR="00422B89">
        <w:t xml:space="preserve">výstupných </w:t>
      </w:r>
      <w:proofErr w:type="spellStart"/>
      <w:r w:rsidR="00422B89">
        <w:t>pinov</w:t>
      </w:r>
      <w:proofErr w:type="spellEnd"/>
      <w:r w:rsidR="00422B89">
        <w:t>.</w:t>
      </w:r>
    </w:p>
    <w:p w14:paraId="4BDAF488" w14:textId="77777777" w:rsidR="000D736F" w:rsidRPr="00C31CEB" w:rsidRDefault="000D736F" w:rsidP="004A0CBA"/>
    <w:p w14:paraId="047DA859" w14:textId="77777777" w:rsidR="00AE5F3D" w:rsidRDefault="00AE5F3D" w:rsidP="00AE5F3D">
      <w:pPr>
        <w:pStyle w:val="ZPCaption"/>
        <w:rPr>
          <w:highlight w:val="yellow"/>
        </w:rPr>
      </w:pPr>
      <w:bookmarkStart w:id="39" w:name="_Toc509692893"/>
      <w:r>
        <w:t>Tab. </w:t>
      </w:r>
      <w:fldSimple w:instr=" SEQ Tab. \* ARABIC ">
        <w:r>
          <w:rPr>
            <w:noProof/>
          </w:rPr>
          <w:t>1</w:t>
        </w:r>
      </w:fldSimple>
      <w:r>
        <w:tab/>
      </w:r>
      <w:r w:rsidR="00915B2D">
        <w:t>Porovnanie parametrov pre rôzne modely dosiek Arduino</w:t>
      </w:r>
      <w:bookmarkEnd w:id="39"/>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w:t>
            </w:r>
            <w:proofErr w:type="spellStart"/>
            <w:r w:rsidRPr="00915B2D">
              <w:rPr>
                <w:b/>
              </w:rPr>
              <w:t>kB</w:t>
            </w:r>
            <w:proofErr w:type="spellEnd"/>
            <w:r w:rsidRPr="00915B2D">
              <w:rPr>
                <w:b/>
              </w:rPr>
              <w:t>)</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w:t>
            </w:r>
            <w:proofErr w:type="spellStart"/>
            <w:r w:rsidRPr="00915B2D">
              <w:rPr>
                <w:b/>
              </w:rPr>
              <w:t>kB</w:t>
            </w:r>
            <w:proofErr w:type="spellEnd"/>
            <w:r w:rsidRPr="00915B2D">
              <w:rPr>
                <w:b/>
              </w:rPr>
              <w:t>)</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w:t>
            </w:r>
            <w:proofErr w:type="spellStart"/>
            <w:r w:rsidRPr="00915B2D">
              <w:rPr>
                <w:b/>
              </w:rPr>
              <w:t>kB</w:t>
            </w:r>
            <w:proofErr w:type="spellEnd"/>
            <w:r w:rsidRPr="00915B2D">
              <w:rPr>
                <w:b/>
              </w:rPr>
              <w:t>)</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77777777" w:rsidR="00915B2D" w:rsidRPr="00915B2D" w:rsidRDefault="00915B2D" w:rsidP="00670C3C">
            <w:pPr>
              <w:pStyle w:val="NormlnyTabuka"/>
              <w:rPr>
                <w:b/>
              </w:rPr>
            </w:pPr>
            <w:r w:rsidRPr="00915B2D">
              <w:rPr>
                <w:b/>
              </w:rPr>
              <w:t xml:space="preserve">Analógové / digitálne </w:t>
            </w:r>
            <w:proofErr w:type="spellStart"/>
            <w:r w:rsidRPr="00915B2D">
              <w:rPr>
                <w:b/>
              </w:rPr>
              <w:t>piny</w:t>
            </w:r>
            <w:proofErr w:type="spellEnd"/>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proofErr w:type="spellStart"/>
            <w:r w:rsidRPr="00670C3C">
              <w:rPr>
                <w:iCs/>
              </w:rPr>
              <w:lastRenderedPageBreak/>
              <w:t>Nano</w:t>
            </w:r>
            <w:proofErr w:type="spellEnd"/>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77777777" w:rsidR="00915B2D" w:rsidRDefault="00915B2D"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proofErr w:type="spellStart"/>
            <w:r>
              <w:t>Gemma</w:t>
            </w:r>
            <w:proofErr w:type="spellEnd"/>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77777777" w:rsidR="00915B2D" w:rsidRDefault="00915B2D" w:rsidP="00670C3C">
            <w:pPr>
              <w:pStyle w:val="NormlnyTabuka"/>
            </w:pPr>
            <w:proofErr w:type="spellStart"/>
            <w:r>
              <w:t>Raspberry</w:t>
            </w:r>
            <w:proofErr w:type="spellEnd"/>
            <w:r>
              <w:t xml:space="preserve"> PI (</w:t>
            </w:r>
            <w:proofErr w:type="spellStart"/>
            <w:r>
              <w:t>singe-board</w:t>
            </w:r>
            <w:proofErr w:type="spellEnd"/>
            <w:r>
              <w:t>)</w:t>
            </w:r>
          </w:p>
        </w:tc>
        <w:tc>
          <w:tcPr>
            <w:tcW w:w="1701" w:type="dxa"/>
            <w:tcBorders>
              <w:top w:val="single" w:sz="6" w:space="0" w:color="000000"/>
              <w:left w:val="double" w:sz="4" w:space="0" w:color="auto"/>
              <w:bottom w:val="single" w:sz="6" w:space="0" w:color="000000"/>
              <w:right w:val="single" w:sz="6" w:space="0" w:color="000000"/>
            </w:tcBorders>
          </w:tcPr>
          <w:p w14:paraId="0F8E1D66" w14:textId="77777777" w:rsidR="00915B2D" w:rsidRDefault="00915B2D" w:rsidP="00670C3C">
            <w:pPr>
              <w:pStyle w:val="NormlnyTabuka"/>
            </w:pPr>
            <w:r>
              <w:t xml:space="preserve">ARMv8 64bit </w:t>
            </w:r>
            <w:proofErr w:type="spellStart"/>
            <w:r>
              <w:t>quad-core</w:t>
            </w:r>
            <w:proofErr w:type="spellEnd"/>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77777777" w:rsidR="00915B2D" w:rsidRDefault="00915B2D" w:rsidP="00670C3C">
            <w:pPr>
              <w:pStyle w:val="NormlnyTabuka"/>
            </w:pPr>
            <w:r>
              <w:t>512 MB</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40" w:name="_Toc509848247"/>
      <w:r>
        <w:t xml:space="preserve">Programovanie pre </w:t>
      </w:r>
      <w:proofErr w:type="spellStart"/>
      <w:r>
        <w:t>mikrokontrolér</w:t>
      </w:r>
      <w:r w:rsidR="009642B9">
        <w:t>y</w:t>
      </w:r>
      <w:bookmarkEnd w:id="40"/>
      <w:proofErr w:type="spellEnd"/>
    </w:p>
    <w:p w14:paraId="4DEA4145" w14:textId="77777777" w:rsidR="00AA3037" w:rsidRDefault="00AA3037" w:rsidP="00AA3037">
      <w:r>
        <w:t xml:space="preserve">Programovacím jazykom pre </w:t>
      </w:r>
      <w:proofErr w:type="spellStart"/>
      <w:r>
        <w:t>mikrokontroléry</w:t>
      </w:r>
      <w:proofErr w:type="spellEnd"/>
      <w:r>
        <w:t xml:space="preserve"> je najčastejšie istá obdoba vyššieho programovacieho jazyka C++. Tvorcovia mikrokontrolérov vydávajú špecifikácie spolu s kompilátorom tohto programovacieho jazyka. Kompilátory </w:t>
      </w:r>
      <w:r w:rsidR="002D7C5D">
        <w:t xml:space="preserve">prevádzajú tento jazyk na </w:t>
      </w:r>
      <w:proofErr w:type="spellStart"/>
      <w:r w:rsidR="002D7C5D">
        <w:t>assembler</w:t>
      </w:r>
      <w:proofErr w:type="spellEnd"/>
      <w:r w:rsidR="002D7C5D">
        <w:t xml:space="preserve"> pracujúci s konkrétnymi registrami a inštrukciami, ktoré sú hardvérovo implementované na použitom </w:t>
      </w:r>
      <w:proofErr w:type="spellStart"/>
      <w:r w:rsidR="002D7C5D">
        <w:t>mikrokontroléri</w:t>
      </w:r>
      <w:proofErr w:type="spellEnd"/>
      <w:r w:rsidR="002D7C5D">
        <w:t>. Nasledujúci obrázok ukazuje syntax a usporiadanie zdrojového kódu</w:t>
      </w:r>
      <w:r w:rsidR="00291AD8">
        <w:t xml:space="preserve"> na jednoduchom programe</w:t>
      </w:r>
      <w:r w:rsidR="002D7C5D">
        <w:t>.</w:t>
      </w:r>
    </w:p>
    <w:p w14:paraId="2ED6E1D6" w14:textId="77777777" w:rsidR="002D7C5D" w:rsidRDefault="002D7C5D" w:rsidP="004A0CBA">
      <w:pPr>
        <w:pStyle w:val="Obrzok"/>
      </w:pPr>
      <w:r>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77777777" w:rsidR="002D7C5D" w:rsidRPr="002D7C5D" w:rsidRDefault="002D7C5D" w:rsidP="002D7C5D">
      <w:pPr>
        <w:pStyle w:val="ZPCaption"/>
      </w:pPr>
      <w:bookmarkStart w:id="41" w:name="_Toc509848290"/>
      <w:r>
        <w:t>Obr. </w:t>
      </w:r>
      <w:fldSimple w:instr=" SEQ Obr. \* ARABIC ">
        <w:r>
          <w:rPr>
            <w:noProof/>
          </w:rPr>
          <w:t>4</w:t>
        </w:r>
      </w:fldSimple>
      <w:r>
        <w:tab/>
        <w:t xml:space="preserve">Rozdelenie zdrojového kódu Arduino </w:t>
      </w:r>
      <w:proofErr w:type="spellStart"/>
      <w:r>
        <w:t>príkladového</w:t>
      </w:r>
      <w:proofErr w:type="spellEnd"/>
      <w:r>
        <w:t xml:space="preserve"> programu</w:t>
      </w:r>
      <w:bookmarkEnd w:id="41"/>
    </w:p>
    <w:p w14:paraId="4600D3BF" w14:textId="77777777" w:rsidR="00E85AC0" w:rsidRDefault="002D7C5D" w:rsidP="003A6B0A">
      <w:r>
        <w:t xml:space="preserve">V úvodnej sekcii je vypísaný zoznam knižníc a rozširujúcich súborov, ktoré program bude používať. V ďalšej </w:t>
      </w:r>
      <w:r w:rsidR="00291AD8">
        <w:t>sekcii sú definované premenné a</w:t>
      </w:r>
      <w:r>
        <w:t> konštanty ovplyvňujúce beh progra</w:t>
      </w:r>
      <w:r w:rsidR="00DC2AC9">
        <w:t xml:space="preserve">mu. Taktiež v tejto sekcii môžeme vytvoriť pomocné metódy pre prehľadnejší zdrojový kód. </w:t>
      </w:r>
    </w:p>
    <w:p w14:paraId="6FC286F2" w14:textId="28C81091" w:rsidR="003A6B0A" w:rsidRDefault="00DC2AC9" w:rsidP="003A6B0A">
      <w:r>
        <w:t>Nasleduje sekcia zavedenia, v ktorej nastavujeme zariadenie na mód</w:t>
      </w:r>
      <w:r w:rsidR="00291AD8">
        <w:t>,</w:t>
      </w:r>
      <w:r>
        <w:t xml:space="preserve"> v akom bude pracovať. </w:t>
      </w:r>
      <w:proofErr w:type="spellStart"/>
      <w:r>
        <w:t>Piny</w:t>
      </w:r>
      <w:proofErr w:type="spellEnd"/>
      <w:r>
        <w:t xml:space="preserve"> na </w:t>
      </w:r>
      <w:proofErr w:type="spellStart"/>
      <w:r>
        <w:t>mikrokontroléry</w:t>
      </w:r>
      <w:proofErr w:type="spellEnd"/>
      <w:r>
        <w:t xml:space="preserve"> sú vstupno-výstupné</w:t>
      </w:r>
      <w:r w:rsidR="00291AD8">
        <w:t>,</w:t>
      </w:r>
      <w:r>
        <w:t xml:space="preserve"> av</w:t>
      </w:r>
      <w:r w:rsidR="00291AD8">
        <w:t>šak pre konkrétny program ich s</w:t>
      </w:r>
      <w:r>
        <w:t xml:space="preserve">pravidla využívame </w:t>
      </w:r>
      <w:r w:rsidR="00291AD8">
        <w:t>na</w:t>
      </w:r>
      <w:r>
        <w:t xml:space="preserve"> </w:t>
      </w:r>
      <w:r w:rsidR="00291AD8">
        <w:t>jeden mód</w:t>
      </w:r>
      <w:r>
        <w:t xml:space="preserve"> (</w:t>
      </w:r>
      <w:r w:rsidR="00291AD8">
        <w:t>buď ako vstupné</w:t>
      </w:r>
      <w:r>
        <w:t xml:space="preserve"> </w:t>
      </w:r>
      <w:proofErr w:type="spellStart"/>
      <w:r>
        <w:t>pin</w:t>
      </w:r>
      <w:r w:rsidR="00291AD8">
        <w:t>y</w:t>
      </w:r>
      <w:proofErr w:type="spellEnd"/>
      <w:r>
        <w:t xml:space="preserve">, </w:t>
      </w:r>
      <w:r w:rsidR="00291AD8">
        <w:t>alebo výstupné</w:t>
      </w:r>
      <w:r>
        <w:t xml:space="preserve"> </w:t>
      </w:r>
      <w:proofErr w:type="spellStart"/>
      <w:r>
        <w:t>pin</w:t>
      </w:r>
      <w:r w:rsidR="00291AD8">
        <w:t>y</w:t>
      </w:r>
      <w:proofErr w:type="spellEnd"/>
      <w:r>
        <w:t>). Pri zavedení môžeme n</w:t>
      </w:r>
      <w:r w:rsidR="00291AD8">
        <w:t xml:space="preserve">astaviť aj časovače zariadenia. </w:t>
      </w:r>
      <w:r>
        <w:t xml:space="preserve">Arduino UNO disponuje tromi časovačmi. Časovače v nastavenom intervale spustia zadanú sadu inštrukcií. Poslednou sekciou je sekcia behu programu (ďalej </w:t>
      </w:r>
      <w:proofErr w:type="spellStart"/>
      <w:r>
        <w:t>loop</w:t>
      </w:r>
      <w:proofErr w:type="spellEnd"/>
      <w:r>
        <w:t xml:space="preserve"> sekcia). </w:t>
      </w:r>
      <w:proofErr w:type="spellStart"/>
      <w:r w:rsidR="003A6B0A">
        <w:t>Loop</w:t>
      </w:r>
      <w:proofErr w:type="spellEnd"/>
      <w:r w:rsidR="003A6B0A">
        <w:t xml:space="preserve"> sekcia je cyklicky spúšťaná a predstavuje správanie </w:t>
      </w:r>
      <w:proofErr w:type="spellStart"/>
      <w:r w:rsidR="003A6B0A">
        <w:t>mikrokontroléra</w:t>
      </w:r>
      <w:proofErr w:type="spellEnd"/>
      <w:r w:rsidR="003A6B0A">
        <w:t xml:space="preserve">. V tejto sekcii vykonáva </w:t>
      </w:r>
      <w:r w:rsidR="003A6B0A">
        <w:lastRenderedPageBreak/>
        <w:t>mikrokontrolér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42" w:name="_Ref507961170"/>
      <w:bookmarkStart w:id="43" w:name="_Toc509848248"/>
      <w:r>
        <w:t>Existujúce riešenia pre platformu Arduino</w:t>
      </w:r>
      <w:bookmarkEnd w:id="42"/>
      <w:bookmarkEnd w:id="43"/>
    </w:p>
    <w:p w14:paraId="0F6639A5" w14:textId="77777777" w:rsidR="001B1517" w:rsidRDefault="00291AD8" w:rsidP="007A4E3D">
      <w:r>
        <w:t>Zariadeniam Arduino sa venuje čoraz väčšia</w:t>
      </w:r>
      <w:r w:rsidR="007A4E3D">
        <w:t xml:space="preserve"> komunita. S tým je spojený aj vývoj rôznych </w:t>
      </w:r>
      <w:proofErr w:type="spellStart"/>
      <w:r w:rsidR="007A4E3D">
        <w:t>frameworkov</w:t>
      </w:r>
      <w:proofErr w:type="spellEnd"/>
      <w:r w:rsidR="007A4E3D">
        <w:t xml:space="preserve">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r w:rsidR="007A4E3D">
        <w:t xml:space="preserve"> do </w:t>
      </w:r>
      <w:r>
        <w:t xml:space="preserve">dvoch </w:t>
      </w:r>
      <w:r w:rsidR="007A4E3D">
        <w:t>kategórií</w:t>
      </w:r>
      <w:r>
        <w:t xml:space="preserve">: online a </w:t>
      </w:r>
      <w:proofErr w:type="spellStart"/>
      <w:r>
        <w:t>offline</w:t>
      </w:r>
      <w:proofErr w:type="spellEnd"/>
      <w:r>
        <w:t xml:space="preserve"> riešenia</w:t>
      </w:r>
      <w:r w:rsidR="007A4E3D">
        <w:t xml:space="preserve">. </w:t>
      </w:r>
    </w:p>
    <w:p w14:paraId="5FBE20C4" w14:textId="77777777" w:rsidR="001B1517" w:rsidRDefault="007A4E3D" w:rsidP="001B1517">
      <w:r w:rsidRPr="001B1517">
        <w:rPr>
          <w:b/>
        </w:rPr>
        <w:t>Online</w:t>
      </w:r>
      <w:r>
        <w:t xml:space="preserve"> sú riešenia, ktoré do zariadenia nainštalujú zavádzač</w:t>
      </w:r>
      <w:r w:rsidR="001B1517">
        <w:t xml:space="preserve">. Úlohou zavádzača je preposielať všetky údaje zo senzorov na sieť, kde bude vykonané </w:t>
      </w:r>
      <w:proofErr w:type="spellStart"/>
      <w:r w:rsidR="001B1517">
        <w:t>cloud</w:t>
      </w:r>
      <w:proofErr w:type="spellEnd"/>
      <w:r w:rsidR="001B1517">
        <w:t xml:space="preserve"> spracovanie. Vo všetkých analyzovaných online riešeniach bola úplne vynechaná časť </w:t>
      </w:r>
      <w:r w:rsidR="001A521D">
        <w:t>lokálneho spracovania a uloženie</w:t>
      </w:r>
      <w:r w:rsidR="001B1517">
        <w:t xml:space="preserve"> dát. </w:t>
      </w:r>
      <w:proofErr w:type="spellStart"/>
      <w:r w:rsidRPr="001B1517">
        <w:rPr>
          <w:b/>
        </w:rPr>
        <w:t>Offline</w:t>
      </w:r>
      <w:proofErr w:type="spellEnd"/>
      <w:r>
        <w:t xml:space="preserve"> sú riešenia beži</w:t>
      </w:r>
      <w:r w:rsidR="001B1517">
        <w:t xml:space="preserve">ace priamo na Arduino zariadení. Tieto riešenia využívajú najmä lokálne spracovanie s lokálnym uložením. </w:t>
      </w:r>
    </w:p>
    <w:p w14:paraId="1BFBF764" w14:textId="77777777" w:rsidR="00CB3095" w:rsidRPr="00CB3095" w:rsidRDefault="001B1517" w:rsidP="001B1517">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44" w:name="_Toc509848249"/>
      <w:r>
        <w:t xml:space="preserve">Arduino </w:t>
      </w:r>
      <w:proofErr w:type="spellStart"/>
      <w:r>
        <w:t>EventManager</w:t>
      </w:r>
      <w:bookmarkEnd w:id="44"/>
      <w:proofErr w:type="spellEnd"/>
    </w:p>
    <w:p w14:paraId="59699B3A" w14:textId="07DD7CC4" w:rsidR="00CB3095" w:rsidRPr="00E85AC0" w:rsidRDefault="007A4E3D" w:rsidP="007A4E3D">
      <w:pPr>
        <w:rPr>
          <w:strike/>
        </w:rPr>
      </w:pPr>
      <w:r>
        <w:t xml:space="preserve">Knižnica Arduino EventManager[12] patrí do skupiny </w:t>
      </w:r>
      <w:proofErr w:type="spellStart"/>
      <w:r>
        <w:t>offline</w:t>
      </w:r>
      <w:proofErr w:type="spellEnd"/>
      <w:r>
        <w:t xml:space="preserve"> riešení. Pri využití tejto knižnice sa </w:t>
      </w:r>
      <w:r w:rsidR="001A521D">
        <w:t xml:space="preserve">nevytvára </w:t>
      </w:r>
      <w:r>
        <w:t xml:space="preserve">periodicky vykonávaná funkcia </w:t>
      </w:r>
      <w:proofErr w:type="spellStart"/>
      <w:r w:rsidRPr="00CC7EA8">
        <w:rPr>
          <w:rFonts w:ascii="Courier New" w:hAnsi="Courier New"/>
        </w:rPr>
        <w:t>loop</w:t>
      </w:r>
      <w:proofErr w:type="spellEnd"/>
      <w:r w:rsidRPr="00CC7EA8">
        <w:rPr>
          <w:rFonts w:ascii="Courier New" w:hAnsi="Courier New"/>
        </w:rPr>
        <w:t>()</w:t>
      </w:r>
      <w:r>
        <w:t xml:space="preserve">. Namiesto nej v </w:t>
      </w:r>
      <w:proofErr w:type="spellStart"/>
      <w:r>
        <w:t>inicializačnej</w:t>
      </w:r>
      <w:proofErr w:type="spellEnd"/>
      <w:r>
        <w:t xml:space="preserve"> funkcii </w:t>
      </w:r>
      <w:proofErr w:type="spellStart"/>
      <w:r w:rsidRPr="00CC7EA8">
        <w:rPr>
          <w:rFonts w:ascii="Courier New" w:hAnsi="Courier New"/>
        </w:rPr>
        <w:t>setup</w:t>
      </w:r>
      <w:proofErr w:type="spellEnd"/>
      <w:r w:rsidRPr="00CC7EA8">
        <w:rPr>
          <w:rFonts w:ascii="Courier New" w:hAnsi="Courier New"/>
        </w:rPr>
        <w:t>()</w:t>
      </w:r>
      <w:r>
        <w:t xml:space="preserve"> zaregistrujeme obslužné funkcie (</w:t>
      </w:r>
      <w:proofErr w:type="spellStart"/>
      <w:r>
        <w:t>callback</w:t>
      </w:r>
      <w:proofErr w:type="spellEnd"/>
      <w:r>
        <w:t xml:space="preserve">) a programujeme spracovanie udalostí. Pri registrovaní funkcie </w:t>
      </w:r>
      <w:r w:rsidR="00E85AC0">
        <w:t xml:space="preserve">určíme konkrétny </w:t>
      </w:r>
      <w:proofErr w:type="spellStart"/>
      <w:r w:rsidR="00E85AC0">
        <w:t>pin</w:t>
      </w:r>
      <w:proofErr w:type="spellEnd"/>
      <w:r w:rsidR="00E85AC0">
        <w:t>, pri ktorého zmene má byť udalosť vyvolaná.</w:t>
      </w:r>
    </w:p>
    <w:p w14:paraId="4374F2EF" w14:textId="4B233DF9" w:rsidR="00CB3095" w:rsidRDefault="00CB3095" w:rsidP="00CB3095">
      <w:pPr>
        <w:pStyle w:val="Nadpis3"/>
      </w:pPr>
      <w:bookmarkStart w:id="45" w:name="_Toc509848250"/>
      <w:proofErr w:type="spellStart"/>
      <w:r>
        <w:t>Quantum</w:t>
      </w:r>
      <w:proofErr w:type="spellEnd"/>
      <w:r>
        <w:t xml:space="preserve"> </w:t>
      </w:r>
      <w:proofErr w:type="spellStart"/>
      <w:r>
        <w:t>Leaps</w:t>
      </w:r>
      <w:proofErr w:type="spellEnd"/>
      <w:r>
        <w:t xml:space="preserve"> Modeling </w:t>
      </w:r>
      <w:proofErr w:type="spellStart"/>
      <w:r>
        <w:t>Tool</w:t>
      </w:r>
      <w:bookmarkEnd w:id="45"/>
      <w:proofErr w:type="spellEnd"/>
    </w:p>
    <w:p w14:paraId="7898A61E" w14:textId="77777777" w:rsidR="00CB3095" w:rsidRPr="00CB3095" w:rsidRDefault="007A4E3D" w:rsidP="007A4E3D">
      <w:r>
        <w:t xml:space="preserve">Modelovací nástroj </w:t>
      </w:r>
      <w:proofErr w:type="spellStart"/>
      <w:r>
        <w:t>Quantum</w:t>
      </w:r>
      <w:proofErr w:type="spellEnd"/>
      <w:r>
        <w:t xml:space="preserve"> </w:t>
      </w:r>
      <w:proofErr w:type="spellStart"/>
      <w:r>
        <w:t>Leaps</w:t>
      </w:r>
      <w:proofErr w:type="spellEnd"/>
      <w:r>
        <w:t xml:space="preserve"> Modeling </w:t>
      </w:r>
      <w:proofErr w:type="spellStart"/>
      <w:r>
        <w:t>Tool</w:t>
      </w:r>
      <w:proofErr w:type="spellEnd"/>
      <w:r>
        <w:t xml:space="preserve"> zaradzujeme do skupiny </w:t>
      </w:r>
      <w:proofErr w:type="spellStart"/>
      <w:r>
        <w:t>offline</w:t>
      </w:r>
      <w:proofErr w:type="spellEnd"/>
      <w:r>
        <w:t xml:space="preserve"> riešení. Aplikácie v tomto nástroji modelujeme pomo</w:t>
      </w:r>
      <w:r w:rsidR="001A521D">
        <w:t xml:space="preserve">cou stavového automatu. </w:t>
      </w:r>
      <w:proofErr w:type="spellStart"/>
      <w:r w:rsidR="001A521D">
        <w:t>Konečno</w:t>
      </w:r>
      <w:r>
        <w:t>stavový</w:t>
      </w:r>
      <w:proofErr w:type="spellEnd"/>
      <w:r>
        <w:t xml:space="preserve"> automat je matematický model výpočtu. Je to abstraktný stroj, ktorý môže byť v danom čase presne v jednom stave z konečného počtu stavov. </w:t>
      </w:r>
      <w:proofErr w:type="spellStart"/>
      <w:r>
        <w:t>Konečnostavový</w:t>
      </w:r>
      <w:proofErr w:type="spellEnd"/>
      <w:r>
        <w:t xml:space="preserve"> automat sa môže zmeniť z jedného stavu na druhý v reakcii na niektoré externé vstupy.</w:t>
      </w:r>
    </w:p>
    <w:p w14:paraId="1329D14D" w14:textId="77777777" w:rsidR="00CB3095" w:rsidRDefault="00CB3095" w:rsidP="00CB3095">
      <w:pPr>
        <w:pStyle w:val="Nadpis3"/>
      </w:pPr>
      <w:bookmarkStart w:id="46" w:name="_Toc509848251"/>
      <w:proofErr w:type="spellStart"/>
      <w:r w:rsidRPr="00CB3095">
        <w:lastRenderedPageBreak/>
        <w:t>ARTe</w:t>
      </w:r>
      <w:proofErr w:type="spellEnd"/>
      <w:r w:rsidRPr="00CB3095">
        <w:t xml:space="preserve"> (Arduino </w:t>
      </w:r>
      <w:proofErr w:type="spellStart"/>
      <w:r w:rsidRPr="00CB3095">
        <w:t>Real-Time</w:t>
      </w:r>
      <w:proofErr w:type="spellEnd"/>
      <w:r w:rsidRPr="00CB3095">
        <w:t xml:space="preserve"> </w:t>
      </w:r>
      <w:proofErr w:type="spellStart"/>
      <w:r w:rsidRPr="00CB3095">
        <w:t>extension</w:t>
      </w:r>
      <w:proofErr w:type="spellEnd"/>
      <w:r w:rsidRPr="00CB3095">
        <w:t>)</w:t>
      </w:r>
      <w:bookmarkEnd w:id="46"/>
    </w:p>
    <w:p w14:paraId="464F28F3" w14:textId="77777777" w:rsidR="00CB3095" w:rsidRPr="00CB3095" w:rsidRDefault="003A6B0A" w:rsidP="00CB3095">
      <w:r>
        <w:t xml:space="preserve">Rozšírenie Arduino kompilátora </w:t>
      </w:r>
      <w:proofErr w:type="spellStart"/>
      <w:r>
        <w:t>ARTe</w:t>
      </w:r>
      <w:proofErr w:type="spellEnd"/>
      <w:r>
        <w:t xml:space="preserve"> zaradzujeme do skupiny </w:t>
      </w:r>
      <w:proofErr w:type="spellStart"/>
      <w:r>
        <w:t>offline</w:t>
      </w:r>
      <w:proofErr w:type="spellEnd"/>
      <w:r>
        <w:t xml:space="preserve"> riešení. Toto rozšírenie umožňuje vytvorenie viacerých </w:t>
      </w:r>
      <w:proofErr w:type="spellStart"/>
      <w:r>
        <w:t>loop</w:t>
      </w:r>
      <w:proofErr w:type="spellEnd"/>
      <w:r>
        <w:t xml:space="preserve"> sekcií, ktoré sa budú opakovať </w:t>
      </w:r>
      <w:proofErr w:type="spellStart"/>
      <w:r>
        <w:t>pseudoparalelne</w:t>
      </w:r>
      <w:proofErr w:type="spellEnd"/>
      <w:r>
        <w:t xml:space="preserve">. </w:t>
      </w:r>
      <w:r w:rsidR="00E6233B">
        <w:t xml:space="preserve">Vývojári </w:t>
      </w:r>
      <w:proofErr w:type="spellStart"/>
      <w:r w:rsidR="00E6233B">
        <w:t>ARTe</w:t>
      </w:r>
      <w:proofErr w:type="spellEnd"/>
      <w:r w:rsidR="00E6233B">
        <w:t xml:space="preserve"> dosiahli tento </w:t>
      </w:r>
      <w:proofErr w:type="spellStart"/>
      <w:r w:rsidR="00E6233B">
        <w:t>pseudoparalelizmus</w:t>
      </w:r>
      <w:proofErr w:type="spellEnd"/>
      <w:r w:rsidR="00E6233B">
        <w:t xml:space="preserve"> prepísaním implementácie čakacích </w:t>
      </w:r>
      <w:r w:rsidR="001A521D">
        <w:t xml:space="preserve">− </w:t>
      </w:r>
      <w:proofErr w:type="spellStart"/>
      <w:r w:rsidR="00E6233B">
        <w:t>delay</w:t>
      </w:r>
      <w:proofErr w:type="spellEnd"/>
      <w:r w:rsidR="00E6233B">
        <w:rPr>
          <w:rStyle w:val="Odkaznapoznmkupodiarou"/>
        </w:rPr>
        <w:footnoteReference w:id="1"/>
      </w:r>
      <w:r w:rsidR="001A521D">
        <w:t xml:space="preserve"> − </w:t>
      </w:r>
      <w:r w:rsidR="00E6233B">
        <w:t>metód z aktívneho čakania na pasívne. Program si zapamätá</w:t>
      </w:r>
      <w:r w:rsidR="001A521D">
        <w:t>,</w:t>
      </w:r>
      <w:r w:rsidR="00E6233B">
        <w:t xml:space="preserve"> kde bol </w:t>
      </w:r>
      <w:proofErr w:type="spellStart"/>
      <w:r w:rsidR="00E6233B">
        <w:t>delay</w:t>
      </w:r>
      <w:proofErr w:type="spellEnd"/>
      <w:r w:rsidR="00E6233B">
        <w:t xml:space="preserve"> vyvolaný a spustí ďalšiu časť programu. Ďalšou časťou programu rozumieme ďalši</w:t>
      </w:r>
      <w:r w:rsidR="001A521D">
        <w:t xml:space="preserve">u </w:t>
      </w:r>
      <w:proofErr w:type="spellStart"/>
      <w:r w:rsidR="001A521D">
        <w:t>loop</w:t>
      </w:r>
      <w:proofErr w:type="spellEnd"/>
      <w:r w:rsidR="001A521D">
        <w:t xml:space="preserve"> sekciu od začiatku, respektíve</w:t>
      </w:r>
      <w:r w:rsidR="00E6233B">
        <w:t xml:space="preserve"> od posledného volania </w:t>
      </w:r>
      <w:proofErr w:type="spellStart"/>
      <w:r w:rsidR="00E6233B">
        <w:t>delay</w:t>
      </w:r>
      <w:proofErr w:type="spellEnd"/>
      <w:r w:rsidR="00E6233B">
        <w:t xml:space="preserve"> funkcie</w:t>
      </w:r>
      <w:r w:rsidR="001A521D">
        <w:t>,</w:t>
      </w:r>
      <w:r w:rsidR="00E6233B">
        <w:t xml:space="preserve"> ak </w:t>
      </w:r>
      <w:r w:rsidR="00893B0D">
        <w:t>presiahol</w:t>
      </w:r>
      <w:r w:rsidR="00E6233B">
        <w:t xml:space="preserve"> požadovaný čas čakania.</w:t>
      </w:r>
    </w:p>
    <w:p w14:paraId="65E2D209" w14:textId="77777777" w:rsidR="00CB3095" w:rsidRDefault="00CB3095" w:rsidP="00CB3095">
      <w:pPr>
        <w:pStyle w:val="Nadpis3"/>
      </w:pPr>
      <w:bookmarkStart w:id="47" w:name="_Toc509848252"/>
      <w:r>
        <w:t>Cayenne</w:t>
      </w:r>
      <w:bookmarkEnd w:id="47"/>
    </w:p>
    <w:p w14:paraId="7BAC04C3" w14:textId="77777777" w:rsidR="00E85AC0" w:rsidRDefault="001A521D" w:rsidP="007A4E3D">
      <w:r>
        <w:t>Aplikáciu</w:t>
      </w:r>
      <w:r w:rsidR="007A4E3D">
        <w:t xml:space="preserve"> Cayenne[14] zaradzujeme do kategórie online riešení. Na</w:t>
      </w:r>
      <w:r>
        <w:t xml:space="preserve"> dosku A</w:t>
      </w:r>
      <w:r w:rsidR="007A4E3D">
        <w:t xml:space="preserve">rduino je nahraná špeciálna aplikácia. Táto aplikácia automatizovane odosiela na servery Cayenne svoj aktuálny stav vstupných </w:t>
      </w:r>
      <w:proofErr w:type="spellStart"/>
      <w:r w:rsidR="007A4E3D">
        <w:t>pinov</w:t>
      </w:r>
      <w:proofErr w:type="spellEnd"/>
      <w:r w:rsidR="007A4E3D">
        <w:t xml:space="preserve">. Doska taktiež čaká na inštrukcie zo serverov Cayenne pre nastavenie výstupných </w:t>
      </w:r>
      <w:proofErr w:type="spellStart"/>
      <w:r w:rsidR="007A4E3D">
        <w:t>pinov</w:t>
      </w:r>
      <w:proofErr w:type="spellEnd"/>
      <w:r w:rsidR="007A4E3D">
        <w:t>. Vo webovom nástroji Cayenne vidí</w:t>
      </w:r>
      <w:r>
        <w:t xml:space="preserve">me reálny stav vstupných </w:t>
      </w:r>
      <w:proofErr w:type="spellStart"/>
      <w:r>
        <w:t>pinov</w:t>
      </w:r>
      <w:proofErr w:type="spellEnd"/>
      <w:r>
        <w:t xml:space="preserve"> a </w:t>
      </w:r>
      <w:r w:rsidR="007A4E3D">
        <w:t>dokážeme nastavovať rôzne akcie pre z</w:t>
      </w:r>
      <w:r w:rsidR="009642B9">
        <w:t>a</w:t>
      </w:r>
      <w:r w:rsidR="007A4E3D">
        <w:t xml:space="preserve">pnutie výstupných </w:t>
      </w:r>
      <w:proofErr w:type="spellStart"/>
      <w:r w:rsidR="007A4E3D">
        <w:t>pinov</w:t>
      </w:r>
      <w:proofErr w:type="spellEnd"/>
      <w:r w:rsidR="007A4E3D">
        <w:t xml:space="preserve">. </w:t>
      </w:r>
    </w:p>
    <w:p w14:paraId="2DB5A3CB" w14:textId="4DCB897F" w:rsidR="00CB3095" w:rsidRPr="00CB3095" w:rsidRDefault="007A4E3D" w:rsidP="00B01083">
      <w:r>
        <w:t>Prík</w:t>
      </w:r>
      <w:r w:rsidR="001A521D">
        <w:t>ladom akcie môže byť nasledovný prípad.</w:t>
      </w:r>
      <w:r>
        <w:t xml:space="preserve"> </w:t>
      </w:r>
      <w:r w:rsidR="00E85AC0">
        <w:t xml:space="preserve">Nech je teplotný senzor na </w:t>
      </w:r>
      <w:proofErr w:type="spellStart"/>
      <w:r w:rsidR="00E85AC0">
        <w:t>pine</w:t>
      </w:r>
      <w:proofErr w:type="spellEnd"/>
      <w:r w:rsidR="00E85AC0">
        <w:t xml:space="preserve"> 5. </w:t>
      </w:r>
      <w:r>
        <w:t>Ak stúpne teplota nad 30</w:t>
      </w:r>
      <w:r w:rsidR="001A521D">
        <w:t xml:space="preserve"> °</w:t>
      </w:r>
      <w:r>
        <w:t>C, tak zapni klimatizáciu (zapni 5</w:t>
      </w:r>
      <w:r w:rsidR="00B01083">
        <w:t xml:space="preserve"> </w:t>
      </w:r>
      <w:r>
        <w:t>V</w:t>
      </w:r>
      <w:r w:rsidR="00B01083">
        <w:t xml:space="preserve"> na </w:t>
      </w:r>
      <w:proofErr w:type="spellStart"/>
      <w:r w:rsidR="00B01083">
        <w:t>pine</w:t>
      </w:r>
      <w:proofErr w:type="spellEnd"/>
      <w:r w:rsidR="00B01083">
        <w:t xml:space="preserve"> 4). </w:t>
      </w:r>
    </w:p>
    <w:p w14:paraId="2C596835" w14:textId="77777777" w:rsidR="00C31CEB" w:rsidRDefault="00C31CEB" w:rsidP="00CB3095">
      <w:pPr>
        <w:pStyle w:val="Nadpis1"/>
      </w:pPr>
      <w:bookmarkStart w:id="48" w:name="_Toc509848253"/>
      <w:r>
        <w:lastRenderedPageBreak/>
        <w:t>Komponentové a udalosťami orientované programovanie</w:t>
      </w:r>
      <w:bookmarkEnd w:id="48"/>
    </w:p>
    <w:p w14:paraId="0191E880" w14:textId="77777777" w:rsidR="00A31CD6" w:rsidRDefault="00D723CA" w:rsidP="002D3764">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0F95D17A" w:rsidR="001557A7" w:rsidRDefault="002D3764" w:rsidP="002D3764">
      <w:r>
        <w:t xml:space="preserve">V objektovo orientovanom programovaní je </w:t>
      </w:r>
      <w:r w:rsidRPr="00A31CD6">
        <w:rPr>
          <w:b/>
        </w:rPr>
        <w:t>komponent</w:t>
      </w:r>
      <w:r>
        <w:t xml:space="preserve"> považovaný ako znovu použiteľný blok programu</w:t>
      </w:r>
      <w:r w:rsidR="006D2825">
        <w:t>, ktorý</w:t>
      </w:r>
      <w:r>
        <w:t xml:space="preserve"> môže byť kombinovaný s inými komponentami za účelom vytvorenia aplikácie. Príkladmi komponentov sú tlačidlo, </w:t>
      </w:r>
      <w:proofErr w:type="spellStart"/>
      <w:r w:rsidR="006D2825">
        <w:t>posuvník</w:t>
      </w:r>
      <w:proofErr w:type="spellEnd"/>
      <w:r w:rsidR="006D2825">
        <w:t xml:space="preserve">, ale aj tabuľka v grafických používateľských prostrediach. </w:t>
      </w:r>
      <w:r w:rsidR="00A64640">
        <w:t xml:space="preserve">Zdrojový kód komponentu inak nazývaný ako model </w:t>
      </w:r>
      <w:proofErr w:type="spellStart"/>
      <w:r w:rsidR="00A64640">
        <w:t>komponetnu</w:t>
      </w:r>
      <w:proofErr w:type="spellEnd"/>
      <w:r w:rsidR="00A64640">
        <w:t>, obvykle poskytuje tieto hlavné typy služieb:</w:t>
      </w:r>
    </w:p>
    <w:p w14:paraId="09084637" w14:textId="53B1D17A" w:rsidR="00A64640" w:rsidRDefault="00A64640" w:rsidP="00A64640">
      <w:pPr>
        <w:pStyle w:val="Odsekzoznamu"/>
        <w:numPr>
          <w:ilvl w:val="0"/>
          <w:numId w:val="32"/>
        </w:numPr>
      </w:pPr>
      <w:r>
        <w:t>Vlastnosti komponentu. Vďaka vlastnostiam komponentov je inštancia komponentu rozlíšiteľná v aplikácii od ostatných komponentov rovnakého typu.</w:t>
      </w:r>
    </w:p>
    <w:p w14:paraId="67BE1C58" w14:textId="33A22738" w:rsidR="00A64640" w:rsidRDefault="00A64640" w:rsidP="00A64640">
      <w:pPr>
        <w:pStyle w:val="Odsekzoznamu"/>
        <w:numPr>
          <w:ilvl w:val="0"/>
          <w:numId w:val="32"/>
        </w:numPr>
      </w:pPr>
      <w:r>
        <w:t xml:space="preserve">Spracovanie udalostí. </w:t>
      </w:r>
      <w:r w:rsidR="00186E1C">
        <w:t>Inštancia komponentu má definované vlastné spracovanie udalostí. Napríklad tlačidlo A po udalosti stlačenia uloží obsah pamäte na disk. A iné tlačidlo B po rovnakej udalosti stlačenia nastane zvonenie na komponente reproduktora.</w:t>
      </w:r>
    </w:p>
    <w:p w14:paraId="1B719B7D" w14:textId="6B7022C7" w:rsidR="00186E1C" w:rsidRDefault="00186E1C" w:rsidP="00C31CEB">
      <w:r>
        <w:t>Význam slova v  jazyku je „Výskyt niečoho v určitom čase.“ To isté platí aj pre udalosti v udalosťami orientovanom programovaní</w:t>
      </w:r>
      <w:sdt>
        <w:sdtPr>
          <w:id w:val="2086789594"/>
          <w:citation/>
        </w:sdtPr>
        <w:sdtContent>
          <w:r w:rsidR="00B863C9">
            <w:fldChar w:fldCharType="begin"/>
          </w:r>
          <w:r w:rsidR="0040744A">
            <w:instrText xml:space="preserve">CITATION Sha14 \l 1051 </w:instrText>
          </w:r>
          <w:r w:rsidR="00B863C9">
            <w:fldChar w:fldCharType="separate"/>
          </w:r>
          <w:r w:rsidR="0040744A">
            <w:rPr>
              <w:noProof/>
            </w:rPr>
            <w:t xml:space="preserve"> [3]</w:t>
          </w:r>
          <w:r w:rsidR="00B863C9">
            <w:fldChar w:fldCharType="end"/>
          </w:r>
        </w:sdtContent>
      </w:sdt>
      <w:r>
        <w:t xml:space="preserve">. </w:t>
      </w:r>
      <w:r w:rsidR="00A31CD6">
        <w:t>V programovaní sú s udalosťami spojené 3 typy objektov:</w:t>
      </w:r>
    </w:p>
    <w:p w14:paraId="30DE1686" w14:textId="7F136C44" w:rsidR="00A31CD6" w:rsidRDefault="00A31CD6" w:rsidP="00A31CD6">
      <w:pPr>
        <w:pStyle w:val="Odsekzoznamu"/>
        <w:numPr>
          <w:ilvl w:val="0"/>
          <w:numId w:val="32"/>
        </w:numPr>
      </w:pPr>
      <w:r w:rsidRPr="00A31CD6">
        <w:rPr>
          <w:b/>
        </w:rPr>
        <w:t>Zdroj udalosti</w:t>
      </w:r>
      <w:r>
        <w:t xml:space="preserve"> je komponent, ktorého zmena vlastností vyvolá udalosť.</w:t>
      </w:r>
    </w:p>
    <w:p w14:paraId="20F54FD1" w14:textId="6C50B552" w:rsidR="00A31CD6" w:rsidRDefault="00A31CD6" w:rsidP="00A31CD6">
      <w:pPr>
        <w:pStyle w:val="Odsekzoznamu"/>
        <w:numPr>
          <w:ilvl w:val="0"/>
          <w:numId w:val="32"/>
        </w:numPr>
      </w:pPr>
      <w:r w:rsidRPr="00A31CD6">
        <w:rPr>
          <w:b/>
        </w:rPr>
        <w:t>Udalosť</w:t>
      </w:r>
      <w:r>
        <w:t>. Pomenovanie konkrétnej zmeny vlastnosti komponentu.</w:t>
      </w:r>
    </w:p>
    <w:p w14:paraId="6F48FC01" w14:textId="703CDDBC" w:rsidR="00A31CD6" w:rsidRDefault="00A31CD6" w:rsidP="00A31CD6">
      <w:pPr>
        <w:pStyle w:val="Odsekzoznamu"/>
        <w:numPr>
          <w:ilvl w:val="0"/>
          <w:numId w:val="32"/>
        </w:numPr>
      </w:pPr>
      <w:r w:rsidRPr="00A31CD6">
        <w:rPr>
          <w:b/>
        </w:rPr>
        <w:t>Spracovanie udalosti</w:t>
      </w:r>
      <w:r>
        <w:t xml:space="preserve"> je obslužný kód ktorý sa vykoná po vytvorení udalosti.</w:t>
      </w:r>
    </w:p>
    <w:p w14:paraId="53CEA374" w14:textId="4FC233EC" w:rsidR="00C31CEB" w:rsidRDefault="006120A6" w:rsidP="00C31CEB">
      <w:r>
        <w:t>S</w:t>
      </w:r>
      <w:r w:rsidR="001557A7">
        <w:t xml:space="preserve">pravidla typy komponentov majú definované mená udalostí, ktoré môžu nastať. Pre vyvolanie udalosti komponent sleduje </w:t>
      </w:r>
      <w:r w:rsidR="00A31CD6">
        <w:t>zmeny svojich vlastností</w:t>
      </w:r>
      <w:r w:rsidR="001557A7">
        <w:t>. Nasledujúci obrázok znázorňuje prechody medzi jednotlivými stavmi</w:t>
      </w:r>
      <w:r w:rsidRPr="006120A6">
        <w:t xml:space="preserve"> </w:t>
      </w:r>
      <w:r>
        <w:t>formou automatu</w:t>
      </w:r>
      <w:r w:rsidR="001557A7">
        <w:t>. Na šípkach je pomenovanie udalosti, ktorá nastáva pri prechode medzi vyznačenými stavmi.</w:t>
      </w:r>
      <w:r w:rsidR="00FD787F">
        <w:t xml:space="preserve"> Hrubým kruhom je vyznačený aktuálny stav tlačidla.</w:t>
      </w:r>
    </w:p>
    <w:p w14:paraId="39616ABD" w14:textId="77777777" w:rsidR="001557A7" w:rsidRDefault="001557A7" w:rsidP="001557A7">
      <w:pPr>
        <w:pStyle w:val="ZPNormalnyText"/>
        <w:jc w:val="center"/>
      </w:pPr>
      <w:r>
        <w:rPr>
          <w:noProof/>
          <w:lang w:eastAsia="sk-SK"/>
        </w:rPr>
        <w:lastRenderedPageBreak/>
        <w:drawing>
          <wp:inline distT="0" distB="0" distL="0" distR="0" wp14:anchorId="2A33C157" wp14:editId="1E8CEBFE">
            <wp:extent cx="3790950" cy="3038475"/>
            <wp:effectExtent l="19050" t="0" r="0" b="0"/>
            <wp:docPr id="6" name="Obrázok 6"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6948A714" w14:textId="77777777" w:rsidR="001557A7" w:rsidRPr="002D7C5D" w:rsidRDefault="001557A7" w:rsidP="001557A7">
      <w:pPr>
        <w:pStyle w:val="ZPCaption"/>
      </w:pPr>
      <w:bookmarkStart w:id="49" w:name="_Toc509848291"/>
      <w:r>
        <w:t>Obr. </w:t>
      </w:r>
      <w:fldSimple w:instr=" SEQ Obr. \* ARABIC ">
        <w:r w:rsidR="00961448">
          <w:rPr>
            <w:noProof/>
          </w:rPr>
          <w:t>5</w:t>
        </w:r>
      </w:fldSimple>
      <w:r>
        <w:tab/>
      </w:r>
      <w:r w:rsidR="00FD787F">
        <w:t>Znázornenie inš</w:t>
      </w:r>
      <w:r w:rsidR="006120A6">
        <w:t>tancie komponentu typu tlačidlo</w:t>
      </w:r>
      <w:r w:rsidR="00FD787F">
        <w:t xml:space="preserve"> s automatom pre prechody medzi jednotlivými stavmi</w:t>
      </w:r>
      <w:r>
        <w:t>.</w:t>
      </w:r>
      <w:bookmarkEnd w:id="49"/>
    </w:p>
    <w:p w14:paraId="233EA2FA" w14:textId="77777777" w:rsidR="001557A7" w:rsidRDefault="001557A7" w:rsidP="00C31CEB"/>
    <w:p w14:paraId="34FF1C33" w14:textId="77777777" w:rsidR="00C705AE" w:rsidRDefault="001359A8" w:rsidP="008F4176">
      <w:pPr>
        <w:pStyle w:val="Nadpis2"/>
      </w:pPr>
      <w:bookmarkStart w:id="50" w:name="_Toc509848254"/>
      <w:r>
        <w:t>Spracovanie udalosti</w:t>
      </w:r>
      <w:bookmarkEnd w:id="50"/>
    </w:p>
    <w:p w14:paraId="39E9A007" w14:textId="77777777" w:rsidR="001359A8" w:rsidRDefault="00E47D31" w:rsidP="001359A8">
      <w:r>
        <w:t>Aby program mohol spracovávať udalosti, potrebuje na to nie</w:t>
      </w:r>
      <w:r w:rsidR="006120A6">
        <w:t>koľko samostatných modulov</w:t>
      </w:r>
      <w:sdt>
        <w:sdtPr>
          <w:id w:val="-259443959"/>
          <w:citation/>
        </w:sdtPr>
        <w:sdtContent>
          <w:r w:rsidR="00961448">
            <w:fldChar w:fldCharType="begin"/>
          </w:r>
          <w:r w:rsidR="003E5DC4">
            <w:instrText xml:space="preserve">CITATION RMI06 \l 1051 </w:instrText>
          </w:r>
          <w:r w:rsidR="00961448">
            <w:fldChar w:fldCharType="separate"/>
          </w:r>
          <w:r w:rsidR="003E5DC4">
            <w:rPr>
              <w:noProof/>
            </w:rPr>
            <w:t xml:space="preserve"> [2]</w:t>
          </w:r>
          <w:r w:rsidR="00961448">
            <w:fldChar w:fldCharType="end"/>
          </w:r>
        </w:sdtContent>
      </w:sdt>
      <w:r>
        <w:t>. Prvým je samotný komponent, ktorý udalosť vyvolá pri zmene jeho stavu. Druhým je metóda alebo objekt, ktorý čaká na vznik udalosti</w:t>
      </w:r>
      <w:r w:rsidR="006120A6">
        <w:t>,</w:t>
      </w:r>
      <w:r>
        <w:t xml:space="preserve"> a následne ju spracuje. 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nákres </w:t>
      </w:r>
      <w:r w:rsidR="0093159E">
        <w:t xml:space="preserve">práce plánovača úloh v čase. </w:t>
      </w:r>
    </w:p>
    <w:p w14:paraId="52ACFBAB" w14:textId="77777777" w:rsidR="00E47D31" w:rsidRDefault="00E47D31" w:rsidP="00E47D31">
      <w:pPr>
        <w:pStyle w:val="ZPNormalnyText"/>
        <w:jc w:val="center"/>
      </w:pPr>
      <w:r>
        <w:rPr>
          <w:noProof/>
          <w:lang w:eastAsia="sk-SK"/>
        </w:rPr>
        <w:lastRenderedPageBreak/>
        <w:drawing>
          <wp:inline distT="0" distB="0" distL="0" distR="0" wp14:anchorId="1F462A65" wp14:editId="61D5243B">
            <wp:extent cx="3790950" cy="3038475"/>
            <wp:effectExtent l="19050" t="0" r="0" b="0"/>
            <wp:docPr id="7" name="Obrázok 7"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513FA1C4" w14:textId="77777777" w:rsidR="00E47D31" w:rsidRPr="002D7C5D" w:rsidRDefault="00E47D31" w:rsidP="00E47D31">
      <w:pPr>
        <w:pStyle w:val="ZPCaption"/>
      </w:pPr>
      <w:bookmarkStart w:id="51" w:name="_Toc509848292"/>
      <w:r>
        <w:t>Obr. </w:t>
      </w:r>
      <w:fldSimple w:instr=" SEQ Obr. \* ARABIC ">
        <w:r w:rsidR="00961448">
          <w:rPr>
            <w:noProof/>
          </w:rPr>
          <w:t>6</w:t>
        </w:r>
      </w:fldSimple>
      <w:r>
        <w:tab/>
      </w:r>
      <w:r w:rsidR="00961448">
        <w:t>Práca plánovača úloh s registráciou a vyvolaním udalosti</w:t>
      </w:r>
      <w:bookmarkEnd w:id="51"/>
    </w:p>
    <w:p w14:paraId="112DC375" w14:textId="77777777" w:rsidR="0093159E" w:rsidRPr="0093159E" w:rsidRDefault="0093159E" w:rsidP="0093159E">
      <w:r>
        <w:t xml:space="preserve">Na začiatku objekt </w:t>
      </w:r>
      <w:proofErr w:type="spellStart"/>
      <w:r w:rsidRPr="0093159E">
        <w:rPr>
          <w:rFonts w:ascii="Courier New" w:hAnsi="Courier New" w:cs="Courier New"/>
        </w:rPr>
        <w:t>SpracujUdalost</w:t>
      </w:r>
      <w:proofErr w:type="spellEnd"/>
      <w:r>
        <w:t xml:space="preserve"> vykoná registráciu na udalosť s názvom </w:t>
      </w:r>
      <w:proofErr w:type="spellStart"/>
      <w:r w:rsidRPr="0093159E">
        <w:rPr>
          <w:rFonts w:ascii="Courier New" w:hAnsi="Courier New" w:cs="Courier New"/>
        </w:rPr>
        <w:t>stlacenieTlacidla</w:t>
      </w:r>
      <w:proofErr w:type="spellEnd"/>
      <w:r>
        <w:t xml:space="preserve"> (komponentu </w:t>
      </w:r>
      <w:proofErr w:type="spellStart"/>
      <w:r w:rsidRPr="0093159E">
        <w:rPr>
          <w:rFonts w:ascii="Courier New" w:hAnsi="Courier New" w:cs="Courier New"/>
        </w:rPr>
        <w:t>Tlacidlo</w:t>
      </w:r>
      <w:proofErr w:type="spellEnd"/>
      <w:r>
        <w:t xml:space="preserve">). Registráciu vykoná na plánovači úloh. Ten si do svojej internej pamäte </w:t>
      </w:r>
      <w:r w:rsidR="006120A6">
        <w:t xml:space="preserve">zapíše </w:t>
      </w:r>
      <w:r>
        <w:t>túto registráciu</w:t>
      </w:r>
      <w:r w:rsidR="006120A6">
        <w:t>. Následne,</w:t>
      </w:r>
      <w:r>
        <w:t xml:space="preserve"> keď používateľ stlačí komponent </w:t>
      </w:r>
      <w:proofErr w:type="spellStart"/>
      <w:r w:rsidRPr="0093159E">
        <w:rPr>
          <w:rFonts w:ascii="Courier New" w:hAnsi="Courier New" w:cs="Courier New"/>
        </w:rPr>
        <w:t>Tlacidlo</w:t>
      </w:r>
      <w:proofErr w:type="spellEnd"/>
      <w:r>
        <w:t xml:space="preserve">, tak komponent zistí zmenu stavu a vytvorí udalosť. </w:t>
      </w:r>
      <w:r w:rsidR="006120A6">
        <w:t xml:space="preserve">Tá </w:t>
      </w:r>
      <w:r>
        <w:t>je odoslaná na plánovač úloh, ktorý ju zaradí do radu spracovávania úloh. Keď príde na rad, tak plánovač úloh skontroluje zoznam registrácií na udalosti a </w:t>
      </w:r>
      <w:r w:rsidR="006120A6">
        <w:t xml:space="preserve">vyvolá </w:t>
      </w:r>
      <w:r>
        <w:t>príslušnú udalosť.</w:t>
      </w:r>
      <w:r w:rsidR="00961448">
        <w:t xml:space="preserve"> V ukázanom prípade sa spustí spracovanie udalosti z objektu </w:t>
      </w:r>
      <w:proofErr w:type="spellStart"/>
      <w:r w:rsidR="00961448" w:rsidRPr="00961448">
        <w:rPr>
          <w:rFonts w:ascii="Courier New" w:hAnsi="Courier New" w:cs="Courier New"/>
        </w:rPr>
        <w:t>SpracujUdalost</w:t>
      </w:r>
      <w:proofErr w:type="spellEnd"/>
      <w:r w:rsidR="00961448">
        <w:t>.</w:t>
      </w:r>
    </w:p>
    <w:p w14:paraId="23B01E85" w14:textId="77777777" w:rsidR="00B516F8" w:rsidRDefault="00B516F8" w:rsidP="00CB3095">
      <w:pPr>
        <w:pStyle w:val="Nadpis1"/>
      </w:pPr>
      <w:bookmarkStart w:id="52" w:name="_Toc509848255"/>
      <w:r>
        <w:lastRenderedPageBreak/>
        <w:t>Integrované vývojové prostredie</w:t>
      </w:r>
      <w:bookmarkEnd w:id="52"/>
    </w:p>
    <w:p w14:paraId="368FA4F1" w14:textId="77777777" w:rsidR="00DB791E" w:rsidRDefault="00F90A0F" w:rsidP="00DB791E">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77777777" w:rsidR="00F86A32" w:rsidRDefault="00496BCA" w:rsidP="00F86A32">
      <w:r>
        <w:t>Editor zdrojového kódu je grafický komponent</w:t>
      </w:r>
      <w:r w:rsidR="006120A6">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r w:rsidR="00F86A32">
        <w:t xml:space="preserve"> bude kompilovaný.</w:t>
      </w:r>
    </w:p>
    <w:p w14:paraId="22564A7E" w14:textId="77777777" w:rsidR="00AB2B40" w:rsidRDefault="00AB2B40" w:rsidP="00F86A32"/>
    <w:p w14:paraId="637480EA" w14:textId="77777777" w:rsidR="00DB791E" w:rsidRDefault="006120A6" w:rsidP="00F86A32">
      <w:pPr>
        <w:pStyle w:val="Nadpis2"/>
      </w:pPr>
      <w:bookmarkStart w:id="53" w:name="_Toc509848256"/>
      <w:r>
        <w:t xml:space="preserve">Rapid </w:t>
      </w:r>
      <w:proofErr w:type="spellStart"/>
      <w:r>
        <w:t>Application</w:t>
      </w:r>
      <w:proofErr w:type="spellEnd"/>
      <w:r>
        <w:t xml:space="preserve"> </w:t>
      </w:r>
      <w:proofErr w:type="spellStart"/>
      <w:r>
        <w:t>D</w:t>
      </w:r>
      <w:r w:rsidR="00DB791E">
        <w:t>evelopment</w:t>
      </w:r>
      <w:bookmarkEnd w:id="53"/>
      <w:proofErr w:type="spellEnd"/>
    </w:p>
    <w:p w14:paraId="0782733E" w14:textId="00E26DA9" w:rsidR="00F86A32" w:rsidRPr="00F86A32" w:rsidRDefault="00F86A32" w:rsidP="00F86A32">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w:t>
      </w:r>
      <w:proofErr w:type="spellStart"/>
      <w:r>
        <w:t>application</w:t>
      </w:r>
      <w:proofErr w:type="spellEnd"/>
      <w:r>
        <w:t xml:space="preserve"> </w:t>
      </w:r>
      <w:proofErr w:type="spellStart"/>
      <w:r>
        <w:t>development</w:t>
      </w:r>
      <w:proofErr w:type="spellEnd"/>
      <w:r>
        <w:t xml:space="preserve"> (RAD). RAD bol navrhnutý </w:t>
      </w:r>
      <w:r w:rsidR="006B481A">
        <w:t xml:space="preserve">ako prístup adaptívneho softvérového vývoja. </w:t>
      </w:r>
      <w:commentRangeStart w:id="54"/>
      <w:r w:rsidR="006120A6">
        <w:t>O</w:t>
      </w:r>
      <w:r w:rsidR="006B481A">
        <w:t>dporúča</w:t>
      </w:r>
      <w:commentRangeEnd w:id="54"/>
      <w:r w:rsidR="004435AB">
        <w:rPr>
          <w:rStyle w:val="Odkaznakomentr"/>
        </w:rPr>
        <w:commentReference w:id="54"/>
      </w:r>
      <w:r w:rsidR="00E85AC0">
        <w:t xml:space="preserve"> </w:t>
      </w:r>
      <w:commentRangeStart w:id="55"/>
      <w:r w:rsidR="00E85AC0">
        <w:t>sa</w:t>
      </w:r>
      <w:commentRangeEnd w:id="55"/>
      <w:r w:rsidR="00E85AC0">
        <w:rPr>
          <w:rStyle w:val="Odkaznakomentr"/>
        </w:rPr>
        <w:commentReference w:id="55"/>
      </w:r>
      <w:r w:rsidR="006120A6">
        <w:t>,</w:t>
      </w:r>
      <w:r w:rsidR="006B481A">
        <w:t xml:space="preserve"> aby sme kládli menší dôraz na plánovanie a väčší na adaptívne zmeny v softvéri. Taktiež sa odporúča zvýšené používanie prototypov, pretože tie skôr poskytnú spätnú väzbu o výslednom softvéri.</w:t>
      </w:r>
    </w:p>
    <w:p w14:paraId="328BCA05" w14:textId="77777777" w:rsidR="00CB3095" w:rsidRDefault="00CB3095" w:rsidP="00CB3095">
      <w:pPr>
        <w:pStyle w:val="Nadpis1"/>
      </w:pPr>
      <w:bookmarkStart w:id="56" w:name="_Ref508111526"/>
      <w:bookmarkStart w:id="57" w:name="_Toc509848257"/>
      <w:r>
        <w:lastRenderedPageBreak/>
        <w:t xml:space="preserve">Architektúra </w:t>
      </w:r>
      <w:r w:rsidR="00323245">
        <w:t>komponentového a </w:t>
      </w:r>
      <w:r w:rsidR="00C31CEB">
        <w:t>udalosťami</w:t>
      </w:r>
      <w:r w:rsidR="00323245">
        <w:t xml:space="preserve"> orientovaného </w:t>
      </w:r>
      <w:r>
        <w:t>riešenia</w:t>
      </w:r>
      <w:r w:rsidR="000E1912">
        <w:t xml:space="preserve"> </w:t>
      </w:r>
      <w:proofErr w:type="spellStart"/>
      <w:r w:rsidR="000E1912">
        <w:t>ACProg</w:t>
      </w:r>
      <w:bookmarkEnd w:id="56"/>
      <w:bookmarkEnd w:id="57"/>
      <w:proofErr w:type="spellEnd"/>
    </w:p>
    <w:p w14:paraId="37D1FA02" w14:textId="77777777" w:rsidR="00CF743A" w:rsidRPr="00CF743A" w:rsidRDefault="009313C0" w:rsidP="00CF743A">
      <w:r>
        <w:t>Navrhnuté k</w:t>
      </w:r>
      <w:r w:rsidR="00CF743A">
        <w:t xml:space="preserve">omponentovo a udalosťami orientované riešenie pre Arduino zariadenia </w:t>
      </w:r>
      <w:r w:rsidR="009E1FF5">
        <w:t>nazývame</w:t>
      </w:r>
      <w:r w:rsidR="00CF743A">
        <w:t xml:space="preserve"> </w:t>
      </w:r>
      <w:proofErr w:type="spellStart"/>
      <w:r w:rsidR="00CF743A">
        <w:t>ACProg</w:t>
      </w:r>
      <w:proofErr w:type="spellEnd"/>
      <w:r w:rsidR="00CF743A">
        <w:t xml:space="preserve">. Toto riešenie, podľa </w:t>
      </w:r>
      <w:r w:rsidR="00A01FEB">
        <w:t xml:space="preserve">kapitoly </w:t>
      </w:r>
      <w:r w:rsidR="00A01FEB">
        <w:fldChar w:fldCharType="begin"/>
      </w:r>
      <w:r w:rsidR="00A01FEB">
        <w:instrText xml:space="preserve"> REF _Ref507961170 \r \h </w:instrText>
      </w:r>
      <w:r w:rsidR="00A01FEB">
        <w:fldChar w:fldCharType="separate"/>
      </w:r>
      <w:r w:rsidR="00A01FEB">
        <w:t>2.3</w:t>
      </w:r>
      <w:r w:rsidR="00A01FEB">
        <w:fldChar w:fldCharType="end"/>
      </w:r>
      <w:r w:rsidR="00CF743A">
        <w:t xml:space="preserve">, zaradzujeme do kategórie </w:t>
      </w:r>
      <w:proofErr w:type="spellStart"/>
      <w:r w:rsidR="00CF743A">
        <w:t>offline</w:t>
      </w:r>
      <w:proofErr w:type="spellEnd"/>
      <w:r w:rsidR="00CF743A">
        <w:t xml:space="preserve"> riešení. </w:t>
      </w:r>
      <w:r w:rsidR="00213D61">
        <w:t>Od</w:t>
      </w:r>
      <w:r w:rsidR="00CF743A">
        <w:t xml:space="preserve"> bežné</w:t>
      </w:r>
      <w:r w:rsidR="00213D61">
        <w:t>ho programovania</w:t>
      </w:r>
      <w:r w:rsidR="00CF743A">
        <w:t xml:space="preserve"> Arduino zariadení sa líši hlavne  t</w:t>
      </w:r>
      <w:r w:rsidR="00213D61">
        <w:t>ý</w:t>
      </w:r>
      <w:r w:rsidR="00CF743A">
        <w:t xml:space="preserve">m, že programátor nepotrebuje programátorsky inicializovať zariadenie. Túto inicializáciu za neho </w:t>
      </w:r>
      <w:r w:rsidR="00213D61">
        <w:t>vykoná</w:t>
      </w:r>
      <w:r w:rsidR="009E1FF5">
        <w:t xml:space="preserve"> </w:t>
      </w:r>
      <w:proofErr w:type="spellStart"/>
      <w:r w:rsidR="009E1FF5">
        <w:t>ACProg</w:t>
      </w:r>
      <w:proofErr w:type="spellEnd"/>
      <w:r w:rsidR="009E1FF5">
        <w:t xml:space="preserve"> generátor</w:t>
      </w:r>
      <w:r w:rsidR="00213D61">
        <w:t xml:space="preserve"> </w:t>
      </w:r>
      <w:r w:rsidR="00CF743A">
        <w:t xml:space="preserve">pomocou priloženého konfiguračného XML súboru. Konfiguračný XML súbor obsahuje nastavenia modelu </w:t>
      </w:r>
      <w:proofErr w:type="spellStart"/>
      <w:r w:rsidR="00CF743A">
        <w:t>Arduina</w:t>
      </w:r>
      <w:proofErr w:type="spellEnd"/>
      <w:r w:rsidR="00CF743A">
        <w:t xml:space="preserve">, definovanie projektu </w:t>
      </w:r>
      <w:proofErr w:type="spellStart"/>
      <w:r w:rsidR="00CF743A">
        <w:t>ACProg</w:t>
      </w:r>
      <w:proofErr w:type="spellEnd"/>
      <w:r w:rsidR="00CF743A">
        <w:t xml:space="preserve"> a zoznam komponentov s ich </w:t>
      </w:r>
      <w:proofErr w:type="spellStart"/>
      <w:r w:rsidR="00CF743A">
        <w:t>inicializačnými</w:t>
      </w:r>
      <w:proofErr w:type="spellEnd"/>
      <w:r w:rsidR="00CF743A">
        <w:t xml:space="preserve"> nastaveniami.</w:t>
      </w:r>
      <w:r>
        <w:t xml:space="preserve"> Na nasledujúcom obrázku ilustrujeme schému použitia </w:t>
      </w:r>
      <w:proofErr w:type="spellStart"/>
      <w:r>
        <w:t>ACProg</w:t>
      </w:r>
      <w:proofErr w:type="spellEnd"/>
      <w:r>
        <w:t xml:space="preserve"> z pohľadu programátora.</w:t>
      </w:r>
    </w:p>
    <w:p w14:paraId="0D70F08D" w14:textId="77777777" w:rsidR="009313C0" w:rsidRDefault="009313C0" w:rsidP="00327E4C">
      <w:pPr>
        <w:pStyle w:val="Obrzok"/>
      </w:pPr>
      <w:r>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77777777" w:rsidR="009313C0" w:rsidRPr="002D7C5D" w:rsidRDefault="009313C0" w:rsidP="009313C0">
      <w:pPr>
        <w:pStyle w:val="ZPCaption"/>
      </w:pPr>
      <w:bookmarkStart w:id="58" w:name="_Toc509848293"/>
      <w:r>
        <w:t>Obr. </w:t>
      </w:r>
      <w:fldSimple w:instr=" SEQ Obr. \* ARABIC ">
        <w:r w:rsidR="002A7BC1">
          <w:rPr>
            <w:noProof/>
          </w:rPr>
          <w:t>7</w:t>
        </w:r>
      </w:fldSimple>
      <w:r>
        <w:tab/>
      </w:r>
      <w:r w:rsidR="00FA1BC9">
        <w:t xml:space="preserve">Priebeh spracovania projektu, riešením </w:t>
      </w:r>
      <w:proofErr w:type="spellStart"/>
      <w:r w:rsidR="00FA1BC9">
        <w:t>ACProg</w:t>
      </w:r>
      <w:bookmarkEnd w:id="58"/>
      <w:proofErr w:type="spellEnd"/>
    </w:p>
    <w:p w14:paraId="7CCB816B" w14:textId="284AF744" w:rsidR="000E1912" w:rsidRDefault="00FA1BC9" w:rsidP="00257C4B">
      <w:r>
        <w:t>Súborová štruktúra</w:t>
      </w:r>
      <w:r w:rsidR="004B256C">
        <w:t>,</w:t>
      </w:r>
      <w:r>
        <w:t xml:space="preserve"> </w:t>
      </w:r>
      <w:r w:rsidR="004B256C">
        <w:t xml:space="preserve"> v</w:t>
      </w:r>
      <w:r>
        <w:t xml:space="preserve"> bod</w:t>
      </w:r>
      <w:r w:rsidR="004B256C">
        <w:t>e</w:t>
      </w:r>
      <w:r>
        <w:t xml:space="preserve"> 1</w:t>
      </w:r>
      <w:r w:rsidR="004B256C">
        <w:t>,</w:t>
      </w:r>
      <w:r>
        <w:t xml:space="preserve">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 ďalšej podkapit</w:t>
      </w:r>
      <w:r w:rsidR="004B256C">
        <w:t>ol</w:t>
      </w:r>
      <w:r w:rsidR="00497436">
        <w:t>e</w:t>
      </w:r>
      <w:r w:rsidR="004B256C">
        <w:t xml:space="preserve">. </w:t>
      </w:r>
      <w:proofErr w:type="spellStart"/>
      <w:r w:rsidRPr="00FA1BC9">
        <w:rPr>
          <w:rFonts w:ascii="Courier New" w:hAnsi="Courier New" w:cs="Courier New"/>
        </w:rPr>
        <w:t>Projekt.ino</w:t>
      </w:r>
      <w:proofErr w:type="spellEnd"/>
      <w:r>
        <w:t xml:space="preserve"> je zdrojový kód projektu. XML súbor je vstupom do generátora zdrojového kódu. Generátor (bod 2) pomocou konfiguračného súboru vytvorí zdrojový kód komponentov a implementuje základné metódy Arduino programovania </w:t>
      </w:r>
      <w:proofErr w:type="spellStart"/>
      <w:r w:rsidRPr="00FA1BC9">
        <w:rPr>
          <w:rFonts w:ascii="Courier New" w:hAnsi="Courier New" w:cs="Courier New"/>
        </w:rPr>
        <w:t>setup</w:t>
      </w:r>
      <w:proofErr w:type="spellEnd"/>
      <w:r w:rsidRPr="00FA1BC9">
        <w:rPr>
          <w:rFonts w:ascii="Courier New" w:hAnsi="Courier New" w:cs="Courier New"/>
        </w:rPr>
        <w:t>()</w:t>
      </w:r>
      <w:r>
        <w:t xml:space="preserve"> a </w:t>
      </w:r>
      <w:proofErr w:type="spellStart"/>
      <w:r w:rsidRPr="00FA1BC9">
        <w:rPr>
          <w:rFonts w:ascii="Courier New" w:hAnsi="Courier New" w:cs="Courier New"/>
        </w:rPr>
        <w:t>loop</w:t>
      </w:r>
      <w:proofErr w:type="spellEnd"/>
      <w:r w:rsidRPr="00FA1BC9">
        <w:rPr>
          <w:rFonts w:ascii="Courier New" w:hAnsi="Courier New" w:cs="Courier New"/>
        </w:rPr>
        <w:t>()</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proofErr w:type="spellStart"/>
      <w:r w:rsidR="00EA6F17" w:rsidRPr="00EA6F17">
        <w:rPr>
          <w:rFonts w:ascii="Courier New" w:hAnsi="Courier New" w:cs="Courier New"/>
        </w:rPr>
        <w:t>Projekt.ino</w:t>
      </w:r>
      <w:proofErr w:type="spellEnd"/>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bude </w:t>
      </w:r>
      <w:r w:rsidR="00497436">
        <w:rPr>
          <w:rFonts w:ascii="Courier New" w:hAnsi="Courier New" w:cs="Courier New"/>
        </w:rPr>
        <w:t>#</w:t>
      </w:r>
      <w:proofErr w:type="spellStart"/>
      <w:r w:rsidR="00497436">
        <w:rPr>
          <w:rFonts w:ascii="Courier New" w:hAnsi="Courier New" w:cs="Courier New"/>
        </w:rPr>
        <w:t>include</w:t>
      </w:r>
      <w:proofErr w:type="spellEnd"/>
      <w:r w:rsidR="00497436">
        <w:rPr>
          <w:rFonts w:ascii="Courier New" w:hAnsi="Courier New" w:cs="Courier New"/>
        </w:rPr>
        <w:t xml:space="preserve"> “</w:t>
      </w:r>
      <w:proofErr w:type="spellStart"/>
      <w:r w:rsidR="00497436">
        <w:rPr>
          <w:rFonts w:ascii="Courier New" w:hAnsi="Courier New" w:cs="Courier New"/>
        </w:rPr>
        <w:t>Project.h</w:t>
      </w:r>
      <w:proofErr w:type="spellEnd"/>
      <w:r w:rsidR="00497436">
        <w:rPr>
          <w:rFonts w:ascii="Courier New" w:hAnsi="Courier New" w:cs="Courier New"/>
        </w:rPr>
        <w:t>“</w:t>
      </w:r>
      <w:r w:rsidR="00EA6F17">
        <w:t xml:space="preserve">. Vygenerovaná knižnica a súbor zdrojového kódu </w:t>
      </w:r>
      <w:proofErr w:type="spellStart"/>
      <w:r w:rsidR="00EA6F17" w:rsidRPr="00EA6F17">
        <w:rPr>
          <w:rFonts w:ascii="Courier New" w:hAnsi="Courier New" w:cs="Courier New"/>
        </w:rPr>
        <w:t>Projekt.ino</w:t>
      </w:r>
      <w:proofErr w:type="spellEnd"/>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r w:rsidR="00290F74">
        <w:t xml:space="preserve"> na mikrokontrolér</w:t>
      </w:r>
      <w:r w:rsidR="00E85AC0">
        <w:t xml:space="preserve"> </w:t>
      </w:r>
      <w:r w:rsidR="00290F74">
        <w:t>a </w:t>
      </w:r>
      <w:r w:rsidR="00E85AC0">
        <w:t xml:space="preserve">spustiť </w:t>
      </w:r>
      <w:r w:rsidR="00290F74">
        <w:t>vytvorený program.</w:t>
      </w:r>
    </w:p>
    <w:p w14:paraId="2630D8BD" w14:textId="77777777" w:rsidR="00AB2B40" w:rsidRDefault="00AB2B40" w:rsidP="00763317"/>
    <w:p w14:paraId="3AF78FAB" w14:textId="77777777" w:rsidR="005C3C5D" w:rsidRDefault="004B256C" w:rsidP="005C3C5D">
      <w:pPr>
        <w:pStyle w:val="Nadpis2"/>
      </w:pPr>
      <w:bookmarkStart w:id="59" w:name="_Toc509848258"/>
      <w:r>
        <w:t>XML k</w:t>
      </w:r>
      <w:r w:rsidR="005C3C5D">
        <w:t>onfiguračný súbor</w:t>
      </w:r>
      <w:bookmarkEnd w:id="59"/>
    </w:p>
    <w:p w14:paraId="04D8A2AB" w14:textId="0F17C85D" w:rsidR="00966DED" w:rsidRDefault="002A7BC1" w:rsidP="002A7BC1">
      <w:r>
        <w:t>V tejto podkapitole vysvetlíme</w:t>
      </w:r>
      <w:r w:rsidR="00257C4B">
        <w:t>,</w:t>
      </w:r>
      <w:r>
        <w:t xml:space="preserve"> ako správne vytvoriť konfiguračný súbor pre generátor projektu </w:t>
      </w:r>
      <w:proofErr w:type="spellStart"/>
      <w:r>
        <w:t>ACProg</w:t>
      </w:r>
      <w:proofErr w:type="spellEnd"/>
      <w:r>
        <w:t xml:space="preserve">. </w:t>
      </w:r>
      <w:r w:rsidR="00966DED">
        <w:t xml:space="preserve">Na začiatok ukážeme vo vnorenom zozname všetky elementy, s vysvetlením v nasledujúcich odstavcoch. V poslednej sekcii tejto podkapitoly je </w:t>
      </w:r>
      <w:r>
        <w:t>nami vytvoren</w:t>
      </w:r>
      <w:r w:rsidR="004B256C">
        <w:t>á</w:t>
      </w:r>
      <w:r>
        <w:t xml:space="preserve"> ukážkov</w:t>
      </w:r>
      <w:r w:rsidR="004B256C">
        <w:t>á XML konfigurácia</w:t>
      </w:r>
      <w:r>
        <w:t xml:space="preserve"> pre lepšiu </w:t>
      </w:r>
      <w:r w:rsidR="001D6423">
        <w:t xml:space="preserve">vizuálnu </w:t>
      </w:r>
      <w:r>
        <w:t>predstavu.</w:t>
      </w:r>
    </w:p>
    <w:p w14:paraId="1E6E4B90" w14:textId="034FF7B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Project</w:t>
      </w:r>
      <w:r>
        <w:rPr>
          <w:rFonts w:ascii="Courier New" w:hAnsi="Courier New" w:cs="Courier New"/>
        </w:rPr>
        <w:t>&gt;</w:t>
      </w:r>
    </w:p>
    <w:p w14:paraId="62E9C055" w14:textId="128C906C"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Pr>
          <w:rFonts w:ascii="Courier New" w:hAnsi="Courier New" w:cs="Courier New"/>
        </w:rPr>
        <w:t>Program</w:t>
      </w:r>
      <w:r>
        <w:rPr>
          <w:rFonts w:ascii="Courier New" w:hAnsi="Courier New" w:cs="Courier New"/>
        </w:rPr>
        <w:t>&gt;</w:t>
      </w:r>
    </w:p>
    <w:p w14:paraId="599E16F1" w14:textId="7A2AB976"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proofErr w:type="spellStart"/>
      <w:r w:rsidR="00966DED">
        <w:rPr>
          <w:rFonts w:ascii="Courier New" w:hAnsi="Courier New" w:cs="Courier New"/>
        </w:rPr>
        <w:t>Events</w:t>
      </w:r>
      <w:proofErr w:type="spellEnd"/>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0A268ABA"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proofErr w:type="spellStart"/>
      <w:r w:rsidR="00966DED">
        <w:rPr>
          <w:rFonts w:ascii="Courier New" w:hAnsi="Courier New" w:cs="Courier New"/>
        </w:rPr>
        <w:t>Event</w:t>
      </w:r>
      <w:proofErr w:type="spellEnd"/>
      <w:r>
        <w:rPr>
          <w:rFonts w:ascii="Courier New" w:hAnsi="Courier New" w:cs="Courier New"/>
        </w:rPr>
        <w:t>&gt;</w:t>
      </w:r>
    </w:p>
    <w:p w14:paraId="693E6E19" w14:textId="5BE1EDD9"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Components</w:t>
      </w:r>
      <w:proofErr w:type="spellEnd"/>
      <w:r>
        <w:rPr>
          <w:rFonts w:ascii="Courier New" w:hAnsi="Courier New" w:cs="Courier New"/>
        </w:rPr>
        <w:t>&gt;</w:t>
      </w:r>
      <w:r w:rsidR="00966DED" w:rsidRPr="00966DED">
        <w:t xml:space="preserve"> – </w:t>
      </w:r>
      <w:r w:rsidR="00966DED">
        <w:t>pole elementov</w:t>
      </w:r>
    </w:p>
    <w:p w14:paraId="0154001D" w14:textId="36D8A1A1"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Component</w:t>
      </w:r>
      <w:proofErr w:type="spellEnd"/>
      <w:r>
        <w:rPr>
          <w:rFonts w:ascii="Courier New" w:hAnsi="Courier New" w:cs="Courier New"/>
        </w:rPr>
        <w:t>&gt;</w:t>
      </w:r>
    </w:p>
    <w:p w14:paraId="2951B82F" w14:textId="510ABB61"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Name</w:t>
      </w:r>
      <w:proofErr w:type="spellEnd"/>
      <w:r>
        <w:rPr>
          <w:rFonts w:ascii="Courier New" w:hAnsi="Courier New" w:cs="Courier New"/>
        </w:rPr>
        <w:t>&gt;</w:t>
      </w:r>
    </w:p>
    <w:p w14:paraId="44FF725B" w14:textId="1B0C59F6"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Type</w:t>
      </w:r>
      <w:r>
        <w:rPr>
          <w:rFonts w:ascii="Courier New" w:hAnsi="Courier New" w:cs="Courier New"/>
        </w:rPr>
        <w:t>&gt;</w:t>
      </w:r>
    </w:p>
    <w:p w14:paraId="16271F98" w14:textId="36D7FC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Properties</w:t>
      </w:r>
      <w:proofErr w:type="spellEnd"/>
      <w:r>
        <w:rPr>
          <w:rFonts w:ascii="Courier New" w:hAnsi="Courier New" w:cs="Courier New"/>
        </w:rPr>
        <w:t>&gt;</w:t>
      </w:r>
      <w:r w:rsidR="00966DED" w:rsidRPr="00966DED">
        <w:t xml:space="preserve"> – pole elementov</w:t>
      </w:r>
    </w:p>
    <w:p w14:paraId="1F96504F" w14:textId="4080E5C6"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Property</w:t>
      </w:r>
      <w:proofErr w:type="spellEnd"/>
      <w:r>
        <w:rPr>
          <w:rFonts w:ascii="Courier New" w:hAnsi="Courier New" w:cs="Courier New"/>
        </w:rPr>
        <w:t>&gt;</w:t>
      </w:r>
    </w:p>
    <w:p w14:paraId="6E2A0D78" w14:textId="1516AB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Events</w:t>
      </w:r>
      <w:proofErr w:type="spellEnd"/>
      <w:r>
        <w:rPr>
          <w:rFonts w:ascii="Courier New" w:hAnsi="Courier New" w:cs="Courier New"/>
        </w:rPr>
        <w:t>&gt;</w:t>
      </w:r>
      <w:r w:rsidR="00966DED" w:rsidRPr="00966DED">
        <w:t xml:space="preserve"> – pole elementov</w:t>
      </w:r>
    </w:p>
    <w:p w14:paraId="217AD9F5" w14:textId="2AD1E878"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Event</w:t>
      </w:r>
      <w:proofErr w:type="spellEnd"/>
      <w:r>
        <w:rPr>
          <w:rFonts w:ascii="Courier New" w:hAnsi="Courier New" w:cs="Courier New"/>
        </w:rPr>
        <w:t>&gt;</w:t>
      </w:r>
    </w:p>
    <w:p w14:paraId="102C323D" w14:textId="77777777" w:rsidR="00966DED" w:rsidRDefault="001D6423" w:rsidP="002A7BC1">
      <w:r>
        <w:t xml:space="preserve">Hlavným koreňovým elementom </w:t>
      </w:r>
      <w:r w:rsidR="009E1FF5">
        <w:t xml:space="preserve">XML konfiguračného súboru </w:t>
      </w:r>
      <w:r>
        <w:t xml:space="preserve">je </w:t>
      </w:r>
      <w:proofErr w:type="spellStart"/>
      <w:r w:rsidRPr="00C522C9">
        <w:rPr>
          <w:rFonts w:ascii="Courier New" w:hAnsi="Courier New" w:cs="Courier New"/>
        </w:rPr>
        <w:t>project</w:t>
      </w:r>
      <w:proofErr w:type="spellEnd"/>
      <w:r>
        <w:t xml:space="preserve">. Povinným atribútom je </w:t>
      </w:r>
      <w:proofErr w:type="spellStart"/>
      <w:r w:rsidRPr="00C522C9">
        <w:rPr>
          <w:rFonts w:ascii="Courier New" w:hAnsi="Courier New" w:cs="Courier New"/>
        </w:rPr>
        <w:t>platform</w:t>
      </w:r>
      <w:proofErr w:type="spellEnd"/>
      <w:r>
        <w:t>, ktorým určíme model Arduino dosky</w:t>
      </w:r>
      <w:r w:rsidR="004B256C">
        <w:t>,</w:t>
      </w:r>
      <w:r>
        <w:t xml:space="preserve"> pre ktorú budeme vytvárať projekt. Tento atribút slúži pre kontroly použitých </w:t>
      </w:r>
      <w:proofErr w:type="spellStart"/>
      <w:r w:rsidR="004B256C">
        <w:t>harvérových</w:t>
      </w:r>
      <w:proofErr w:type="spellEnd"/>
      <w:r>
        <w:t xml:space="preserve"> prvkov v nasledujúcich prvkoch konfigurácie a tiež pre nastavenie kompilátora pri kompilácii. </w:t>
      </w:r>
    </w:p>
    <w:p w14:paraId="464F7820" w14:textId="3BD14954" w:rsidR="002A7BC1" w:rsidRDefault="00966DED" w:rsidP="002A7BC1">
      <w:proofErr w:type="spellStart"/>
      <w:r>
        <w:t>Nasleduúci</w:t>
      </w:r>
      <w:proofErr w:type="spellEnd"/>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proofErr w:type="spellStart"/>
      <w:r w:rsidR="00C522C9" w:rsidRPr="00C522C9">
        <w:rPr>
          <w:rFonts w:ascii="Courier New" w:hAnsi="Courier New" w:cs="Courier New"/>
        </w:rPr>
        <w:t>watchdog</w:t>
      </w:r>
      <w:proofErr w:type="spellEnd"/>
      <w:r w:rsidR="00C522C9" w:rsidRPr="00C522C9">
        <w:rPr>
          <w:rFonts w:ascii="Courier New" w:hAnsi="Courier New" w:cs="Courier New"/>
        </w:rPr>
        <w:t>-level</w:t>
      </w:r>
      <w:r w:rsidR="00C522C9">
        <w:t xml:space="preserve">, </w:t>
      </w:r>
      <w:r w:rsidR="00A24139">
        <w:t xml:space="preserve">na základe ktorého generátor nastaví hardvérový modul </w:t>
      </w:r>
      <w:proofErr w:type="spellStart"/>
      <w:r w:rsidR="00A24139">
        <w:t>watchdogu</w:t>
      </w:r>
      <w:proofErr w:type="spellEnd"/>
      <w:r w:rsidR="00A24139">
        <w:t xml:space="preserve"> na </w:t>
      </w:r>
      <w:proofErr w:type="spellStart"/>
      <w:r w:rsidR="00A24139">
        <w:t>mikrokontroléri</w:t>
      </w:r>
      <w:proofErr w:type="spellEnd"/>
      <w:r w:rsidR="00A24139">
        <w:t xml:space="preserve">. </w:t>
      </w:r>
      <w:proofErr w:type="spellStart"/>
      <w:r w:rsidR="00A24139">
        <w:t>Watchdo</w:t>
      </w:r>
      <w:r w:rsidR="004B256C">
        <w:t>g</w:t>
      </w:r>
      <w:proofErr w:type="spellEnd"/>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proofErr w:type="spellStart"/>
      <w:r w:rsidR="00A24139">
        <w:t>detek</w:t>
      </w:r>
      <w:r w:rsidR="004B256C">
        <w:t>oval</w:t>
      </w:r>
      <w:proofErr w:type="spellEnd"/>
      <w:r w:rsidR="004B256C">
        <w:t xml:space="preserve"> podobnú udalosť</w:t>
      </w:r>
      <w:r w:rsidR="00A24139">
        <w:t xml:space="preserve">, zariadenie samostatne reštartuje. </w:t>
      </w:r>
      <w:r w:rsidR="00C522C9">
        <w:t xml:space="preserve">Element </w:t>
      </w:r>
      <w:r w:rsidR="00C522C9" w:rsidRPr="004B256C">
        <w:rPr>
          <w:rFonts w:ascii="Courier New" w:hAnsi="Courier New" w:cs="Courier New"/>
        </w:rPr>
        <w:t>program</w:t>
      </w:r>
      <w:r w:rsidR="00C522C9">
        <w:t xml:space="preserve"> obsahuje pole elementov </w:t>
      </w:r>
      <w:proofErr w:type="spellStart"/>
      <w:r w:rsidR="00C522C9" w:rsidRPr="00A24139">
        <w:rPr>
          <w:rFonts w:ascii="Courier New" w:hAnsi="Courier New"/>
        </w:rPr>
        <w:t>events</w:t>
      </w:r>
      <w:proofErr w:type="spellEnd"/>
      <w:r w:rsidR="00C522C9">
        <w:t xml:space="preserve">, uchovávajúce registrácie na </w:t>
      </w:r>
      <w:r w:rsidR="00A24139">
        <w:t xml:space="preserve">udalosti. Programátor sa tak môže pripojiť na metódy </w:t>
      </w:r>
      <w:proofErr w:type="spellStart"/>
      <w:r w:rsidR="00A24139" w:rsidRPr="00A24139">
        <w:rPr>
          <w:rFonts w:ascii="Courier New" w:hAnsi="Courier New"/>
        </w:rPr>
        <w:t>setup</w:t>
      </w:r>
      <w:proofErr w:type="spellEnd"/>
      <w:r w:rsidR="00A24139" w:rsidRPr="00A24139">
        <w:rPr>
          <w:rFonts w:ascii="Courier New" w:hAnsi="Courier New"/>
        </w:rPr>
        <w:t>()</w:t>
      </w:r>
      <w:r w:rsidR="00A24139">
        <w:t xml:space="preserve"> a </w:t>
      </w:r>
      <w:proofErr w:type="spellStart"/>
      <w:r w:rsidR="00A24139" w:rsidRPr="00A24139">
        <w:rPr>
          <w:rFonts w:ascii="Courier New" w:hAnsi="Courier New"/>
        </w:rPr>
        <w:t>loop</w:t>
      </w:r>
      <w:proofErr w:type="spellEnd"/>
      <w:r w:rsidR="00A24139" w:rsidRPr="00A24139">
        <w:rPr>
          <w:rFonts w:ascii="Courier New" w:hAnsi="Courier New"/>
        </w:rPr>
        <w:t>()</w:t>
      </w:r>
      <w:r w:rsidR="00A24139">
        <w:t xml:space="preserve"> z bežného programovania Arduino zariadení.</w:t>
      </w:r>
    </w:p>
    <w:p w14:paraId="71C037C4" w14:textId="77777777" w:rsidR="00A24139" w:rsidRPr="002A7BC1" w:rsidRDefault="00A24139" w:rsidP="002A7BC1">
      <w:r>
        <w:lastRenderedPageBreak/>
        <w:t xml:space="preserve">Nasledujúcim elementom konfiguračného súboru je pole inicializácií komponentov </w:t>
      </w:r>
      <w:proofErr w:type="spellStart"/>
      <w:r w:rsidRPr="00A24139">
        <w:rPr>
          <w:rFonts w:ascii="Courier New" w:hAnsi="Courier New"/>
        </w:rPr>
        <w:t>components</w:t>
      </w:r>
      <w:proofErr w:type="spellEnd"/>
      <w:r>
        <w:t xml:space="preserve">. </w:t>
      </w:r>
      <w:r w:rsidR="00497436">
        <w:t xml:space="preserve">Pole obsahuje elementy </w:t>
      </w:r>
      <w:proofErr w:type="spellStart"/>
      <w:r w:rsidR="00497436" w:rsidRPr="00497436">
        <w:rPr>
          <w:rFonts w:ascii="Courier New" w:hAnsi="Courier New"/>
        </w:rPr>
        <w:t>component</w:t>
      </w:r>
      <w:proofErr w:type="spellEnd"/>
      <w:r w:rsidR="00497436">
        <w:t xml:space="preserve">, tie obsahujú 2 povinné elementy </w:t>
      </w:r>
      <w:proofErr w:type="spellStart"/>
      <w:r w:rsidR="00497436" w:rsidRPr="00497436">
        <w:rPr>
          <w:rFonts w:ascii="Courier New" w:hAnsi="Courier New"/>
        </w:rPr>
        <w:t>name</w:t>
      </w:r>
      <w:proofErr w:type="spellEnd"/>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inicializovať. Element </w:t>
      </w:r>
      <w:proofErr w:type="spellStart"/>
      <w:r w:rsidR="00497436" w:rsidRPr="00497436">
        <w:rPr>
          <w:rFonts w:ascii="Courier New" w:hAnsi="Courier New"/>
        </w:rPr>
        <w:t>name</w:t>
      </w:r>
      <w:proofErr w:type="spellEnd"/>
      <w:r w:rsidR="00497436">
        <w:t xml:space="preserve"> určuje názov inštancie komponentu, pod ktorým k nemu budeme pristupovať v zdrojovom kóde. Element </w:t>
      </w:r>
      <w:commentRangeStart w:id="60"/>
      <w:r w:rsidR="00497436">
        <w:t xml:space="preserve">komponentu </w:t>
      </w:r>
      <w:commentRangeEnd w:id="60"/>
      <w:r w:rsidR="004B256C">
        <w:rPr>
          <w:rStyle w:val="Odkaznakomentr"/>
        </w:rPr>
        <w:commentReference w:id="60"/>
      </w:r>
      <w:r w:rsidR="00497436">
        <w:t xml:space="preserve">ďalej obsahuje pole vlastností </w:t>
      </w:r>
      <w:proofErr w:type="spellStart"/>
      <w:r w:rsidR="00497436" w:rsidRPr="00497436">
        <w:rPr>
          <w:rFonts w:ascii="Courier New" w:hAnsi="Courier New"/>
        </w:rPr>
        <w:t>properties</w:t>
      </w:r>
      <w:proofErr w:type="spellEnd"/>
      <w:r w:rsidR="00497436">
        <w:t xml:space="preserve">, pomocou ktorých sa nastavujú počiatočné vlastnosti podľa zvoleného typu komponentu. Posledným elementom komponentu je pole udalostí </w:t>
      </w:r>
      <w:proofErr w:type="spellStart"/>
      <w:r w:rsidR="00497436" w:rsidRPr="00497436">
        <w:rPr>
          <w:rFonts w:ascii="Courier New" w:hAnsi="Courier New"/>
        </w:rPr>
        <w:t>events</w:t>
      </w:r>
      <w:proofErr w:type="spellEnd"/>
      <w:r w:rsidR="00497436">
        <w:t>, v ktorom registrujeme udalosti</w:t>
      </w:r>
      <w:r w:rsidR="0068552E">
        <w:t>, aké komponent dokáže vytvoriť</w:t>
      </w:r>
      <w:r w:rsidR="00497436">
        <w:t xml:space="preserve"> na naše obslužné funkcie.</w:t>
      </w:r>
    </w:p>
    <w:p w14:paraId="762859BA" w14:textId="77777777" w:rsidR="002A7BC1" w:rsidRDefault="002A7BC1" w:rsidP="002A7BC1">
      <w:pPr>
        <w:pStyle w:val="ObrzokZdrojovkd"/>
      </w:pPr>
      <w:r>
        <w:t>&lt;?xml version="1.0" encoding="UTF-8" standalone="no"?&gt;</w:t>
      </w:r>
    </w:p>
    <w:p w14:paraId="05073AC5" w14:textId="77777777" w:rsidR="002A7BC1" w:rsidRDefault="002A7BC1" w:rsidP="002A7BC1">
      <w:pPr>
        <w:pStyle w:val="ObrzokZdrojovkd"/>
      </w:pPr>
      <w:r>
        <w:t>&lt;</w:t>
      </w:r>
      <w:r w:rsidRPr="002A7BC1">
        <w:rPr>
          <w:b/>
        </w:rPr>
        <w:t>project</w:t>
      </w:r>
      <w:r>
        <w:t xml:space="preserve"> platform="ArduinoUno"&gt;</w:t>
      </w:r>
    </w:p>
    <w:p w14:paraId="01665756" w14:textId="77777777" w:rsidR="002A7BC1" w:rsidRDefault="002A7BC1" w:rsidP="002A7BC1">
      <w:pPr>
        <w:pStyle w:val="ObrzokZdrojovkd"/>
      </w:pPr>
      <w:r>
        <w:t xml:space="preserve">  &lt;</w:t>
      </w:r>
      <w:r w:rsidRPr="002A7BC1">
        <w:rPr>
          <w:b/>
        </w:rPr>
        <w:t>program</w:t>
      </w:r>
      <w:r>
        <w:t xml:space="preserve"> watchdog-level="5"&gt;</w:t>
      </w:r>
    </w:p>
    <w:p w14:paraId="4E312175" w14:textId="77777777" w:rsidR="002A7BC1" w:rsidRDefault="002A7BC1" w:rsidP="002A7BC1">
      <w:pPr>
        <w:pStyle w:val="ObrzokZdrojovkd"/>
      </w:pPr>
      <w:r>
        <w:t xml:space="preserve">    &lt;</w:t>
      </w:r>
      <w:r w:rsidRPr="002A7BC1">
        <w:rPr>
          <w:b/>
        </w:rPr>
        <w:t>events</w:t>
      </w:r>
      <w:r>
        <w:t>&gt;</w:t>
      </w:r>
    </w:p>
    <w:p w14:paraId="4DDD6D94" w14:textId="77777777" w:rsidR="002A7BC1" w:rsidRDefault="002A7BC1" w:rsidP="002A7BC1">
      <w:pPr>
        <w:pStyle w:val="ObrzokZdrojovkd"/>
      </w:pPr>
      <w:r>
        <w:t xml:space="preserve">      &lt;</w:t>
      </w:r>
      <w:r w:rsidRPr="002A7BC1">
        <w:rPr>
          <w:b/>
        </w:rPr>
        <w:t>event</w:t>
      </w:r>
      <w:r>
        <w:t xml:space="preserve"> name="OnLoop"&gt;onLoop&lt;/event&gt;</w:t>
      </w:r>
    </w:p>
    <w:p w14:paraId="42C1B788" w14:textId="77777777" w:rsidR="002A7BC1" w:rsidRDefault="002A7BC1" w:rsidP="002A7BC1">
      <w:pPr>
        <w:pStyle w:val="ObrzokZdrojovkd"/>
      </w:pPr>
      <w:r>
        <w:t xml:space="preserve">      &lt;</w:t>
      </w:r>
      <w:r w:rsidRPr="002A7BC1">
        <w:rPr>
          <w:b/>
        </w:rPr>
        <w:t>event</w:t>
      </w:r>
      <w:r>
        <w:t xml:space="preserve"> name="OnStart"&gt;onStart&lt;/event&gt;</w:t>
      </w:r>
    </w:p>
    <w:p w14:paraId="1CAAC469" w14:textId="77777777" w:rsidR="002A7BC1" w:rsidRDefault="002A7BC1" w:rsidP="002A7BC1">
      <w:pPr>
        <w:pStyle w:val="ObrzokZdrojovkd"/>
      </w:pPr>
      <w:r>
        <w:t xml:space="preserve">    &lt;/events&gt;</w:t>
      </w:r>
    </w:p>
    <w:p w14:paraId="5E3DA81D" w14:textId="77777777" w:rsidR="002A7BC1" w:rsidRDefault="002A7BC1" w:rsidP="002A7BC1">
      <w:pPr>
        <w:pStyle w:val="ObrzokZdrojovkd"/>
      </w:pPr>
      <w:r>
        <w:t xml:space="preserve">  &lt;/program&gt;</w:t>
      </w:r>
    </w:p>
    <w:p w14:paraId="7E6754AC" w14:textId="77777777" w:rsidR="002A7BC1" w:rsidRDefault="002A7BC1" w:rsidP="002A7BC1">
      <w:pPr>
        <w:pStyle w:val="ObrzokZdrojovkd"/>
      </w:pPr>
      <w:r>
        <w:t xml:space="preserve">  &lt;</w:t>
      </w:r>
      <w:r w:rsidRPr="002A7BC1">
        <w:rPr>
          <w:b/>
        </w:rPr>
        <w:t>components</w:t>
      </w:r>
      <w:r>
        <w:t>&gt;</w:t>
      </w:r>
    </w:p>
    <w:p w14:paraId="5D283927" w14:textId="77777777" w:rsidR="002A7BC1" w:rsidRDefault="002A7BC1" w:rsidP="002A7BC1">
      <w:pPr>
        <w:pStyle w:val="ObrzokZdrojovkd"/>
      </w:pPr>
      <w:r>
        <w:t xml:space="preserve">    &lt;</w:t>
      </w:r>
      <w:r w:rsidRPr="002A7BC1">
        <w:rPr>
          <w:b/>
        </w:rPr>
        <w:t>component</w:t>
      </w:r>
      <w:r>
        <w:t>&gt;</w:t>
      </w:r>
    </w:p>
    <w:p w14:paraId="6B2571F2" w14:textId="77777777" w:rsidR="002A7BC1" w:rsidRDefault="002A7BC1" w:rsidP="002A7BC1">
      <w:pPr>
        <w:pStyle w:val="ObrzokZdrojovkd"/>
      </w:pPr>
      <w:r>
        <w:t xml:space="preserve">      &lt;</w:t>
      </w:r>
      <w:r w:rsidRPr="002A7BC1">
        <w:rPr>
          <w:b/>
        </w:rPr>
        <w:t>name</w:t>
      </w:r>
      <w:r>
        <w:t>&gt;blinkTimer&lt;/name&gt;</w:t>
      </w:r>
    </w:p>
    <w:p w14:paraId="16913685" w14:textId="77777777" w:rsidR="002A7BC1" w:rsidRDefault="002A7BC1" w:rsidP="002A7BC1">
      <w:pPr>
        <w:pStyle w:val="ObrzokZdrojovkd"/>
      </w:pPr>
      <w:r>
        <w:t xml:space="preserve">      &lt;</w:t>
      </w:r>
      <w:r w:rsidRPr="002A7BC1">
        <w:rPr>
          <w:b/>
        </w:rPr>
        <w:t>type</w:t>
      </w:r>
      <w:r>
        <w:t>&gt;acp.common.timer&lt;/type&gt;</w:t>
      </w:r>
    </w:p>
    <w:p w14:paraId="5BE54B7B" w14:textId="77777777" w:rsidR="002A7BC1" w:rsidRDefault="002A7BC1" w:rsidP="002A7BC1">
      <w:pPr>
        <w:pStyle w:val="ObrzokZdrojovkd"/>
      </w:pPr>
      <w:r>
        <w:t xml:space="preserve">      &lt;</w:t>
      </w:r>
      <w:r w:rsidRPr="002A7BC1">
        <w:rPr>
          <w:b/>
        </w:rPr>
        <w:t>properties</w:t>
      </w:r>
      <w:r>
        <w:t>&gt;</w:t>
      </w:r>
    </w:p>
    <w:p w14:paraId="068D8C3F" w14:textId="77777777" w:rsidR="002A7BC1" w:rsidRDefault="002A7BC1" w:rsidP="002A7BC1">
      <w:pPr>
        <w:pStyle w:val="ObrzokZdrojovkd"/>
      </w:pPr>
      <w:r>
        <w:t xml:space="preserve">        &lt;property name="Enabled"&gt;true&lt;/property&gt;</w:t>
      </w:r>
    </w:p>
    <w:p w14:paraId="7F4A0933" w14:textId="77777777" w:rsidR="002A7BC1" w:rsidRDefault="002A7BC1" w:rsidP="002A7BC1">
      <w:pPr>
        <w:pStyle w:val="ObrzokZdrojovkd"/>
      </w:pPr>
      <w:r>
        <w:t xml:space="preserve">        &lt;property name="Interval"&gt;1000&lt;/property&gt;</w:t>
      </w:r>
    </w:p>
    <w:p w14:paraId="564FF232" w14:textId="77777777" w:rsidR="002A7BC1" w:rsidRDefault="002A7BC1" w:rsidP="002A7BC1">
      <w:pPr>
        <w:pStyle w:val="ObrzokZdrojovkd"/>
      </w:pPr>
      <w:r>
        <w:t xml:space="preserve">      &lt;/properties&gt;</w:t>
      </w:r>
    </w:p>
    <w:p w14:paraId="540B4DFE" w14:textId="77777777" w:rsidR="002A7BC1" w:rsidRDefault="002A7BC1" w:rsidP="002A7BC1">
      <w:pPr>
        <w:pStyle w:val="ObrzokZdrojovkd"/>
      </w:pPr>
      <w:r>
        <w:t xml:space="preserve">      &lt;</w:t>
      </w:r>
      <w:r w:rsidRPr="002A7BC1">
        <w:rPr>
          <w:b/>
        </w:rPr>
        <w:t>events</w:t>
      </w:r>
      <w:r>
        <w:t>&gt;</w:t>
      </w:r>
    </w:p>
    <w:p w14:paraId="50BBDD58" w14:textId="77777777" w:rsidR="002A7BC1" w:rsidRDefault="002A7BC1" w:rsidP="002A7BC1">
      <w:pPr>
        <w:pStyle w:val="ObrzokZdrojovkd"/>
      </w:pPr>
      <w:r>
        <w:t xml:space="preserve">        &lt;</w:t>
      </w:r>
      <w:r w:rsidRPr="002A7BC1">
        <w:rPr>
          <w:b/>
        </w:rPr>
        <w:t>event</w:t>
      </w:r>
      <w:r>
        <w:t xml:space="preserve"> name="OnTick"&gt;mojeTajneKliknutie&lt;/event&gt;</w:t>
      </w:r>
    </w:p>
    <w:p w14:paraId="52274B2A" w14:textId="77777777" w:rsidR="002A7BC1" w:rsidRDefault="002A7BC1" w:rsidP="002A7BC1">
      <w:pPr>
        <w:pStyle w:val="ObrzokZdrojovkd"/>
      </w:pPr>
      <w:r>
        <w:t xml:space="preserve">      &lt;/events&gt;</w:t>
      </w:r>
    </w:p>
    <w:p w14:paraId="487B6E10" w14:textId="77777777" w:rsidR="002A7BC1" w:rsidRDefault="002A7BC1" w:rsidP="002A7BC1">
      <w:pPr>
        <w:pStyle w:val="ObrzokZdrojovkd"/>
      </w:pPr>
      <w:r>
        <w:t xml:space="preserve">    &lt;/component&gt;</w:t>
      </w:r>
    </w:p>
    <w:p w14:paraId="423A338E" w14:textId="77777777" w:rsidR="002A7BC1" w:rsidRDefault="002A7BC1" w:rsidP="002A7BC1">
      <w:pPr>
        <w:pStyle w:val="ObrzokZdrojovkd"/>
      </w:pPr>
      <w:r>
        <w:t xml:space="preserve">  &lt;/components&gt;</w:t>
      </w:r>
    </w:p>
    <w:p w14:paraId="4DD89CF6" w14:textId="77777777" w:rsidR="002A7BC1" w:rsidRPr="002A7BC1" w:rsidRDefault="002A7BC1" w:rsidP="002A7BC1">
      <w:pPr>
        <w:pStyle w:val="ObrzokZdrojovkd"/>
      </w:pPr>
      <w:r>
        <w:t>&lt;/project&gt;</w:t>
      </w:r>
    </w:p>
    <w:p w14:paraId="0A0A630F" w14:textId="06EF4FB7" w:rsidR="002A7BC1" w:rsidRPr="002D7C5D" w:rsidRDefault="002A7BC1" w:rsidP="002A7BC1">
      <w:pPr>
        <w:pStyle w:val="ObrazokPopis"/>
      </w:pPr>
      <w:bookmarkStart w:id="61" w:name="_Toc509848294"/>
      <w:r>
        <w:t>Obr. </w:t>
      </w:r>
      <w:fldSimple w:instr=" SEQ Obr. \* ARABIC ">
        <w:r w:rsidR="00286EA3">
          <w:rPr>
            <w:noProof/>
          </w:rPr>
          <w:t>8</w:t>
        </w:r>
      </w:fldSimple>
      <w:r>
        <w:tab/>
        <w:t xml:space="preserve">Priebeh spracovania projektu, riešením </w:t>
      </w:r>
      <w:proofErr w:type="spellStart"/>
      <w:r>
        <w:t>ACProg</w:t>
      </w:r>
      <w:bookmarkEnd w:id="61"/>
      <w:proofErr w:type="spellEnd"/>
    </w:p>
    <w:p w14:paraId="4B86FA2F" w14:textId="77777777" w:rsidR="005C3C5D" w:rsidRPr="005C3C5D" w:rsidRDefault="005C3C5D" w:rsidP="005C3C5D"/>
    <w:p w14:paraId="1438BEB5" w14:textId="77777777" w:rsidR="00CB3095" w:rsidRDefault="00CB3095" w:rsidP="005C3C5D">
      <w:pPr>
        <w:pStyle w:val="Nadpis2"/>
      </w:pPr>
      <w:bookmarkStart w:id="62" w:name="_Toc509848259"/>
      <w:r>
        <w:t>Generátor knižnice pre Arduino</w:t>
      </w:r>
      <w:bookmarkEnd w:id="62"/>
      <w:r>
        <w:t xml:space="preserve"> </w:t>
      </w:r>
    </w:p>
    <w:p w14:paraId="5FF8F33A" w14:textId="77777777" w:rsidR="00656F68" w:rsidRDefault="007A4E3D" w:rsidP="007A4E3D">
      <w:r>
        <w:t xml:space="preserve">Pri snahe zachovať syntax a princípy </w:t>
      </w:r>
      <w:r w:rsidR="0068552E">
        <w:t>programovania Arduino zariadení</w:t>
      </w:r>
      <w:r>
        <w:t xml:space="preserve"> sme sa rozhodli nevytvoriť úplne nový programovací jazyk. Vybrali sme sa smerom vytvorenia Arduino knižnice podľa popisu komponentov. Toto vytvorenie sa nazýva generovanie zdrojového kódu. Generátor dostáva na vstupe zoznam komponentov, kde komponenty 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w:t>
      </w:r>
      <w:r>
        <w:lastRenderedPageBreak/>
        <w:t xml:space="preserve">Inštancie komponentov </w:t>
      </w:r>
      <w:r w:rsidR="009E1FF5">
        <w:t>sú</w:t>
      </w:r>
      <w:r>
        <w:t xml:space="preserve"> globálne a používateľ v nich bude môcť </w:t>
      </w:r>
      <w:r w:rsidR="0068552E">
        <w:t xml:space="preserve">priebežne </w:t>
      </w:r>
      <w:r>
        <w:t>programátorsky meniť konfigurácie. Okrem komponentov generátor vytvorí aj jadro nášho riešenia. Jadro spočíva v inicializácii komponentov a následnom plánovaní vykonávania jednotlivých udalostí. Jadro poskytuje programátorovi aj aplikačné rozhranie na komunikáciu so stálou pamäťou EE</w:t>
      </w:r>
      <w:r w:rsidR="00656F68">
        <w:t>PROM.</w:t>
      </w:r>
    </w:p>
    <w:p w14:paraId="6C97F13A" w14:textId="77777777" w:rsidR="00263773" w:rsidRDefault="00263773" w:rsidP="007A4E3D"/>
    <w:p w14:paraId="1C0E3343" w14:textId="77777777" w:rsidR="007A4E3D" w:rsidRDefault="00656F68" w:rsidP="00656F68">
      <w:pPr>
        <w:pStyle w:val="Nadpis2"/>
      </w:pPr>
      <w:bookmarkStart w:id="63" w:name="_Ref509410869"/>
      <w:bookmarkStart w:id="64" w:name="_Toc509848260"/>
      <w:r>
        <w:t>Typy komponentov (moduly)</w:t>
      </w:r>
      <w:bookmarkEnd w:id="63"/>
      <w:bookmarkEnd w:id="64"/>
    </w:p>
    <w:p w14:paraId="67D1481C" w14:textId="0E44D551" w:rsidR="00656F68" w:rsidRDefault="0032539B" w:rsidP="00656F68">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656F68">
      <w:r>
        <w:t>Každý typ komponentu potrebuje definičný XML súbor pre generátor. Definičný súbor okrem rozšírenej poznámky o komponente obsahuje</w:t>
      </w:r>
      <w:r w:rsidR="0068552E">
        <w:t xml:space="preserve"> aj</w:t>
      </w:r>
      <w:r>
        <w:t xml:space="preserve"> informácie o súboroch </w:t>
      </w:r>
      <w:r w:rsidR="0068552E">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65" w:name="_Toc509848261"/>
      <w:r>
        <w:lastRenderedPageBreak/>
        <w:t xml:space="preserve">IDE pre projekt </w:t>
      </w:r>
      <w:proofErr w:type="spellStart"/>
      <w:r>
        <w:t>ACProg</w:t>
      </w:r>
      <w:bookmarkEnd w:id="65"/>
      <w:proofErr w:type="spellEnd"/>
    </w:p>
    <w:p w14:paraId="7067A49A" w14:textId="1CE2F3AA" w:rsidR="0070117F" w:rsidRDefault="009D6560" w:rsidP="0070117F">
      <w:r>
        <w:t xml:space="preserve">Po vzore </w:t>
      </w:r>
      <w:r w:rsidR="0068552E">
        <w:t>úspechu projektu Arduino</w:t>
      </w:r>
      <w:r>
        <w:t xml:space="preserve"> je dôležité vytvoriť k novému riešeniu aj používateľsky prívetivé prostredie.</w:t>
      </w:r>
      <w:r w:rsidR="00A07DC3">
        <w:t xml:space="preserve"> Prostredie</w:t>
      </w:r>
      <w:r w:rsidR="0068552E">
        <w:t>,</w:t>
      </w:r>
      <w:r w:rsidR="00A07DC3">
        <w:t xml:space="preserve"> v ktorom programátor nie je nútený poznať celé pozadie projektu </w:t>
      </w:r>
      <w:proofErr w:type="spellStart"/>
      <w:r w:rsidR="00A07DC3">
        <w:t>ACProg</w:t>
      </w:r>
      <w:proofErr w:type="spellEnd"/>
      <w:r w:rsidR="00A07DC3">
        <w:t xml:space="preserve"> a bude mu stačiť </w:t>
      </w:r>
      <w:r w:rsidR="008F0BA6">
        <w:t xml:space="preserve">krátky </w:t>
      </w:r>
      <w:r w:rsidR="00A07DC3">
        <w:t>koncepčný popis tohto riešenia. V nasledujúcich podkapitolách priblížime používateľské podmienky na nové integrované vývojové prostredie, predstavíme technológie navrhované pre vytvorenie prostredia a architektúru výsledného projektu. V </w:t>
      </w:r>
      <w:r w:rsidR="00A06970">
        <w:t>ďalšej</w:t>
      </w:r>
      <w:r w:rsidR="00A07DC3">
        <w:t xml:space="preserve"> podkapitole sa budeme venovať implementačným krokom</w:t>
      </w:r>
      <w:r w:rsidR="00A06970">
        <w:t>,</w:t>
      </w:r>
      <w:r w:rsidR="00A07DC3">
        <w:t xml:space="preserve"> ktoré viedli k naplneniu používateľských požiadaviek.</w:t>
      </w:r>
    </w:p>
    <w:p w14:paraId="53229890" w14:textId="77777777" w:rsidR="00AB2B40" w:rsidRPr="0070117F" w:rsidRDefault="00AB2B40" w:rsidP="0070117F"/>
    <w:p w14:paraId="7143A673" w14:textId="77777777" w:rsidR="003A6A26" w:rsidRDefault="003A6A26" w:rsidP="003A6A26">
      <w:pPr>
        <w:pStyle w:val="Nadpis2"/>
      </w:pPr>
      <w:bookmarkStart w:id="66" w:name="_Ref509690349"/>
      <w:bookmarkStart w:id="67" w:name="_Toc509848262"/>
      <w:r>
        <w:t>Používateľské požiadavky</w:t>
      </w:r>
      <w:bookmarkEnd w:id="66"/>
      <w:bookmarkEnd w:id="67"/>
    </w:p>
    <w:p w14:paraId="60A9C7BB" w14:textId="630A0CF0" w:rsidR="008F0BA6" w:rsidRDefault="00A06970" w:rsidP="00F36C8F">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proofErr w:type="spellStart"/>
      <w:r w:rsidR="009E067E">
        <w:t>Eclipse</w:t>
      </w:r>
      <w:proofErr w:type="spellEnd"/>
      <w:r w:rsidR="009E067E">
        <w:t xml:space="preserve">, </w:t>
      </w:r>
      <w:proofErr w:type="spellStart"/>
      <w:r w:rsidR="009E067E">
        <w:t>NetB</w:t>
      </w:r>
      <w:r>
        <w:t>eans</w:t>
      </w:r>
      <w:proofErr w:type="spellEnd"/>
      <w:r w:rsidR="009E067E">
        <w:t>,</w:t>
      </w:r>
      <w:r>
        <w:t xml:space="preserve"> ale aj samotné Arduino IDE. </w:t>
      </w:r>
      <w:r w:rsidR="008F0BA6">
        <w:t xml:space="preserve">Naše používateľské požiadavky na systém sme spísali do nasledujúceho </w:t>
      </w:r>
      <w:proofErr w:type="spellStart"/>
      <w:r w:rsidR="008F0BA6">
        <w:t>use-case</w:t>
      </w:r>
      <w:proofErr w:type="spellEnd"/>
      <w:r w:rsidR="008F0BA6">
        <w:t xml:space="preserve"> zoznamu:</w:t>
      </w:r>
    </w:p>
    <w:p w14:paraId="139F4036" w14:textId="574B549F" w:rsidR="008F0BA6" w:rsidRDefault="008F0BA6" w:rsidP="00DD1348">
      <w:pPr>
        <w:pStyle w:val="Odsekzoznamu"/>
        <w:numPr>
          <w:ilvl w:val="0"/>
          <w:numId w:val="35"/>
        </w:numPr>
      </w:pPr>
      <w:r>
        <w:t>Kompilácia a spu</w:t>
      </w:r>
      <w:r w:rsidR="00A04AB5">
        <w:t>s</w:t>
      </w:r>
      <w:r>
        <w:t>tenie projektu</w:t>
      </w:r>
    </w:p>
    <w:p w14:paraId="6D12FC07" w14:textId="294FCF02" w:rsidR="008F0BA6" w:rsidRDefault="008F0BA6" w:rsidP="00DD1348">
      <w:pPr>
        <w:pStyle w:val="Odsekzoznamu"/>
        <w:numPr>
          <w:ilvl w:val="0"/>
          <w:numId w:val="35"/>
        </w:numPr>
      </w:pPr>
      <w:r>
        <w:t>Manažment komponentov</w:t>
      </w:r>
    </w:p>
    <w:p w14:paraId="75C53DC4" w14:textId="16933CB5" w:rsidR="008F0BA6" w:rsidRDefault="008F0BA6" w:rsidP="00DD1348">
      <w:pPr>
        <w:pStyle w:val="Odsekzoznamu"/>
        <w:numPr>
          <w:ilvl w:val="0"/>
          <w:numId w:val="35"/>
        </w:numPr>
      </w:pPr>
      <w:r w:rsidRPr="008F0BA6">
        <w:t>Ponuka dostupných komponentov</w:t>
      </w:r>
    </w:p>
    <w:p w14:paraId="298CA826" w14:textId="79E20018" w:rsidR="008F0BA6" w:rsidRDefault="008F0BA6" w:rsidP="00DD1348">
      <w:pPr>
        <w:pStyle w:val="Odsekzoznamu"/>
        <w:numPr>
          <w:ilvl w:val="0"/>
          <w:numId w:val="35"/>
        </w:numPr>
      </w:pPr>
      <w:r>
        <w:t>Voliteľný UX pre programátora</w:t>
      </w:r>
    </w:p>
    <w:p w14:paraId="6E2AA056" w14:textId="1B11D360" w:rsidR="008F0BA6" w:rsidRDefault="008F0BA6" w:rsidP="00DD1348">
      <w:pPr>
        <w:pStyle w:val="Odsekzoznamu"/>
        <w:numPr>
          <w:ilvl w:val="0"/>
          <w:numId w:val="35"/>
        </w:numPr>
      </w:pPr>
      <w:r w:rsidRPr="008F0BA6">
        <w:t>Syntaktická analýza zdrojového kódu</w:t>
      </w:r>
    </w:p>
    <w:p w14:paraId="02E92A8E" w14:textId="77777777" w:rsidR="00480C60" w:rsidRDefault="00480C60" w:rsidP="00F36C8F"/>
    <w:p w14:paraId="6054C8DF" w14:textId="25309439" w:rsidR="008F0BA6" w:rsidRDefault="00A06970" w:rsidP="00F36C8F">
      <w:r>
        <w:t>Kľúčovou úlohou týchto softvérov bolo zjednodušiť programátorom spracovanie ich napísaného zdrojového kódu</w:t>
      </w:r>
      <w:r w:rsidR="00B01083">
        <w:t xml:space="preserve"> až</w:t>
      </w:r>
      <w:r>
        <w:t xml:space="preserve"> </w:t>
      </w:r>
      <w:commentRangeStart w:id="68"/>
      <w:r>
        <w:t xml:space="preserve">po </w:t>
      </w:r>
      <w:commentRangeEnd w:id="68"/>
      <w:r w:rsidR="00480C60">
        <w:rPr>
          <w:rStyle w:val="Odkaznakomentr"/>
        </w:rPr>
        <w:commentReference w:id="68"/>
      </w:r>
      <w:r>
        <w:t>jeho spustenie. Preto jednou z </w:t>
      </w:r>
      <w:r w:rsidR="009E067E">
        <w:t>používateľských požiadaviek je a</w:t>
      </w:r>
      <w:r>
        <w:t>utomatizovaná kompilácia a spustenie projektu na doske Arduino</w:t>
      </w:r>
      <w:r w:rsidR="00321C76">
        <w:t xml:space="preserve"> (</w:t>
      </w:r>
      <w:r w:rsidR="008F0BA6">
        <w:t xml:space="preserve">1. </w:t>
      </w:r>
      <w:proofErr w:type="spellStart"/>
      <w:r w:rsidR="00321C76">
        <w:t>use</w:t>
      </w:r>
      <w:proofErr w:type="spellEnd"/>
      <w:r w:rsidR="00321C76">
        <w:t xml:space="preserve"> </w:t>
      </w:r>
      <w:proofErr w:type="spellStart"/>
      <w:r w:rsidR="00321C76">
        <w:t>case</w:t>
      </w:r>
      <w:proofErr w:type="spellEnd"/>
      <w:r w:rsidR="00321C76">
        <w:t>)</w:t>
      </w:r>
      <w:r>
        <w:t>. Konkrétne</w:t>
      </w:r>
      <w:r w:rsidR="008F0BA6">
        <w:t xml:space="preserve"> splnenie tejto požiadavky</w:t>
      </w:r>
      <w:r>
        <w:t xml:space="preserve"> stojí za pomerne veľkým úspechom Arduino dosiek vo svete. </w:t>
      </w:r>
    </w:p>
    <w:p w14:paraId="29F808E0" w14:textId="77777777" w:rsidR="008F0BA6" w:rsidRDefault="00A06970" w:rsidP="00F36C8F">
      <w:r>
        <w:t xml:space="preserve">Všetky ďalšie požiadavky </w:t>
      </w:r>
      <w:r w:rsidR="009E1FF5">
        <w:t>sú</w:t>
      </w:r>
      <w:r>
        <w:t xml:space="preserve"> priamo spojené s riešením </w:t>
      </w:r>
      <w:proofErr w:type="spellStart"/>
      <w:r>
        <w:t>ACProg</w:t>
      </w:r>
      <w:proofErr w:type="spellEnd"/>
      <w:r>
        <w:t xml:space="preserve"> uvedeným v </w:t>
      </w:r>
      <w:r>
        <w:fldChar w:fldCharType="begin"/>
      </w:r>
      <w:r>
        <w:instrText xml:space="preserve"> REF _Ref508111526 \r \h </w:instrText>
      </w:r>
      <w:r>
        <w:fldChar w:fldCharType="separate"/>
      </w:r>
      <w:r>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proofErr w:type="spellStart"/>
      <w:r w:rsidR="00321C76">
        <w:t>use</w:t>
      </w:r>
      <w:proofErr w:type="spellEnd"/>
      <w:r w:rsidR="00321C76">
        <w:t xml:space="preserve"> </w:t>
      </w:r>
      <w:proofErr w:type="spellStart"/>
      <w:r w:rsidR="00321C76">
        <w:t>case</w:t>
      </w:r>
      <w:proofErr w:type="spellEnd"/>
      <w:r w:rsidR="00321C76">
        <w:t>)</w:t>
      </w:r>
      <w:r w:rsidR="00612E97">
        <w:t>. Editor</w:t>
      </w:r>
      <w:r w:rsidR="009E067E">
        <w:t>,</w:t>
      </w:r>
      <w:r w:rsidR="00612E97">
        <w:t xml:space="preserve"> v ktorom po výbere komponentu nám budú ponúknuté len tie vlastnosti a udalosti, aké </w:t>
      </w:r>
      <w:r w:rsidR="008F0BA6" w:rsidRPr="008F0BA6">
        <w:t xml:space="preserve">môže nadobúdať komponent podľa definičného súboru jeho </w:t>
      </w:r>
      <w:r w:rsidR="008F0BA6" w:rsidRPr="008F0BA6">
        <w:lastRenderedPageBreak/>
        <w:t>typu</w:t>
      </w:r>
      <w:r w:rsidR="00612E97">
        <w:t xml:space="preserve">. </w:t>
      </w:r>
      <w:r w:rsidR="00321C76">
        <w:t>Keď hovoríme o typoch komponentov, tak potrebujeme používateľovi ukázať aj ponuku všetkých dostupných komponentov z </w:t>
      </w:r>
      <w:proofErr w:type="spellStart"/>
      <w:r w:rsidR="00321C76">
        <w:t>ACProg</w:t>
      </w:r>
      <w:proofErr w:type="spellEnd"/>
      <w:r w:rsidR="00321C76">
        <w:t xml:space="preserve"> repozitára (</w:t>
      </w:r>
      <w:r w:rsidR="008F0BA6">
        <w:t xml:space="preserve">3. </w:t>
      </w:r>
      <w:proofErr w:type="spellStart"/>
      <w:r w:rsidR="00321C76">
        <w:t>use</w:t>
      </w:r>
      <w:proofErr w:type="spellEnd"/>
      <w:r w:rsidR="00321C76">
        <w:t xml:space="preserve"> </w:t>
      </w:r>
      <w:proofErr w:type="spellStart"/>
      <w:r w:rsidR="00321C76">
        <w:t>case</w:t>
      </w:r>
      <w:proofErr w:type="spellEnd"/>
      <w:r w:rsidR="00321C76">
        <w:t xml:space="preserve">). </w:t>
      </w:r>
    </w:p>
    <w:p w14:paraId="4B557752" w14:textId="1ED1B63F" w:rsidR="00F36C8F" w:rsidRDefault="00321C76" w:rsidP="00F36C8F">
      <w:r>
        <w:t>Neodmysliteľnou súčasťou IDE je editor zdrojového kódu projektu</w:t>
      </w:r>
      <w:r w:rsidR="00F36C8F">
        <w:t xml:space="preserve"> a možnosť usporiadania prostredia podľa vlastných predstáv (</w:t>
      </w:r>
      <w:r w:rsidR="008F0BA6">
        <w:t xml:space="preserve">4. </w:t>
      </w:r>
      <w:proofErr w:type="spellStart"/>
      <w:r w:rsidR="00F36C8F">
        <w:t>use</w:t>
      </w:r>
      <w:proofErr w:type="spellEnd"/>
      <w:r w:rsidR="00F36C8F">
        <w:t xml:space="preserve"> </w:t>
      </w:r>
      <w:proofErr w:type="spellStart"/>
      <w:r w:rsidR="00F36C8F">
        <w:t>case</w:t>
      </w:r>
      <w:proofErr w:type="spellEnd"/>
      <w:r w:rsidR="00F36C8F">
        <w:t>). Dôležitou požiadavkou na editor je</w:t>
      </w:r>
      <w:r w:rsidR="009833FD">
        <w:t>, aby bol programátorovi nápomocný</w:t>
      </w:r>
      <w:r w:rsidR="00F36C8F">
        <w:t xml:space="preserve">. </w:t>
      </w:r>
      <w:r w:rsidR="009E067E">
        <w:t>Tým sa myslí, že</w:t>
      </w:r>
      <w:r w:rsidR="00F36C8F">
        <w:t xml:space="preserve"> by mal dokázať analyzovať vytvorenú konfiguráciu komponentov so zdrojovým kódom a interaktívne napomáhať programátorovi (</w:t>
      </w:r>
      <w:r w:rsidR="008F0BA6">
        <w:t xml:space="preserve">5. </w:t>
      </w:r>
      <w:proofErr w:type="spellStart"/>
      <w:r w:rsidR="00F36C8F">
        <w:t>use</w:t>
      </w:r>
      <w:proofErr w:type="spellEnd"/>
      <w:r w:rsidR="00F36C8F">
        <w:t xml:space="preserve"> </w:t>
      </w:r>
      <w:proofErr w:type="spellStart"/>
      <w:r w:rsidR="00F36C8F">
        <w:t>case</w:t>
      </w:r>
      <w:proofErr w:type="spellEnd"/>
      <w:r w:rsidR="00F36C8F">
        <w:t xml:space="preserv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Okrem toho </w:t>
      </w:r>
      <w:r w:rsidR="009E067E">
        <w:t>sa od</w:t>
      </w:r>
      <w:r w:rsidR="00EE09A3">
        <w:t xml:space="preserve"> editor</w:t>
      </w:r>
      <w:r w:rsidR="009E067E">
        <w:t>a očakáva aj to, že bude</w:t>
      </w:r>
      <w:r w:rsidR="00EE09A3">
        <w:t xml:space="preserve"> vykonávať aj rozsiahlejšiu analýzu projektu, počnúc kontrolou použitých</w:t>
      </w:r>
      <w:r w:rsidR="00257C4B">
        <w:t xml:space="preserve"> prostriedkov zvolenej dosky Ardu</w:t>
      </w:r>
      <w:r w:rsidR="004C712F">
        <w:t>ino</w:t>
      </w:r>
      <w:r w:rsidR="00EE09A3">
        <w:t xml:space="preserve"> cez kontrolu potenciálne duplicitného využ</w:t>
      </w:r>
      <w:r w:rsidR="004C712F">
        <w:t xml:space="preserve">ívania vstupno-výstupných </w:t>
      </w:r>
      <w:proofErr w:type="spellStart"/>
      <w:r w:rsidR="004C712F">
        <w:t>pinov</w:t>
      </w:r>
      <w:proofErr w:type="spellEnd"/>
      <w:r w:rsidR="00EE09A3">
        <w:t xml:space="preserve"> až po kontrolu chýbajúcich povinných konfigurácií projektu. Všetky tieto požiadavky by mali programátor</w:t>
      </w:r>
      <w:r w:rsidR="004C712F">
        <w:t>ov</w:t>
      </w:r>
      <w:r w:rsidR="00DD1348">
        <w:t xml:space="preserve">i </w:t>
      </w:r>
      <w:r w:rsidR="00EE09A3">
        <w:t xml:space="preserve">pomôcť k rýchlejšiemu </w:t>
      </w:r>
      <w:proofErr w:type="spellStart"/>
      <w:r w:rsidR="00EE09A3">
        <w:t>prototypovaniu</w:t>
      </w:r>
      <w:proofErr w:type="spellEnd"/>
      <w:r w:rsidR="00EE09A3">
        <w:t xml:space="preserve"> nových zariadení, ale aj k vytvoreniu produkčných zariadení.</w:t>
      </w:r>
    </w:p>
    <w:p w14:paraId="28CF7436" w14:textId="77777777" w:rsidR="00C705AE" w:rsidRDefault="00235771" w:rsidP="003A6A26">
      <w:pPr>
        <w:pStyle w:val="Nadpis3"/>
      </w:pPr>
      <w:bookmarkStart w:id="69" w:name="_Toc509848263"/>
      <w:r>
        <w:t>Grafický n</w:t>
      </w:r>
      <w:r w:rsidR="00C705AE">
        <w:t>ávrh IDE</w:t>
      </w:r>
      <w:bookmarkEnd w:id="69"/>
    </w:p>
    <w:p w14:paraId="1789CBB9" w14:textId="64C54995" w:rsidR="00DD1348" w:rsidRDefault="00275D03" w:rsidP="003A6A2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 xml:space="preserve">zhraní pre tvorbu počítačových Windows </w:t>
      </w:r>
      <w:proofErr w:type="spellStart"/>
      <w:r w:rsidR="004C712F">
        <w:t>F</w:t>
      </w:r>
      <w:r w:rsidR="00252BA4">
        <w:t>orms</w:t>
      </w:r>
      <w:proofErr w:type="spellEnd"/>
      <w:r w:rsidR="00252BA4">
        <w:t xml:space="preserve"> aplikácií, konkrétne z programov Microsoft </w:t>
      </w:r>
      <w:proofErr w:type="spellStart"/>
      <w:r w:rsidR="00252BA4">
        <w:t>Visual</w:t>
      </w:r>
      <w:proofErr w:type="spellEnd"/>
      <w:r w:rsidR="00252BA4">
        <w:t xml:space="preserve"> </w:t>
      </w:r>
      <w:proofErr w:type="spellStart"/>
      <w:r w:rsidR="00252BA4">
        <w:t>Studio</w:t>
      </w:r>
      <w:proofErr w:type="spellEnd"/>
      <w:r w:rsidR="00252BA4">
        <w:t xml:space="preserve"> a </w:t>
      </w:r>
      <w:proofErr w:type="spellStart"/>
      <w:r w:rsidR="00252BA4">
        <w:t>NetBeans</w:t>
      </w:r>
      <w:proofErr w:type="spellEnd"/>
      <w:r w:rsidR="00252BA4">
        <w:t xml:space="preserve">. </w:t>
      </w:r>
    </w:p>
    <w:p w14:paraId="2DF6A7A0" w14:textId="77777777" w:rsidR="00DD1348" w:rsidRDefault="00DD1348" w:rsidP="00DD1348">
      <w:pPr>
        <w:pStyle w:val="Obrzok"/>
      </w:pPr>
      <w:r>
        <w:lastRenderedPageBreak/>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27C9FC00" w:rsidR="00DD1348" w:rsidRPr="005761CB" w:rsidRDefault="00DD1348" w:rsidP="00DD1348">
      <w:pPr>
        <w:pStyle w:val="ZPCaption"/>
        <w:rPr>
          <w:lang w:val="en-US"/>
        </w:rPr>
      </w:pPr>
      <w:bookmarkStart w:id="70" w:name="_Toc509848295"/>
      <w:r>
        <w:t>Obr. </w:t>
      </w:r>
      <w:fldSimple w:instr=" SEQ Obr. \* ARABIC ">
        <w:r w:rsidR="00286EA3">
          <w:rPr>
            <w:noProof/>
          </w:rPr>
          <w:t>9</w:t>
        </w:r>
      </w:fldSimple>
      <w:r>
        <w:tab/>
        <w:t xml:space="preserve">Prototyp integrovaného vývojového prostredia pre </w:t>
      </w:r>
      <w:proofErr w:type="spellStart"/>
      <w:r>
        <w:t>ACProg</w:t>
      </w:r>
      <w:bookmarkEnd w:id="70"/>
      <w:proofErr w:type="spellEnd"/>
    </w:p>
    <w:p w14:paraId="39A9F2EA" w14:textId="34B848F0" w:rsidR="003A6A26" w:rsidRDefault="00252BA4" w:rsidP="003A6A26">
      <w:r>
        <w:t>Na tvorbu prototypu sme vyskúšali rôzne online nástroje (</w:t>
      </w:r>
      <w:proofErr w:type="spellStart"/>
      <w:r>
        <w:t>mock-up</w:t>
      </w:r>
      <w:proofErr w:type="spellEnd"/>
      <w:r>
        <w:t xml:space="preserve"> generátory), avšak ako najlepší nástroj na vytvorenie verného vzhľadu počítačovej formulárovej aplikácie </w:t>
      </w:r>
      <w:r w:rsidR="004C712F">
        <w:t>sa osvedčilo</w:t>
      </w:r>
      <w:r>
        <w:t xml:space="preserve"> Microsoft </w:t>
      </w:r>
      <w:proofErr w:type="spellStart"/>
      <w:r>
        <w:t>Visual</w:t>
      </w:r>
      <w:proofErr w:type="spellEnd"/>
      <w:r>
        <w:t xml:space="preserve"> </w:t>
      </w:r>
      <w:proofErr w:type="spellStart"/>
      <w:r>
        <w:t>Studio</w:t>
      </w:r>
      <w:proofErr w:type="spellEnd"/>
      <w:r>
        <w:t>.</w:t>
      </w:r>
      <w:r w:rsidR="00D06795">
        <w:t xml:space="preserve"> Na </w:t>
      </w:r>
      <w:r w:rsidR="00DD1348">
        <w:t xml:space="preserve">predchádzajúcom </w:t>
      </w:r>
      <w:r w:rsidR="00D06795">
        <w:t>obrázku je</w:t>
      </w:r>
      <w:r w:rsidR="00DD1348">
        <w:t xml:space="preserve"> nami</w:t>
      </w:r>
      <w:r w:rsidR="00D06795">
        <w:t xml:space="preserve"> vytvorený prototyp </w:t>
      </w:r>
      <w:r w:rsidR="00DD1348">
        <w:t>integrovaného vývojového prostredia.</w:t>
      </w:r>
    </w:p>
    <w:p w14:paraId="1245A16A" w14:textId="03C087CE" w:rsidR="00252BA4" w:rsidRDefault="004D252E" w:rsidP="004D252E">
      <w:r>
        <w:t>Základným prvkom prostredia sú karty</w:t>
      </w:r>
      <w:r w:rsidR="00DD1348">
        <w:t>, pomocou ktorých naplníme používateľskú požiadavku voliteľného UX</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proofErr w:type="spellStart"/>
      <w:r w:rsidRPr="00DD1348">
        <w:rPr>
          <w:b/>
        </w:rPr>
        <w:t>Component</w:t>
      </w:r>
      <w:proofErr w:type="spellEnd"/>
      <w:r w:rsidRPr="00DD1348">
        <w:rPr>
          <w:b/>
        </w:rPr>
        <w:t xml:space="preserve"> </w:t>
      </w:r>
      <w:proofErr w:type="spellStart"/>
      <w:r w:rsidR="00DD1348" w:rsidRPr="00DD1348">
        <w:rPr>
          <w:b/>
        </w:rPr>
        <w:t>toolbox</w:t>
      </w:r>
      <w:proofErr w:type="spellEnd"/>
      <w:r>
        <w:t xml:space="preserve"> –</w:t>
      </w:r>
      <w:r w:rsidR="005761CB">
        <w:t xml:space="preserve"> </w:t>
      </w:r>
      <w:r>
        <w:t>komponent s ponuko</w:t>
      </w:r>
      <w:r w:rsidR="00DD1348">
        <w:t xml:space="preserve">u dostupných </w:t>
      </w:r>
      <w:proofErr w:type="spellStart"/>
      <w:r w:rsidR="00DD1348">
        <w:t>ACProg</w:t>
      </w:r>
      <w:proofErr w:type="spellEnd"/>
      <w:r w:rsidR="00DD1348">
        <w:t xml:space="preserve"> komponentov, ktorý naplní 3. </w:t>
      </w:r>
      <w:proofErr w:type="spellStart"/>
      <w:r w:rsidR="00DD1348">
        <w:t>use</w:t>
      </w:r>
      <w:proofErr w:type="spellEnd"/>
      <w:r w:rsidR="00DD1348">
        <w:t xml:space="preserve"> </w:t>
      </w:r>
      <w:proofErr w:type="spellStart"/>
      <w:r w:rsidR="00DD1348">
        <w:t>case</w:t>
      </w:r>
      <w:proofErr w:type="spellEnd"/>
      <w:r w:rsidR="00DD1348">
        <w:t>.</w:t>
      </w:r>
    </w:p>
    <w:p w14:paraId="11F34274" w14:textId="44A7CA65" w:rsidR="004D252E" w:rsidRDefault="005761CB" w:rsidP="008F0BA6">
      <w:pPr>
        <w:pStyle w:val="Odsekzoznamu"/>
        <w:numPr>
          <w:ilvl w:val="0"/>
          <w:numId w:val="34"/>
        </w:numPr>
      </w:pPr>
      <w:proofErr w:type="spellStart"/>
      <w:r w:rsidRPr="00DD1348">
        <w:rPr>
          <w:b/>
        </w:rPr>
        <w:t>Designer</w:t>
      </w:r>
      <w:proofErr w:type="spellEnd"/>
      <w:r>
        <w:t xml:space="preserve"> – </w:t>
      </w:r>
      <w:r w:rsidR="004D252E">
        <w:t xml:space="preserve">komponent s prehľadom inštancií </w:t>
      </w:r>
      <w:proofErr w:type="spellStart"/>
      <w:r w:rsidR="004D252E">
        <w:t>ACProg</w:t>
      </w:r>
      <w:proofErr w:type="spellEnd"/>
      <w:r w:rsidR="004D252E">
        <w:t xml:space="preserve"> k</w:t>
      </w:r>
      <w:r w:rsidR="00DD1348">
        <w:t xml:space="preserve">omponentov použitých v projekte, ktorý čiastočne naplní 2. </w:t>
      </w:r>
      <w:proofErr w:type="spellStart"/>
      <w:r w:rsidR="00DD1348">
        <w:t>use</w:t>
      </w:r>
      <w:proofErr w:type="spellEnd"/>
      <w:r w:rsidR="00DD1348">
        <w:t xml:space="preserve"> </w:t>
      </w:r>
      <w:proofErr w:type="spellStart"/>
      <w:r w:rsidR="00DD1348">
        <w:t>case</w:t>
      </w:r>
      <w:proofErr w:type="spellEnd"/>
      <w:r w:rsidR="00DD1348">
        <w:t>.</w:t>
      </w:r>
    </w:p>
    <w:p w14:paraId="3C492978" w14:textId="6C929C58" w:rsidR="004D252E" w:rsidRDefault="004D252E" w:rsidP="008F0BA6">
      <w:pPr>
        <w:pStyle w:val="Odsekzoznamu"/>
        <w:numPr>
          <w:ilvl w:val="0"/>
          <w:numId w:val="34"/>
        </w:numPr>
      </w:pPr>
      <w:proofErr w:type="spellStart"/>
      <w:r w:rsidRPr="00DD1348">
        <w:rPr>
          <w:b/>
        </w:rPr>
        <w:t>Code</w:t>
      </w:r>
      <w:proofErr w:type="spellEnd"/>
      <w:r w:rsidRPr="00DD1348">
        <w:rPr>
          <w:b/>
        </w:rPr>
        <w:t xml:space="preserve"> editor</w:t>
      </w:r>
      <w:r>
        <w:t xml:space="preserve"> –</w:t>
      </w:r>
      <w:r w:rsidR="005761CB">
        <w:t xml:space="preserve"> </w:t>
      </w:r>
      <w:r>
        <w:t>komponent určený</w:t>
      </w:r>
      <w:r w:rsidR="00DD1348">
        <w:t xml:space="preserve"> pre editovanie zdrojového kódu. Tento komponent bude vyvolávať syntaktickú analýzu a prípadné chyby v zdrojovom kóde vyznačí na príslušných riad</w:t>
      </w:r>
      <w:r w:rsidR="00B01647">
        <w:t>k</w:t>
      </w:r>
      <w:r w:rsidR="00DD1348">
        <w:t>och.</w:t>
      </w:r>
      <w:commentRangeStart w:id="71"/>
      <w:r w:rsidR="00DD1348">
        <w:t xml:space="preserve"> </w:t>
      </w:r>
      <w:commentRangeEnd w:id="71"/>
      <w:r w:rsidR="00B01647">
        <w:rPr>
          <w:rStyle w:val="Odkaznakomentr"/>
        </w:rPr>
        <w:commentReference w:id="71"/>
      </w:r>
      <w:r w:rsidR="00B01083">
        <w:t>Tým k</w:t>
      </w:r>
      <w:r w:rsidR="00DD1348">
        <w:t xml:space="preserve">omponent naplní 5. </w:t>
      </w:r>
      <w:proofErr w:type="spellStart"/>
      <w:r w:rsidR="00DD1348">
        <w:t>use</w:t>
      </w:r>
      <w:proofErr w:type="spellEnd"/>
      <w:r w:rsidR="00DD1348">
        <w:t xml:space="preserve"> </w:t>
      </w:r>
      <w:proofErr w:type="spellStart"/>
      <w:r w:rsidR="00DD1348">
        <w:t>case</w:t>
      </w:r>
      <w:proofErr w:type="spellEnd"/>
      <w:r w:rsidR="00DD1348">
        <w:t>.</w:t>
      </w:r>
    </w:p>
    <w:p w14:paraId="5DC8A574" w14:textId="696D30DD" w:rsidR="004D252E" w:rsidRDefault="004D252E" w:rsidP="008F0BA6">
      <w:pPr>
        <w:pStyle w:val="Odsekzoznamu"/>
        <w:numPr>
          <w:ilvl w:val="0"/>
          <w:numId w:val="34"/>
        </w:numPr>
      </w:pPr>
      <w:proofErr w:type="spellStart"/>
      <w:r w:rsidRPr="00DD1348">
        <w:rPr>
          <w:b/>
        </w:rPr>
        <w:t>Properties</w:t>
      </w:r>
      <w:proofErr w:type="spellEnd"/>
      <w:r>
        <w:t xml:space="preserve"> – komponent pre nastavovanie inštančných vlastnost</w:t>
      </w:r>
      <w:r w:rsidR="005761CB">
        <w:t>í</w:t>
      </w:r>
      <w:r>
        <w:t xml:space="preserve"> </w:t>
      </w:r>
      <w:proofErr w:type="spellStart"/>
      <w:r>
        <w:t>ACProg</w:t>
      </w:r>
      <w:proofErr w:type="spellEnd"/>
      <w:r>
        <w:t xml:space="preserve"> komponentu, zvoleného v grafickom komponente </w:t>
      </w:r>
      <w:proofErr w:type="spellStart"/>
      <w:r>
        <w:t>Designer</w:t>
      </w:r>
      <w:proofErr w:type="spellEnd"/>
      <w:r>
        <w:t>.</w:t>
      </w:r>
      <w:r w:rsidR="00DD1348">
        <w:t xml:space="preserve"> Grafický komponent </w:t>
      </w:r>
      <w:proofErr w:type="spellStart"/>
      <w:r w:rsidR="00DD1348">
        <w:t>Properties</w:t>
      </w:r>
      <w:proofErr w:type="spellEnd"/>
      <w:r w:rsidR="00B01647">
        <w:t>,</w:t>
      </w:r>
      <w:r w:rsidR="00DD1348">
        <w:t xml:space="preserve"> v spolupráci s komponentom </w:t>
      </w:r>
      <w:proofErr w:type="spellStart"/>
      <w:r w:rsidR="00DD1348">
        <w:t>Designer</w:t>
      </w:r>
      <w:proofErr w:type="spellEnd"/>
      <w:r w:rsidR="00B01647">
        <w:t>,</w:t>
      </w:r>
      <w:r w:rsidR="00DD1348">
        <w:t xml:space="preserve"> naplní 2. </w:t>
      </w:r>
      <w:proofErr w:type="spellStart"/>
      <w:r w:rsidR="00DD1348">
        <w:t>use</w:t>
      </w:r>
      <w:proofErr w:type="spellEnd"/>
      <w:r w:rsidR="00DD1348">
        <w:t xml:space="preserve"> </w:t>
      </w:r>
      <w:proofErr w:type="spellStart"/>
      <w:r w:rsidR="00DD1348">
        <w:t>case</w:t>
      </w:r>
      <w:proofErr w:type="spellEnd"/>
      <w:r w:rsidR="00DD1348">
        <w:t>.</w:t>
      </w:r>
    </w:p>
    <w:p w14:paraId="263CA499" w14:textId="5AD25190" w:rsidR="0070361A" w:rsidRDefault="0070361A" w:rsidP="008F0BA6">
      <w:pPr>
        <w:pStyle w:val="Odsekzoznamu"/>
        <w:numPr>
          <w:ilvl w:val="0"/>
          <w:numId w:val="34"/>
        </w:numPr>
      </w:pPr>
      <w:r>
        <w:rPr>
          <w:b/>
        </w:rPr>
        <w:lastRenderedPageBreak/>
        <w:t>Horná lišta programu</w:t>
      </w:r>
      <w:r>
        <w:t xml:space="preserve"> – komponent</w:t>
      </w:r>
      <w:r w:rsidR="00B01647">
        <w:t>,</w:t>
      </w:r>
      <w:r>
        <w:t xml:space="preserve"> s akým sa stretávame v každej apli</w:t>
      </w:r>
      <w:r w:rsidR="00B01647">
        <w:t>k</w:t>
      </w:r>
      <w:r>
        <w:t>ácii</w:t>
      </w:r>
      <w:r w:rsidR="00B01647">
        <w:t>,</w:t>
      </w:r>
      <w:r>
        <w:t xml:space="preserve"> bude okrem bežných</w:t>
      </w:r>
      <w:r w:rsidR="00B01647">
        <w:t xml:space="preserve"> položiek, ako sú </w:t>
      </w:r>
      <w:r w:rsidR="00B01083">
        <w:t>p</w:t>
      </w:r>
      <w:commentRangeStart w:id="72"/>
      <w:r w:rsidR="00B01647">
        <w:t xml:space="preserve">omoc, </w:t>
      </w:r>
      <w:r w:rsidR="00B01083">
        <w:t>s</w:t>
      </w:r>
      <w:r w:rsidR="00B01647">
        <w:t xml:space="preserve">úbor či </w:t>
      </w:r>
      <w:r w:rsidR="00B01083">
        <w:t>n</w:t>
      </w:r>
      <w:r>
        <w:t>astavenia</w:t>
      </w:r>
      <w:commentRangeEnd w:id="72"/>
      <w:r w:rsidR="00B01647">
        <w:rPr>
          <w:rStyle w:val="Odkaznakomentr"/>
        </w:rPr>
        <w:commentReference w:id="72"/>
      </w:r>
      <w:r>
        <w:t>, obsahovať správu projektu (uloženie, vytvorenie), ale aj spustenie</w:t>
      </w:r>
      <w:r w:rsidR="00B01647">
        <w:t xml:space="preserve"> generovania kódu s kompiláciou</w:t>
      </w:r>
      <w:r>
        <w:t xml:space="preserve">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73" w:name="_Toc509848264"/>
      <w:r>
        <w:t>Technologický návrh</w:t>
      </w:r>
      <w:bookmarkEnd w:id="73"/>
    </w:p>
    <w:p w14:paraId="50EC2448" w14:textId="77777777" w:rsidR="0082528A" w:rsidRDefault="000268E8" w:rsidP="00DA485D">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p>
    <w:p w14:paraId="05AFE9CB" w14:textId="104E0F92" w:rsidR="002C325E" w:rsidRDefault="002C325E" w:rsidP="00DA485D">
      <w:r>
        <w:t>Prvou technológiou na zváženie je programovací jazyk. Keďže chceme</w:t>
      </w:r>
      <w:r w:rsidR="0082528A">
        <w:t>,</w:t>
      </w:r>
      <w:r>
        <w:t xml:space="preserve"> aby výsledné prostredie bolo multiplatformové</w:t>
      </w:r>
      <w:r w:rsidR="0082528A">
        <w:t>,</w:t>
      </w:r>
      <w:r>
        <w:t xml:space="preserve"> tak dobrým riešením je výber jazyka Java. Ďalším argumentom k vybranému jazyku je aj kompatibilita s existujúcim Arduino IDE.</w:t>
      </w:r>
      <w:r w:rsidR="00286EA3">
        <w:t xml:space="preserve"> S výberom programovacieho jazyka sme potrebovali aj </w:t>
      </w:r>
      <w:commentRangeStart w:id="74"/>
      <w:proofErr w:type="spellStart"/>
      <w:r w:rsidR="00286EA3">
        <w:t>balíčkovací</w:t>
      </w:r>
      <w:proofErr w:type="spellEnd"/>
      <w:r w:rsidR="00286EA3">
        <w:t xml:space="preserve"> </w:t>
      </w:r>
      <w:commentRangeEnd w:id="74"/>
      <w:r w:rsidR="0082528A">
        <w:rPr>
          <w:rStyle w:val="Odkaznakomentr"/>
        </w:rPr>
        <w:commentReference w:id="74"/>
      </w:r>
      <w:r w:rsidR="00286EA3">
        <w:t xml:space="preserve">systém pre automatizované sťahovanie rôznych knižníc a zostavenie projektu. </w:t>
      </w:r>
      <w:r w:rsidR="00B01083">
        <w:t xml:space="preserve">V našom projekte sme použili </w:t>
      </w:r>
      <w:proofErr w:type="spellStart"/>
      <w:r w:rsidR="00286EA3">
        <w:t>balíčkovací</w:t>
      </w:r>
      <w:proofErr w:type="spellEnd"/>
      <w:r w:rsidR="00286EA3">
        <w:t xml:space="preserve"> nástroj </w:t>
      </w:r>
      <w:proofErr w:type="spellStart"/>
      <w:r w:rsidR="00286EA3">
        <w:t>Maven</w:t>
      </w:r>
      <w:proofErr w:type="spellEnd"/>
      <w:r w:rsidR="00286EA3">
        <w:t>.</w:t>
      </w:r>
    </w:p>
    <w:p w14:paraId="3DF94DDB" w14:textId="77777777" w:rsidR="003A6A26" w:rsidRDefault="00CB6A3F" w:rsidP="003A6A26">
      <w:pPr>
        <w:pStyle w:val="Nadpis3"/>
      </w:pPr>
      <w:bookmarkStart w:id="75" w:name="_Toc509848265"/>
      <w:r>
        <w:t>Grafický f</w:t>
      </w:r>
      <w:r w:rsidR="003A6A26">
        <w:t>ramework Java Swing</w:t>
      </w:r>
      <w:bookmarkEnd w:id="75"/>
    </w:p>
    <w:p w14:paraId="69C083B1" w14:textId="0DA7887A" w:rsidR="0030045B" w:rsidRDefault="00CB6A3F" w:rsidP="00DA485D">
      <w:r>
        <w:t>Java ponúka dva grafické formulá</w:t>
      </w:r>
      <w:r w:rsidR="00EE3A60">
        <w:t>r</w:t>
      </w:r>
      <w:r>
        <w:t xml:space="preserve">ové </w:t>
      </w:r>
      <w:proofErr w:type="spellStart"/>
      <w:r>
        <w:t>frameworky</w:t>
      </w:r>
      <w:proofErr w:type="spellEnd"/>
      <w:r>
        <w:t xml:space="preserve">, </w:t>
      </w:r>
      <w:proofErr w:type="spellStart"/>
      <w:r>
        <w:t>JavaFX</w:t>
      </w:r>
      <w:proofErr w:type="spellEnd"/>
      <w:r>
        <w:t xml:space="preserve"> a Swing.</w:t>
      </w:r>
      <w:r w:rsidR="00EE3A60">
        <w:t xml:space="preserve"> </w:t>
      </w:r>
      <w:proofErr w:type="spellStart"/>
      <w:r w:rsidR="00EE3A60">
        <w:t>JavaFX</w:t>
      </w:r>
      <w:proofErr w:type="spellEnd"/>
      <w:r w:rsidR="00EE3A60">
        <w:t xml:space="preserve"> je</w:t>
      </w:r>
      <w:r w:rsidR="005761CB">
        <w:t xml:space="preserve"> </w:t>
      </w:r>
      <w:r w:rsidR="00EE3A60">
        <w:t>pomerne mladý framework</w:t>
      </w:r>
      <w:r w:rsidR="005761CB">
        <w:t xml:space="preserve"> oproti Swing-u a v budúcnosti by ho </w:t>
      </w:r>
      <w:r w:rsidR="0030045B">
        <w:t xml:space="preserve">potenciálne </w:t>
      </w:r>
      <w:r w:rsidR="005761CB">
        <w:t>mal nahradiť</w:t>
      </w:r>
      <w:sdt>
        <w:sdtPr>
          <w:id w:val="15278799"/>
          <w:citation/>
        </w:sdtPr>
        <w:sdtContent>
          <w:r w:rsidR="00213AEA">
            <w:fldChar w:fldCharType="begin"/>
          </w:r>
          <w:r w:rsidR="00213AEA">
            <w:instrText xml:space="preserve"> CITATION Ora \l 1051 </w:instrText>
          </w:r>
          <w:r w:rsidR="00213AEA">
            <w:fldChar w:fldCharType="separate"/>
          </w:r>
          <w:r w:rsidR="00213AEA">
            <w:rPr>
              <w:noProof/>
            </w:rPr>
            <w:t xml:space="preserve"> [7]</w:t>
          </w:r>
          <w:r w:rsidR="00213AEA">
            <w:fldChar w:fldCharType="end"/>
          </w:r>
        </w:sdtContent>
      </w:sdt>
      <w:r w:rsidR="00EE3A60">
        <w:t>. Avšak v </w:t>
      </w:r>
      <w:r w:rsidR="005761CB">
        <w:t>súčasnosti</w:t>
      </w:r>
      <w:r w:rsidR="00EE3A60">
        <w:t xml:space="preserve"> je </w:t>
      </w:r>
      <w:r w:rsidR="00B01083">
        <w:t>novosť</w:t>
      </w:r>
      <w:commentRangeStart w:id="76"/>
      <w:r w:rsidR="00EE3A60">
        <w:t xml:space="preserve"> </w:t>
      </w:r>
      <w:commentRangeEnd w:id="76"/>
      <w:r w:rsidR="0030045B">
        <w:rPr>
          <w:rStyle w:val="Odkaznakomentr"/>
        </w:rPr>
        <w:commentReference w:id="76"/>
      </w:r>
      <w:r w:rsidR="00EE3A60">
        <w:t>pre framework</w:t>
      </w:r>
      <w:r w:rsidR="00213AEA">
        <w:t xml:space="preserve"> </w:t>
      </w:r>
      <w:proofErr w:type="spellStart"/>
      <w:r w:rsidR="00213AEA">
        <w:t>JavaFX</w:t>
      </w:r>
      <w:proofErr w:type="spellEnd"/>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w:t>
      </w:r>
    </w:p>
    <w:p w14:paraId="202C920B" w14:textId="19890D79" w:rsidR="00DA485D" w:rsidRDefault="00EE3A60" w:rsidP="00DA485D">
      <w:r>
        <w:t>Z toho dôvodu sme sa rozhodli prikloniť sa k </w:t>
      </w:r>
      <w:proofErr w:type="spellStart"/>
      <w:r>
        <w:t>frameworku</w:t>
      </w:r>
      <w:proofErr w:type="spellEnd"/>
      <w:r>
        <w:t xml:space="preserve"> Swing, ktorý má za sebou od roku </w:t>
      </w:r>
      <w:r w:rsidR="00213AEA" w:rsidRPr="00213AEA">
        <w:t>1997</w:t>
      </w:r>
      <w:r w:rsidR="00213AEA">
        <w:t xml:space="preserve"> </w:t>
      </w:r>
      <w:r>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5EE39123" w14:textId="39D68B36" w:rsidR="002C2F05" w:rsidRDefault="002C2F05" w:rsidP="002C2F05">
      <w:pPr>
        <w:pStyle w:val="Odsekzoznamu"/>
        <w:numPr>
          <w:ilvl w:val="0"/>
          <w:numId w:val="34"/>
        </w:numPr>
      </w:pPr>
      <w:proofErr w:type="spellStart"/>
      <w:r>
        <w:t>Code</w:t>
      </w:r>
      <w:proofErr w:type="spellEnd"/>
      <w:r>
        <w:t xml:space="preserve"> editor</w:t>
      </w:r>
      <w:r w:rsidR="0030045B">
        <w:t>,</w:t>
      </w:r>
    </w:p>
    <w:p w14:paraId="55EF26BC" w14:textId="76A76F8E" w:rsidR="002C2F05" w:rsidRDefault="002C2F05" w:rsidP="002C2F05">
      <w:pPr>
        <w:pStyle w:val="Odsekzoznamu"/>
        <w:numPr>
          <w:ilvl w:val="0"/>
          <w:numId w:val="34"/>
        </w:numPr>
      </w:pPr>
      <w:proofErr w:type="spellStart"/>
      <w:r>
        <w:t>Properties</w:t>
      </w:r>
      <w:proofErr w:type="spellEnd"/>
      <w:r w:rsidR="0030045B">
        <w:t>,</w:t>
      </w:r>
    </w:p>
    <w:p w14:paraId="0C50F945" w14:textId="7C2ED331" w:rsidR="002C2F05" w:rsidRDefault="002C2F05" w:rsidP="002C2F05">
      <w:pPr>
        <w:pStyle w:val="Odsekzoznamu"/>
        <w:numPr>
          <w:ilvl w:val="0"/>
          <w:numId w:val="34"/>
        </w:numPr>
      </w:pPr>
      <w:proofErr w:type="spellStart"/>
      <w:r>
        <w:t>Component</w:t>
      </w:r>
      <w:proofErr w:type="spellEnd"/>
      <w:r>
        <w:t xml:space="preserve"> </w:t>
      </w:r>
      <w:proofErr w:type="spellStart"/>
      <w:r>
        <w:t>toolbox</w:t>
      </w:r>
      <w:proofErr w:type="spellEnd"/>
      <w:r>
        <w:t xml:space="preserve"> a</w:t>
      </w:r>
      <w:r w:rsidR="0030045B">
        <w:t> </w:t>
      </w:r>
      <w:proofErr w:type="spellStart"/>
      <w:r>
        <w:t>Designer</w:t>
      </w:r>
      <w:proofErr w:type="spellEnd"/>
      <w:r w:rsidR="0030045B">
        <w:t>.</w:t>
      </w:r>
    </w:p>
    <w:p w14:paraId="53E17965" w14:textId="521B2737" w:rsidR="00235771" w:rsidRDefault="0086154F" w:rsidP="00235771">
      <w:pPr>
        <w:pStyle w:val="Nadpis3"/>
      </w:pPr>
      <w:bookmarkStart w:id="77" w:name="_Toc509848266"/>
      <w:r>
        <w:lastRenderedPageBreak/>
        <w:t>Rozloženie aplikácie –</w:t>
      </w:r>
      <w:r w:rsidR="002C2F05">
        <w:t xml:space="preserve"> </w:t>
      </w:r>
      <w:proofErr w:type="spellStart"/>
      <w:r w:rsidR="00235771">
        <w:t>Docking</w:t>
      </w:r>
      <w:proofErr w:type="spellEnd"/>
      <w:r w:rsidR="00235771">
        <w:t xml:space="preserve"> framework</w:t>
      </w:r>
      <w:bookmarkEnd w:id="77"/>
    </w:p>
    <w:p w14:paraId="2DC2863F" w14:textId="77777777" w:rsidR="00FE3E76" w:rsidRDefault="002C2F05" w:rsidP="00235771">
      <w:r>
        <w:t>V prototype aplikácie sme navrhli</w:t>
      </w:r>
      <w:r w:rsidR="00FE3E76">
        <w:t>,</w:t>
      </w:r>
      <w:r>
        <w:t xml:space="preserve"> aby sa jednotlivé záložky mohli striedať medzi sebou, meniť svoje rozmery</w:t>
      </w:r>
      <w:r w:rsidR="006340A5">
        <w:t>,</w:t>
      </w:r>
      <w:r>
        <w:t xml:space="preserve"> </w:t>
      </w:r>
      <w:r w:rsidR="006340A5">
        <w:t>dokonca aj skryť</w:t>
      </w:r>
      <w:r w:rsidR="00FE3E76">
        <w:t>,</w:t>
      </w:r>
      <w:r w:rsidR="006340A5">
        <w:t xml:space="preserve"> ak ich programátor </w:t>
      </w:r>
      <w:r w:rsidR="00FE3E76">
        <w:t xml:space="preserve">práve </w:t>
      </w:r>
      <w:r w:rsidR="006340A5">
        <w:t xml:space="preserve">nepotrebuje. Toto správanie však Java Swing </w:t>
      </w:r>
      <w:r w:rsidR="00FE3E76">
        <w:t>vo vlastnej ponuke</w:t>
      </w:r>
      <w:r w:rsidR="006340A5">
        <w:t xml:space="preserve"> nemá. Preto sme sa pokúsili implementovať rozloženie pomocou bežne dostupných panelov zo Swingu. </w:t>
      </w:r>
    </w:p>
    <w:p w14:paraId="0BFAEC97" w14:textId="02B1CE88" w:rsidR="00235771" w:rsidRDefault="006340A5" w:rsidP="00235771">
      <w:r>
        <w:t>Hlavným problémom, ktorý nás obmedzoval</w:t>
      </w:r>
      <w:r w:rsidR="00FE3E76">
        <w:t>,</w:t>
      </w:r>
      <w:r>
        <w:t xml:space="preserve"> bolo rozloženie na 4 stĺpce s možnosťou zmeny šírky jednotlivých záložiek. </w:t>
      </w:r>
      <w:r w:rsidR="00FE3E76">
        <w:t>Najdôležitejším</w:t>
      </w:r>
      <w:r>
        <w:t xml:space="preserve"> dôvodom bola fixná implementácia </w:t>
      </w:r>
      <w:proofErr w:type="spellStart"/>
      <w:r>
        <w:t>layoutov</w:t>
      </w:r>
      <w:proofErr w:type="spellEnd"/>
      <w:r>
        <w:t xml:space="preserve"> vo </w:t>
      </w:r>
      <w:r w:rsidR="00B01083">
        <w:t>S</w:t>
      </w:r>
      <w:r>
        <w:t>wingu na 3 panely (</w:t>
      </w:r>
      <w:commentRangeStart w:id="78"/>
      <w:commentRangeStart w:id="79"/>
      <w:proofErr w:type="spellStart"/>
      <w:r w:rsidRPr="00B01083">
        <w:rPr>
          <w:rFonts w:ascii="Courier New" w:hAnsi="Courier New" w:cs="Courier New"/>
        </w:rPr>
        <w:t>BorderLayout</w:t>
      </w:r>
      <w:commentRangeEnd w:id="78"/>
      <w:proofErr w:type="spellEnd"/>
      <w:r w:rsidR="00FE3E76" w:rsidRPr="00B01083">
        <w:rPr>
          <w:rStyle w:val="Odkaznakomentr"/>
          <w:rFonts w:ascii="Courier New" w:hAnsi="Courier New" w:cs="Courier New"/>
        </w:rPr>
        <w:commentReference w:id="78"/>
      </w:r>
      <w:commentRangeEnd w:id="79"/>
      <w:r w:rsidR="00F65C2F">
        <w:rPr>
          <w:rStyle w:val="Odkaznakomentr"/>
        </w:rPr>
        <w:commentReference w:id="79"/>
      </w:r>
      <w:r>
        <w:t xml:space="preserve">). Pri iných </w:t>
      </w:r>
      <w:proofErr w:type="spellStart"/>
      <w:r>
        <w:t>layoutoch</w:t>
      </w:r>
      <w:proofErr w:type="spellEnd"/>
      <w:r>
        <w:t xml:space="preserve"> vo </w:t>
      </w:r>
      <w:r w:rsidR="00B01083">
        <w:t>S</w:t>
      </w:r>
      <w:r>
        <w:t xml:space="preserve">wingu boli problémy s chýbajúcou </w:t>
      </w:r>
      <w:proofErr w:type="spellStart"/>
      <w:r>
        <w:t>responzívnosťou</w:t>
      </w:r>
      <w:proofErr w:type="spellEnd"/>
      <w:r>
        <w:t xml:space="preserve"> na základe veľkosti okna spustenej aplikácie. Preto sme túto implementáciu pod čistým </w:t>
      </w:r>
      <w:r w:rsidR="00B01083">
        <w:t>S</w:t>
      </w:r>
      <w:r>
        <w:t>wingom zavrhli a pozreli sa na ponuku dostupných modulov.</w:t>
      </w:r>
    </w:p>
    <w:p w14:paraId="091A49B9" w14:textId="77777777" w:rsidR="00681190" w:rsidRDefault="006340A5" w:rsidP="006340A5">
      <w:r>
        <w:t xml:space="preserve">Medzi nájdené moduly pre rozloženie aplikácie patria </w:t>
      </w:r>
      <w:proofErr w:type="spellStart"/>
      <w:r>
        <w:t>Eclipse</w:t>
      </w:r>
      <w:proofErr w:type="spellEnd"/>
      <w:r>
        <w:t xml:space="preserve"> </w:t>
      </w:r>
      <w:proofErr w:type="spellStart"/>
      <w:r w:rsidRPr="006340A5">
        <w:t>Rich</w:t>
      </w:r>
      <w:proofErr w:type="spellEnd"/>
      <w:r w:rsidRPr="006340A5">
        <w:t xml:space="preserve"> </w:t>
      </w:r>
      <w:proofErr w:type="spellStart"/>
      <w:r w:rsidRPr="006340A5">
        <w:t>Client</w:t>
      </w:r>
      <w:proofErr w:type="spellEnd"/>
      <w:r w:rsidRPr="006340A5">
        <w:t xml:space="preserve"> </w:t>
      </w:r>
      <w:proofErr w:type="spellStart"/>
      <w:r w:rsidRPr="006340A5">
        <w:t>Platform</w:t>
      </w:r>
      <w:proofErr w:type="spellEnd"/>
      <w:r w:rsidR="008A6C84">
        <w:t xml:space="preserve"> (RCP)</w:t>
      </w:r>
      <w:r>
        <w:t xml:space="preserve">, </w:t>
      </w:r>
      <w:r w:rsidRPr="006340A5">
        <w:t xml:space="preserve">JIDE </w:t>
      </w:r>
      <w:proofErr w:type="spellStart"/>
      <w:r w:rsidRPr="006340A5">
        <w:t>Docking</w:t>
      </w:r>
      <w:proofErr w:type="spellEnd"/>
      <w:r w:rsidRPr="006340A5">
        <w:t xml:space="preserve"> Framework</w:t>
      </w:r>
      <w:r>
        <w:t xml:space="preserve"> a </w:t>
      </w:r>
      <w:proofErr w:type="spellStart"/>
      <w:r w:rsidRPr="006340A5">
        <w:t>DockingFrames</w:t>
      </w:r>
      <w:proofErr w:type="spellEnd"/>
      <w:r>
        <w:t>.</w:t>
      </w:r>
      <w:r w:rsidR="008A6C84">
        <w:t xml:space="preserve"> </w:t>
      </w:r>
      <w:proofErr w:type="spellStart"/>
      <w:r w:rsidR="008A6C84">
        <w:t>Eclipse</w:t>
      </w:r>
      <w:proofErr w:type="spellEnd"/>
      <w:r w:rsidR="008A6C84">
        <w:t xml:space="preserve"> RCP je grafická nadstavba</w:t>
      </w:r>
      <w:r w:rsidR="00FE3E76">
        <w:t>, na</w:t>
      </w:r>
      <w:r w:rsidR="008A6C84">
        <w:t xml:space="preserve"> ktorej j</w:t>
      </w:r>
      <w:r w:rsidR="00FE3E76">
        <w:t xml:space="preserve">e postavené prostredie </w:t>
      </w:r>
      <w:proofErr w:type="spellStart"/>
      <w:r w:rsidR="00FE3E76">
        <w:t>Eclipse</w:t>
      </w:r>
      <w:proofErr w:type="spellEnd"/>
      <w:r w:rsidR="00FE3E76">
        <w:t>. P</w:t>
      </w:r>
      <w:r w:rsidR="008A6C84">
        <w:t xml:space="preserve">ri širšej analýze tohto modulu sme zistili, že </w:t>
      </w:r>
      <w:r w:rsidR="00FE3E76">
        <w:t xml:space="preserve">jeho </w:t>
      </w:r>
      <w:r w:rsidR="008A6C84">
        <w:t>použitie by pridalo aplik</w:t>
      </w:r>
      <w:r w:rsidR="00681190">
        <w:t>ácii</w:t>
      </w:r>
      <w:r w:rsidR="008A6C84">
        <w:t xml:space="preserve"> zbytočné preťaženie nepotrebnou funkcionalitou. </w:t>
      </w:r>
    </w:p>
    <w:p w14:paraId="4DB775B1" w14:textId="77777777" w:rsidR="00681190" w:rsidRDefault="00681190" w:rsidP="006340A5">
      <w:r>
        <w:t xml:space="preserve">Modul JIDE je </w:t>
      </w:r>
      <w:r w:rsidR="008A6C84">
        <w:t xml:space="preserve">lepšie navrhnutý a pasoval </w:t>
      </w:r>
      <w:r>
        <w:t xml:space="preserve">by našim podmienkam viac. No </w:t>
      </w:r>
      <w:r w:rsidR="008A6C84">
        <w:t xml:space="preserve">keďže naším cieľom je </w:t>
      </w:r>
      <w:r>
        <w:t xml:space="preserve">poskytovať </w:t>
      </w:r>
      <w:r w:rsidR="008A6C84">
        <w:t xml:space="preserve">integrované vývojové prostredie ako </w:t>
      </w:r>
      <w:proofErr w:type="spellStart"/>
      <w:r w:rsidR="008A6C84">
        <w:t>open</w:t>
      </w:r>
      <w:proofErr w:type="spellEnd"/>
      <w:r w:rsidR="008A6C84">
        <w:t xml:space="preserve"> </w:t>
      </w:r>
      <w:proofErr w:type="spellStart"/>
      <w:r w:rsidR="008A6C84">
        <w:t>source</w:t>
      </w:r>
      <w:proofErr w:type="spellEnd"/>
      <w:r w:rsidR="008A6C84">
        <w:t xml:space="preserve"> systém, tento platený modul by sme nemohli použiť. </w:t>
      </w:r>
    </w:p>
    <w:p w14:paraId="32634EDB" w14:textId="13EEDE07" w:rsidR="006340A5" w:rsidRDefault="008A6C84" w:rsidP="006340A5">
      <w:r>
        <w:t xml:space="preserve">Posledným nájdeným riešením bol </w:t>
      </w:r>
      <w:proofErr w:type="spellStart"/>
      <w:r>
        <w:t>DockingFrames</w:t>
      </w:r>
      <w:proofErr w:type="spellEnd"/>
      <w:r>
        <w:t>. Podobne ako JIDE</w:t>
      </w:r>
      <w:r w:rsidR="00681190">
        <w:t>,</w:t>
      </w:r>
      <w:r>
        <w:t xml:space="preserve"> aj </w:t>
      </w:r>
      <w:proofErr w:type="spellStart"/>
      <w:r>
        <w:t>DockingFrames</w:t>
      </w:r>
      <w:proofErr w:type="spellEnd"/>
      <w:r>
        <w:t xml:space="preserve"> vyhovoval stanoveným grafickým požiadavkám volite</w:t>
      </w:r>
      <w:r w:rsidR="00286EA3">
        <w:t xml:space="preserve">ľného UX. </w:t>
      </w:r>
      <w:proofErr w:type="spellStart"/>
      <w:r w:rsidR="00286EA3">
        <w:t>DockingFrames</w:t>
      </w:r>
      <w:proofErr w:type="spellEnd"/>
      <w:r w:rsidR="00286EA3">
        <w:t xml:space="preserve"> je tiež </w:t>
      </w:r>
      <w:proofErr w:type="spellStart"/>
      <w:r w:rsidR="00286EA3">
        <w:t>open</w:t>
      </w:r>
      <w:proofErr w:type="spellEnd"/>
      <w:r w:rsidR="00286EA3">
        <w:t xml:space="preserve"> </w:t>
      </w:r>
      <w:proofErr w:type="spellStart"/>
      <w:r w:rsidR="00286EA3">
        <w:t>source</w:t>
      </w:r>
      <w:proofErr w:type="spellEnd"/>
      <w:r w:rsidR="00286EA3">
        <w:t xml:space="preserve"> projektom, čiže ho môžeme využiť v našom integrovanom vývojovom prostredí.</w:t>
      </w:r>
    </w:p>
    <w:p w14:paraId="56804769" w14:textId="77777777" w:rsidR="00286EA3" w:rsidRDefault="00286EA3" w:rsidP="00286EA3">
      <w:pPr>
        <w:pStyle w:val="Obrzok"/>
      </w:pPr>
      <w:r>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1DC783E9" w:rsidR="00286EA3" w:rsidRPr="005761CB" w:rsidRDefault="00286EA3" w:rsidP="00286EA3">
      <w:pPr>
        <w:pStyle w:val="ZPCaption"/>
        <w:rPr>
          <w:lang w:val="en-US"/>
        </w:rPr>
      </w:pPr>
      <w:bookmarkStart w:id="80" w:name="_Toc509848296"/>
      <w:r>
        <w:t>Obr. </w:t>
      </w:r>
      <w:fldSimple w:instr=" SEQ Obr. \* ARABIC ">
        <w:r>
          <w:rPr>
            <w:noProof/>
          </w:rPr>
          <w:t>10</w:t>
        </w:r>
      </w:fldSimple>
      <w:r>
        <w:tab/>
      </w:r>
      <w:proofErr w:type="spellStart"/>
      <w:r>
        <w:t>DockingFrames</w:t>
      </w:r>
      <w:proofErr w:type="spellEnd"/>
      <w:r>
        <w:t xml:space="preserve"> ilustrácia ukladania záložiek v okne</w:t>
      </w:r>
      <w:sdt>
        <w:sdtPr>
          <w:id w:val="436336430"/>
          <w:citation/>
        </w:sdtPr>
        <w:sdtContent>
          <w:r w:rsidR="0075325E">
            <w:fldChar w:fldCharType="begin"/>
          </w:r>
          <w:r w:rsidR="0075325E">
            <w:instrText xml:space="preserve"> CITATION Sig12 \l 1051 </w:instrText>
          </w:r>
          <w:r w:rsidR="0075325E">
            <w:fldChar w:fldCharType="separate"/>
          </w:r>
          <w:r w:rsidR="0075325E">
            <w:rPr>
              <w:noProof/>
            </w:rPr>
            <w:t xml:space="preserve"> [8]</w:t>
          </w:r>
          <w:r w:rsidR="0075325E">
            <w:fldChar w:fldCharType="end"/>
          </w:r>
        </w:sdtContent>
      </w:sdt>
      <w:bookmarkEnd w:id="80"/>
    </w:p>
    <w:p w14:paraId="038710F7" w14:textId="77777777" w:rsidR="00286EA3" w:rsidRPr="006340A5" w:rsidRDefault="00286EA3" w:rsidP="006340A5"/>
    <w:p w14:paraId="0315CD8A" w14:textId="6E4BB9F9" w:rsidR="002C2F05" w:rsidRDefault="002C2F05" w:rsidP="002C2F05">
      <w:pPr>
        <w:pStyle w:val="Nadpis3"/>
      </w:pPr>
      <w:bookmarkStart w:id="81" w:name="_Toc509848267"/>
      <w:proofErr w:type="spellStart"/>
      <w:r>
        <w:t>Code</w:t>
      </w:r>
      <w:proofErr w:type="spellEnd"/>
      <w:r>
        <w:t xml:space="preserve"> editor</w:t>
      </w:r>
      <w:bookmarkEnd w:id="81"/>
    </w:p>
    <w:p w14:paraId="1354C79B" w14:textId="441EBB4A" w:rsidR="002C2F05" w:rsidRDefault="0085554D" w:rsidP="002C2F05">
      <w:r>
        <w:t>V integrovanom vývojovom pros</w:t>
      </w:r>
      <w:r w:rsidR="005037B6">
        <w:t xml:space="preserve">tredí </w:t>
      </w:r>
      <w:r w:rsidR="00DC6DE5">
        <w:t>programátor vytvára</w:t>
      </w:r>
      <w:r>
        <w:t xml:space="preserve"> zdrojový kód pre spracovanie udalosti. Preto je na mieste potreba editora zdrojového kódu s vyznačovaním syntaxe. Vhodným rozšírením editora by b</w:t>
      </w:r>
      <w:r w:rsidR="00EB36FB">
        <w:t>olo aj automatické dokončovanie</w:t>
      </w:r>
      <w:r w:rsidR="00B01083">
        <w:t xml:space="preserve"> s ponukou vhodných</w:t>
      </w:r>
      <w:r>
        <w:t xml:space="preserve"> existujúcich metód, funkcií a premenných.</w:t>
      </w:r>
      <w:r w:rsidR="005037B6">
        <w:t xml:space="preserve"> Preto sme sa pozreli na editory</w:t>
      </w:r>
      <w:r w:rsidR="00EB36FB">
        <w:t>,</w:t>
      </w:r>
      <w:r w:rsidR="005037B6">
        <w:t xml:space="preserve"> </w:t>
      </w:r>
      <w:r w:rsidR="00EB36FB">
        <w:t>ktor</w:t>
      </w:r>
      <w:r w:rsidR="005037B6">
        <w:t xml:space="preserve">é sú využívané v iných </w:t>
      </w:r>
      <w:proofErr w:type="spellStart"/>
      <w:r w:rsidR="005037B6">
        <w:t>open</w:t>
      </w:r>
      <w:proofErr w:type="spellEnd"/>
      <w:r w:rsidR="005037B6">
        <w:t xml:space="preserve"> </w:t>
      </w:r>
      <w:proofErr w:type="spellStart"/>
      <w:r w:rsidR="005037B6">
        <w:t>source</w:t>
      </w:r>
      <w:proofErr w:type="spellEnd"/>
      <w:r w:rsidR="005037B6">
        <w:t xml:space="preserve"> IDE</w:t>
      </w:r>
      <w:r w:rsidR="00EB36FB">
        <w:t>,</w:t>
      </w:r>
      <w:r w:rsidR="005037B6">
        <w:t xml:space="preserve"> postavených na jazyku Java. Zistili sme, že </w:t>
      </w:r>
      <w:r w:rsidR="0062478D">
        <w:t xml:space="preserve">používajú </w:t>
      </w:r>
      <w:proofErr w:type="spellStart"/>
      <w:r w:rsidR="0062478D">
        <w:t>open</w:t>
      </w:r>
      <w:proofErr w:type="spellEnd"/>
      <w:r w:rsidR="0062478D">
        <w:t xml:space="preserve"> </w:t>
      </w:r>
      <w:proofErr w:type="spellStart"/>
      <w:r w:rsidR="0062478D">
        <w:t>source</w:t>
      </w:r>
      <w:proofErr w:type="spellEnd"/>
      <w:r w:rsidR="0062478D">
        <w:t xml:space="preserve"> riešenie</w:t>
      </w:r>
      <w:r w:rsidR="005037B6">
        <w:t xml:space="preserve"> </w:t>
      </w:r>
      <w:proofErr w:type="spellStart"/>
      <w:r w:rsidR="005037B6">
        <w:t>RSyntaxTextArea</w:t>
      </w:r>
      <w:proofErr w:type="spellEnd"/>
      <w:sdt>
        <w:sdtPr>
          <w:id w:val="-370461234"/>
          <w:citation/>
        </w:sdtPr>
        <w:sdtContent>
          <w:r w:rsidR="008F711C">
            <w:fldChar w:fldCharType="begin"/>
          </w:r>
          <w:r w:rsidR="008F711C">
            <w:instrText xml:space="preserve"> CITATION bob17 \l 1051 </w:instrText>
          </w:r>
          <w:r w:rsidR="008F711C">
            <w:fldChar w:fldCharType="separate"/>
          </w:r>
          <w:r w:rsidR="008F711C">
            <w:rPr>
              <w:noProof/>
            </w:rPr>
            <w:t xml:space="preserve"> [9]</w:t>
          </w:r>
          <w:r w:rsidR="008F711C">
            <w:fldChar w:fldCharType="end"/>
          </w:r>
        </w:sdtContent>
      </w:sdt>
      <w:r w:rsidR="0062478D">
        <w:t xml:space="preserve"> alebo majú vlastné uzatvorené riešenie.</w:t>
      </w:r>
    </w:p>
    <w:p w14:paraId="09F03BF6" w14:textId="3D540EB0" w:rsidR="008F711C" w:rsidRDefault="008F711C" w:rsidP="002C2F05">
      <w:proofErr w:type="spellStart"/>
      <w:r>
        <w:t>RSyntaxTextArea</w:t>
      </w:r>
      <w:proofErr w:type="spellEnd"/>
      <w:r>
        <w:t xml:space="preserve"> je nastaviteľný textový editor s vyznačovaním syntaxe pre Java Swing aplikácie. Editor je </w:t>
      </w:r>
      <w:proofErr w:type="spellStart"/>
      <w:r>
        <w:t>rozširovateľný</w:t>
      </w:r>
      <w:proofErr w:type="spellEnd"/>
      <w:r>
        <w:t xml:space="preserve"> pomocou </w:t>
      </w:r>
      <w:proofErr w:type="spellStart"/>
      <w:r>
        <w:t>plugino</w:t>
      </w:r>
      <w:r w:rsidR="00EB36FB">
        <w:t>v</w:t>
      </w:r>
      <w:proofErr w:type="spellEnd"/>
      <w:r w:rsidR="00EB36FB">
        <w:t>. M</w:t>
      </w:r>
      <w:r>
        <w:t xml:space="preserve">edzi bežne používané </w:t>
      </w:r>
      <w:proofErr w:type="spellStart"/>
      <w:r>
        <w:t>pluginy</w:t>
      </w:r>
      <w:proofErr w:type="spellEnd"/>
      <w:r>
        <w:t xml:space="preserve"> patria:</w:t>
      </w:r>
    </w:p>
    <w:p w14:paraId="6D699476" w14:textId="57DA4FAF" w:rsidR="008F711C" w:rsidRDefault="008F711C" w:rsidP="008F711C">
      <w:pPr>
        <w:pStyle w:val="Odsekzoznamu"/>
        <w:numPr>
          <w:ilvl w:val="0"/>
          <w:numId w:val="34"/>
        </w:numPr>
      </w:pPr>
      <w:proofErr w:type="spellStart"/>
      <w:r>
        <w:t>code</w:t>
      </w:r>
      <w:proofErr w:type="spellEnd"/>
      <w:r>
        <w:t xml:space="preserve"> </w:t>
      </w:r>
      <w:proofErr w:type="spellStart"/>
      <w:r>
        <w:t>folding</w:t>
      </w:r>
      <w:proofErr w:type="spellEnd"/>
      <w:r>
        <w:t xml:space="preserve"> – zoskupovanie zdrojového kódu podľa odsadenia,</w:t>
      </w:r>
    </w:p>
    <w:p w14:paraId="7DBEF957" w14:textId="07DF9C56" w:rsidR="008F711C" w:rsidRDefault="008F711C" w:rsidP="008F711C">
      <w:pPr>
        <w:pStyle w:val="Odsekzoznamu"/>
        <w:numPr>
          <w:ilvl w:val="0"/>
          <w:numId w:val="34"/>
        </w:numPr>
      </w:pPr>
      <w:proofErr w:type="spellStart"/>
      <w:r>
        <w:t>search</w:t>
      </w:r>
      <w:proofErr w:type="spellEnd"/>
      <w:r>
        <w:t xml:space="preserve"> and </w:t>
      </w:r>
      <w:proofErr w:type="spellStart"/>
      <w:r>
        <w:t>replace</w:t>
      </w:r>
      <w:proofErr w:type="spellEnd"/>
      <w:r>
        <w:t xml:space="preserve"> – vyhľadanie a nahradenie textu v kóde,</w:t>
      </w:r>
    </w:p>
    <w:p w14:paraId="6E8E0E8E" w14:textId="1AE7ED1D" w:rsidR="008F711C" w:rsidRDefault="008F711C" w:rsidP="008F711C">
      <w:pPr>
        <w:pStyle w:val="Odsekzoznamu"/>
        <w:numPr>
          <w:ilvl w:val="0"/>
          <w:numId w:val="34"/>
        </w:numPr>
      </w:pPr>
      <w:proofErr w:type="spellStart"/>
      <w:r>
        <w:t>code</w:t>
      </w:r>
      <w:proofErr w:type="spellEnd"/>
      <w:r>
        <w:t xml:space="preserve"> </w:t>
      </w:r>
      <w:proofErr w:type="spellStart"/>
      <w:r>
        <w:t>completion</w:t>
      </w:r>
      <w:proofErr w:type="spellEnd"/>
      <w:r>
        <w:t xml:space="preserve"> – automatické ponúkanie známych metód počas programovania,</w:t>
      </w:r>
    </w:p>
    <w:p w14:paraId="31802A63" w14:textId="59A3365A" w:rsidR="008F711C" w:rsidRDefault="008F711C" w:rsidP="008F711C">
      <w:pPr>
        <w:pStyle w:val="Odsekzoznamu"/>
        <w:numPr>
          <w:ilvl w:val="0"/>
          <w:numId w:val="34"/>
        </w:numPr>
      </w:pPr>
      <w:proofErr w:type="spellStart"/>
      <w:r>
        <w:t>spell</w:t>
      </w:r>
      <w:proofErr w:type="spellEnd"/>
      <w:r>
        <w:t xml:space="preserve"> </w:t>
      </w:r>
      <w:proofErr w:type="spellStart"/>
      <w:r>
        <w:t>checking</w:t>
      </w:r>
      <w:proofErr w:type="spellEnd"/>
      <w:r>
        <w:t xml:space="preserve"> – kontrola použitých slov </w:t>
      </w:r>
      <w:r w:rsidR="00B01083">
        <w:t>podľa</w:t>
      </w:r>
      <w:commentRangeStart w:id="82"/>
      <w:r>
        <w:t xml:space="preserve"> </w:t>
      </w:r>
      <w:commentRangeEnd w:id="82"/>
      <w:r w:rsidR="00EB36FB">
        <w:rPr>
          <w:rStyle w:val="Odkaznakomentr"/>
        </w:rPr>
        <w:commentReference w:id="82"/>
      </w:r>
      <w:r w:rsidR="00B01083">
        <w:t>jazykového slovníka</w:t>
      </w:r>
      <w:r>
        <w:t>.</w:t>
      </w:r>
    </w:p>
    <w:p w14:paraId="7FD59731" w14:textId="25A17E97" w:rsidR="00D91FFF" w:rsidRDefault="008F711C" w:rsidP="008F711C">
      <w:r>
        <w:t xml:space="preserve">Pomocou </w:t>
      </w:r>
      <w:r w:rsidR="0062478D">
        <w:t xml:space="preserve">vlastného </w:t>
      </w:r>
      <w:proofErr w:type="spellStart"/>
      <w:r>
        <w:t>pluginu</w:t>
      </w:r>
      <w:proofErr w:type="spellEnd"/>
      <w:r>
        <w:t xml:space="preserve"> pre </w:t>
      </w:r>
      <w:proofErr w:type="spellStart"/>
      <w:r>
        <w:t>RSyntaxTextArea</w:t>
      </w:r>
      <w:proofErr w:type="spellEnd"/>
      <w:r>
        <w:t xml:space="preserve"> </w:t>
      </w:r>
      <w:r w:rsidR="0062478D">
        <w:t>sme doplnili</w:t>
      </w:r>
      <w:commentRangeStart w:id="83"/>
      <w:commentRangeStart w:id="84"/>
      <w:r>
        <w:t xml:space="preserve"> </w:t>
      </w:r>
      <w:commentRangeEnd w:id="83"/>
      <w:r w:rsidR="00D91FFF">
        <w:rPr>
          <w:rStyle w:val="Odkaznakomentr"/>
        </w:rPr>
        <w:commentReference w:id="83"/>
      </w:r>
      <w:commentRangeEnd w:id="84"/>
      <w:r w:rsidR="00B01083">
        <w:rPr>
          <w:rStyle w:val="Odkaznakomentr"/>
        </w:rPr>
        <w:commentReference w:id="84"/>
      </w:r>
      <w:r>
        <w:t xml:space="preserve">ďalšie funkcionality, potrebné k naplneniu stanovených používateľských požiadaviek. Hlavnou úlohou </w:t>
      </w:r>
      <w:proofErr w:type="spellStart"/>
      <w:r>
        <w:t>pluginu</w:t>
      </w:r>
      <w:proofErr w:type="spellEnd"/>
      <w:r>
        <w:t xml:space="preserve"> </w:t>
      </w:r>
      <w:r w:rsidR="0062478D">
        <w:t xml:space="preserve">je </w:t>
      </w:r>
      <w:r>
        <w:t xml:space="preserve"> analyzovať zdrojový kód a získavať z neho </w:t>
      </w:r>
      <w:r w:rsidR="00D91FFF">
        <w:t xml:space="preserve">jeho </w:t>
      </w:r>
      <w:r>
        <w:t>štruktúru. Zjednodušene</w:t>
      </w:r>
      <w:r w:rsidR="00D91FFF">
        <w:t>,</w:t>
      </w:r>
      <w:r>
        <w:t xml:space="preserve"> pod analýzou rozumieme vyňatie inicializovaných premenných, </w:t>
      </w:r>
      <w:r w:rsidR="00DB5CAF">
        <w:t>funkcií</w:t>
      </w:r>
      <w:r>
        <w:t xml:space="preserve"> a tried, aké programátor v projekte vytvoril.</w:t>
      </w:r>
      <w:r w:rsidR="009C64C1">
        <w:t xml:space="preserve"> </w:t>
      </w:r>
    </w:p>
    <w:p w14:paraId="41096BDA" w14:textId="7660CE83" w:rsidR="008F711C" w:rsidRDefault="009C64C1" w:rsidP="008F711C">
      <w:r>
        <w:t xml:space="preserve">Počas analýzy </w:t>
      </w:r>
      <w:proofErr w:type="spellStart"/>
      <w:r>
        <w:t>plugin</w:t>
      </w:r>
      <w:proofErr w:type="spellEnd"/>
      <w:r>
        <w:t xml:space="preserve"> staticky skontroluje rovnosti dátových typov v zdrojovom kóde. Taktiež skontroluje</w:t>
      </w:r>
      <w:r w:rsidR="00D91FFF">
        <w:t>,</w:t>
      </w:r>
      <w:r>
        <w:t xml:space="preserve"> či programátor neodstránil povinný import pre fungovanie riešenia </w:t>
      </w:r>
      <w:proofErr w:type="spellStart"/>
      <w:r>
        <w:t>ACProg</w:t>
      </w:r>
      <w:proofErr w:type="spellEnd"/>
      <w:r>
        <w:t xml:space="preserve">. Všetky zaznamenané nedostatky zdrojového kódu </w:t>
      </w:r>
      <w:r w:rsidR="0062478D" w:rsidRPr="0062478D">
        <w:t>sú</w:t>
      </w:r>
      <w:r w:rsidRPr="0062478D">
        <w:t xml:space="preserve"> </w:t>
      </w:r>
      <w:r>
        <w:t>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lastRenderedPageBreak/>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02AA0ED5" w:rsidR="009C64C1" w:rsidRPr="005761CB" w:rsidRDefault="009C64C1" w:rsidP="009C64C1">
      <w:pPr>
        <w:pStyle w:val="ZPCaption"/>
        <w:rPr>
          <w:lang w:val="en-US"/>
        </w:rPr>
      </w:pPr>
      <w:bookmarkStart w:id="85" w:name="_Toc509848297"/>
      <w:r>
        <w:t>Obr. </w:t>
      </w:r>
      <w:fldSimple w:instr=" SEQ Obr. \* ARABIC ">
        <w:r w:rsidR="005F0BE7">
          <w:rPr>
            <w:noProof/>
          </w:rPr>
          <w:t>11</w:t>
        </w:r>
      </w:fldSimple>
      <w:r>
        <w:tab/>
        <w:t>Editor zdrojového kódu s ilustrovaním vyznačenia chyby.</w:t>
      </w:r>
      <w:bookmarkEnd w:id="85"/>
    </w:p>
    <w:p w14:paraId="623FDA53" w14:textId="77777777" w:rsidR="009C64C1" w:rsidRDefault="009C64C1" w:rsidP="008F711C"/>
    <w:p w14:paraId="0CCF2C8C" w14:textId="7FBA21E5" w:rsidR="002C2F05" w:rsidRDefault="009C64C1" w:rsidP="002C2F05">
      <w:pPr>
        <w:pStyle w:val="Nadpis3"/>
      </w:pPr>
      <w:bookmarkStart w:id="86" w:name="_Ref509772235"/>
      <w:bookmarkStart w:id="87" w:name="_Toc509848268"/>
      <w:r>
        <w:t>Ponuka komponentov</w:t>
      </w:r>
      <w:r w:rsidR="006A5D5F">
        <w:t xml:space="preserve"> (modulov)</w:t>
      </w:r>
      <w:r>
        <w:t xml:space="preserve"> a</w:t>
      </w:r>
      <w:r w:rsidR="005F0BE7">
        <w:t> inštancie komponentov</w:t>
      </w:r>
      <w:r>
        <w:t>.</w:t>
      </w:r>
      <w:bookmarkEnd w:id="86"/>
      <w:bookmarkEnd w:id="87"/>
    </w:p>
    <w:p w14:paraId="00C3A755" w14:textId="223FFD7C" w:rsidR="006A5D5F" w:rsidRDefault="006A5D5F" w:rsidP="009C64C1">
      <w:r>
        <w:t xml:space="preserve">V podkapitole </w:t>
      </w:r>
      <w:r>
        <w:fldChar w:fldCharType="begin"/>
      </w:r>
      <w:r>
        <w:instrText xml:space="preserve"> REF _Ref509410869 \r \h </w:instrText>
      </w:r>
      <w:r>
        <w:fldChar w:fldCharType="separate"/>
      </w:r>
      <w:r>
        <w:t>5.3</w:t>
      </w:r>
      <w:r>
        <w:fldChar w:fldCharType="end"/>
      </w:r>
      <w:r>
        <w:t xml:space="preserve"> sme hovorili o typoch komponentov, ktoré generátor uchováva vo svojom repozitári. Tieto komponenty potrebujeme používateľovi vizualizovať</w:t>
      </w:r>
      <w:r w:rsidR="00421C26">
        <w:t>,</w:t>
      </w:r>
      <w:r>
        <w:t xml:space="preserve"> aby ich mohol jednoducho nájsť a použiť vo svojom projekte. Grafický komponent </w:t>
      </w:r>
      <w:r w:rsidR="00B01083">
        <w:rPr>
          <w:b/>
        </w:rPr>
        <w:t>P</w:t>
      </w:r>
      <w:commentRangeStart w:id="88"/>
      <w:r w:rsidRPr="006A5D5F">
        <w:rPr>
          <w:b/>
        </w:rPr>
        <w:t>onuka komponentov</w:t>
      </w:r>
      <w:r>
        <w:t xml:space="preserve"> </w:t>
      </w:r>
      <w:commentRangeEnd w:id="88"/>
      <w:r w:rsidR="00421C26">
        <w:rPr>
          <w:rStyle w:val="Odkaznakomentr"/>
        </w:rPr>
        <w:commentReference w:id="88"/>
      </w:r>
      <w:r>
        <w:t xml:space="preserve"> </w:t>
      </w:r>
      <w:r w:rsidR="0062478D">
        <w:t>zobrazuje</w:t>
      </w:r>
      <w:r>
        <w:t xml:space="preserve"> všetky podporované typy komponentov, aké má generátor k dispozícii vo svojom repozitári. Keďže repozitár ukladá moduly do samostatných priečinkov, tak najvernejším grafickým komponentom</w:t>
      </w:r>
      <w:r w:rsidR="00421C26">
        <w:t>,</w:t>
      </w:r>
      <w:r>
        <w:t xml:space="preserve"> v akom je dobré uchovávať ponuku</w:t>
      </w:r>
      <w:r w:rsidR="00421C26">
        <w:t>,</w:t>
      </w:r>
      <w:r>
        <w:t xml:space="preserve"> je stromový zoznam. </w:t>
      </w:r>
      <w:r w:rsidR="00B01083">
        <w:t>Požadovaný</w:t>
      </w:r>
      <w:commentRangeStart w:id="89"/>
      <w:r>
        <w:t xml:space="preserve"> komponent je dostupný priamo v Java Swing </w:t>
      </w:r>
      <w:proofErr w:type="spellStart"/>
      <w:r>
        <w:t>frameworku</w:t>
      </w:r>
      <w:proofErr w:type="spellEnd"/>
      <w:r>
        <w:t xml:space="preserve"> a preto využijeme túto štandardnú implementáciu</w:t>
      </w:r>
      <w:commentRangeEnd w:id="89"/>
      <w:r w:rsidR="00421C26">
        <w:rPr>
          <w:rStyle w:val="Odkaznakomentr"/>
        </w:rPr>
        <w:commentReference w:id="89"/>
      </w:r>
      <w:r>
        <w:t>.</w:t>
      </w:r>
    </w:p>
    <w:p w14:paraId="65E72FA4" w14:textId="19B69B2E" w:rsidR="006A5D5F" w:rsidRDefault="006A5D5F" w:rsidP="009C64C1">
      <w:commentRangeStart w:id="90"/>
      <w:r>
        <w:t xml:space="preserve">Grafický komponent </w:t>
      </w:r>
      <w:r w:rsidR="00B01083">
        <w:rPr>
          <w:b/>
        </w:rPr>
        <w:t>Inštancie</w:t>
      </w:r>
      <w:r w:rsidR="005F0BE7">
        <w:rPr>
          <w:b/>
        </w:rPr>
        <w:t xml:space="preserve"> komponentov</w:t>
      </w:r>
      <w:r w:rsidRPr="006A5D5F">
        <w:t xml:space="preserve"> </w:t>
      </w:r>
      <w:commentRangeEnd w:id="90"/>
      <w:r w:rsidR="00421C26">
        <w:rPr>
          <w:rStyle w:val="Odkaznakomentr"/>
        </w:rPr>
        <w:commentReference w:id="90"/>
      </w:r>
      <w:r w:rsidR="0062478D">
        <w:t>zobrazuje</w:t>
      </w:r>
      <w:r>
        <w:t xml:space="preserve"> už vybrané typy </w:t>
      </w:r>
      <w:proofErr w:type="spellStart"/>
      <w:r w:rsidR="0062478D">
        <w:t>ACProg</w:t>
      </w:r>
      <w:proofErr w:type="spellEnd"/>
      <w:r w:rsidR="0062478D">
        <w:t xml:space="preserve"> komponentov </w:t>
      </w:r>
      <w:r>
        <w:t>v</w:t>
      </w:r>
      <w:r w:rsidR="00421C26">
        <w:t> </w:t>
      </w:r>
      <w:r>
        <w:t>projekte</w:t>
      </w:r>
      <w:r w:rsidR="00421C26">
        <w:t>,</w:t>
      </w:r>
      <w:r>
        <w:t xml:space="preserve"> na akom programátor pracuje. V tomto grafickom komponente sa typy môžu opakovať, pretože </w:t>
      </w:r>
      <w:r w:rsidR="005F0BE7">
        <w:t>tu vizualizujeme inštancie typov komponentov. Aby grafický komponent nebol zmätočný</w:t>
      </w:r>
      <w:commentRangeStart w:id="91"/>
      <w:r w:rsidR="005F0BE7">
        <w:t xml:space="preserve">, </w:t>
      </w:r>
      <w:r w:rsidR="00775BC2">
        <w:t>a obsahoval iba zoznam</w:t>
      </w:r>
      <w:r w:rsidR="005F0BE7">
        <w:t xml:space="preserve"> komponentov</w:t>
      </w:r>
      <w:commentRangeEnd w:id="91"/>
      <w:r w:rsidR="00435EA9">
        <w:rPr>
          <w:rStyle w:val="Odkaznakomentr"/>
        </w:rPr>
        <w:commentReference w:id="91"/>
      </w:r>
      <w:r w:rsidR="005F0BE7">
        <w:t>, budeme v ňom rozdeľovať inštancie komponentov na skupiny. Inštancie komponentov budeme môcť medzi skupinami presúvať. Programátor si tak zoskupí inštancie, podľa toho</w:t>
      </w:r>
      <w:r w:rsidR="00435EA9">
        <w:t>,</w:t>
      </w:r>
      <w:r w:rsidR="005F0BE7">
        <w:t xml:space="preserve"> ako spolu súvisia. Z </w:t>
      </w:r>
      <w:proofErr w:type="spellStart"/>
      <w:r w:rsidR="005F0BE7">
        <w:t>open</w:t>
      </w:r>
      <w:proofErr w:type="spellEnd"/>
      <w:r w:rsidR="005F0BE7">
        <w:t xml:space="preserve"> </w:t>
      </w:r>
      <w:proofErr w:type="spellStart"/>
      <w:r w:rsidR="005F0BE7">
        <w:t>source</w:t>
      </w:r>
      <w:proofErr w:type="spellEnd"/>
      <w:r w:rsidR="005F0BE7">
        <w:t xml:space="preserve"> ponuky komponentov pre Java Swing sme nenašli grafický komponent, ktorý by napĺ</w:t>
      </w:r>
      <w:r w:rsidR="00435EA9">
        <w:t>ňal naše požiadavky. Preto sme grafický komponent navrhli</w:t>
      </w:r>
      <w:r w:rsidR="00DB5CAF">
        <w:t xml:space="preserve"> a implement</w:t>
      </w:r>
      <w:r w:rsidR="00435EA9">
        <w:t>ovali</w:t>
      </w:r>
      <w:r w:rsidR="00243F82">
        <w:t xml:space="preserve"> vo vlastnej réžii. P</w:t>
      </w:r>
      <w:r w:rsidR="00DB5CAF">
        <w:t>rihliad</w:t>
      </w:r>
      <w:r w:rsidR="00243F82">
        <w:t xml:space="preserve">ali sme </w:t>
      </w:r>
      <w:r w:rsidR="00DB5CAF">
        <w:t xml:space="preserve">na design </w:t>
      </w:r>
      <w:proofErr w:type="spellStart"/>
      <w:r w:rsidR="00DB5CAF">
        <w:t>pattern</w:t>
      </w:r>
      <w:proofErr w:type="spellEnd"/>
      <w:r w:rsidR="00DB5CAF">
        <w:t xml:space="preserve"> vyskytujúci sa </w:t>
      </w:r>
      <w:r w:rsidR="00243F82">
        <w:t xml:space="preserve">v </w:t>
      </w:r>
      <w:r w:rsidR="00DB5CAF">
        <w:t>bežných Java Swing grafických komponentoch</w:t>
      </w:r>
      <w:r w:rsidR="00243F82">
        <w:t>,</w:t>
      </w:r>
      <w:r w:rsidR="00DB5CAF">
        <w:t xml:space="preserve"> zobrazujúcich formulárové dáta (napr. </w:t>
      </w:r>
      <w:proofErr w:type="spellStart"/>
      <w:r w:rsidR="00DB5CAF">
        <w:t>JTree</w:t>
      </w:r>
      <w:proofErr w:type="spellEnd"/>
      <w:r w:rsidR="00DB5CAF">
        <w:t xml:space="preserve">). </w:t>
      </w:r>
      <w:r w:rsidR="005F0BE7">
        <w:t xml:space="preserve">Na </w:t>
      </w:r>
      <w:r w:rsidR="0062478D">
        <w:t>nasledujúcom obrázku</w:t>
      </w:r>
      <w:r w:rsidR="005F0BE7">
        <w:t xml:space="preserve"> ilustrujeme </w:t>
      </w:r>
      <w:r w:rsidR="0062478D">
        <w:t>vyššie predstavené</w:t>
      </w:r>
      <w:r w:rsidR="005F0BE7">
        <w:t xml:space="preserve"> dva grafické komponenty.</w:t>
      </w:r>
    </w:p>
    <w:p w14:paraId="124BF78E" w14:textId="77777777" w:rsidR="005F0BE7" w:rsidRDefault="005F0BE7" w:rsidP="005F0BE7">
      <w:pPr>
        <w:pStyle w:val="Obrzok"/>
      </w:pPr>
      <w:r>
        <w:lastRenderedPageBreak/>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17AA30AE" w:rsidR="005F0BE7" w:rsidRDefault="005F0BE7" w:rsidP="005F0BE7">
      <w:pPr>
        <w:pStyle w:val="ZPCaption"/>
      </w:pPr>
      <w:bookmarkStart w:id="92" w:name="_Toc509848298"/>
      <w:r>
        <w:t>Obr. </w:t>
      </w:r>
      <w:fldSimple w:instr=" SEQ Obr. \* ARABIC ">
        <w:r>
          <w:rPr>
            <w:noProof/>
          </w:rPr>
          <w:t>12</w:t>
        </w:r>
      </w:fldSimple>
      <w:r>
        <w:tab/>
        <w:t xml:space="preserve">Ponuka komponentov (vľavo), </w:t>
      </w:r>
      <w:r w:rsidR="00775BC2">
        <w:t>i</w:t>
      </w:r>
      <w:commentRangeStart w:id="93"/>
      <w:r>
        <w:t xml:space="preserve">nštancie </w:t>
      </w:r>
      <w:commentRangeEnd w:id="93"/>
      <w:r w:rsidR="00BF664E">
        <w:rPr>
          <w:rStyle w:val="Odkaznakomentr"/>
          <w:b w:val="0"/>
          <w:bCs w:val="0"/>
        </w:rPr>
        <w:commentReference w:id="93"/>
      </w:r>
      <w:r>
        <w:t>komponentov (vpravo).</w:t>
      </w:r>
      <w:bookmarkEnd w:id="92"/>
    </w:p>
    <w:p w14:paraId="3681867A" w14:textId="77777777" w:rsidR="005F0BE7" w:rsidRPr="005F0BE7" w:rsidRDefault="005F0BE7" w:rsidP="005F0BE7">
      <w:pPr>
        <w:pStyle w:val="ZPNormalnyText"/>
      </w:pPr>
    </w:p>
    <w:p w14:paraId="23BC69D7" w14:textId="37CA3F84" w:rsidR="009C64C1" w:rsidRPr="009C64C1" w:rsidRDefault="0062478D" w:rsidP="009C64C1">
      <w:pPr>
        <w:pStyle w:val="Nadpis3"/>
      </w:pPr>
      <w:r>
        <w:t>Vlastnosti inštancie komponentu (</w:t>
      </w:r>
      <w:proofErr w:type="spellStart"/>
      <w:r>
        <w:t>properties</w:t>
      </w:r>
      <w:proofErr w:type="spellEnd"/>
      <w:r>
        <w:t>)</w:t>
      </w:r>
    </w:p>
    <w:p w14:paraId="51CF1F55" w14:textId="487C37AD" w:rsidR="002C2F05" w:rsidRDefault="00DB5CAF" w:rsidP="002C2F05">
      <w:r>
        <w:t xml:space="preserve">K inštanciám komponentov je dôležité mať grafický prvok pre nastavenie vlastností inštancie komponentu. </w:t>
      </w:r>
      <w:r w:rsidR="0062478D">
        <w:t xml:space="preserve">Grafický komponent je nazvaný </w:t>
      </w:r>
      <w:r w:rsidR="0062478D" w:rsidRPr="0062478D">
        <w:rPr>
          <w:b/>
        </w:rPr>
        <w:t>Vlastnosti inštancie komponentu</w:t>
      </w:r>
      <w:r>
        <w:t xml:space="preserve">. Hlavnou úlohou tohto grafického komponentu bude po vybraní inštancie komponentu načítať z definičného súboru vlastnosti aj udalosti a zobraziť ich programátorovi. Udalosť budeme uvažovať ako vlastnosť typu </w:t>
      </w:r>
      <w:proofErr w:type="spellStart"/>
      <w:r w:rsidRPr="0062478D">
        <w:rPr>
          <w:rFonts w:ascii="Courier New" w:hAnsi="Courier New" w:cs="Courier New"/>
        </w:rPr>
        <w:t>event</w:t>
      </w:r>
      <w:proofErr w:type="spellEnd"/>
      <w:r>
        <w:t xml:space="preserve">. Vlastnosti komponentu </w:t>
      </w:r>
      <w:r w:rsidR="00AA3F0C">
        <w:t>majú jeden z nasledujúcich</w:t>
      </w:r>
      <w:r>
        <w:t xml:space="preserve"> </w:t>
      </w:r>
      <w:r w:rsidR="00AA3F0C">
        <w:t>dátových typov</w:t>
      </w:r>
      <w:r>
        <w:t>:</w:t>
      </w:r>
    </w:p>
    <w:p w14:paraId="686D4324" w14:textId="47C21BC3" w:rsidR="00DB5CAF" w:rsidRDefault="00DB5CAF" w:rsidP="00DB5CAF">
      <w:pPr>
        <w:pStyle w:val="Odsekzoznamu"/>
        <w:numPr>
          <w:ilvl w:val="0"/>
          <w:numId w:val="34"/>
        </w:numPr>
      </w:pPr>
      <w:proofErr w:type="spellStart"/>
      <w:r w:rsidRPr="0062478D">
        <w:rPr>
          <w:rFonts w:ascii="Courier New" w:hAnsi="Courier New" w:cs="Courier New"/>
        </w:rPr>
        <w:t>int</w:t>
      </w:r>
      <w:proofErr w:type="spellEnd"/>
      <w:r>
        <w:t xml:space="preserve"> – číselný typ,</w:t>
      </w:r>
    </w:p>
    <w:p w14:paraId="7CAFE127" w14:textId="40DCCE4C" w:rsidR="00DB5CAF" w:rsidRDefault="00DB5CAF" w:rsidP="00DB5CAF">
      <w:pPr>
        <w:pStyle w:val="Odsekzoznamu"/>
        <w:numPr>
          <w:ilvl w:val="0"/>
          <w:numId w:val="34"/>
        </w:numPr>
      </w:pPr>
      <w:proofErr w:type="spellStart"/>
      <w:r w:rsidRPr="0062478D">
        <w:rPr>
          <w:rFonts w:ascii="Courier New" w:hAnsi="Courier New" w:cs="Courier New"/>
        </w:rPr>
        <w:t>string</w:t>
      </w:r>
      <w:proofErr w:type="spellEnd"/>
      <w:r>
        <w:t xml:space="preserve"> – textový typ,</w:t>
      </w:r>
    </w:p>
    <w:p w14:paraId="71E31611" w14:textId="57CA1301" w:rsidR="00DB5CAF" w:rsidRDefault="00DB5CAF" w:rsidP="00DB5CAF">
      <w:pPr>
        <w:pStyle w:val="Odsekzoznamu"/>
        <w:numPr>
          <w:ilvl w:val="0"/>
          <w:numId w:val="34"/>
        </w:numPr>
      </w:pPr>
      <w:proofErr w:type="spellStart"/>
      <w:r w:rsidRPr="0062478D">
        <w:rPr>
          <w:rFonts w:ascii="Courier New" w:hAnsi="Courier New" w:cs="Courier New"/>
        </w:rPr>
        <w:t>pin</w:t>
      </w:r>
      <w:proofErr w:type="spellEnd"/>
      <w:r>
        <w:t xml:space="preserve"> – číselný typ označujúc</w:t>
      </w:r>
      <w:r w:rsidR="00BF664E">
        <w:t>i hardvérový prostriedok dosky A</w:t>
      </w:r>
      <w:r>
        <w:t>rduino,</w:t>
      </w:r>
    </w:p>
    <w:p w14:paraId="4BE89115" w14:textId="371A6A00" w:rsidR="00DB5CAF" w:rsidRDefault="00DB5CAF" w:rsidP="00DB5CAF">
      <w:pPr>
        <w:pStyle w:val="Odsekzoznamu"/>
        <w:numPr>
          <w:ilvl w:val="0"/>
          <w:numId w:val="34"/>
        </w:numPr>
      </w:pPr>
      <w:proofErr w:type="spellStart"/>
      <w:r w:rsidRPr="0062478D">
        <w:rPr>
          <w:rFonts w:ascii="Courier New" w:hAnsi="Courier New" w:cs="Courier New"/>
        </w:rPr>
        <w:t>boolean</w:t>
      </w:r>
      <w:proofErr w:type="spellEnd"/>
      <w:r>
        <w:t xml:space="preserve"> – dátový typ uchovávajúci 1 bit (</w:t>
      </w:r>
      <w:proofErr w:type="spellStart"/>
      <w:r w:rsidRPr="0062478D">
        <w:rPr>
          <w:rFonts w:ascii="Courier New" w:hAnsi="Courier New" w:cs="Courier New"/>
        </w:rPr>
        <w:t>true</w:t>
      </w:r>
      <w:proofErr w:type="spellEnd"/>
      <w:r>
        <w:t>/</w:t>
      </w:r>
      <w:proofErr w:type="spellStart"/>
      <w:r w:rsidRPr="0062478D">
        <w:rPr>
          <w:rFonts w:ascii="Courier New" w:hAnsi="Courier New" w:cs="Courier New"/>
        </w:rPr>
        <w:t>false</w:t>
      </w:r>
      <w:proofErr w:type="spellEnd"/>
      <w:r>
        <w:t>),</w:t>
      </w:r>
    </w:p>
    <w:p w14:paraId="0B615300" w14:textId="2E25332C" w:rsidR="00DB5CAF" w:rsidRDefault="00DB5CAF" w:rsidP="00DB5CAF">
      <w:pPr>
        <w:pStyle w:val="Odsekzoznamu"/>
        <w:numPr>
          <w:ilvl w:val="0"/>
          <w:numId w:val="34"/>
        </w:numPr>
      </w:pPr>
      <w:proofErr w:type="spellStart"/>
      <w:r w:rsidRPr="0062478D">
        <w:rPr>
          <w:rFonts w:ascii="Courier New" w:hAnsi="Courier New" w:cs="Courier New"/>
        </w:rPr>
        <w:t>event</w:t>
      </w:r>
      <w:proofErr w:type="spellEnd"/>
      <w:r>
        <w:t xml:space="preserve"> – textový typ ukazujúci na názov funkcie.</w:t>
      </w:r>
    </w:p>
    <w:p w14:paraId="6428E9B0" w14:textId="265AA46C" w:rsidR="00AA3F0C" w:rsidRDefault="00AA3F0C" w:rsidP="00AA3F0C">
      <w:r>
        <w:t>Podľa dátového typu zobrazíme programátorovi príslušný grafický formul</w:t>
      </w:r>
      <w:r w:rsidR="00BF664E">
        <w:t xml:space="preserve">árový komponent. V prípade </w:t>
      </w:r>
      <w:proofErr w:type="spellStart"/>
      <w:r w:rsidR="00BF664E" w:rsidRPr="0062478D">
        <w:rPr>
          <w:rFonts w:ascii="Courier New" w:hAnsi="Courier New" w:cs="Courier New"/>
        </w:rPr>
        <w:t>int</w:t>
      </w:r>
      <w:proofErr w:type="spellEnd"/>
      <w:r w:rsidR="00BF664E">
        <w:t xml:space="preserve"> a </w:t>
      </w:r>
      <w:proofErr w:type="spellStart"/>
      <w:r w:rsidRPr="0062478D">
        <w:rPr>
          <w:rFonts w:ascii="Courier New" w:hAnsi="Courier New" w:cs="Courier New"/>
        </w:rPr>
        <w:t>string</w:t>
      </w:r>
      <w:proofErr w:type="spellEnd"/>
      <w:r>
        <w:t xml:space="preserve"> to </w:t>
      </w:r>
      <w:r w:rsidR="0062478D">
        <w:t>je</w:t>
      </w:r>
      <w:r>
        <w:t xml:space="preserve"> textové pole </w:t>
      </w:r>
      <w:r w:rsidR="00BF664E">
        <w:t>na</w:t>
      </w:r>
      <w:r>
        <w:t xml:space="preserve"> vypísanie hodnoty, ktorá bude validovaná po vložení programátorom. Ak máme dátový typ </w:t>
      </w:r>
      <w:proofErr w:type="spellStart"/>
      <w:r w:rsidRPr="0062478D">
        <w:rPr>
          <w:rFonts w:ascii="Courier New" w:hAnsi="Courier New" w:cs="Courier New"/>
        </w:rPr>
        <w:t>int</w:t>
      </w:r>
      <w:proofErr w:type="spellEnd"/>
      <w:r>
        <w:t xml:space="preserve">, tak používateľ </w:t>
      </w:r>
      <w:r w:rsidR="0062478D">
        <w:t>môže</w:t>
      </w:r>
      <w:r>
        <w:t xml:space="preserve"> do textového poľa vložiť iba číselné znaky. </w:t>
      </w:r>
      <w:r w:rsidR="0062478D">
        <w:t xml:space="preserve">Pri </w:t>
      </w:r>
      <w:r>
        <w:t>typ</w:t>
      </w:r>
      <w:r w:rsidR="0062478D">
        <w:t>e</w:t>
      </w:r>
      <w:r>
        <w:t xml:space="preserve"> </w:t>
      </w:r>
      <w:proofErr w:type="spellStart"/>
      <w:r w:rsidRPr="0062478D">
        <w:rPr>
          <w:rFonts w:ascii="Courier New" w:hAnsi="Courier New" w:cs="Courier New"/>
        </w:rPr>
        <w:t>boolean</w:t>
      </w:r>
      <w:proofErr w:type="spellEnd"/>
      <w:r>
        <w:t xml:space="preserve"> používateľ</w:t>
      </w:r>
      <w:r w:rsidR="0062478D">
        <w:t>ovi</w:t>
      </w:r>
      <w:r>
        <w:t xml:space="preserve"> </w:t>
      </w:r>
      <w:r w:rsidR="0062478D">
        <w:t xml:space="preserve">zobrazíme </w:t>
      </w:r>
      <w:proofErr w:type="spellStart"/>
      <w:r>
        <w:t>checkbox</w:t>
      </w:r>
      <w:proofErr w:type="spellEnd"/>
      <w:r>
        <w:t xml:space="preserve"> a v prípade typov </w:t>
      </w:r>
      <w:proofErr w:type="spellStart"/>
      <w:r w:rsidRPr="000E63E1">
        <w:rPr>
          <w:rFonts w:ascii="Courier New" w:hAnsi="Courier New" w:cs="Courier New"/>
        </w:rPr>
        <w:t>pin</w:t>
      </w:r>
      <w:proofErr w:type="spellEnd"/>
      <w:r>
        <w:t xml:space="preserve"> a </w:t>
      </w:r>
      <w:proofErr w:type="spellStart"/>
      <w:r w:rsidRPr="000E63E1">
        <w:rPr>
          <w:rFonts w:ascii="Courier New" w:hAnsi="Courier New" w:cs="Courier New"/>
        </w:rPr>
        <w:t>event</w:t>
      </w:r>
      <w:proofErr w:type="spellEnd"/>
      <w:r>
        <w:t xml:space="preserve"> </w:t>
      </w:r>
      <w:r w:rsidR="000E63E1">
        <w:t>zobrazíme</w:t>
      </w:r>
      <w:r>
        <w:t xml:space="preserve"> </w:t>
      </w:r>
      <w:proofErr w:type="spellStart"/>
      <w:r>
        <w:t>select</w:t>
      </w:r>
      <w:proofErr w:type="spellEnd"/>
      <w:r>
        <w:t xml:space="preserve"> box </w:t>
      </w:r>
      <w:r w:rsidR="000E63E1">
        <w:t xml:space="preserve">obsahujúci zoznam </w:t>
      </w:r>
      <w:r>
        <w:t>dostupných hodnôt.</w:t>
      </w:r>
    </w:p>
    <w:p w14:paraId="013DD032" w14:textId="77777777" w:rsidR="00AA3F0C" w:rsidRDefault="00AA3F0C" w:rsidP="00AA3F0C"/>
    <w:p w14:paraId="3453089D" w14:textId="77777777" w:rsidR="00235771" w:rsidRDefault="00235771" w:rsidP="00235771">
      <w:pPr>
        <w:pStyle w:val="Nadpis2"/>
      </w:pPr>
      <w:bookmarkStart w:id="94" w:name="_Toc509848270"/>
      <w:r>
        <w:lastRenderedPageBreak/>
        <w:t>Architektúra IDE</w:t>
      </w:r>
      <w:bookmarkEnd w:id="94"/>
    </w:p>
    <w:p w14:paraId="707E4BDE" w14:textId="5CDB8547" w:rsidR="00235771" w:rsidRDefault="00E7738A" w:rsidP="00235771">
      <w:r>
        <w:t xml:space="preserve">V tejto podkapitole si predstavíme diagram tried integrovaného vývojového prostredia. </w:t>
      </w:r>
      <w:r w:rsidR="000E63E1">
        <w:t>Diagram</w:t>
      </w:r>
      <w:r>
        <w:t xml:space="preserve"> </w:t>
      </w:r>
      <w:r w:rsidR="000E63E1">
        <w:t>je</w:t>
      </w:r>
      <w:r>
        <w:t xml:space="preserve"> predstavený v poradí,</w:t>
      </w:r>
      <w:r w:rsidR="00BF664E">
        <w:t xml:space="preserve"> v</w:t>
      </w:r>
      <w:r>
        <w:t xml:space="preserve"> akom sa používateľ </w:t>
      </w:r>
      <w:r w:rsidR="000E63E1">
        <w:t>stretáva</w:t>
      </w:r>
      <w:r>
        <w:t xml:space="preserve"> s jednotlivými súčasťami prostredia. Základná štruktúra tried je nasledovná:</w:t>
      </w:r>
    </w:p>
    <w:p w14:paraId="6777E7EA" w14:textId="520008DB" w:rsidR="00E7738A" w:rsidRDefault="00E7738A" w:rsidP="00E7738A">
      <w:pPr>
        <w:pStyle w:val="Odsekzoznamu"/>
        <w:numPr>
          <w:ilvl w:val="0"/>
          <w:numId w:val="36"/>
        </w:numPr>
      </w:pPr>
      <w:proofErr w:type="spellStart"/>
      <w:r>
        <w:t>App</w:t>
      </w:r>
      <w:proofErr w:type="spellEnd"/>
      <w:r>
        <w:t xml:space="preserve"> – </w:t>
      </w:r>
      <w:r w:rsidR="00A04AB5">
        <w:t>spúšťacia</w:t>
      </w:r>
      <w:r>
        <w:t xml:space="preserve"> trieda obsahujúca otváranie všetkých okien aplikácie a inicializáciu nastavení platformy operačného systému</w:t>
      </w:r>
      <w:r w:rsidR="00BF664E">
        <w:t>, na ktor</w:t>
      </w:r>
      <w:r>
        <w:t>om je integrované vývojové prostredie spustené.</w:t>
      </w:r>
    </w:p>
    <w:p w14:paraId="0CAAE042" w14:textId="7493E9F4" w:rsidR="00E7738A" w:rsidRDefault="00E7738A" w:rsidP="00E7738A">
      <w:pPr>
        <w:pStyle w:val="Odsekzoznamu"/>
        <w:numPr>
          <w:ilvl w:val="0"/>
          <w:numId w:val="36"/>
        </w:numPr>
      </w:pPr>
      <w:r>
        <w:t xml:space="preserve">GUI – </w:t>
      </w:r>
      <w:proofErr w:type="spellStart"/>
      <w:r>
        <w:t>package</w:t>
      </w:r>
      <w:proofErr w:type="spellEnd"/>
      <w:r>
        <w:t xml:space="preserve"> obsahujúci triedy spojen</w:t>
      </w:r>
      <w:r w:rsidR="00BF664E">
        <w:t>é</w:t>
      </w:r>
      <w:r>
        <w:t xml:space="preserve"> s </w:t>
      </w:r>
      <w:r w:rsidR="00A04AB5">
        <w:t>vykresľovaním</w:t>
      </w:r>
      <w:r>
        <w:t xml:space="preserve"> používateľských okien a komponentov. Hlavnou častou </w:t>
      </w:r>
      <w:proofErr w:type="spellStart"/>
      <w:r>
        <w:t>packag</w:t>
      </w:r>
      <w:r w:rsidR="000E63E1">
        <w:t>e</w:t>
      </w:r>
      <w:proofErr w:type="spellEnd"/>
      <w:r w:rsidR="000E63E1">
        <w:t>-</w:t>
      </w:r>
      <w:r>
        <w:t>u sú tieto triedy okien:</w:t>
      </w:r>
    </w:p>
    <w:p w14:paraId="3843D74C" w14:textId="7E6310AE" w:rsidR="00E7738A" w:rsidRDefault="00E7738A" w:rsidP="00E7738A">
      <w:pPr>
        <w:pStyle w:val="Odsekzoznamu"/>
        <w:numPr>
          <w:ilvl w:val="1"/>
          <w:numId w:val="36"/>
        </w:numPr>
      </w:pPr>
      <w:proofErr w:type="spellStart"/>
      <w:r>
        <w:t>OpenFrame</w:t>
      </w:r>
      <w:proofErr w:type="spellEnd"/>
      <w:r>
        <w:t xml:space="preserve"> – používateľské okno, v ktorom programátor vytvorí nový projekt</w:t>
      </w:r>
      <w:r w:rsidR="00BF664E">
        <w:t>,</w:t>
      </w:r>
      <w:r>
        <w:t xml:space="preserve"> resp. otvorí existujúci projekt z disku.</w:t>
      </w:r>
    </w:p>
    <w:p w14:paraId="4E328776" w14:textId="69A713EA" w:rsidR="00E7738A" w:rsidRDefault="00E7738A" w:rsidP="00E7738A">
      <w:pPr>
        <w:pStyle w:val="Odsekzoznamu"/>
        <w:numPr>
          <w:ilvl w:val="1"/>
          <w:numId w:val="36"/>
        </w:numPr>
      </w:pPr>
      <w:proofErr w:type="spellStart"/>
      <w:r>
        <w:t>SettingsFrame</w:t>
      </w:r>
      <w:proofErr w:type="spellEnd"/>
      <w:r>
        <w:t xml:space="preserve"> – používateľské okno slúžiace </w:t>
      </w:r>
      <w:r w:rsidR="00BF664E">
        <w:t>na</w:t>
      </w:r>
      <w:r>
        <w:t xml:space="preserve"> základné nastavenia programu. Nastavovať sa </w:t>
      </w:r>
      <w:r w:rsidR="000E63E1">
        <w:t>môže</w:t>
      </w:r>
      <w:r>
        <w:t xml:space="preserve"> cesta k Arduino kompilátoru a</w:t>
      </w:r>
      <w:r w:rsidR="00AE780A">
        <w:t xml:space="preserve"> cesta k umiestneniu </w:t>
      </w:r>
      <w:proofErr w:type="spellStart"/>
      <w:r w:rsidR="00AE780A">
        <w:t>ACProg</w:t>
      </w:r>
      <w:proofErr w:type="spellEnd"/>
      <w:r w:rsidR="00AE780A">
        <w:t xml:space="preserve"> modulov.</w:t>
      </w:r>
    </w:p>
    <w:p w14:paraId="4EAEE2EA" w14:textId="7643FDC8" w:rsidR="00AE780A" w:rsidRDefault="00AE780A" w:rsidP="00E7738A">
      <w:pPr>
        <w:pStyle w:val="Odsekzoznamu"/>
        <w:numPr>
          <w:ilvl w:val="1"/>
          <w:numId w:val="36"/>
        </w:numPr>
      </w:pPr>
      <w:proofErr w:type="spellStart"/>
      <w:r>
        <w:t>EditorFrame</w:t>
      </w:r>
      <w:proofErr w:type="spellEnd"/>
      <w:r>
        <w:t xml:space="preserve"> – hlavné používateľské okno integrovaného vývojového prostredia. Okno </w:t>
      </w:r>
      <w:r w:rsidR="000E63E1">
        <w:t xml:space="preserve">implementuje </w:t>
      </w:r>
      <w:r>
        <w:t xml:space="preserve">len jeden swing komponent </w:t>
      </w:r>
      <w:proofErr w:type="spellStart"/>
      <w:r>
        <w:t>frameworku</w:t>
      </w:r>
      <w:proofErr w:type="spellEnd"/>
      <w:r>
        <w:t xml:space="preserve"> </w:t>
      </w:r>
      <w:proofErr w:type="spellStart"/>
      <w:r>
        <w:t>DockingFrames</w:t>
      </w:r>
      <w:proofErr w:type="spellEnd"/>
      <w:r>
        <w:t>. Framework sa ďalej postará o zobrazenie a dotiahnutie grafických komponentov</w:t>
      </w:r>
      <w:r w:rsidR="00F41BBF">
        <w:t xml:space="preserve"> záložiek</w:t>
      </w:r>
      <w:r>
        <w:t xml:space="preserve"> načrtnutých v predchádzajúcej podkapitole.</w:t>
      </w:r>
    </w:p>
    <w:p w14:paraId="19C3F868" w14:textId="539371A6" w:rsidR="00AE780A" w:rsidRDefault="00AE780A" w:rsidP="00AE780A">
      <w:pPr>
        <w:pStyle w:val="Odsekzoznamu"/>
        <w:numPr>
          <w:ilvl w:val="0"/>
          <w:numId w:val="36"/>
        </w:numPr>
      </w:pPr>
      <w:proofErr w:type="spellStart"/>
      <w:r>
        <w:t>Platform</w:t>
      </w:r>
      <w:proofErr w:type="spellEnd"/>
      <w:r>
        <w:t xml:space="preserve"> – </w:t>
      </w:r>
      <w:proofErr w:type="spellStart"/>
      <w:r>
        <w:t>package</w:t>
      </w:r>
      <w:proofErr w:type="spellEnd"/>
      <w:r>
        <w:t xml:space="preserve"> obsahujúc</w:t>
      </w:r>
      <w:r w:rsidR="00BF664E">
        <w:t>i</w:t>
      </w:r>
      <w:r>
        <w:t xml:space="preserve"> špecifické triedy pre automatickú konfiguráciu programu na rôznych operačných systémoch.</w:t>
      </w:r>
    </w:p>
    <w:p w14:paraId="44703E88" w14:textId="6202E60A" w:rsidR="00F41BBF" w:rsidRDefault="00F41BBF" w:rsidP="00AE780A">
      <w:pPr>
        <w:pStyle w:val="Odsekzoznamu"/>
        <w:numPr>
          <w:ilvl w:val="0"/>
          <w:numId w:val="36"/>
        </w:numPr>
      </w:pPr>
      <w:proofErr w:type="spellStart"/>
      <w:r>
        <w:t>Lang</w:t>
      </w:r>
      <w:proofErr w:type="spellEnd"/>
      <w:r>
        <w:t xml:space="preserve"> – </w:t>
      </w:r>
      <w:proofErr w:type="spellStart"/>
      <w:r>
        <w:t>package</w:t>
      </w:r>
      <w:proofErr w:type="spellEnd"/>
      <w:r>
        <w:t xml:space="preserve"> obsahujúci triedy spracovania a syntaktického vyznačovania zdrojového kódu.</w:t>
      </w:r>
    </w:p>
    <w:p w14:paraId="705649D8" w14:textId="79286004" w:rsidR="00AE780A" w:rsidRPr="00235771" w:rsidRDefault="00AE780A" w:rsidP="00AE780A">
      <w:pPr>
        <w:pStyle w:val="Odsekzoznamu"/>
        <w:numPr>
          <w:ilvl w:val="0"/>
          <w:numId w:val="36"/>
        </w:numPr>
      </w:pPr>
      <w:proofErr w:type="spellStart"/>
      <w:r>
        <w:t>Utils</w:t>
      </w:r>
      <w:proofErr w:type="spellEnd"/>
      <w:r>
        <w:t xml:space="preserve"> – </w:t>
      </w:r>
      <w:proofErr w:type="spellStart"/>
      <w:r>
        <w:t>package</w:t>
      </w:r>
      <w:proofErr w:type="spellEnd"/>
      <w:r>
        <w:t xml:space="preserve"> obsahujúci </w:t>
      </w:r>
      <w:r w:rsidR="00F41BBF">
        <w:t>pomocné všeobecné triedy.</w:t>
      </w:r>
    </w:p>
    <w:p w14:paraId="383185E0" w14:textId="75998723" w:rsidR="00C705AE" w:rsidRDefault="00F41BBF" w:rsidP="00C705AE">
      <w:proofErr w:type="spellStart"/>
      <w:r>
        <w:t>EditorFrame</w:t>
      </w:r>
      <w:proofErr w:type="spellEnd"/>
      <w:r>
        <w:t xml:space="preserve"> integrovaného vývojového prostredia, ktorý priamo obsahuje len jeden komponent </w:t>
      </w:r>
      <w:proofErr w:type="spellStart"/>
      <w:r>
        <w:t>frameworku</w:t>
      </w:r>
      <w:proofErr w:type="spellEnd"/>
      <w:r>
        <w:t xml:space="preserve"> </w:t>
      </w:r>
      <w:proofErr w:type="spellStart"/>
      <w:r>
        <w:t>DockingFrames</w:t>
      </w:r>
      <w:proofErr w:type="spellEnd"/>
      <w:r>
        <w:t xml:space="preserve">, pri inicializácii vytvorí inštancie pre všetky grafické komponenty záložiek. Záložky sú samostatné grafické komponenty, ktoré od </w:t>
      </w:r>
      <w:proofErr w:type="spellStart"/>
      <w:r>
        <w:t>EditorFrame</w:t>
      </w:r>
      <w:proofErr w:type="spellEnd"/>
      <w:r>
        <w:t xml:space="preserve"> získajú </w:t>
      </w:r>
      <w:r w:rsidR="00E30D34">
        <w:t>dáta</w:t>
      </w:r>
      <w:r w:rsidR="00A90ED7">
        <w:t>,</w:t>
      </w:r>
      <w:r w:rsidR="00E30D34">
        <w:t xml:space="preserve"> aké majú zobrazovať programátorovi. Dostupné záložku sú:</w:t>
      </w:r>
    </w:p>
    <w:p w14:paraId="30569984" w14:textId="30E853E7" w:rsidR="00E30D34" w:rsidRDefault="00A90ED7" w:rsidP="00E30D34">
      <w:pPr>
        <w:pStyle w:val="Odsekzoznamu"/>
        <w:numPr>
          <w:ilvl w:val="0"/>
          <w:numId w:val="36"/>
        </w:numPr>
      </w:pPr>
      <w:r>
        <w:t>p</w:t>
      </w:r>
      <w:r w:rsidR="00E30D34">
        <w:t>onuk</w:t>
      </w:r>
      <w:r>
        <w:t>a</w:t>
      </w:r>
      <w:r w:rsidR="00E30D34">
        <w:t xml:space="preserve"> komponentov (</w:t>
      </w:r>
      <w:proofErr w:type="spellStart"/>
      <w:r w:rsidR="00E30D34">
        <w:t>ToolboxIdeComponent</w:t>
      </w:r>
      <w:proofErr w:type="spellEnd"/>
      <w:r w:rsidR="00E30D34">
        <w:t>)</w:t>
      </w:r>
      <w:r>
        <w:t>,</w:t>
      </w:r>
    </w:p>
    <w:p w14:paraId="7F224E18" w14:textId="2C6C4CAF" w:rsidR="00E30D34" w:rsidRDefault="00A90ED7" w:rsidP="00E30D34">
      <w:pPr>
        <w:pStyle w:val="Odsekzoznamu"/>
        <w:numPr>
          <w:ilvl w:val="0"/>
          <w:numId w:val="36"/>
        </w:numPr>
      </w:pPr>
      <w:r>
        <w:t>i</w:t>
      </w:r>
      <w:r w:rsidR="00E30D34">
        <w:t>nštancie komponentov v projekte (</w:t>
      </w:r>
      <w:proofErr w:type="spellStart"/>
      <w:r w:rsidR="00E30D34">
        <w:t>VisualGroupEditorIdeComponent</w:t>
      </w:r>
      <w:proofErr w:type="spellEnd"/>
      <w:r w:rsidR="00E30D34">
        <w:t>)</w:t>
      </w:r>
      <w:r>
        <w:t>,</w:t>
      </w:r>
    </w:p>
    <w:p w14:paraId="05BD1A89" w14:textId="530A007C" w:rsidR="00E30D34" w:rsidRDefault="00A90ED7" w:rsidP="00E30D34">
      <w:pPr>
        <w:pStyle w:val="Odsekzoznamu"/>
        <w:numPr>
          <w:ilvl w:val="0"/>
          <w:numId w:val="36"/>
        </w:numPr>
      </w:pPr>
      <w:r>
        <w:t>e</w:t>
      </w:r>
      <w:r w:rsidR="00E30D34">
        <w:t>ditor zdrojového kódu (</w:t>
      </w:r>
      <w:proofErr w:type="spellStart"/>
      <w:r w:rsidR="00E30D34">
        <w:t>EditorIdeComponent</w:t>
      </w:r>
      <w:proofErr w:type="spellEnd"/>
      <w:r w:rsidR="00E30D34">
        <w:t>)</w:t>
      </w:r>
      <w:r>
        <w:t>,</w:t>
      </w:r>
    </w:p>
    <w:p w14:paraId="29114F71" w14:textId="41C16CCA" w:rsidR="00E30D34" w:rsidRDefault="00A90ED7" w:rsidP="00E30D34">
      <w:pPr>
        <w:pStyle w:val="Odsekzoznamu"/>
        <w:numPr>
          <w:ilvl w:val="0"/>
          <w:numId w:val="36"/>
        </w:numPr>
      </w:pPr>
      <w:r>
        <w:lastRenderedPageBreak/>
        <w:t>e</w:t>
      </w:r>
      <w:r w:rsidR="00E30D34">
        <w:t>ditor vlastností (</w:t>
      </w:r>
      <w:proofErr w:type="spellStart"/>
      <w:r w:rsidR="00E30D34">
        <w:t>Prope</w:t>
      </w:r>
      <w:r w:rsidR="00C47234">
        <w:t>rtiesIdeComponent</w:t>
      </w:r>
      <w:proofErr w:type="spellEnd"/>
      <w:r w:rsidR="00E30D34">
        <w:t>)</w:t>
      </w:r>
      <w:r>
        <w:t>,</w:t>
      </w:r>
    </w:p>
    <w:p w14:paraId="0C9554B6" w14:textId="34774FC2" w:rsidR="00E30D34" w:rsidRDefault="00A90ED7" w:rsidP="00E30D34">
      <w:pPr>
        <w:pStyle w:val="Odsekzoznamu"/>
        <w:numPr>
          <w:ilvl w:val="0"/>
          <w:numId w:val="36"/>
        </w:numPr>
      </w:pPr>
      <w:r>
        <w:t>k</w:t>
      </w:r>
      <w:r w:rsidR="00E30D34">
        <w:t xml:space="preserve">onzola s výpisom </w:t>
      </w:r>
      <w:r w:rsidR="00C47234">
        <w:t>o aktivite na pozadí integrovaného vývojového prostredia (</w:t>
      </w:r>
      <w:proofErr w:type="spellStart"/>
      <w:r w:rsidR="00C47234">
        <w:t>ConsoleIdeComponent</w:t>
      </w:r>
      <w:proofErr w:type="spellEnd"/>
      <w:r w:rsidR="00C47234">
        <w:t>)</w:t>
      </w:r>
      <w:r>
        <w:t>.</w:t>
      </w:r>
    </w:p>
    <w:p w14:paraId="4B79483D" w14:textId="77777777" w:rsidR="00A90ED7" w:rsidRDefault="00C47234" w:rsidP="00C47234">
      <w:r>
        <w:t>Pre editor je dôležitá možnosť komunikácie medzi je</w:t>
      </w:r>
      <w:r w:rsidR="00A90ED7">
        <w:t>dnotlivými grafickými komponent</w:t>
      </w:r>
      <w:r>
        <w:t xml:space="preserve">mi. </w:t>
      </w:r>
      <w:r w:rsidR="00FB294B">
        <w:t>Jednou možnosťou komunikácie by bola distribúcia inštancie editora (</w:t>
      </w:r>
      <w:proofErr w:type="spellStart"/>
      <w:r w:rsidR="00FB294B">
        <w:t>EditorFrame</w:t>
      </w:r>
      <w:proofErr w:type="spellEnd"/>
      <w:r w:rsidR="00FB294B">
        <w:t xml:space="preserve">) do všetkých komponentov obojsmerne. Avšak táto možnosť by zhoršovala čitateľnosť a nútila nás </w:t>
      </w:r>
      <w:r w:rsidR="00A90ED7">
        <w:t>mať</w:t>
      </w:r>
      <w:r w:rsidR="00FB294B">
        <w:t xml:space="preserve"> všetky referencie vždy k dispozícii. </w:t>
      </w:r>
    </w:p>
    <w:p w14:paraId="5814BE2F" w14:textId="2D27705D" w:rsidR="00C47234" w:rsidRDefault="00FB294B" w:rsidP="00C47234">
      <w:r>
        <w:t xml:space="preserve">Preto sme sa rozhodli využiť udalosťami orientované programovanie aj pre túto komunikáciu. Navrhli sme princíp registrovania na udalosti pomocou </w:t>
      </w:r>
      <w:proofErr w:type="spellStart"/>
      <w:r>
        <w:t>singleton</w:t>
      </w:r>
      <w:proofErr w:type="spellEnd"/>
      <w:r>
        <w:t xml:space="preserve"> triedy </w:t>
      </w:r>
      <w:proofErr w:type="spellStart"/>
      <w:r>
        <w:t>EventManager</w:t>
      </w:r>
      <w:proofErr w:type="spellEnd"/>
      <w:r>
        <w:t>. K</w:t>
      </w:r>
      <w:r w:rsidR="00A90ED7">
        <w:t xml:space="preserve"> nej </w:t>
      </w:r>
      <w:commentRangeStart w:id="95"/>
      <w:r>
        <w:t xml:space="preserve">je </w:t>
      </w:r>
      <w:commentRangeEnd w:id="95"/>
      <w:r w:rsidR="00A90ED7">
        <w:rPr>
          <w:rStyle w:val="Odkaznakomentr"/>
        </w:rPr>
        <w:commentReference w:id="95"/>
      </w:r>
      <w:r w:rsidR="00775BC2">
        <w:t xml:space="preserve">umožnený </w:t>
      </w:r>
      <w:r>
        <w:t>prístup z celého projektu. V prípade, že niektorý grafický komponent bude chcieť komunikovať s iným (prípadne viacerými naraz)</w:t>
      </w:r>
      <w:r w:rsidR="00A90ED7">
        <w:t>,</w:t>
      </w:r>
      <w:r>
        <w:t xml:space="preserve"> tak odošle spustenie udalosti s potrebnými dátami do </w:t>
      </w:r>
      <w:proofErr w:type="spellStart"/>
      <w:r>
        <w:t>singleton</w:t>
      </w:r>
      <w:proofErr w:type="spellEnd"/>
      <w:r>
        <w:t xml:space="preserve"> triedy </w:t>
      </w:r>
      <w:proofErr w:type="spellStart"/>
      <w:r>
        <w:t>EventManager</w:t>
      </w:r>
      <w:proofErr w:type="spellEnd"/>
      <w:r>
        <w:t xml:space="preserve">. </w:t>
      </w:r>
      <w:proofErr w:type="spellStart"/>
      <w:r>
        <w:t>EventManager</w:t>
      </w:r>
      <w:proofErr w:type="spellEnd"/>
      <w:r>
        <w:t xml:space="preserve"> sa následne postará o spustenie všetkých zaregistrovaných u</w:t>
      </w:r>
      <w:r w:rsidR="00A90ED7">
        <w:t xml:space="preserve">dalostí. </w:t>
      </w:r>
      <w:r w:rsidR="000E63E1">
        <w:t xml:space="preserve">Spúšťane </w:t>
      </w:r>
      <w:r>
        <w:t xml:space="preserve">udalosti </w:t>
      </w:r>
      <w:r w:rsidR="000E63E1">
        <w:t xml:space="preserve">je </w:t>
      </w:r>
      <w:r>
        <w:t>vo vlastnom vlákne na pozadí</w:t>
      </w:r>
      <w:r w:rsidR="00A90ED7">
        <w:t>,</w:t>
      </w:r>
      <w:r>
        <w:t xml:space="preserve"> aby v prípade dlhotrvajúc</w:t>
      </w:r>
      <w:r w:rsidR="00A90ED7">
        <w:t>eho</w:t>
      </w:r>
      <w:r>
        <w:t xml:space="preserve"> spracovan</w:t>
      </w:r>
      <w:r w:rsidR="00A90ED7">
        <w:t>ia (napríklad kompilácie</w:t>
      </w:r>
      <w:r>
        <w:t>) neblokoval používanie integrovaného vývojového prostredia.</w:t>
      </w:r>
    </w:p>
    <w:p w14:paraId="3454A005" w14:textId="77777777" w:rsidR="00A10FDC" w:rsidRDefault="00A10FDC" w:rsidP="00C47234"/>
    <w:p w14:paraId="5EE9B086" w14:textId="5728D60E" w:rsidR="00C31CEB" w:rsidRDefault="00C31CEB" w:rsidP="00C31CEB">
      <w:pPr>
        <w:pStyle w:val="Nadpis2"/>
      </w:pPr>
      <w:bookmarkStart w:id="96" w:name="_Toc509848271"/>
      <w:r>
        <w:t>Implementácia IDE</w:t>
      </w:r>
      <w:bookmarkEnd w:id="96"/>
    </w:p>
    <w:p w14:paraId="4625EFD4" w14:textId="51ED6DE3" w:rsidR="003A6A26" w:rsidRDefault="00993865" w:rsidP="003A6A26">
      <w:r>
        <w:t xml:space="preserve">V tejto podkapitole sa budeme venovať implementačným </w:t>
      </w:r>
      <w:r w:rsidR="003322EF">
        <w:t xml:space="preserve">problémom, aké </w:t>
      </w:r>
      <w:r w:rsidR="00775BC2">
        <w:t xml:space="preserve">sme riešili </w:t>
      </w:r>
      <w:r w:rsidR="003322EF">
        <w:t xml:space="preserve">pri tvorbe integrovaného vývojového prostredia. Problémy vysvetlíme v spojení s príslušnými </w:t>
      </w:r>
      <w:proofErr w:type="spellStart"/>
      <w:r w:rsidR="003322EF">
        <w:t>use</w:t>
      </w:r>
      <w:proofErr w:type="spellEnd"/>
      <w:r w:rsidR="003322EF">
        <w:t xml:space="preserve"> </w:t>
      </w:r>
      <w:proofErr w:type="spellStart"/>
      <w:r w:rsidR="003322EF">
        <w:t>case</w:t>
      </w:r>
      <w:proofErr w:type="spellEnd"/>
      <w:r w:rsidR="003322EF">
        <w:t xml:space="preserve">, ktoré sme navrhli v podkapitole </w:t>
      </w:r>
      <w:r w:rsidR="003322EF">
        <w:fldChar w:fldCharType="begin"/>
      </w:r>
      <w:r w:rsidR="003322EF">
        <w:instrText xml:space="preserve"> REF _Ref509690349 \r \h </w:instrText>
      </w:r>
      <w:r w:rsidR="003322EF">
        <w:fldChar w:fldCharType="separate"/>
      </w:r>
      <w:r w:rsidR="003322EF">
        <w:t>6.1</w:t>
      </w:r>
      <w:r w:rsidR="003322EF">
        <w:fldChar w:fldCharType="end"/>
      </w:r>
      <w:r w:rsidR="003322EF">
        <w:t>.</w:t>
      </w:r>
    </w:p>
    <w:p w14:paraId="7A1B7584" w14:textId="77777777" w:rsidR="00993865" w:rsidRDefault="00993865" w:rsidP="003A6A26"/>
    <w:p w14:paraId="2808D298" w14:textId="18A860D2" w:rsidR="00235771" w:rsidRDefault="00235771" w:rsidP="00235771">
      <w:pPr>
        <w:pStyle w:val="Nadpis3"/>
      </w:pPr>
      <w:bookmarkStart w:id="97" w:name="_Toc509848272"/>
      <w:r>
        <w:t>Ponuka dostupných komponentov</w:t>
      </w:r>
      <w:bookmarkEnd w:id="97"/>
    </w:p>
    <w:p w14:paraId="3B8B3A8A" w14:textId="77777777" w:rsidR="0066160C" w:rsidRDefault="003322EF" w:rsidP="00235771">
      <w:r>
        <w:t xml:space="preserve">Úlohou grafického komponentu ponuky dostupných komponentov je načítať všetky dostupné komponenty a vhodnou formou ich zobraziť používateľovi. Zobrazenie bolo navrhnuté formou stromu, pre ktorý využijeme vstavaný komponent </w:t>
      </w:r>
      <w:proofErr w:type="spellStart"/>
      <w:r>
        <w:t>frameworku</w:t>
      </w:r>
      <w:proofErr w:type="spellEnd"/>
      <w:r>
        <w:t xml:space="preserve"> Swing </w:t>
      </w:r>
      <w:proofErr w:type="spellStart"/>
      <w:r>
        <w:t>JTree</w:t>
      </w:r>
      <w:proofErr w:type="spellEnd"/>
      <w:r>
        <w:t xml:space="preserve">. </w:t>
      </w:r>
    </w:p>
    <w:p w14:paraId="7583E164" w14:textId="67518943" w:rsidR="00235771" w:rsidRDefault="008906BC" w:rsidP="00235771">
      <w:r>
        <w:t xml:space="preserve">Pre zobrazenie komponentov potrebujeme vložiť do </w:t>
      </w:r>
      <w:proofErr w:type="spellStart"/>
      <w:r>
        <w:t>JTree</w:t>
      </w:r>
      <w:proofErr w:type="spellEnd"/>
      <w:r>
        <w:t xml:space="preserve"> koreňový element ponuky komponentov. Dostupné</w:t>
      </w:r>
      <w:r w:rsidR="0066160C">
        <w:t xml:space="preserve"> komponenty načítame z priečinku</w:t>
      </w:r>
      <w:r>
        <w:t xml:space="preserve"> zadaného v konfigurácii </w:t>
      </w:r>
      <w:r w:rsidR="00F20AEA">
        <w:t xml:space="preserve">projektu. </w:t>
      </w:r>
      <w:r w:rsidR="00775BC2">
        <w:t>Načítané</w:t>
      </w:r>
      <w:r w:rsidR="00F20AEA">
        <w:t xml:space="preserve"> komponenty následne vložíme do stromovej štruktúry začínajúcej v koreňovom elemente nazvanom Nástroje. </w:t>
      </w:r>
      <w:r w:rsidR="00CF70C0">
        <w:t xml:space="preserve">Na nasledujúcom obrázku je </w:t>
      </w:r>
      <w:r w:rsidR="00CF70C0">
        <w:lastRenderedPageBreak/>
        <w:t>zobrazený výsl</w:t>
      </w:r>
      <w:r w:rsidR="00316351">
        <w:t>edný vzhľad ponuky komponentov. Z</w:t>
      </w:r>
      <w:r w:rsidR="00CF70C0">
        <w:t>drojový kód ilustruje vytvorenie modelu.</w:t>
      </w:r>
    </w:p>
    <w:p w14:paraId="6062E281" w14:textId="77777777" w:rsidR="00CF70C0" w:rsidRDefault="00CF70C0" w:rsidP="00CF70C0">
      <w:pPr>
        <w:pStyle w:val="Obrzok"/>
      </w:pPr>
      <w:r>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1A40A257" w:rsidR="00CF70C0" w:rsidRDefault="00CF70C0" w:rsidP="00CF70C0">
      <w:pPr>
        <w:pStyle w:val="ZPCaption"/>
      </w:pPr>
      <w:bookmarkStart w:id="98" w:name="_Toc509848299"/>
      <w:r>
        <w:t>Obr. </w:t>
      </w:r>
      <w:fldSimple w:instr=" SEQ Obr. \* ARABIC ">
        <w:r>
          <w:rPr>
            <w:noProof/>
          </w:rPr>
          <w:t>13</w:t>
        </w:r>
      </w:fldSimple>
      <w:r>
        <w:tab/>
        <w:t xml:space="preserve">Vizuál grafického komponentu </w:t>
      </w:r>
      <w:proofErr w:type="spellStart"/>
      <w:r w:rsidR="009834EC">
        <w:t>JTree</w:t>
      </w:r>
      <w:proofErr w:type="spellEnd"/>
      <w:r w:rsidR="009834EC">
        <w:t xml:space="preserve"> so zdrojovým kódom.</w:t>
      </w:r>
      <w:bookmarkEnd w:id="98"/>
    </w:p>
    <w:p w14:paraId="5F6AA0CD" w14:textId="276CC773" w:rsidR="00235771" w:rsidRDefault="00235771" w:rsidP="00235771"/>
    <w:p w14:paraId="132C4D4A" w14:textId="52823A8B" w:rsidR="009A7219" w:rsidRDefault="009A7219" w:rsidP="009A7219">
      <w:pPr>
        <w:pStyle w:val="Nadpis3"/>
      </w:pPr>
      <w:bookmarkStart w:id="99" w:name="_Ref509772226"/>
      <w:bookmarkStart w:id="100" w:name="_Toc509848273"/>
      <w:r>
        <w:t>Skupinové zobrazenie inštancií komponentov</w:t>
      </w:r>
      <w:bookmarkEnd w:id="99"/>
      <w:bookmarkEnd w:id="100"/>
    </w:p>
    <w:p w14:paraId="60F8DD11" w14:textId="71E6BA9D" w:rsidR="00316351" w:rsidRDefault="009A7219" w:rsidP="00914756">
      <w:r>
        <w:t xml:space="preserve">V sekcii </w:t>
      </w:r>
      <w:r>
        <w:fldChar w:fldCharType="begin"/>
      </w:r>
      <w:r>
        <w:instrText xml:space="preserve"> REF _Ref509772235 \r \h </w:instrText>
      </w:r>
      <w:r>
        <w:fldChar w:fldCharType="separate"/>
      </w:r>
      <w:r>
        <w:t>6.2.4</w:t>
      </w:r>
      <w:r>
        <w:fldChar w:fldCharType="end"/>
      </w:r>
      <w:r>
        <w:t xml:space="preserve"> sme načrtli grafický komponent z pohľadu používateľa. </w:t>
      </w:r>
      <w:r w:rsidR="00F65C2F">
        <w:t>V tejto sekcii</w:t>
      </w:r>
      <w:commentRangeStart w:id="101"/>
      <w:r>
        <w:t xml:space="preserve"> </w:t>
      </w:r>
      <w:commentRangeEnd w:id="101"/>
      <w:r w:rsidR="0066160C">
        <w:rPr>
          <w:rStyle w:val="Odkaznakomentr"/>
        </w:rPr>
        <w:commentReference w:id="101"/>
      </w:r>
      <w:r>
        <w:t xml:space="preserve">rozoberieme implementáciu tohto </w:t>
      </w:r>
      <w:r w:rsidR="000E63E1">
        <w:t xml:space="preserve">grafického </w:t>
      </w:r>
      <w:r>
        <w:t xml:space="preserve">komponentu. Pri implementácii sme sa inšpirovali návrhom podobných komponentov vo </w:t>
      </w:r>
      <w:proofErr w:type="spellStart"/>
      <w:r>
        <w:t>frameworku</w:t>
      </w:r>
      <w:proofErr w:type="spellEnd"/>
      <w:r>
        <w:t xml:space="preserve"> </w:t>
      </w:r>
      <w:r w:rsidR="00775BC2">
        <w:t>S</w:t>
      </w:r>
      <w:r>
        <w:t>wing, a preto samotný obsah</w:t>
      </w:r>
      <w:r w:rsidR="001662F7">
        <w:t xml:space="preserve"> grafického komponentu</w:t>
      </w:r>
      <w:r>
        <w:t xml:space="preserve"> </w:t>
      </w:r>
      <w:r w:rsidR="001662F7">
        <w:t xml:space="preserve">je </w:t>
      </w:r>
      <w:r>
        <w:t xml:space="preserve">ovládaný modelom. </w:t>
      </w:r>
    </w:p>
    <w:p w14:paraId="06DBC807" w14:textId="05489E91" w:rsidR="009A7219" w:rsidRDefault="009A7219" w:rsidP="00914756">
      <w:r>
        <w:t>Model je údajová štruktúra uchovávajúca konfiguráciu komponentov a ich príslušnosti k</w:t>
      </w:r>
      <w:r w:rsidR="00316351">
        <w:t> </w:t>
      </w:r>
      <w:r>
        <w:t>skupinám</w:t>
      </w:r>
      <w:r w:rsidR="00316351">
        <w:t>. Z</w:t>
      </w:r>
      <w:r w:rsidR="00A67455">
        <w:t>meny v údajoch modelu sú automaticky prevedené aj do grafického komponentu</w:t>
      </w:r>
      <w:r>
        <w:t>. Model je vytvorený z údajovej štrukt</w:t>
      </w:r>
      <w:r w:rsidR="0066160C">
        <w:t>úry mapa. T</w:t>
      </w:r>
      <w:r>
        <w:t>ypom kľúča je</w:t>
      </w:r>
      <w:r w:rsidR="00316351">
        <w:t xml:space="preserve"> </w:t>
      </w:r>
      <w:r w:rsidR="00775BC2">
        <w:t>názov skupiny</w:t>
      </w:r>
      <w:r w:rsidR="00316351">
        <w:t xml:space="preserve"> komponentov a hodnoty</w:t>
      </w:r>
      <w:r>
        <w:t xml:space="preserve"> v mape</w:t>
      </w:r>
      <w:r w:rsidR="00914756">
        <w:t xml:space="preserve"> </w:t>
      </w:r>
      <w:r w:rsidR="00316351">
        <w:t>tvorí</w:t>
      </w:r>
      <w:r w:rsidR="00914756">
        <w:t xml:space="preserv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66FB9F05" w:rsidR="00A67455" w:rsidRDefault="00914756" w:rsidP="00A67455">
      <w:pPr>
        <w:pStyle w:val="ZPCaption"/>
      </w:pPr>
      <w:bookmarkStart w:id="102" w:name="_Toc509848300"/>
      <w:r>
        <w:t>Obr. </w:t>
      </w:r>
      <w:fldSimple w:instr=" SEQ Obr. \* ARABIC ">
        <w:r w:rsidR="00A67455">
          <w:rPr>
            <w:noProof/>
          </w:rPr>
          <w:t>14</w:t>
        </w:r>
      </w:fldSimple>
      <w:r>
        <w:tab/>
      </w:r>
      <w:r w:rsidR="00A67455">
        <w:t>Rozdelenie grafickej implementácie</w:t>
      </w:r>
      <w:r>
        <w:t>.</w:t>
      </w:r>
      <w:bookmarkEnd w:id="102"/>
    </w:p>
    <w:p w14:paraId="1D4C67F7" w14:textId="4B2E19FC" w:rsidR="00A67455" w:rsidRDefault="00A67455" w:rsidP="00A67455">
      <w:pPr>
        <w:pStyle w:val="ZPNormalnyText"/>
      </w:pPr>
      <w:proofErr w:type="spellStart"/>
      <w:r w:rsidRPr="001B1761">
        <w:rPr>
          <w:rFonts w:ascii="Courier New" w:hAnsi="Courier New" w:cs="Courier New"/>
        </w:rPr>
        <w:lastRenderedPageBreak/>
        <w:t>GroupSection</w:t>
      </w:r>
      <w:proofErr w:type="spellEnd"/>
      <w:r>
        <w:t xml:space="preserve"> je trieda</w:t>
      </w:r>
      <w:r w:rsidR="00316351">
        <w:t>,</w:t>
      </w:r>
      <w:r>
        <w:t xml:space="preserve"> ktorej úlohou je vykr</w:t>
      </w:r>
      <w:r w:rsidR="00316351">
        <w:t>esliť skupinu spolu s komponent</w:t>
      </w:r>
      <w:r>
        <w:t xml:space="preserve">mi. Vykresľovanie rozdeľujeme </w:t>
      </w:r>
      <w:r w:rsidR="00316351">
        <w:t xml:space="preserve">na dve časti. </w:t>
      </w:r>
      <w:r>
        <w:t xml:space="preserve">Prvou je vykreslenie hlavičky skupiny, o ktoré sa postará trieda </w:t>
      </w:r>
      <w:proofErr w:type="spellStart"/>
      <w:r w:rsidRPr="001B1761">
        <w:rPr>
          <w:rFonts w:ascii="Courier New" w:hAnsi="Courier New" w:cs="Courier New"/>
        </w:rPr>
        <w:t>GroupTitle</w:t>
      </w:r>
      <w:proofErr w:type="spellEnd"/>
      <w:r>
        <w:t xml:space="preserve">. Druhou časťou je vykreslenie komponentov, ktoré </w:t>
      </w:r>
      <w:r w:rsidR="00E86427">
        <w:t xml:space="preserve">patria </w:t>
      </w:r>
      <w:r>
        <w:t xml:space="preserve">do skupiny. Pre toto vykreslenie sme použili grafický komponent </w:t>
      </w:r>
      <w:proofErr w:type="spellStart"/>
      <w:r w:rsidR="006714F2" w:rsidRPr="001B1761">
        <w:rPr>
          <w:rFonts w:ascii="Courier New" w:hAnsi="Courier New" w:cs="Courier New"/>
        </w:rPr>
        <w:t>JList</w:t>
      </w:r>
      <w:proofErr w:type="spellEnd"/>
      <w:r w:rsidR="006714F2">
        <w:t xml:space="preserve"> </w:t>
      </w:r>
      <w:r>
        <w:t>z </w:t>
      </w:r>
      <w:proofErr w:type="spellStart"/>
      <w:r>
        <w:t>frameworku</w:t>
      </w:r>
      <w:proofErr w:type="spellEnd"/>
      <w:r>
        <w:t xml:space="preserve"> </w:t>
      </w:r>
      <w:r w:rsidR="00775BC2">
        <w:t>S</w:t>
      </w:r>
      <w:r>
        <w:t>wing.</w:t>
      </w:r>
    </w:p>
    <w:p w14:paraId="6025F55C" w14:textId="72F51273" w:rsidR="008F495E" w:rsidRDefault="00A67455" w:rsidP="00A67455">
      <w:pPr>
        <w:pStyle w:val="ZPNormalnyText"/>
      </w:pPr>
      <w:commentRangeStart w:id="103"/>
      <w:r>
        <w:t>Dôležit</w:t>
      </w:r>
      <w:commentRangeEnd w:id="103"/>
      <w:r w:rsidR="006714F2">
        <w:rPr>
          <w:rStyle w:val="Odkaznakomentr"/>
        </w:rPr>
        <w:commentReference w:id="103"/>
      </w:r>
      <w:r w:rsidR="00F65C2F">
        <w:t>ou vlastnosťou</w:t>
      </w:r>
      <w:r>
        <w:t xml:space="preserve"> pre </w:t>
      </w:r>
      <w:r w:rsidR="00F65C2F">
        <w:t xml:space="preserve">grafický </w:t>
      </w:r>
      <w:r>
        <w:t xml:space="preserve">komponent je aj jednoduché presúvanie </w:t>
      </w:r>
      <w:r w:rsidR="00F65C2F">
        <w:t xml:space="preserve">inštancií </w:t>
      </w:r>
      <w:r>
        <w:t xml:space="preserve">komponentov medzi skupinami. </w:t>
      </w:r>
      <w:r w:rsidR="008F495E">
        <w:t>Na</w:t>
      </w:r>
      <w:r w:rsidR="001B1761">
        <w:t xml:space="preserve"> naplnenie tejto </w:t>
      </w:r>
      <w:r w:rsidR="00775BC2">
        <w:t>požiadavky</w:t>
      </w:r>
      <w:r w:rsidR="001B1761">
        <w:t xml:space="preserve"> </w:t>
      </w:r>
      <w:r w:rsidR="00775BC2">
        <w:t xml:space="preserve">potrebujeme </w:t>
      </w:r>
      <w:r w:rsidR="001B1761">
        <w:t>spracovanie udalosti kliknutia na konkrétnu inštanciu komponentu a taktiež prostrie</w:t>
      </w:r>
      <w:r w:rsidR="001D0A77">
        <w:t xml:space="preserve">dok z Java API podporujúci </w:t>
      </w:r>
      <w:proofErr w:type="spellStart"/>
      <w:r w:rsidR="001D0A77">
        <w:t>drag</w:t>
      </w:r>
      <w:proofErr w:type="spellEnd"/>
      <w:r w:rsidR="001D0A77">
        <w:rPr>
          <w:lang w:val="en-US"/>
        </w:rPr>
        <w:t>’</w:t>
      </w:r>
      <w:proofErr w:type="spellStart"/>
      <w:r w:rsidR="001B1761">
        <w:t>n’drop</w:t>
      </w:r>
      <w:proofErr w:type="spellEnd"/>
      <w:r w:rsidR="001B1761">
        <w:t xml:space="preserve">. </w:t>
      </w:r>
    </w:p>
    <w:p w14:paraId="031C4BA7" w14:textId="33913FB1" w:rsidR="00A67455" w:rsidRDefault="001B1761" w:rsidP="00A67455">
      <w:pPr>
        <w:pStyle w:val="ZPNormalnyText"/>
      </w:pPr>
      <w:r>
        <w:t xml:space="preserve">Pri presúvaní grafických komponentov v Java API je potrebné </w:t>
      </w:r>
      <w:commentRangeStart w:id="104"/>
      <w:r>
        <w:t>zdieľať</w:t>
      </w:r>
      <w:commentRangeEnd w:id="104"/>
      <w:r w:rsidR="00206F2C">
        <w:rPr>
          <w:rStyle w:val="Odkaznakomentr"/>
        </w:rPr>
        <w:commentReference w:id="104"/>
      </w:r>
      <w:r>
        <w:t xml:space="preserve"> </w:t>
      </w:r>
      <w:r w:rsidR="00F65C2F">
        <w:t>presúvaný</w:t>
      </w:r>
      <w:r>
        <w:t xml:space="preserve"> kom</w:t>
      </w:r>
      <w:r w:rsidR="008F495E">
        <w:t xml:space="preserve">ponent </w:t>
      </w:r>
      <w:r w:rsidR="00F65C2F">
        <w:t>s ostatnými</w:t>
      </w:r>
      <w:r w:rsidR="008F495E">
        <w:t xml:space="preserve"> komponent</w:t>
      </w:r>
      <w:r>
        <w:t>mi</w:t>
      </w:r>
      <w:r w:rsidR="008F495E">
        <w:t>, na ktoré</w:t>
      </w:r>
      <w:r>
        <w:t xml:space="preserve"> </w:t>
      </w:r>
      <w:commentRangeStart w:id="105"/>
      <w:commentRangeStart w:id="106"/>
      <w:r>
        <w:t xml:space="preserve">ho </w:t>
      </w:r>
      <w:commentRangeEnd w:id="105"/>
      <w:r w:rsidR="00206F2C">
        <w:rPr>
          <w:rStyle w:val="Odkaznakomentr"/>
        </w:rPr>
        <w:commentReference w:id="105"/>
      </w:r>
      <w:commentRangeEnd w:id="106"/>
      <w:r w:rsidR="00F65C2F">
        <w:rPr>
          <w:rStyle w:val="Odkaznakomentr"/>
        </w:rPr>
        <w:commentReference w:id="106"/>
      </w:r>
      <w:r>
        <w:t xml:space="preserve">budeme chcieť pustiť. V komponentoch </w:t>
      </w:r>
      <w:proofErr w:type="spellStart"/>
      <w:r>
        <w:t>frameworku</w:t>
      </w:r>
      <w:proofErr w:type="spellEnd"/>
      <w:r>
        <w:t xml:space="preserve"> </w:t>
      </w:r>
      <w:r w:rsidR="00775BC2">
        <w:t>Java S</w:t>
      </w:r>
      <w:r>
        <w:t>wing stačí povol</w:t>
      </w:r>
      <w:r w:rsidR="008F495E">
        <w:t xml:space="preserve">iť </w:t>
      </w:r>
      <w:r>
        <w:t xml:space="preserve">vlastnosť </w:t>
      </w:r>
      <w:proofErr w:type="spellStart"/>
      <w:r w:rsidRPr="001B1761">
        <w:rPr>
          <w:rFonts w:ascii="Courier New" w:hAnsi="Courier New" w:cs="Courier New"/>
        </w:rPr>
        <w:t>drag</w:t>
      </w:r>
      <w:proofErr w:type="spellEnd"/>
      <w:r>
        <w:t xml:space="preserve">. Ďalším krokom je spracovanie pustenia komponentu. Na to potrebujeme na cieľovom grafickom komponente zaregistrovať udalosť </w:t>
      </w:r>
      <w:commentRangeStart w:id="107"/>
      <w:commentRangeStart w:id="108"/>
      <w:proofErr w:type="spellStart"/>
      <w:r w:rsidRPr="001B1761">
        <w:rPr>
          <w:rFonts w:ascii="Courier New" w:hAnsi="Courier New" w:cs="Courier New"/>
        </w:rPr>
        <w:t>transferHandler</w:t>
      </w:r>
      <w:commentRangeEnd w:id="107"/>
      <w:proofErr w:type="spellEnd"/>
      <w:r w:rsidR="00206F2C">
        <w:rPr>
          <w:rStyle w:val="Odkaznakomentr"/>
        </w:rPr>
        <w:commentReference w:id="107"/>
      </w:r>
      <w:commentRangeEnd w:id="108"/>
      <w:r w:rsidR="00F65C2F">
        <w:rPr>
          <w:rStyle w:val="Odkaznakomentr"/>
        </w:rPr>
        <w:commentReference w:id="108"/>
      </w:r>
      <w:r>
        <w:t xml:space="preserve">. Tá v prípade pustenia komponentu </w:t>
      </w:r>
      <w:commentRangeStart w:id="109"/>
      <w:r>
        <w:t>dostane presúvaný komponent</w:t>
      </w:r>
      <w:r w:rsidR="00F65C2F">
        <w:t xml:space="preserve"> na vstup</w:t>
      </w:r>
      <w:r>
        <w:t xml:space="preserve"> </w:t>
      </w:r>
      <w:commentRangeEnd w:id="109"/>
      <w:r w:rsidR="00206F2C">
        <w:rPr>
          <w:rStyle w:val="Odkaznakomentr"/>
        </w:rPr>
        <w:commentReference w:id="109"/>
      </w:r>
      <w:r>
        <w:t>a spracuje presun medzi skupinami inštancií komponentov.</w:t>
      </w:r>
    </w:p>
    <w:p w14:paraId="6F03C2CA" w14:textId="77777777" w:rsidR="001B1761" w:rsidRPr="00A67455" w:rsidRDefault="001B1761" w:rsidP="00A67455">
      <w:pPr>
        <w:pStyle w:val="ZPNormalnyText"/>
      </w:pPr>
    </w:p>
    <w:p w14:paraId="18A7D2D5" w14:textId="7D99B9D6" w:rsidR="00235771" w:rsidRDefault="00235771" w:rsidP="00235771">
      <w:pPr>
        <w:pStyle w:val="Nadpis3"/>
      </w:pPr>
      <w:bookmarkStart w:id="110" w:name="_Toc509848274"/>
      <w:r>
        <w:t>Kompilácia a spustenie projektu</w:t>
      </w:r>
      <w:bookmarkEnd w:id="110"/>
    </w:p>
    <w:p w14:paraId="097D1F87" w14:textId="77777777" w:rsidR="00946E10" w:rsidRDefault="00895A9A" w:rsidP="00235771">
      <w:r>
        <w:t>Pre integrované vývojové prostredie je dôležité zjednodušiť prácu programátorovi. Preto potrebujeme</w:t>
      </w:r>
      <w:r w:rsidR="00946E10">
        <w:t>,</w:t>
      </w:r>
      <w:r>
        <w:t xml:space="preserve"> aby </w:t>
      </w:r>
      <w:r w:rsidR="00946E10">
        <w:t xml:space="preserve">bola </w:t>
      </w:r>
      <w:r>
        <w:t>kompilácia jednoducho prístupná. K</w:t>
      </w:r>
      <w:r w:rsidR="00946E10">
        <w:t>e</w:t>
      </w:r>
      <w:r>
        <w:t xml:space="preserve">ďže </w:t>
      </w:r>
      <w:proofErr w:type="spellStart"/>
      <w:r>
        <w:t>ACProg</w:t>
      </w:r>
      <w:proofErr w:type="spellEnd"/>
      <w:r>
        <w:t xml:space="preserve"> projekt je modulárne rozdelený na generátor a integrované vývojové prostredie, tak k spracovaniu XML súbor</w:t>
      </w:r>
      <w:r w:rsidR="00946E10">
        <w:t>u</w:t>
      </w:r>
      <w:r>
        <w:t xml:space="preserve"> máme k dispozícii aplikačné rozhranie generátora. Pomocou tohto rozhrania spustíme generovanie zdrojového kódu. </w:t>
      </w:r>
    </w:p>
    <w:p w14:paraId="0AF56C89" w14:textId="32BA82F0" w:rsidR="00C11950" w:rsidRDefault="00895A9A" w:rsidP="00235771">
      <w:r>
        <w:t>Kompilácia je už komplikovanejšia, pretože pre ňu nem</w:t>
      </w:r>
      <w:r w:rsidR="00946E10">
        <w:t>áme</w:t>
      </w:r>
      <w:commentRangeStart w:id="111"/>
      <w:r w:rsidR="00946E10">
        <w:t xml:space="preserve"> </w:t>
      </w:r>
      <w:commentRangeEnd w:id="111"/>
      <w:r w:rsidR="00206F2C">
        <w:rPr>
          <w:rStyle w:val="Odkaznakomentr"/>
        </w:rPr>
        <w:commentReference w:id="111"/>
      </w:r>
      <w:r w:rsidR="00F65C2F">
        <w:t xml:space="preserve">k dispozícii </w:t>
      </w:r>
      <w:r w:rsidR="00775BC2">
        <w:t xml:space="preserve">Java </w:t>
      </w:r>
      <w:r w:rsidR="00946E10">
        <w:t>aplikačné rozhranie.</w:t>
      </w:r>
      <w:r w:rsidR="00775BC2">
        <w:t xml:space="preserve"> Kompiláciu môžeme urobiť konzolovou verziou programu Arduino IDE</w:t>
      </w:r>
      <w:r>
        <w:t>. Java API podporuje spúšťanie externých skriptov</w:t>
      </w:r>
      <w:r w:rsidR="00775BC2">
        <w:t>, slúži na to trieda</w:t>
      </w:r>
      <w:r w:rsidR="00F65C2F">
        <w:t xml:space="preserve"> </w:t>
      </w:r>
      <w:proofErr w:type="spellStart"/>
      <w:r w:rsidRPr="00895A9A">
        <w:rPr>
          <w:rFonts w:ascii="Courier New" w:hAnsi="Courier New" w:cs="Courier New"/>
        </w:rPr>
        <w:t>Runtime</w:t>
      </w:r>
      <w:proofErr w:type="spellEnd"/>
      <w:r w:rsidR="00F65C2F">
        <w:rPr>
          <w:rFonts w:ascii="Courier New" w:hAnsi="Courier New" w:cs="Courier New"/>
        </w:rPr>
        <w:t xml:space="preserve"> </w:t>
      </w:r>
      <w:r w:rsidR="00F65C2F" w:rsidRPr="00F65C2F">
        <w:t>z </w:t>
      </w:r>
      <w:proofErr w:type="spellStart"/>
      <w:r w:rsidR="00F65C2F" w:rsidRPr="00F65C2F">
        <w:t>package</w:t>
      </w:r>
      <w:proofErr w:type="spellEnd"/>
      <w:r w:rsidR="00F65C2F" w:rsidRPr="00F65C2F">
        <w:t>-u</w:t>
      </w:r>
      <w:r w:rsidR="00F65C2F">
        <w:rPr>
          <w:rFonts w:ascii="Courier New" w:hAnsi="Courier New" w:cs="Courier New"/>
        </w:rPr>
        <w:t xml:space="preserve"> </w:t>
      </w:r>
      <w:commentRangeStart w:id="112"/>
      <w:commentRangeStart w:id="113"/>
      <w:proofErr w:type="spellStart"/>
      <w:r w:rsidR="00F65C2F" w:rsidRPr="00895A9A">
        <w:rPr>
          <w:rFonts w:ascii="Courier New" w:hAnsi="Courier New" w:cs="Courier New"/>
        </w:rPr>
        <w:t>java</w:t>
      </w:r>
      <w:commentRangeEnd w:id="112"/>
      <w:r w:rsidR="00F65C2F">
        <w:rPr>
          <w:rStyle w:val="Odkaznakomentr"/>
        </w:rPr>
        <w:commentReference w:id="112"/>
      </w:r>
      <w:commentRangeEnd w:id="113"/>
      <w:r w:rsidR="00F65C2F">
        <w:rPr>
          <w:rStyle w:val="Odkaznakomentr"/>
        </w:rPr>
        <w:commentReference w:id="113"/>
      </w:r>
      <w:r w:rsidR="00F65C2F" w:rsidRPr="00895A9A">
        <w:rPr>
          <w:rFonts w:ascii="Courier New" w:hAnsi="Courier New" w:cs="Courier New"/>
        </w:rPr>
        <w:t>.lang</w:t>
      </w:r>
      <w:proofErr w:type="spellEnd"/>
      <w:r>
        <w:t>.</w:t>
      </w:r>
      <w:r w:rsidR="00585A94">
        <w:t xml:space="preserve"> Pomocou </w:t>
      </w:r>
      <w:r w:rsidR="00775BC2">
        <w:t xml:space="preserve">tejto triedy spustíme program Arduino kompilátora </w:t>
      </w:r>
      <w:r w:rsidR="00C11950">
        <w:t>s potrebnými parametrami:</w:t>
      </w:r>
    </w:p>
    <w:p w14:paraId="5CEBE2EB" w14:textId="77777777" w:rsidR="00C11950" w:rsidRDefault="00775BC2" w:rsidP="00C11950">
      <w:pPr>
        <w:pStyle w:val="Odsekzoznamu"/>
        <w:numPr>
          <w:ilvl w:val="0"/>
          <w:numId w:val="36"/>
        </w:numPr>
      </w:pPr>
      <w:r>
        <w:t>zdrojový k</w:t>
      </w:r>
      <w:r w:rsidR="00C11950">
        <w:t>ód,</w:t>
      </w:r>
    </w:p>
    <w:p w14:paraId="20ABE53D" w14:textId="77777777" w:rsidR="00C11950" w:rsidRDefault="00775BC2" w:rsidP="00C11950">
      <w:pPr>
        <w:pStyle w:val="Odsekzoznamu"/>
        <w:numPr>
          <w:ilvl w:val="0"/>
          <w:numId w:val="36"/>
        </w:numPr>
      </w:pPr>
      <w:r>
        <w:t xml:space="preserve">vygenerovaná knižnica, </w:t>
      </w:r>
    </w:p>
    <w:p w14:paraId="04A49B37" w14:textId="5F7544BB" w:rsidR="00C11950" w:rsidRDefault="00775BC2" w:rsidP="00C11950">
      <w:pPr>
        <w:pStyle w:val="Odsekzoznamu"/>
        <w:numPr>
          <w:ilvl w:val="0"/>
          <w:numId w:val="36"/>
        </w:numPr>
      </w:pPr>
      <w:r>
        <w:t>sériový port pripojenej dosky</w:t>
      </w:r>
      <w:r w:rsidR="00C11950">
        <w:t xml:space="preserve"> (len pre nahratie na dosku).</w:t>
      </w:r>
    </w:p>
    <w:p w14:paraId="0D34223D" w14:textId="4920EC42" w:rsidR="00235771" w:rsidRDefault="00585A94" w:rsidP="00C11950">
      <w:r>
        <w:lastRenderedPageBreak/>
        <w:t>Nasledujúci obrázok zobrazuje externé skripty s parametrami potrebnými pre spustenie kompilácie a nahratie na dosku Arduino.</w:t>
      </w:r>
    </w:p>
    <w:p w14:paraId="3D01596B" w14:textId="77777777" w:rsidR="002F7447" w:rsidRDefault="002F7447" w:rsidP="00235771"/>
    <w:p w14:paraId="0CC8A6CC" w14:textId="2A39BD22" w:rsidR="00585A94" w:rsidRPr="002A7BC1" w:rsidRDefault="002F7447" w:rsidP="00585A94">
      <w:pPr>
        <w:pStyle w:val="ObrzokZdrojovkd"/>
      </w:pPr>
      <w:r w:rsidRPr="00994DA6">
        <w:rPr>
          <w:i/>
        </w:rPr>
        <w:t>// Spustenie kompilácie</w:t>
      </w:r>
      <w:r>
        <w:br/>
      </w:r>
      <w:r w:rsidR="00A04AB5">
        <w:t>a</w:t>
      </w:r>
      <w:r>
        <w:t>rduino.exe --</w:t>
      </w:r>
      <w:r w:rsidR="00585A94" w:rsidRPr="00585A94">
        <w:t>verify</w:t>
      </w:r>
      <w:r>
        <w:t xml:space="preserve"> --</w:t>
      </w:r>
      <w:r w:rsidR="00585A94">
        <w:t xml:space="preserve">board </w:t>
      </w:r>
      <w:r w:rsidR="00585A94" w:rsidRPr="00585A94">
        <w:t>arduino:avr:uno</w:t>
      </w:r>
      <w:r w:rsidR="00585A94">
        <w:t xml:space="preserve"> </w:t>
      </w:r>
      <w:r w:rsidR="00585A94" w:rsidRPr="00585A94">
        <w:t>--pref build.path=</w:t>
      </w:r>
      <w:r w:rsidR="00585A94" w:rsidRPr="00994DA6">
        <w:rPr>
          <w:i/>
        </w:rPr>
        <w:t>{cesta k vygenerovanej kn</w:t>
      </w:r>
      <w:r w:rsidRPr="00994DA6">
        <w:rPr>
          <w:i/>
        </w:rPr>
        <w:t>iznici}</w:t>
      </w:r>
      <w:r>
        <w:t xml:space="preserve"> Source.ino</w:t>
      </w:r>
      <w:r>
        <w:br/>
      </w:r>
      <w:r>
        <w:br/>
      </w:r>
      <w:r w:rsidRPr="00994DA6">
        <w:rPr>
          <w:i/>
        </w:rPr>
        <w:t>// Nahratie na dosku Arduino</w:t>
      </w:r>
      <w:r>
        <w:br/>
      </w:r>
      <w:r w:rsidR="00A04AB5">
        <w:t>a</w:t>
      </w:r>
      <w:r>
        <w:t>rduino.exe --</w:t>
      </w:r>
      <w:r w:rsidR="00585A94" w:rsidRPr="00585A94">
        <w:t>upload</w:t>
      </w:r>
      <w:r>
        <w:t xml:space="preserve"> --</w:t>
      </w:r>
      <w:r w:rsidR="00585A94">
        <w:t xml:space="preserve">board </w:t>
      </w:r>
      <w:r w:rsidR="00585A94" w:rsidRPr="00585A94">
        <w:t>arduino:avr:uno</w:t>
      </w:r>
      <w:r>
        <w:t xml:space="preserve"> --port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0DFEDB66" w:rsidR="00585A94" w:rsidRPr="002D7C5D" w:rsidRDefault="00585A94" w:rsidP="00585A94">
      <w:pPr>
        <w:pStyle w:val="ObrazokPopis"/>
      </w:pPr>
      <w:bookmarkStart w:id="114" w:name="_Toc509848301"/>
      <w:r>
        <w:t>Obr. </w:t>
      </w:r>
      <w:fldSimple w:instr=" SEQ Obr. \* ARABIC ">
        <w:r w:rsidR="00F928B9">
          <w:rPr>
            <w:noProof/>
          </w:rPr>
          <w:t>15</w:t>
        </w:r>
      </w:fldSimple>
      <w:r w:rsidR="00A43374">
        <w:tab/>
        <w:t>Priebeh spracovania projektu</w:t>
      </w:r>
      <w:r>
        <w:t xml:space="preserve"> riešením </w:t>
      </w:r>
      <w:proofErr w:type="spellStart"/>
      <w:r>
        <w:t>ACProg</w:t>
      </w:r>
      <w:bookmarkEnd w:id="114"/>
      <w:proofErr w:type="spellEnd"/>
    </w:p>
    <w:p w14:paraId="001FC9EE" w14:textId="0BA55AFF" w:rsidR="00585A94" w:rsidRDefault="00946E10" w:rsidP="00235771">
      <w:r>
        <w:t>Pre výstup z kompilácie a</w:t>
      </w:r>
      <w:r w:rsidR="002F7447">
        <w:t xml:space="preserve"> generovania kódu sme vytvorili grafický komponent neinteraktívnej konzoly. Komponent má vytvorený interface podobný konzolovému výpisu z Java API.</w:t>
      </w:r>
    </w:p>
    <w:p w14:paraId="606DC561" w14:textId="77777777" w:rsidR="00895A9A" w:rsidRDefault="00895A9A" w:rsidP="00235771"/>
    <w:p w14:paraId="24122F3D" w14:textId="58C2CFF4" w:rsidR="00235771" w:rsidRDefault="00235771" w:rsidP="00235771">
      <w:pPr>
        <w:pStyle w:val="Nadpis3"/>
      </w:pPr>
      <w:bookmarkStart w:id="115" w:name="_Toc509848275"/>
      <w:r>
        <w:t>Syntaktická analýza kódu</w:t>
      </w:r>
      <w:bookmarkEnd w:id="115"/>
    </w:p>
    <w:p w14:paraId="0592A05B" w14:textId="53D3922D" w:rsidR="00235771" w:rsidRDefault="00994DA6" w:rsidP="00235771">
      <w:r>
        <w:t>Neodmysliteľnou súčasťou integrovaných vývojových prostredí je analýza zdrojového kódu ešte pred tým</w:t>
      </w:r>
      <w:r w:rsidR="00FE4D4C">
        <w:t>,</w:t>
      </w:r>
      <w:r>
        <w:t xml:space="preserve"> ako bude kompilovaný. </w:t>
      </w:r>
      <w:commentRangeStart w:id="116"/>
      <w:commentRangeStart w:id="117"/>
      <w:r>
        <w:t>P</w:t>
      </w:r>
      <w:r w:rsidR="00F65C2F">
        <w:t>re programátora</w:t>
      </w:r>
      <w:r>
        <w:t xml:space="preserve"> je to rýchla </w:t>
      </w:r>
      <w:commentRangeEnd w:id="116"/>
      <w:r w:rsidR="00FE4D4C">
        <w:rPr>
          <w:rStyle w:val="Odkaznakomentr"/>
        </w:rPr>
        <w:commentReference w:id="116"/>
      </w:r>
      <w:commentRangeEnd w:id="117"/>
      <w:r w:rsidR="001662F7">
        <w:rPr>
          <w:rStyle w:val="Odkaznakomentr"/>
        </w:rPr>
        <w:commentReference w:id="117"/>
      </w:r>
      <w:r>
        <w:t xml:space="preserve">spätná väzba o správnosti </w:t>
      </w:r>
      <w:r w:rsidR="00F65C2F">
        <w:t>jeho</w:t>
      </w:r>
      <w:r>
        <w:t xml:space="preserve"> zdrojového kódu. Analýzu kódu pre riešenie </w:t>
      </w:r>
      <w:proofErr w:type="spellStart"/>
      <w:r>
        <w:t>ACProg</w:t>
      </w:r>
      <w:proofErr w:type="spellEnd"/>
      <w:r>
        <w:t xml:space="preserve"> </w:t>
      </w:r>
      <w:r w:rsidR="00594C01">
        <w:t xml:space="preserve">robíme </w:t>
      </w:r>
      <w:r>
        <w:t>v dvoch krokoch</w:t>
      </w:r>
      <w:r w:rsidR="00FE4D4C">
        <w:t>:</w:t>
      </w:r>
    </w:p>
    <w:p w14:paraId="0E7CFE38" w14:textId="04B5963E" w:rsidR="00994DA6" w:rsidRDefault="00FE4D4C" w:rsidP="00994DA6">
      <w:pPr>
        <w:pStyle w:val="Odsekzoznamu"/>
        <w:numPr>
          <w:ilvl w:val="0"/>
          <w:numId w:val="37"/>
        </w:numPr>
      </w:pPr>
      <w:r>
        <w:t>analýza inštancií komponentov,</w:t>
      </w:r>
    </w:p>
    <w:p w14:paraId="2AF58C01" w14:textId="60CFCC06" w:rsidR="00994DA6" w:rsidRDefault="00FE4D4C" w:rsidP="00994DA6">
      <w:pPr>
        <w:pStyle w:val="Odsekzoznamu"/>
        <w:numPr>
          <w:ilvl w:val="0"/>
          <w:numId w:val="37"/>
        </w:numPr>
      </w:pPr>
      <w:r>
        <w:t>a</w:t>
      </w:r>
      <w:r w:rsidR="00994DA6">
        <w:t>nalýza zdrojového kódu s prehľadaním vytvorených funkcií a premenných.</w:t>
      </w:r>
    </w:p>
    <w:p w14:paraId="7A6EF9F1" w14:textId="347D6244" w:rsidR="00FE4D4C" w:rsidRDefault="00994DA6" w:rsidP="00994DA6">
      <w:r>
        <w:t xml:space="preserve">V prvom kroku </w:t>
      </w:r>
      <w:r w:rsidR="00594C01">
        <w:t xml:space="preserve">analyzujeme </w:t>
      </w:r>
      <w:r>
        <w:t xml:space="preserve">nakonfigurované inštancie </w:t>
      </w:r>
      <w:proofErr w:type="spellStart"/>
      <w:r>
        <w:t>ACProg</w:t>
      </w:r>
      <w:proofErr w:type="spellEnd"/>
      <w:r>
        <w:t xml:space="preserve"> komponentov. Základnou analýzou </w:t>
      </w:r>
      <w:r w:rsidR="00594C01">
        <w:t>je</w:t>
      </w:r>
      <w:r>
        <w:t xml:space="preserve"> overenie správnosti dátových typov.</w:t>
      </w:r>
      <w:r w:rsidR="0084269B">
        <w:t xml:space="preserve"> Základné dátové typy</w:t>
      </w:r>
      <w:r w:rsidR="00FE4D4C">
        <w:t>,</w:t>
      </w:r>
      <w:r w:rsidR="0084269B">
        <w:t xml:space="preserve"> ako </w:t>
      </w:r>
      <w:proofErr w:type="spellStart"/>
      <w:r w:rsidR="0084269B" w:rsidRPr="0084269B">
        <w:rPr>
          <w:rFonts w:ascii="Courier New" w:hAnsi="Courier New" w:cs="Courier New"/>
        </w:rPr>
        <w:t>int</w:t>
      </w:r>
      <w:proofErr w:type="spellEnd"/>
      <w:r w:rsidR="00FE4D4C">
        <w:t xml:space="preserve"> a </w:t>
      </w:r>
      <w:proofErr w:type="spellStart"/>
      <w:r w:rsidR="0084269B" w:rsidRPr="0084269B">
        <w:rPr>
          <w:rFonts w:ascii="Courier New" w:hAnsi="Courier New" w:cs="Courier New"/>
        </w:rPr>
        <w:t>string</w:t>
      </w:r>
      <w:proofErr w:type="spellEnd"/>
      <w:r w:rsidR="0084269B">
        <w:t xml:space="preserve"> </w:t>
      </w:r>
      <w:r w:rsidR="00F65C2F">
        <w:t>je jednoduché overiť</w:t>
      </w:r>
      <w:r w:rsidR="00FE4D4C">
        <w:t>.</w:t>
      </w:r>
      <w:r w:rsidR="0084269B">
        <w:t xml:space="preserve"> </w:t>
      </w:r>
    </w:p>
    <w:p w14:paraId="73BBAEE6" w14:textId="1AFE169B" w:rsidR="00994DA6" w:rsidRDefault="00FE4D4C" w:rsidP="00994DA6">
      <w:r>
        <w:t>A</w:t>
      </w:r>
      <w:r w:rsidR="0084269B">
        <w:t xml:space="preserve">však pri dátových typoch ako </w:t>
      </w:r>
      <w:proofErr w:type="spellStart"/>
      <w:r w:rsidR="0084269B" w:rsidRPr="0084269B">
        <w:rPr>
          <w:rFonts w:ascii="Courier New" w:hAnsi="Courier New" w:cs="Courier New"/>
        </w:rPr>
        <w:t>pin</w:t>
      </w:r>
      <w:proofErr w:type="spellEnd"/>
      <w:r w:rsidR="0084269B">
        <w:t xml:space="preserve"> </w:t>
      </w:r>
      <w:r w:rsidR="00594C01">
        <w:t xml:space="preserve">potrebujeme </w:t>
      </w:r>
      <w:r w:rsidR="0084269B">
        <w:t>overiť</w:t>
      </w:r>
      <w:r>
        <w:t>,</w:t>
      </w:r>
      <w:r w:rsidR="0084269B">
        <w:t xml:space="preserve"> či je </w:t>
      </w:r>
      <w:r>
        <w:t xml:space="preserve">zadaný </w:t>
      </w:r>
      <w:proofErr w:type="spellStart"/>
      <w:r>
        <w:t>pin</w:t>
      </w:r>
      <w:proofErr w:type="spellEnd"/>
      <w:r>
        <w:t xml:space="preserve"> dostupný </w:t>
      </w:r>
      <w:r w:rsidR="0084269B">
        <w:t>na zvolenej doske Arduino,</w:t>
      </w:r>
      <w:r>
        <w:t xml:space="preserve"> aj</w:t>
      </w:r>
      <w:r w:rsidR="0084269B">
        <w:t xml:space="preserve"> s požadovanými vlastnosťami. Okrem kontroly dátových typov potrebujeme overiť</w:t>
      </w:r>
      <w:r>
        <w:t>,</w:t>
      </w:r>
      <w:r w:rsidR="0084269B">
        <w:t xml:space="preserve"> či sa rôzne inštancie komponentov nepokúšajú pristupovať k rovnakým hardvérovým prostriedkom. </w:t>
      </w:r>
      <w:r w:rsidR="00F410E5">
        <w:t>Na nasledujúcom obrázku môžeme vidieť chybnú konfiguráciu, spolu s upozorneniami, ktoré dáme programátorovi po analýze inštancií komponentov.</w:t>
      </w:r>
    </w:p>
    <w:p w14:paraId="46D040A5" w14:textId="77777777" w:rsidR="009D1608" w:rsidRDefault="009D1608" w:rsidP="009D1608">
      <w:pPr>
        <w:pStyle w:val="Obrzok"/>
      </w:pPr>
      <w:r>
        <w:lastRenderedPageBreak/>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18E92922" w:rsidR="009D1608" w:rsidRDefault="009D1608" w:rsidP="009D1608">
      <w:pPr>
        <w:pStyle w:val="ZPCaption"/>
      </w:pPr>
      <w:bookmarkStart w:id="119" w:name="_Toc509848302"/>
      <w:r>
        <w:t>Obr. </w:t>
      </w:r>
      <w:fldSimple w:instr=" SEQ Obr. \* ARABIC ">
        <w:r>
          <w:rPr>
            <w:noProof/>
          </w:rPr>
          <w:t>16</w:t>
        </w:r>
      </w:fldSimple>
      <w:r>
        <w:tab/>
        <w:t>Ilustrácia chybnej konfigurácie inštancií komponentov.</w:t>
      </w:r>
      <w:bookmarkEnd w:id="119"/>
    </w:p>
    <w:p w14:paraId="4D16E88E" w14:textId="77777777" w:rsidR="00097161" w:rsidRDefault="00F410E5" w:rsidP="00235771">
      <w:r>
        <w:t xml:space="preserve">V druhom kroku </w:t>
      </w:r>
      <w:r w:rsidR="00594C01">
        <w:t>analyzujeme</w:t>
      </w:r>
      <w:r>
        <w:t xml:space="preserve"> zdrojový kód. </w:t>
      </w:r>
      <w:r w:rsidR="00097161">
        <w:t>Na</w:t>
      </w:r>
      <w:r>
        <w:t xml:space="preserve"> analýzu zdrojového kódu </w:t>
      </w:r>
      <w:r w:rsidR="00594C01">
        <w:t xml:space="preserve">nestačí </w:t>
      </w:r>
      <w:r>
        <w:t>jednoduché vyhľadávanie vzoriek v texte.</w:t>
      </w:r>
      <w:r w:rsidR="00097161">
        <w:t xml:space="preserve"> Napísaný text</w:t>
      </w:r>
      <w:r>
        <w:t xml:space="preserve"> </w:t>
      </w:r>
      <w:r w:rsidR="00097161">
        <w:t>p</w:t>
      </w:r>
      <w:r w:rsidR="00594C01">
        <w:t xml:space="preserve">otrebujeme </w:t>
      </w:r>
      <w:r>
        <w:t>komplexne analy</w:t>
      </w:r>
      <w:r w:rsidR="00097161">
        <w:t>zovať ako syntax C</w:t>
      </w:r>
      <w:r>
        <w:t xml:space="preserve">++ programu. </w:t>
      </w:r>
    </w:p>
    <w:p w14:paraId="1E44503A" w14:textId="4C3EF437" w:rsidR="00097161" w:rsidRDefault="00594C01" w:rsidP="00235771">
      <w:r>
        <w:t>Na takú analýzu</w:t>
      </w:r>
      <w:r w:rsidR="008C2361">
        <w:t xml:space="preserve"> je vhodné vytvoriť abstraktný syntaktický strom (AST). AST je stromová reprezentácia abstraktnej syntaktickej štruktúry zdrojového kódu. Uzly v strome zobrazujú </w:t>
      </w:r>
      <w:commentRangeStart w:id="120"/>
      <w:commentRangeStart w:id="121"/>
      <w:r w:rsidR="008C2361">
        <w:t>konštrukt</w:t>
      </w:r>
      <w:commentRangeEnd w:id="120"/>
      <w:r w:rsidR="00097161">
        <w:rPr>
          <w:rStyle w:val="Odkaznakomentr"/>
        </w:rPr>
        <w:commentReference w:id="120"/>
      </w:r>
      <w:commentRangeEnd w:id="121"/>
      <w:r w:rsidR="00351FF4">
        <w:rPr>
          <w:rStyle w:val="Odkaznakomentr"/>
        </w:rPr>
        <w:commentReference w:id="121"/>
      </w:r>
      <w:r w:rsidR="00097161">
        <w:t>,</w:t>
      </w:r>
      <w:r w:rsidR="008C2361">
        <w:t xml:space="preserve"> aký programátor použil. </w:t>
      </w:r>
      <w:r w:rsidR="00097161">
        <w:t>H</w:t>
      </w:r>
      <w:r w:rsidR="008C2361">
        <w:t>ovoríme</w:t>
      </w:r>
      <w:r w:rsidR="00097161">
        <w:t xml:space="preserve"> mu abstraktný</w:t>
      </w:r>
      <w:r w:rsidR="008C2361">
        <w:t xml:space="preserve">, pretože v strome nepotrebujeme všetky detailné informácie. Pre vytvorenie AST </w:t>
      </w:r>
      <w:r w:rsidR="00F65C2F">
        <w:t>potrebujeme</w:t>
      </w:r>
      <w:r w:rsidR="008C2361">
        <w:t xml:space="preserve"> lexikáln</w:t>
      </w:r>
      <w:r>
        <w:t xml:space="preserve">y analyzátor (angl. </w:t>
      </w:r>
      <w:proofErr w:type="spellStart"/>
      <w:r>
        <w:t>lexer</w:t>
      </w:r>
      <w:proofErr w:type="spellEnd"/>
      <w:r>
        <w:t>)</w:t>
      </w:r>
      <w:r w:rsidR="00097161">
        <w:t>, pomocou</w:t>
      </w:r>
      <w:r w:rsidR="008C2361">
        <w:t xml:space="preserve"> ktorého </w:t>
      </w:r>
      <w:r>
        <w:t>skenujeme</w:t>
      </w:r>
      <w:r w:rsidR="008C2361">
        <w:t xml:space="preserve"> zdrojový kód a</w:t>
      </w:r>
      <w:r>
        <w:t xml:space="preserve"> označujeme </w:t>
      </w:r>
      <w:r w:rsidR="008C2361">
        <w:t>v ňom symboly</w:t>
      </w:r>
      <w:r w:rsidR="00097161">
        <w:t>,</w:t>
      </w:r>
      <w:r w:rsidR="008C2361">
        <w:t xml:space="preserve"> ak splnia podmienky napísané regulárnymi výrazmi. </w:t>
      </w:r>
    </w:p>
    <w:p w14:paraId="5D94BF06" w14:textId="6DD9FC5C" w:rsidR="0060708B" w:rsidRDefault="008C2361" w:rsidP="00235771">
      <w:r>
        <w:t xml:space="preserve">Druhou zložkou vytvorenia AST </w:t>
      </w:r>
      <w:r w:rsidR="00594C01">
        <w:t xml:space="preserve">je </w:t>
      </w:r>
      <w:proofErr w:type="spellStart"/>
      <w:r>
        <w:t>parser</w:t>
      </w:r>
      <w:proofErr w:type="spellEnd"/>
      <w:r>
        <w:t>, ktorý</w:t>
      </w:r>
      <w:r w:rsidR="00097161">
        <w:t>,</w:t>
      </w:r>
      <w:r>
        <w:t xml:space="preserve"> pomocou gramatiky zdrojového kódu</w:t>
      </w:r>
      <w:r w:rsidR="00097161">
        <w:t>,</w:t>
      </w:r>
      <w:r>
        <w:t xml:space="preserve"> v symboloch odhalí všetky konštrukty vyskytujúce sa v</w:t>
      </w:r>
      <w:r w:rsidR="00594C01">
        <w:t xml:space="preserve"> napísanom </w:t>
      </w:r>
      <w:r>
        <w:t>zdrojovom kóde.</w:t>
      </w:r>
      <w:r w:rsidR="0028045C">
        <w:t xml:space="preserve"> Nasledujúci obrázok ilustruje AST</w:t>
      </w:r>
      <w:r w:rsidR="00097161">
        <w:t>,</w:t>
      </w:r>
      <w:r w:rsidR="00594C01">
        <w:t xml:space="preserve"> vytvorený z jednoduchého zdrojového kódu</w:t>
      </w:r>
      <w:r w:rsidR="0028045C">
        <w:t>.</w:t>
      </w:r>
    </w:p>
    <w:p w14:paraId="7C8413E6" w14:textId="77777777" w:rsidR="0028045C" w:rsidRDefault="0028045C" w:rsidP="0028045C">
      <w:pPr>
        <w:pStyle w:val="Obrzok"/>
      </w:pPr>
      <w:r>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5914839D" w:rsidR="00F928B9" w:rsidRDefault="0028045C" w:rsidP="00F928B9">
      <w:pPr>
        <w:pStyle w:val="ZPCaption"/>
      </w:pPr>
      <w:bookmarkStart w:id="122" w:name="_Toc509848303"/>
      <w:r>
        <w:lastRenderedPageBreak/>
        <w:t>Obr. </w:t>
      </w:r>
      <w:fldSimple w:instr=" SEQ Obr. \* ARABIC ">
        <w:r>
          <w:rPr>
            <w:noProof/>
          </w:rPr>
          <w:t>17</w:t>
        </w:r>
      </w:fldSimple>
      <w:r>
        <w:tab/>
        <w:t>Ilustrácia AST (vpravo) zo zdrojového kódu (vľavo).</w:t>
      </w:r>
      <w:bookmarkEnd w:id="122"/>
    </w:p>
    <w:p w14:paraId="2DA9E9C8" w14:textId="77777777" w:rsidR="00F928B9" w:rsidRPr="00F928B9" w:rsidRDefault="00F928B9" w:rsidP="00F928B9">
      <w:pPr>
        <w:pStyle w:val="ZPNormalnyText"/>
      </w:pPr>
    </w:p>
    <w:p w14:paraId="4D9FCCF0" w14:textId="77777777" w:rsidR="00F67A06" w:rsidRDefault="0028045C" w:rsidP="00235771">
      <w:r>
        <w:t xml:space="preserve">Vytvorili sme </w:t>
      </w:r>
      <w:proofErr w:type="spellStart"/>
      <w:r>
        <w:t>lexer</w:t>
      </w:r>
      <w:proofErr w:type="spellEnd"/>
      <w:r>
        <w:t xml:space="preserve">, ktorý pre znaky nájdené v zdrojovom kóde vytvorí pomenovaný symbol triedy </w:t>
      </w:r>
      <w:proofErr w:type="spellStart"/>
      <w:r w:rsidRPr="0028045C">
        <w:rPr>
          <w:rFonts w:ascii="Courier New" w:hAnsi="Courier New" w:cs="Courier New"/>
        </w:rPr>
        <w:t>sym</w:t>
      </w:r>
      <w:proofErr w:type="spellEnd"/>
      <w:r>
        <w:t xml:space="preserve">. </w:t>
      </w:r>
      <w:r w:rsidR="00C00635">
        <w:t>Podľa dostupnej špecifikácie</w:t>
      </w:r>
      <w:r w:rsidR="00F67A06">
        <w:t xml:space="preserve"> syntaxe pre C</w:t>
      </w:r>
      <w:r w:rsidR="00C00635">
        <w:t xml:space="preserve">++ sme vytvorili gramatiku, ktorou </w:t>
      </w:r>
      <w:r w:rsidR="00594C01">
        <w:t xml:space="preserve">analyzujeme </w:t>
      </w:r>
      <w:r>
        <w:t>prečítané symboly a prejdeme cel</w:t>
      </w:r>
      <w:r w:rsidR="00F67A06">
        <w:t>ý</w:t>
      </w:r>
      <w:r>
        <w:t xml:space="preserve"> súbor zdrojového kódu</w:t>
      </w:r>
      <w:r w:rsidR="00C00635">
        <w:t>.</w:t>
      </w:r>
      <w:r>
        <w:t xml:space="preserve"> </w:t>
      </w:r>
      <w:proofErr w:type="spellStart"/>
      <w:r>
        <w:t>Parser</w:t>
      </w:r>
      <w:proofErr w:type="spellEnd"/>
      <w:r>
        <w:t xml:space="preserve"> pri prechode zdrojovým kódom zaznamenáva nájdené konštrukty a uchováva ich vo svojej reprezentácii AST. </w:t>
      </w:r>
    </w:p>
    <w:p w14:paraId="6F251511" w14:textId="77777777" w:rsidR="00F67A06" w:rsidRDefault="0028045C" w:rsidP="00235771">
      <w:r>
        <w:t xml:space="preserve">Pri používaní už existujúcich funkcií a tried </w:t>
      </w:r>
      <w:proofErr w:type="spellStart"/>
      <w:r>
        <w:t>parser</w:t>
      </w:r>
      <w:proofErr w:type="spellEnd"/>
      <w:r>
        <w:t xml:space="preserve"> skontroluje typové priradenia parametrov a v</w:t>
      </w:r>
      <w:r w:rsidR="00594C01">
        <w:t> prípade nezrovnalost</w:t>
      </w:r>
      <w:r w:rsidR="00F67A06">
        <w:t>í</w:t>
      </w:r>
      <w:r w:rsidR="00594C01">
        <w:t xml:space="preserve"> upozorní</w:t>
      </w:r>
      <w:r>
        <w:t xml:space="preserve"> programátora. Po prechode zdrojovým kódom máme k dispozícii zoznam všetkých premenných, funkcií, tried a importov použitých v programe. </w:t>
      </w:r>
    </w:p>
    <w:p w14:paraId="36928CED" w14:textId="0A4800AE" w:rsidR="00C00635" w:rsidRDefault="0028045C" w:rsidP="00235771">
      <w:r>
        <w:t>Pomocou takto získaných informácií overíme priradenie udalostí v</w:t>
      </w:r>
      <w:r w:rsidR="00594C01">
        <w:t> </w:t>
      </w:r>
      <w:r>
        <w:t>inštanciách</w:t>
      </w:r>
      <w:r w:rsidR="00594C01">
        <w:t xml:space="preserve"> komponentov</w:t>
      </w:r>
      <w:r>
        <w:t xml:space="preserve">. </w:t>
      </w:r>
      <w:r w:rsidR="00594C01">
        <w:t>Kontrolujeme</w:t>
      </w:r>
      <w:r w:rsidR="00F67A06">
        <w:t>,</w:t>
      </w:r>
      <w:r w:rsidR="00594C01">
        <w:t xml:space="preserve"> </w:t>
      </w:r>
      <w:r>
        <w:t>či priradené funkcie existujú v zdrojovom kóde. Okrem toho overíme existenciu API volaní na inštanciách komponentov a existenciu potrebného importu generovanej knižnice.</w:t>
      </w:r>
    </w:p>
    <w:p w14:paraId="1A9DCD33" w14:textId="77777777" w:rsidR="00DC7873" w:rsidRDefault="00DC7873" w:rsidP="00235771"/>
    <w:p w14:paraId="651E854B" w14:textId="7B22A7E2" w:rsidR="00775A87" w:rsidRDefault="0086154F" w:rsidP="00775A87">
      <w:pPr>
        <w:pStyle w:val="Nadpis3"/>
      </w:pPr>
      <w:bookmarkStart w:id="123" w:name="_Toc509848276"/>
      <w:r>
        <w:t>Voliteľný UX pre programátora</w:t>
      </w:r>
      <w:bookmarkEnd w:id="123"/>
    </w:p>
    <w:p w14:paraId="345E998E" w14:textId="60AC1D50" w:rsidR="00D96C56" w:rsidRDefault="00351FF4" w:rsidP="005B51AB">
      <w:r>
        <w:t>Na grafickú vizualizáciu</w:t>
      </w:r>
      <w:commentRangeStart w:id="124"/>
      <w:r w:rsidR="00BF4FD8">
        <w:t xml:space="preserve"> integrovaného </w:t>
      </w:r>
      <w:commentRangeEnd w:id="124"/>
      <w:r w:rsidR="00D96C56">
        <w:rPr>
          <w:rStyle w:val="Odkaznakomentr"/>
        </w:rPr>
        <w:commentReference w:id="124"/>
      </w:r>
      <w:r w:rsidR="00BF4FD8">
        <w:t xml:space="preserve">vývojového prostredia sme využili knižnicu </w:t>
      </w:r>
      <w:proofErr w:type="spellStart"/>
      <w:r w:rsidR="00BF4FD8">
        <w:t>DockingFrames</w:t>
      </w:r>
      <w:proofErr w:type="spellEnd"/>
      <w:r w:rsidR="00BF4FD8">
        <w:t xml:space="preserve">. Táto knižnica pri inicializácii potrebuje grafické komponenty (záložky) a ich rozloženie pri spustení. Knižnica počas spustenia podporuje </w:t>
      </w:r>
      <w:r>
        <w:t>úpravu</w:t>
      </w:r>
      <w:commentRangeStart w:id="125"/>
      <w:r w:rsidR="00BF4FD8">
        <w:t xml:space="preserve"> </w:t>
      </w:r>
      <w:commentRangeEnd w:id="125"/>
      <w:r w:rsidR="00D96C56">
        <w:rPr>
          <w:rStyle w:val="Odkaznakomentr"/>
        </w:rPr>
        <w:commentReference w:id="125"/>
      </w:r>
      <w:r>
        <w:t>rozloženia</w:t>
      </w:r>
      <w:r w:rsidR="00BF4FD8">
        <w:t xml:space="preserve"> </w:t>
      </w:r>
      <w:r w:rsidR="005B51AB">
        <w:t xml:space="preserve">záložiek </w:t>
      </w:r>
      <w:r w:rsidR="00BF4FD8">
        <w:t xml:space="preserve">programátorom. </w:t>
      </w:r>
    </w:p>
    <w:p w14:paraId="27195CFC" w14:textId="77777777" w:rsidR="00D96C56" w:rsidRDefault="00BF4FD8" w:rsidP="005B51AB">
      <w:r>
        <w:t>Aby sme dosiahli cieľ voliteľného UX pre programátora</w:t>
      </w:r>
      <w:r w:rsidR="00D96C56">
        <w:t>,</w:t>
      </w:r>
      <w:r>
        <w:t xml:space="preserve"> potrebujeme zabezpečiť</w:t>
      </w:r>
      <w:r w:rsidR="00D96C56">
        <w:t>,</w:t>
      </w:r>
      <w:r>
        <w:t xml:space="preserve"> aby pri opakovanom spustení mal programátor </w:t>
      </w:r>
      <w:r w:rsidR="005B51AB">
        <w:t xml:space="preserve">rovnaké </w:t>
      </w:r>
      <w:r>
        <w:t>rozloženie</w:t>
      </w:r>
      <w:r w:rsidR="00D96C56">
        <w:t>,</w:t>
      </w:r>
      <w:r w:rsidR="005B51AB">
        <w:t xml:space="preserve"> ako naposledy nastavil</w:t>
      </w:r>
      <w:r>
        <w:t>. To zabezpečíme</w:t>
      </w:r>
      <w:r w:rsidR="005B51AB">
        <w:t xml:space="preserve"> uložením rozloženia a načítaním pri opätovn</w:t>
      </w:r>
      <w:r w:rsidR="00594C01">
        <w:t xml:space="preserve">om spustení. </w:t>
      </w:r>
    </w:p>
    <w:p w14:paraId="724B11E1" w14:textId="1310F30F" w:rsidR="005B51AB" w:rsidRDefault="00594C01" w:rsidP="005B51AB">
      <w:r>
        <w:t>Uloženie rozloženia</w:t>
      </w:r>
      <w:r w:rsidR="005B51AB">
        <w:t xml:space="preserve"> bude spracované pri zatváraní integrovaného vývojového prostredia. Rozloženie </w:t>
      </w:r>
      <w:r>
        <w:t>uložené</w:t>
      </w:r>
      <w:r w:rsidR="005B51AB">
        <w:t xml:space="preserve"> v XML súbore </w:t>
      </w:r>
      <w:r>
        <w:t>obsahuje</w:t>
      </w:r>
      <w:r w:rsidR="005B51AB">
        <w:t xml:space="preserve"> informácie o zá</w:t>
      </w:r>
      <w:r>
        <w:t>ložkách a ich presnom umiestnení</w:t>
      </w:r>
      <w:r w:rsidR="005B51AB">
        <w:t xml:space="preserve">, ktoré </w:t>
      </w:r>
      <w:r>
        <w:t xml:space="preserve">sme získali </w:t>
      </w:r>
      <w:r w:rsidR="005B51AB">
        <w:t xml:space="preserve">pomocou aplikačného rozhrania knižnice </w:t>
      </w:r>
      <w:proofErr w:type="spellStart"/>
      <w:r w:rsidR="005B51AB">
        <w:t>DockingFrames</w:t>
      </w:r>
      <w:proofErr w:type="spellEnd"/>
      <w:r w:rsidR="005B51AB">
        <w:t xml:space="preserve">, konkrétne </w:t>
      </w:r>
      <w:r>
        <w:t xml:space="preserve">inštanciou triedy </w:t>
      </w:r>
      <w:proofErr w:type="spellStart"/>
      <w:r w:rsidR="005B51AB" w:rsidRPr="00594C01">
        <w:rPr>
          <w:rFonts w:ascii="Courier New" w:hAnsi="Courier New" w:cs="Courier New"/>
        </w:rPr>
        <w:t>CControl</w:t>
      </w:r>
      <w:proofErr w:type="spellEnd"/>
      <w:r w:rsidR="005B51AB">
        <w:t>.</w:t>
      </w:r>
    </w:p>
    <w:p w14:paraId="51015352" w14:textId="0333FB27" w:rsidR="005B51AB" w:rsidRDefault="005B51AB" w:rsidP="005B51AB">
      <w:r>
        <w:t>Pre integrované vývojové prostredie sme pripravil</w:t>
      </w:r>
      <w:r w:rsidR="00D96C56">
        <w:t>i dve</w:t>
      </w:r>
      <w:r>
        <w:t xml:space="preserve"> rozloženia záložiek, ktoré bude mať používateľ k dispozícii cez menu. Používateľ sa tak môže kedykoľvek </w:t>
      </w:r>
      <w:r>
        <w:lastRenderedPageBreak/>
        <w:t>vrátiť k prednastaveným roz</w:t>
      </w:r>
      <w:r w:rsidR="00594C01">
        <w:t>loženiam integrovaného vývojové</w:t>
      </w:r>
      <w:r>
        <w:t xml:space="preserve">ho prostredia. Na nasledujúcom obrázku sú </w:t>
      </w:r>
      <w:r w:rsidR="00351FF4">
        <w:t xml:space="preserve">načrtnuté </w:t>
      </w:r>
      <w:commentRangeStart w:id="126"/>
      <w:r>
        <w:t>nami</w:t>
      </w:r>
      <w:commentRangeEnd w:id="126"/>
      <w:r w:rsidR="00D96C56">
        <w:rPr>
          <w:rStyle w:val="Odkaznakomentr"/>
        </w:rPr>
        <w:commentReference w:id="126"/>
      </w:r>
      <w:r>
        <w:t xml:space="preserve"> navrhnuté rozloženia.</w:t>
      </w:r>
    </w:p>
    <w:p w14:paraId="6EEED12A" w14:textId="77777777" w:rsidR="005B51AB" w:rsidRDefault="005B51AB" w:rsidP="005B51AB">
      <w:pPr>
        <w:pStyle w:val="Obrzok"/>
      </w:pPr>
      <w:r>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69C11DD3" w:rsidR="005B51AB" w:rsidRDefault="005B51AB" w:rsidP="005B51AB">
      <w:pPr>
        <w:pStyle w:val="ZPCaption"/>
      </w:pPr>
      <w:bookmarkStart w:id="127" w:name="_Toc509848304"/>
      <w:r>
        <w:t>Obr. </w:t>
      </w:r>
      <w:fldSimple w:instr=" SEQ Obr. \* ARABIC ">
        <w:r w:rsidR="0028045C">
          <w:rPr>
            <w:noProof/>
          </w:rPr>
          <w:t>18</w:t>
        </w:r>
      </w:fldSimple>
      <w:r>
        <w:tab/>
      </w:r>
      <w:r w:rsidR="0060708B">
        <w:t>Navrhnuté rozloženia integrovaného vývojového prostredia</w:t>
      </w:r>
      <w:r>
        <w:t>.</w:t>
      </w:r>
      <w:bookmarkEnd w:id="127"/>
    </w:p>
    <w:p w14:paraId="485015B6" w14:textId="77777777" w:rsidR="005B51AB" w:rsidRDefault="005B51AB" w:rsidP="005B51AB"/>
    <w:p w14:paraId="31A93FE7" w14:textId="77777777" w:rsidR="000E1912" w:rsidRDefault="000E1912" w:rsidP="000E1912">
      <w:pPr>
        <w:pStyle w:val="Nadpis1"/>
      </w:pPr>
      <w:bookmarkStart w:id="128" w:name="_Toc509848277"/>
      <w:r>
        <w:lastRenderedPageBreak/>
        <w:t xml:space="preserve">Vzorové komponenty pre </w:t>
      </w:r>
      <w:proofErr w:type="spellStart"/>
      <w:r>
        <w:t>ACProg</w:t>
      </w:r>
      <w:bookmarkEnd w:id="128"/>
      <w:proofErr w:type="spellEnd"/>
    </w:p>
    <w:p w14:paraId="45054C39" w14:textId="77777777" w:rsidR="000E1912" w:rsidRDefault="000E1912" w:rsidP="000E1912"/>
    <w:p w14:paraId="7749EF3C" w14:textId="77777777" w:rsidR="000E1912" w:rsidRDefault="000E1912" w:rsidP="000E1912">
      <w:pPr>
        <w:pStyle w:val="Nadpis2"/>
      </w:pPr>
      <w:bookmarkStart w:id="129" w:name="_Toc509848278"/>
      <w:r>
        <w:t>Časovač</w:t>
      </w:r>
      <w:bookmarkEnd w:id="129"/>
    </w:p>
    <w:p w14:paraId="6A6BCA67" w14:textId="77777777" w:rsidR="000E1912" w:rsidRDefault="000E1912" w:rsidP="000E1912"/>
    <w:p w14:paraId="4440CA21" w14:textId="77777777" w:rsidR="000E1912" w:rsidRDefault="000E1912" w:rsidP="000E1912">
      <w:pPr>
        <w:pStyle w:val="Nadpis2"/>
      </w:pPr>
      <w:bookmarkStart w:id="130" w:name="_Toc509848279"/>
      <w:r>
        <w:t>Digitálny výstup</w:t>
      </w:r>
      <w:bookmarkEnd w:id="130"/>
    </w:p>
    <w:p w14:paraId="04971F5F" w14:textId="77777777" w:rsidR="000E1912" w:rsidRDefault="000E1912" w:rsidP="000E1912"/>
    <w:p w14:paraId="349B28A6" w14:textId="77777777" w:rsidR="000E1912" w:rsidRDefault="000E1912" w:rsidP="000E1912">
      <w:pPr>
        <w:pStyle w:val="Nadpis2"/>
      </w:pPr>
      <w:bookmarkStart w:id="131" w:name="_Toc509848280"/>
      <w:r>
        <w:t>Digitálny vstup</w:t>
      </w:r>
      <w:bookmarkEnd w:id="131"/>
    </w:p>
    <w:p w14:paraId="3F73376E" w14:textId="77777777" w:rsidR="000E1912" w:rsidRDefault="000E1912" w:rsidP="000E1912"/>
    <w:p w14:paraId="4222499B" w14:textId="77777777" w:rsidR="000E1912" w:rsidRDefault="000E1912" w:rsidP="000E1912">
      <w:pPr>
        <w:pStyle w:val="Nadpis2"/>
      </w:pPr>
      <w:bookmarkStart w:id="132" w:name="_Toc509848281"/>
      <w:r>
        <w:t>Analógový vstup s </w:t>
      </w:r>
      <w:proofErr w:type="spellStart"/>
      <w:r>
        <w:t>threshold</w:t>
      </w:r>
      <w:proofErr w:type="spellEnd"/>
      <w:r>
        <w:t xml:space="preserve"> </w:t>
      </w:r>
      <w:proofErr w:type="spellStart"/>
      <w:r>
        <w:t>alert</w:t>
      </w:r>
      <w:bookmarkEnd w:id="132"/>
      <w:proofErr w:type="spellEnd"/>
    </w:p>
    <w:p w14:paraId="386EA690" w14:textId="77777777" w:rsidR="000E1912" w:rsidRDefault="000E1912" w:rsidP="000E1912"/>
    <w:p w14:paraId="07F8A155" w14:textId="77777777" w:rsidR="000E1912" w:rsidRDefault="000E1912" w:rsidP="000E1912">
      <w:pPr>
        <w:pStyle w:val="Nadpis2"/>
      </w:pPr>
      <w:bookmarkStart w:id="133" w:name="_Toc509848282"/>
      <w:r>
        <w:t>Komunikácia pomocou MQTT</w:t>
      </w:r>
      <w:bookmarkEnd w:id="133"/>
    </w:p>
    <w:p w14:paraId="6851E423" w14:textId="77777777" w:rsidR="000E1912" w:rsidRDefault="000E1912" w:rsidP="000E1912"/>
    <w:p w14:paraId="28A9FDA4" w14:textId="77777777" w:rsidR="000E1912" w:rsidRDefault="000E1912" w:rsidP="000E1912">
      <w:pPr>
        <w:pStyle w:val="Nadpis2"/>
      </w:pPr>
      <w:bookmarkStart w:id="134" w:name="_Toc509848283"/>
      <w:r>
        <w:t>Rádiová komunikácia pomocou 433MHz</w:t>
      </w:r>
      <w:bookmarkEnd w:id="134"/>
    </w:p>
    <w:p w14:paraId="1C7437C6" w14:textId="77777777" w:rsidR="000E1912" w:rsidRPr="000E1912" w:rsidRDefault="000E1912" w:rsidP="000E1912"/>
    <w:p w14:paraId="318C6D70" w14:textId="77777777" w:rsidR="000E1912" w:rsidRPr="000E1912" w:rsidRDefault="000E1912" w:rsidP="000E1912"/>
    <w:bookmarkEnd w:id="27"/>
    <w:bookmarkEnd w:id="28"/>
    <w:bookmarkEnd w:id="29"/>
    <w:bookmarkEnd w:id="30"/>
    <w:p w14:paraId="734F389A" w14:textId="77777777" w:rsidR="00A954FF" w:rsidRDefault="00A954FF" w:rsidP="0051223D">
      <w:pPr>
        <w:pStyle w:val="ZPNormalnyText"/>
        <w:ind w:left="851" w:hanging="851"/>
        <w:jc w:val="left"/>
      </w:pPr>
    </w:p>
    <w:p w14:paraId="413B60C2" w14:textId="023B1C94" w:rsidR="00A954FF" w:rsidRDefault="00A954FF" w:rsidP="00C861A1">
      <w:pPr>
        <w:pStyle w:val="ZPNadpisKapitolyTimesNewRoman"/>
        <w:numPr>
          <w:ilvl w:val="0"/>
          <w:numId w:val="0"/>
        </w:numPr>
        <w:ind w:left="432" w:hanging="432"/>
      </w:pPr>
      <w:bookmarkStart w:id="135" w:name="_Toc224306955"/>
      <w:bookmarkStart w:id="136" w:name="_Toc102191192"/>
      <w:bookmarkStart w:id="137" w:name="_Toc509848284"/>
      <w:r>
        <w:lastRenderedPageBreak/>
        <w:t>Záver</w:t>
      </w:r>
      <w:bookmarkEnd w:id="135"/>
      <w:bookmarkEnd w:id="136"/>
      <w:bookmarkEnd w:id="137"/>
    </w:p>
    <w:p w14:paraId="1DFBD336" w14:textId="77777777" w:rsidR="00A954FF" w:rsidRDefault="00A954FF">
      <w:pPr>
        <w:pStyle w:val="ZPNormalnyText"/>
      </w:pPr>
      <w:r>
        <w:rPr>
          <w:highlight w:val="lightGray"/>
        </w:rPr>
        <w:t>V závere je potrebné v stručnosti zhrnúť dosiahnuté výsledky vo vzťahu k stanoveným cieľom.</w:t>
      </w:r>
    </w:p>
    <w:p w14:paraId="60E28533" w14:textId="77777777" w:rsidR="00A954FF" w:rsidRDefault="00A954FF">
      <w:pPr>
        <w:pStyle w:val="ZPNormalnyText"/>
      </w:pPr>
    </w:p>
    <w:p w14:paraId="6D1CD369" w14:textId="4EB1689E" w:rsidR="00A954FF" w:rsidRDefault="00A954FF">
      <w:pPr>
        <w:pStyle w:val="NadpisKapitoly"/>
        <w:numPr>
          <w:ilvl w:val="0"/>
          <w:numId w:val="0"/>
        </w:numPr>
        <w:tabs>
          <w:tab w:val="left" w:pos="720"/>
        </w:tabs>
        <w:rPr>
          <w:rFonts w:ascii="Times New Roman" w:hAnsi="Times New Roman"/>
        </w:rPr>
      </w:pPr>
      <w:bookmarkStart w:id="138" w:name="_Toc224306956"/>
      <w:bookmarkStart w:id="139" w:name="_Toc102191193"/>
      <w:bookmarkStart w:id="140" w:name="_Toc509848285"/>
      <w:r>
        <w:rPr>
          <w:rFonts w:ascii="Times New Roman" w:hAnsi="Times New Roman"/>
        </w:rPr>
        <w:lastRenderedPageBreak/>
        <w:t>Zoznam použitej literatúry</w:t>
      </w:r>
      <w:bookmarkEnd w:id="138"/>
      <w:bookmarkEnd w:id="139"/>
      <w:bookmarkEnd w:id="140"/>
    </w:p>
    <w:p w14:paraId="00C047D3" w14:textId="77777777" w:rsidR="001B1761" w:rsidRDefault="00E11D6B" w:rsidP="00392C6A">
      <w:pPr>
        <w:pStyle w:val="ZPNormalnyText"/>
        <w:rPr>
          <w:rFonts w:eastAsia="SimSun"/>
          <w:noProof/>
          <w:sz w:val="20"/>
          <w:lang w:eastAsia="sk-SK"/>
        </w:rPr>
      </w:pPr>
      <w:r>
        <w:fldChar w:fldCharType="begin"/>
      </w:r>
      <w:r>
        <w:instrText xml:space="preserve"> BIBLIOGRAPHY  \l 1051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38"/>
      </w:tblGrid>
      <w:tr w:rsidR="001B1761" w14:paraId="283EF0B6" w14:textId="77777777">
        <w:trPr>
          <w:divId w:val="2090881418"/>
          <w:tblCellSpacing w:w="15" w:type="dxa"/>
        </w:trPr>
        <w:tc>
          <w:tcPr>
            <w:tcW w:w="50" w:type="pct"/>
            <w:hideMark/>
          </w:tcPr>
          <w:p w14:paraId="29644419" w14:textId="1C97A5CC" w:rsidR="001B1761" w:rsidRDefault="001B1761">
            <w:pPr>
              <w:pStyle w:val="Bibliografia"/>
              <w:rPr>
                <w:noProof/>
              </w:rPr>
            </w:pPr>
            <w:r>
              <w:rPr>
                <w:noProof/>
              </w:rPr>
              <w:t xml:space="preserve">[1] </w:t>
            </w:r>
          </w:p>
        </w:tc>
        <w:tc>
          <w:tcPr>
            <w:tcW w:w="0" w:type="auto"/>
            <w:hideMark/>
          </w:tcPr>
          <w:p w14:paraId="069549DA" w14:textId="77777777" w:rsidR="001B1761" w:rsidRDefault="001B1761">
            <w:pPr>
              <w:pStyle w:val="Bibliografia"/>
              <w:rPr>
                <w:noProof/>
              </w:rPr>
            </w:pPr>
            <w:r>
              <w:rPr>
                <w:noProof/>
              </w:rPr>
              <w:t xml:space="preserve">Giusto, D.; Iera, A.; Morabito, G.; Atzori, L.;, The Internet of Things, 20th Tyrrhenian Workshop on Digital Communications, Springer, New York, NY, 2010. </w:t>
            </w:r>
          </w:p>
        </w:tc>
      </w:tr>
      <w:tr w:rsidR="001B1761" w14:paraId="35E8913E" w14:textId="77777777">
        <w:trPr>
          <w:divId w:val="2090881418"/>
          <w:tblCellSpacing w:w="15" w:type="dxa"/>
        </w:trPr>
        <w:tc>
          <w:tcPr>
            <w:tcW w:w="50" w:type="pct"/>
            <w:hideMark/>
          </w:tcPr>
          <w:p w14:paraId="11A538A8" w14:textId="77777777" w:rsidR="001B1761" w:rsidRDefault="001B1761">
            <w:pPr>
              <w:pStyle w:val="Bibliografia"/>
              <w:rPr>
                <w:noProof/>
              </w:rPr>
            </w:pPr>
            <w:r>
              <w:rPr>
                <w:noProof/>
              </w:rPr>
              <w:t xml:space="preserve">[2] </w:t>
            </w:r>
          </w:p>
        </w:tc>
        <w:tc>
          <w:tcPr>
            <w:tcW w:w="0" w:type="auto"/>
            <w:hideMark/>
          </w:tcPr>
          <w:p w14:paraId="0A7B43E6" w14:textId="77777777" w:rsidR="001B1761" w:rsidRDefault="001B1761">
            <w:pPr>
              <w:pStyle w:val="Bibliografia"/>
              <w:rPr>
                <w:noProof/>
              </w:rPr>
            </w:pPr>
            <w:r>
              <w:rPr>
                <w:noProof/>
              </w:rPr>
              <w:t>Radovici, A.; Culic, I.; Vaduva, A., „Lecture 1: Introduction to IoT,“ [Online]. Available: https://ocw.cs.pub.ro/courses/iot/courses/01.</w:t>
            </w:r>
          </w:p>
        </w:tc>
      </w:tr>
      <w:tr w:rsidR="001B1761" w14:paraId="33699EEB" w14:textId="77777777">
        <w:trPr>
          <w:divId w:val="2090881418"/>
          <w:tblCellSpacing w:w="15" w:type="dxa"/>
        </w:trPr>
        <w:tc>
          <w:tcPr>
            <w:tcW w:w="50" w:type="pct"/>
            <w:hideMark/>
          </w:tcPr>
          <w:p w14:paraId="3618C453" w14:textId="77777777" w:rsidR="001B1761" w:rsidRDefault="001B1761">
            <w:pPr>
              <w:pStyle w:val="Bibliografia"/>
              <w:rPr>
                <w:noProof/>
              </w:rPr>
            </w:pPr>
            <w:r>
              <w:rPr>
                <w:noProof/>
              </w:rPr>
              <w:t xml:space="preserve">[3] </w:t>
            </w:r>
          </w:p>
        </w:tc>
        <w:tc>
          <w:tcPr>
            <w:tcW w:w="0" w:type="auto"/>
            <w:hideMark/>
          </w:tcPr>
          <w:p w14:paraId="6F3084F5" w14:textId="77777777" w:rsidR="001B1761" w:rsidRDefault="001B1761">
            <w:pPr>
              <w:pStyle w:val="Bibliografia"/>
              <w:rPr>
                <w:noProof/>
              </w:rPr>
            </w:pPr>
            <w:r>
              <w:rPr>
                <w:noProof/>
              </w:rPr>
              <w:t>Adafruit, „Arduino Uno R3 (Atmega328 - assembled),“ [Online]. Available: https://www.adafruit.com/product/50.</w:t>
            </w:r>
          </w:p>
        </w:tc>
      </w:tr>
      <w:tr w:rsidR="001B1761" w14:paraId="4F11046C" w14:textId="77777777">
        <w:trPr>
          <w:divId w:val="2090881418"/>
          <w:tblCellSpacing w:w="15" w:type="dxa"/>
        </w:trPr>
        <w:tc>
          <w:tcPr>
            <w:tcW w:w="50" w:type="pct"/>
            <w:hideMark/>
          </w:tcPr>
          <w:p w14:paraId="76027735" w14:textId="77777777" w:rsidR="001B1761" w:rsidRDefault="001B1761">
            <w:pPr>
              <w:pStyle w:val="Bibliografia"/>
              <w:rPr>
                <w:noProof/>
              </w:rPr>
            </w:pPr>
            <w:r>
              <w:rPr>
                <w:noProof/>
              </w:rPr>
              <w:t xml:space="preserve">[4] </w:t>
            </w:r>
          </w:p>
        </w:tc>
        <w:tc>
          <w:tcPr>
            <w:tcW w:w="0" w:type="auto"/>
            <w:hideMark/>
          </w:tcPr>
          <w:p w14:paraId="57A4244A" w14:textId="77777777" w:rsidR="001B1761" w:rsidRDefault="001B1761">
            <w:pPr>
              <w:pStyle w:val="Bibliografia"/>
              <w:rPr>
                <w:noProof/>
              </w:rPr>
            </w:pPr>
            <w:r>
              <w:rPr>
                <w:noProof/>
              </w:rPr>
              <w:t>Adafruit, „Ethernet Shield for Arduino - W5500 Chipset,“ [Online]. Available: https://www.adafruit.com/product/2971.</w:t>
            </w:r>
          </w:p>
        </w:tc>
      </w:tr>
      <w:tr w:rsidR="001B1761" w14:paraId="307C9A67" w14:textId="77777777">
        <w:trPr>
          <w:divId w:val="2090881418"/>
          <w:tblCellSpacing w:w="15" w:type="dxa"/>
        </w:trPr>
        <w:tc>
          <w:tcPr>
            <w:tcW w:w="50" w:type="pct"/>
            <w:hideMark/>
          </w:tcPr>
          <w:p w14:paraId="5AE37F65" w14:textId="77777777" w:rsidR="001B1761" w:rsidRDefault="001B1761">
            <w:pPr>
              <w:pStyle w:val="Bibliografia"/>
              <w:rPr>
                <w:noProof/>
              </w:rPr>
            </w:pPr>
            <w:r>
              <w:rPr>
                <w:noProof/>
              </w:rPr>
              <w:t xml:space="preserve">[5] </w:t>
            </w:r>
          </w:p>
        </w:tc>
        <w:tc>
          <w:tcPr>
            <w:tcW w:w="0" w:type="auto"/>
            <w:hideMark/>
          </w:tcPr>
          <w:p w14:paraId="649B2F90" w14:textId="77777777" w:rsidR="001B1761" w:rsidRDefault="001B1761">
            <w:pPr>
              <w:pStyle w:val="Bibliografia"/>
              <w:rPr>
                <w:noProof/>
              </w:rPr>
            </w:pPr>
            <w:r>
              <w:rPr>
                <w:noProof/>
              </w:rPr>
              <w:t xml:space="preserve">Sharan, K., Beginning Java 8 APIs, Extensions and Libraries, Berkeley, CA: Apress, 2014. </w:t>
            </w:r>
          </w:p>
        </w:tc>
      </w:tr>
      <w:tr w:rsidR="001B1761" w14:paraId="2C1CCDB2" w14:textId="77777777">
        <w:trPr>
          <w:divId w:val="2090881418"/>
          <w:tblCellSpacing w:w="15" w:type="dxa"/>
        </w:trPr>
        <w:tc>
          <w:tcPr>
            <w:tcW w:w="50" w:type="pct"/>
            <w:hideMark/>
          </w:tcPr>
          <w:p w14:paraId="373C3B42" w14:textId="77777777" w:rsidR="001B1761" w:rsidRDefault="001B1761">
            <w:pPr>
              <w:pStyle w:val="Bibliografia"/>
              <w:rPr>
                <w:noProof/>
              </w:rPr>
            </w:pPr>
            <w:r>
              <w:rPr>
                <w:noProof/>
              </w:rPr>
              <w:t xml:space="preserve">[6] </w:t>
            </w:r>
          </w:p>
        </w:tc>
        <w:tc>
          <w:tcPr>
            <w:tcW w:w="0" w:type="auto"/>
            <w:hideMark/>
          </w:tcPr>
          <w:p w14:paraId="1CBA24A7" w14:textId="77777777" w:rsidR="001B1761" w:rsidRDefault="001B1761">
            <w:pPr>
              <w:pStyle w:val="Bibliografia"/>
              <w:rPr>
                <w:noProof/>
              </w:rPr>
            </w:pPr>
            <w:r>
              <w:rPr>
                <w:noProof/>
              </w:rPr>
              <w:t xml:space="preserve">Tilmanis, P.; White, G., Further Programming in Java, Chapter 7: Event-Driven Programming, Melbourne: RMIT University, 2006. </w:t>
            </w:r>
          </w:p>
        </w:tc>
      </w:tr>
      <w:tr w:rsidR="001B1761" w14:paraId="447F491B" w14:textId="77777777">
        <w:trPr>
          <w:divId w:val="2090881418"/>
          <w:tblCellSpacing w:w="15" w:type="dxa"/>
        </w:trPr>
        <w:tc>
          <w:tcPr>
            <w:tcW w:w="50" w:type="pct"/>
            <w:hideMark/>
          </w:tcPr>
          <w:p w14:paraId="680BF3E3" w14:textId="77777777" w:rsidR="001B1761" w:rsidRDefault="001B1761">
            <w:pPr>
              <w:pStyle w:val="Bibliografia"/>
              <w:rPr>
                <w:noProof/>
              </w:rPr>
            </w:pPr>
            <w:r>
              <w:rPr>
                <w:noProof/>
              </w:rPr>
              <w:t xml:space="preserve">[7] </w:t>
            </w:r>
          </w:p>
        </w:tc>
        <w:tc>
          <w:tcPr>
            <w:tcW w:w="0" w:type="auto"/>
            <w:hideMark/>
          </w:tcPr>
          <w:p w14:paraId="2D983D95" w14:textId="77777777" w:rsidR="001B1761" w:rsidRDefault="001B1761">
            <w:pPr>
              <w:pStyle w:val="Bibliografia"/>
              <w:rPr>
                <w:noProof/>
              </w:rPr>
            </w:pPr>
            <w:r>
              <w:rPr>
                <w:noProof/>
              </w:rPr>
              <w:t>Oracle, „JavaFX Frequently Asked Questions,“ [Online]. Available: http://www.oracle.com/technetwork/java/javafx/overview/faq-1446554.html#6.</w:t>
            </w:r>
          </w:p>
        </w:tc>
      </w:tr>
      <w:tr w:rsidR="001B1761" w14:paraId="14DDB8EF" w14:textId="77777777">
        <w:trPr>
          <w:divId w:val="2090881418"/>
          <w:tblCellSpacing w:w="15" w:type="dxa"/>
        </w:trPr>
        <w:tc>
          <w:tcPr>
            <w:tcW w:w="50" w:type="pct"/>
            <w:hideMark/>
          </w:tcPr>
          <w:p w14:paraId="622471B0" w14:textId="77777777" w:rsidR="001B1761" w:rsidRDefault="001B1761">
            <w:pPr>
              <w:pStyle w:val="Bibliografia"/>
              <w:rPr>
                <w:noProof/>
              </w:rPr>
            </w:pPr>
            <w:r>
              <w:rPr>
                <w:noProof/>
              </w:rPr>
              <w:t xml:space="preserve">[8] </w:t>
            </w:r>
          </w:p>
        </w:tc>
        <w:tc>
          <w:tcPr>
            <w:tcW w:w="0" w:type="auto"/>
            <w:hideMark/>
          </w:tcPr>
          <w:p w14:paraId="2B2A67D2" w14:textId="77777777" w:rsidR="001B1761" w:rsidRDefault="001B1761">
            <w:pPr>
              <w:pStyle w:val="Bibliografia"/>
              <w:rPr>
                <w:noProof/>
              </w:rPr>
            </w:pPr>
            <w:r>
              <w:rPr>
                <w:noProof/>
              </w:rPr>
              <w:t>Sigg, B., „DockingFrames 1.1.1 - Common,“ 2012. [Online]. Available: http://www.docking-frames.org/dockingFrames_v1.1.1/common.pdf.</w:t>
            </w:r>
          </w:p>
        </w:tc>
      </w:tr>
      <w:tr w:rsidR="001B1761" w14:paraId="2FC529E4" w14:textId="77777777">
        <w:trPr>
          <w:divId w:val="2090881418"/>
          <w:tblCellSpacing w:w="15" w:type="dxa"/>
        </w:trPr>
        <w:tc>
          <w:tcPr>
            <w:tcW w:w="50" w:type="pct"/>
            <w:hideMark/>
          </w:tcPr>
          <w:p w14:paraId="190C73E8" w14:textId="77777777" w:rsidR="001B1761" w:rsidRDefault="001B1761">
            <w:pPr>
              <w:pStyle w:val="Bibliografia"/>
              <w:rPr>
                <w:noProof/>
              </w:rPr>
            </w:pPr>
            <w:r>
              <w:rPr>
                <w:noProof/>
              </w:rPr>
              <w:t xml:space="preserve">[9] </w:t>
            </w:r>
          </w:p>
        </w:tc>
        <w:tc>
          <w:tcPr>
            <w:tcW w:w="0" w:type="auto"/>
            <w:hideMark/>
          </w:tcPr>
          <w:p w14:paraId="0DC73EE9" w14:textId="77777777" w:rsidR="001B1761" w:rsidRDefault="001B1761">
            <w:pPr>
              <w:pStyle w:val="Bibliografia"/>
              <w:rPr>
                <w:noProof/>
              </w:rPr>
            </w:pPr>
            <w:r>
              <w:rPr>
                <w:noProof/>
              </w:rPr>
              <w:t>bobbylight, „RSyntaxTextArea,“ 2017. [Online]. Available: https://github.com/bobbylight/RSyntaxTextArea.</w:t>
            </w:r>
          </w:p>
        </w:tc>
      </w:tr>
    </w:tbl>
    <w:p w14:paraId="39E4E0FA" w14:textId="77777777" w:rsidR="001B1761" w:rsidRDefault="001B1761">
      <w:pPr>
        <w:divId w:val="2090881418"/>
        <w:rPr>
          <w:noProof/>
        </w:rPr>
      </w:pPr>
    </w:p>
    <w:p w14:paraId="04D75E9F" w14:textId="77777777" w:rsidR="00A954FF" w:rsidRDefault="00E11D6B" w:rsidP="00392C6A">
      <w:pPr>
        <w:pStyle w:val="ZPNormalnyText"/>
        <w:rPr>
          <w:highlight w:val="lightGray"/>
        </w:rPr>
      </w:pPr>
      <w:r>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141" w:name="_Toc224306957"/>
      <w:bookmarkStart w:id="142" w:name="_Toc102191194"/>
      <w:bookmarkStart w:id="143" w:name="_Toc509848286"/>
      <w:r>
        <w:rPr>
          <w:rFonts w:ascii="Times New Roman" w:hAnsi="Times New Roman"/>
        </w:rPr>
        <w:lastRenderedPageBreak/>
        <w:t>Prílohy</w:t>
      </w:r>
      <w:bookmarkEnd w:id="141"/>
      <w:bookmarkEnd w:id="142"/>
      <w:bookmarkEnd w:id="143"/>
    </w:p>
    <w:p w14:paraId="50432D18"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CD médium – diplomová práca v elektronickej podobe, prílohy v elektronickej podobe.</w:t>
      </w:r>
    </w:p>
    <w:p w14:paraId="3C25D05B"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Používateľská príručka</w:t>
      </w:r>
    </w:p>
    <w:p w14:paraId="11B6F659"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Systémová príručka</w:t>
      </w:r>
    </w:p>
    <w:p w14:paraId="33156C28" w14:textId="77777777" w:rsidR="00A954FF" w:rsidRDefault="00A954FF">
      <w:pPr>
        <w:pStyle w:val="ZPNormalnyText"/>
        <w:rPr>
          <w:highlight w:val="yellow"/>
        </w:rPr>
      </w:pPr>
    </w:p>
    <w:p w14:paraId="57E2FA5E" w14:textId="77777777" w:rsidR="00A954FF" w:rsidRDefault="00A954FF">
      <w:pPr>
        <w:pStyle w:val="ZPNormalnyText"/>
      </w:pPr>
      <w:r>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39ABDF0F" w14:textId="77777777" w:rsidR="00A954FF" w:rsidRDefault="00A954FF">
      <w:pPr>
        <w:pStyle w:val="ZPNormalnyText"/>
      </w:pPr>
      <w:r>
        <w:rPr>
          <w:highlight w:val="yellow"/>
        </w:rPr>
        <w:t>Každá príloha začína na novej strane a je označená samostatným písmenom alebo číslom (Príloha A, Príloha B, ... alebo Príloha 1, Príloha 2, ...). Číslovanie strán príloh nadväzuje na číslovanie strán v hlavnom texte.</w:t>
      </w:r>
    </w:p>
    <w:p w14:paraId="11992668" w14:textId="77777777" w:rsidR="00A954FF" w:rsidRDefault="00A954FF">
      <w:pPr>
        <w:pStyle w:val="ZPNormalnyText"/>
      </w:pPr>
    </w:p>
    <w:p w14:paraId="3B632319" w14:textId="77777777" w:rsidR="00A954FF" w:rsidRDefault="00A954FF">
      <w:pPr>
        <w:pStyle w:val="ZPNormalnyText"/>
      </w:pPr>
    </w:p>
    <w:p w14:paraId="65463C37" w14:textId="77777777" w:rsidR="00A954FF" w:rsidRDefault="00A954FF">
      <w:pPr>
        <w:pStyle w:val="ZPNormalnyText"/>
      </w:pPr>
    </w:p>
    <w:p w14:paraId="5280E46B" w14:textId="77777777" w:rsidR="00A954FF" w:rsidRDefault="00A954FF">
      <w:pPr>
        <w:pStyle w:val="ZPNormalnyText"/>
      </w:pPr>
    </w:p>
    <w:p w14:paraId="35C7BFED" w14:textId="77777777" w:rsidR="00A954FF" w:rsidRDefault="00A954FF">
      <w:pPr>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4" w:author="Lucy" w:date="2018-03-10T16:39:00Z" w:initials="L">
    <w:p w14:paraId="0F6788A2" w14:textId="77777777" w:rsidR="00F65C2F" w:rsidRDefault="00F65C2F">
      <w:pPr>
        <w:pStyle w:val="Textkomentra"/>
      </w:pPr>
      <w:r>
        <w:rPr>
          <w:rStyle w:val="Odkaznakomentr"/>
        </w:rPr>
        <w:annotationRef/>
      </w:r>
      <w:proofErr w:type="spellStart"/>
      <w:r>
        <w:t>Jooj</w:t>
      </w:r>
      <w:proofErr w:type="spellEnd"/>
      <w:r>
        <w:t xml:space="preserve"> nahraď to niečím iným... Lebo to takto strašne </w:t>
      </w:r>
      <w:proofErr w:type="spellStart"/>
      <w:r>
        <w:t>blbo</w:t>
      </w:r>
      <w:proofErr w:type="spellEnd"/>
      <w:r>
        <w:t xml:space="preserve"> znie</w:t>
      </w:r>
    </w:p>
  </w:comment>
  <w:comment w:id="55" w:author="Lucy" w:date="2018-03-29T14:04:00Z" w:initials="L">
    <w:p w14:paraId="0995AE7C" w14:textId="0F962691" w:rsidR="00F65C2F" w:rsidRDefault="00F65C2F">
      <w:pPr>
        <w:pStyle w:val="Textkomentra"/>
      </w:pPr>
      <w:r>
        <w:rPr>
          <w:rStyle w:val="Odkaznakomentr"/>
        </w:rPr>
        <w:annotationRef/>
      </w:r>
      <w:r>
        <w:t>Pridala som „sa“</w:t>
      </w:r>
    </w:p>
  </w:comment>
  <w:comment w:id="60" w:author="Lucy" w:date="2018-03-10T17:12:00Z" w:initials="L">
    <w:p w14:paraId="3E0B0468" w14:textId="77777777" w:rsidR="00F65C2F" w:rsidRDefault="00F65C2F">
      <w:pPr>
        <w:pStyle w:val="Textkomentra"/>
      </w:pPr>
      <w:r>
        <w:rPr>
          <w:rStyle w:val="Odkaznakomentr"/>
        </w:rPr>
        <w:annotationRef/>
      </w:r>
      <w:r>
        <w:t>Tu som sa už totálne stratila, nemám ani šajnu, o aký komponent ide.</w:t>
      </w:r>
    </w:p>
  </w:comment>
  <w:comment w:id="68" w:author="Lucy" w:date="2018-03-29T14:16:00Z" w:initials="L">
    <w:p w14:paraId="46122EE6" w14:textId="7D15A7B6" w:rsidR="00F65C2F" w:rsidRDefault="00F65C2F">
      <w:pPr>
        <w:pStyle w:val="Textkomentra"/>
      </w:pPr>
      <w:r>
        <w:rPr>
          <w:rStyle w:val="Odkaznakomentr"/>
        </w:rPr>
        <w:annotationRef/>
      </w:r>
      <w:r>
        <w:t>Až po jeho spustenie – pridala by som až</w:t>
      </w:r>
    </w:p>
  </w:comment>
  <w:comment w:id="71" w:author="Lucy" w:date="2018-03-29T14:19:00Z" w:initials="L">
    <w:p w14:paraId="7ED95428" w14:textId="782E31B4" w:rsidR="00F65C2F" w:rsidRDefault="00F65C2F">
      <w:pPr>
        <w:pStyle w:val="Textkomentra"/>
      </w:pPr>
      <w:r>
        <w:rPr>
          <w:rStyle w:val="Odkaznakomentr"/>
        </w:rPr>
        <w:annotationRef/>
      </w:r>
      <w:r>
        <w:t>Tým komponent naplní...</w:t>
      </w:r>
    </w:p>
  </w:comment>
  <w:comment w:id="72" w:author="Lucy" w:date="2018-03-29T14:20:00Z" w:initials="L">
    <w:p w14:paraId="4E532DAA" w14:textId="55EBE800" w:rsidR="00F65C2F" w:rsidRDefault="00F65C2F">
      <w:pPr>
        <w:pStyle w:val="Textkomentra"/>
      </w:pPr>
      <w:r>
        <w:rPr>
          <w:rStyle w:val="Odkaznakomentr"/>
        </w:rPr>
        <w:annotationRef/>
      </w:r>
      <w:r>
        <w:t>Malým by som dala</w:t>
      </w:r>
    </w:p>
  </w:comment>
  <w:comment w:id="74" w:author="Lucy" w:date="2018-03-29T14:21:00Z" w:initials="L">
    <w:p w14:paraId="739FB9CA" w14:textId="41AE63AC" w:rsidR="00F65C2F" w:rsidRDefault="00F65C2F">
      <w:pPr>
        <w:pStyle w:val="Textkomentra"/>
      </w:pPr>
      <w:r>
        <w:rPr>
          <w:rStyle w:val="Odkaznakomentr"/>
        </w:rPr>
        <w:annotationRef/>
      </w:r>
      <w:r>
        <w:t>To čo je za slovo?</w:t>
      </w:r>
    </w:p>
  </w:comment>
  <w:comment w:id="76" w:author="Lucy" w:date="2018-03-29T14:22:00Z" w:initials="L">
    <w:p w14:paraId="3F12929D" w14:textId="49DACB92" w:rsidR="00F65C2F" w:rsidRDefault="00F65C2F">
      <w:pPr>
        <w:pStyle w:val="Textkomentra"/>
      </w:pPr>
      <w:r>
        <w:rPr>
          <w:rStyle w:val="Odkaznakomentr"/>
        </w:rPr>
        <w:annotationRef/>
      </w:r>
      <w:r>
        <w:t>Radšej novosť</w:t>
      </w:r>
    </w:p>
  </w:comment>
  <w:comment w:id="78" w:author="Lucy" w:date="2018-03-29T14:24:00Z" w:initials="L">
    <w:p w14:paraId="39D071C5" w14:textId="5BA226F9" w:rsidR="00F65C2F" w:rsidRDefault="00F65C2F">
      <w:pPr>
        <w:pStyle w:val="Textkomentra"/>
      </w:pPr>
      <w:r>
        <w:rPr>
          <w:rStyle w:val="Odkaznakomentr"/>
        </w:rPr>
        <w:annotationRef/>
      </w:r>
      <w:r>
        <w:t>Určite spolu?</w:t>
      </w:r>
    </w:p>
  </w:comment>
  <w:comment w:id="79" w:author="patrik fm" w:date="2018-03-31T22:12:00Z" w:initials="pf">
    <w:p w14:paraId="3EC9956C" w14:textId="2C0DB979" w:rsidR="00F65C2F" w:rsidRDefault="00F65C2F">
      <w:pPr>
        <w:pStyle w:val="Textkomentra"/>
      </w:pPr>
      <w:r>
        <w:rPr>
          <w:rStyle w:val="Odkaznakomentr"/>
        </w:rPr>
        <w:annotationRef/>
      </w:r>
      <w:proofErr w:type="spellStart"/>
      <w:r>
        <w:t>Ano</w:t>
      </w:r>
      <w:proofErr w:type="spellEnd"/>
      <w:r>
        <w:t xml:space="preserve"> je to </w:t>
      </w:r>
      <w:proofErr w:type="spellStart"/>
      <w:r>
        <w:t>nazov</w:t>
      </w:r>
      <w:proofErr w:type="spellEnd"/>
      <w:r>
        <w:t xml:space="preserve"> triedy</w:t>
      </w:r>
    </w:p>
  </w:comment>
  <w:comment w:id="82" w:author="Lucy" w:date="2018-03-29T14:32:00Z" w:initials="L">
    <w:p w14:paraId="5CC455EB" w14:textId="55E40627" w:rsidR="00F65C2F" w:rsidRDefault="00F65C2F">
      <w:pPr>
        <w:pStyle w:val="Textkomentra"/>
      </w:pPr>
      <w:r>
        <w:rPr>
          <w:rStyle w:val="Odkaznakomentr"/>
        </w:rPr>
        <w:annotationRef/>
      </w:r>
      <w:r>
        <w:t>podľa</w:t>
      </w:r>
    </w:p>
  </w:comment>
  <w:comment w:id="83" w:author="Lucy" w:date="2018-03-29T14:32:00Z" w:initials="L">
    <w:p w14:paraId="1EF547AA" w14:textId="0056FF53" w:rsidR="00F65C2F" w:rsidRDefault="00F65C2F">
      <w:pPr>
        <w:pStyle w:val="Textkomentra"/>
      </w:pPr>
      <w:r>
        <w:rPr>
          <w:rStyle w:val="Odkaznakomentr"/>
        </w:rPr>
        <w:annotationRef/>
      </w:r>
      <w:r>
        <w:t>sme doplnili</w:t>
      </w:r>
    </w:p>
  </w:comment>
  <w:comment w:id="84" w:author="patrik fm" w:date="2018-03-31T17:18:00Z" w:initials="pf">
    <w:p w14:paraId="4AD6F9C4" w14:textId="1DD6100B" w:rsidR="00F65C2F" w:rsidRDefault="00F65C2F">
      <w:pPr>
        <w:pStyle w:val="Textkomentra"/>
      </w:pPr>
      <w:r>
        <w:rPr>
          <w:rStyle w:val="Odkaznakomentr"/>
        </w:rPr>
        <w:annotationRef/>
      </w:r>
      <w:r>
        <w:t xml:space="preserve">Cela tato podkapitola je o tom </w:t>
      </w:r>
      <w:proofErr w:type="spellStart"/>
      <w:r>
        <w:t>co</w:t>
      </w:r>
      <w:proofErr w:type="spellEnd"/>
      <w:r>
        <w:t xml:space="preserve"> bude v </w:t>
      </w:r>
      <w:proofErr w:type="spellStart"/>
      <w:r>
        <w:t>nasledujucej</w:t>
      </w:r>
      <w:proofErr w:type="spellEnd"/>
      <w:r>
        <w:t xml:space="preserve"> podkapitole implementovane. Je to </w:t>
      </w:r>
      <w:proofErr w:type="spellStart"/>
      <w:r>
        <w:t>akasi</w:t>
      </w:r>
      <w:proofErr w:type="spellEnd"/>
      <w:r>
        <w:t xml:space="preserve"> </w:t>
      </w:r>
      <w:proofErr w:type="spellStart"/>
      <w:r>
        <w:t>studia</w:t>
      </w:r>
      <w:proofErr w:type="spellEnd"/>
      <w:r>
        <w:t xml:space="preserve"> </w:t>
      </w:r>
      <w:proofErr w:type="spellStart"/>
      <w:r>
        <w:t>co</w:t>
      </w:r>
      <w:proofErr w:type="spellEnd"/>
      <w:r>
        <w:t xml:space="preserve"> existuje </w:t>
      </w:r>
      <w:proofErr w:type="spellStart"/>
      <w:r>
        <w:t>co</w:t>
      </w:r>
      <w:proofErr w:type="spellEnd"/>
      <w:r>
        <w:t xml:space="preserve"> </w:t>
      </w:r>
      <w:proofErr w:type="spellStart"/>
      <w:r>
        <w:t>pouzijem</w:t>
      </w:r>
      <w:proofErr w:type="spellEnd"/>
      <w:r>
        <w:t xml:space="preserve"> a </w:t>
      </w:r>
      <w:proofErr w:type="spellStart"/>
      <w:r>
        <w:t>co</w:t>
      </w:r>
      <w:proofErr w:type="spellEnd"/>
      <w:r>
        <w:t xml:space="preserve"> budem </w:t>
      </w:r>
      <w:proofErr w:type="spellStart"/>
      <w:r>
        <w:t>musiel</w:t>
      </w:r>
      <w:proofErr w:type="spellEnd"/>
      <w:r>
        <w:t xml:space="preserve"> </w:t>
      </w:r>
      <w:proofErr w:type="spellStart"/>
      <w:r>
        <w:t>implementovat</w:t>
      </w:r>
      <w:proofErr w:type="spellEnd"/>
      <w:r>
        <w:t>.</w:t>
      </w:r>
    </w:p>
  </w:comment>
  <w:comment w:id="88" w:author="Lucy" w:date="2018-03-29T14:37:00Z" w:initials="L">
    <w:p w14:paraId="09B9A2A4" w14:textId="106F05E1" w:rsidR="00F65C2F" w:rsidRDefault="00F65C2F">
      <w:pPr>
        <w:pStyle w:val="Textkomentra"/>
      </w:pPr>
      <w:r>
        <w:rPr>
          <w:rStyle w:val="Odkaznakomentr"/>
        </w:rPr>
        <w:annotationRef/>
      </w:r>
      <w:r>
        <w:t>toto by som dala veľkým alebo do úvodzoviek</w:t>
      </w:r>
    </w:p>
  </w:comment>
  <w:comment w:id="89" w:author="Lucy" w:date="2018-03-29T14:38:00Z" w:initials="L">
    <w:p w14:paraId="3A8957CE" w14:textId="2319E471" w:rsidR="00F65C2F" w:rsidRDefault="00F65C2F">
      <w:pPr>
        <w:pStyle w:val="Textkomentra"/>
      </w:pPr>
      <w:r>
        <w:rPr>
          <w:rStyle w:val="Odkaznakomentr"/>
        </w:rPr>
        <w:annotationRef/>
      </w:r>
      <w:r>
        <w:t xml:space="preserve">ukazovacie zámená fuj, </w:t>
      </w:r>
      <w:proofErr w:type="spellStart"/>
      <w:r>
        <w:t>nahrad</w:t>
      </w:r>
      <w:proofErr w:type="spellEnd"/>
      <w:r>
        <w:t xml:space="preserve"> ich  nejakým normálnym slovom (nasledujúcou, spomínaný...)</w:t>
      </w:r>
    </w:p>
  </w:comment>
  <w:comment w:id="90" w:author="Lucy" w:date="2018-03-29T14:38:00Z" w:initials="L">
    <w:p w14:paraId="2DFAA8B8" w14:textId="75083988" w:rsidR="00F65C2F" w:rsidRDefault="00F65C2F">
      <w:pPr>
        <w:pStyle w:val="Textkomentra"/>
      </w:pPr>
      <w:r>
        <w:rPr>
          <w:rStyle w:val="Odkaznakomentr"/>
        </w:rPr>
        <w:annotationRef/>
      </w:r>
      <w:r>
        <w:t>to si určite chcel takto?</w:t>
      </w:r>
    </w:p>
  </w:comment>
  <w:comment w:id="91" w:author="Lucy" w:date="2018-03-29T14:40:00Z" w:initials="L">
    <w:p w14:paraId="3FC31158" w14:textId="139D4A83" w:rsidR="00F65C2F" w:rsidRDefault="00F65C2F">
      <w:pPr>
        <w:pStyle w:val="Textkomentra"/>
      </w:pPr>
      <w:r>
        <w:rPr>
          <w:rStyle w:val="Odkaznakomentr"/>
        </w:rPr>
        <w:annotationRef/>
      </w:r>
      <w:r>
        <w:t>A obsahoval iba zoznam komponentov</w:t>
      </w:r>
    </w:p>
  </w:comment>
  <w:comment w:id="93" w:author="Lucy" w:date="2018-03-29T14:43:00Z" w:initials="L">
    <w:p w14:paraId="0ABBC466" w14:textId="67C2E152" w:rsidR="00F65C2F" w:rsidRDefault="00F65C2F">
      <w:pPr>
        <w:pStyle w:val="Textkomentra"/>
      </w:pPr>
      <w:r>
        <w:rPr>
          <w:rStyle w:val="Odkaznakomentr"/>
        </w:rPr>
        <w:annotationRef/>
      </w:r>
      <w:r>
        <w:t>malým</w:t>
      </w:r>
    </w:p>
  </w:comment>
  <w:comment w:id="95" w:author="Lucy" w:date="2018-03-29T14:49:00Z" w:initials="L">
    <w:p w14:paraId="142C545C" w14:textId="1F89A369" w:rsidR="00F65C2F" w:rsidRDefault="00F65C2F">
      <w:pPr>
        <w:pStyle w:val="Textkomentra"/>
      </w:pPr>
      <w:r>
        <w:rPr>
          <w:rStyle w:val="Odkaznakomentr"/>
        </w:rPr>
        <w:annotationRef/>
      </w:r>
      <w:r>
        <w:t>je umožnený</w:t>
      </w:r>
    </w:p>
  </w:comment>
  <w:comment w:id="101" w:author="Lucy" w:date="2018-03-31T21:35:00Z" w:initials="L">
    <w:p w14:paraId="3E0BB3F8" w14:textId="432EFF1E" w:rsidR="00F65C2F" w:rsidRDefault="00F65C2F">
      <w:pPr>
        <w:pStyle w:val="Textkomentra"/>
      </w:pPr>
      <w:r>
        <w:rPr>
          <w:rStyle w:val="Odkaznakomentr"/>
        </w:rPr>
        <w:annotationRef/>
      </w:r>
      <w:r>
        <w:t>V tejto kapitole</w:t>
      </w:r>
    </w:p>
  </w:comment>
  <w:comment w:id="103" w:author="Lucy" w:date="2018-03-31T21:37:00Z" w:initials="L">
    <w:p w14:paraId="42A7A7BF" w14:textId="7E1592BD" w:rsidR="00F65C2F" w:rsidRDefault="00F65C2F">
      <w:pPr>
        <w:pStyle w:val="Textkomentra"/>
      </w:pPr>
      <w:r>
        <w:rPr>
          <w:rStyle w:val="Odkaznakomentr"/>
        </w:rPr>
        <w:annotationRef/>
      </w:r>
      <w:r>
        <w:t>Dôležitou vlastnosťou komponentu je aj jeho jednoduché presúvanie medzi skupinami.</w:t>
      </w:r>
    </w:p>
  </w:comment>
  <w:comment w:id="104" w:author="Lucy" w:date="2018-03-31T21:39:00Z" w:initials="L">
    <w:p w14:paraId="3FF077CB" w14:textId="3E1E876D" w:rsidR="00F65C2F" w:rsidRDefault="00F65C2F" w:rsidP="00206F2C">
      <w:pPr>
        <w:pStyle w:val="Textkomentra"/>
        <w:ind w:firstLine="0"/>
      </w:pPr>
      <w:r>
        <w:rPr>
          <w:rStyle w:val="Odkaznakomentr"/>
        </w:rPr>
        <w:annotationRef/>
      </w:r>
      <w:r>
        <w:t>Je potrebné ich zdieľať so všetkými komponentmi, na...</w:t>
      </w:r>
    </w:p>
  </w:comment>
  <w:comment w:id="105" w:author="Lucy" w:date="2018-03-31T21:41:00Z" w:initials="L">
    <w:p w14:paraId="343E33B2" w14:textId="4A987678" w:rsidR="00F65C2F" w:rsidRDefault="00F65C2F">
      <w:pPr>
        <w:pStyle w:val="Textkomentra"/>
      </w:pPr>
      <w:r>
        <w:rPr>
          <w:rStyle w:val="Odkaznakomentr"/>
        </w:rPr>
        <w:annotationRef/>
      </w:r>
      <w:r>
        <w:t>Ich, keď rozprávaš o komponentoch</w:t>
      </w:r>
    </w:p>
  </w:comment>
  <w:comment w:id="106" w:author="patrik fm" w:date="2018-03-31T22:17:00Z" w:initials="pf">
    <w:p w14:paraId="549AEF08" w14:textId="1C5E5DD4" w:rsidR="00F65C2F" w:rsidRDefault="00F65C2F">
      <w:pPr>
        <w:pStyle w:val="Textkomentra"/>
      </w:pPr>
      <w:r>
        <w:rPr>
          <w:rStyle w:val="Odkaznakomentr"/>
        </w:rPr>
        <w:annotationRef/>
      </w:r>
      <w:proofErr w:type="spellStart"/>
      <w:r>
        <w:t>Vzdy</w:t>
      </w:r>
      <w:proofErr w:type="spellEnd"/>
      <w:r>
        <w:t xml:space="preserve"> </w:t>
      </w:r>
      <w:proofErr w:type="spellStart"/>
      <w:r>
        <w:t>presuvam</w:t>
      </w:r>
      <w:proofErr w:type="spellEnd"/>
      <w:r>
        <w:t xml:space="preserve"> len jeden graficky komponent. </w:t>
      </w:r>
    </w:p>
  </w:comment>
  <w:comment w:id="107" w:author="Lucy" w:date="2018-03-31T21:41:00Z" w:initials="L">
    <w:p w14:paraId="5605C544" w14:textId="23ECCA80" w:rsidR="00F65C2F" w:rsidRDefault="00F65C2F">
      <w:pPr>
        <w:pStyle w:val="Textkomentra"/>
      </w:pPr>
      <w:r>
        <w:rPr>
          <w:rStyle w:val="Odkaznakomentr"/>
        </w:rPr>
        <w:annotationRef/>
      </w:r>
      <w:r>
        <w:t>Nie veľkým?</w:t>
      </w:r>
    </w:p>
  </w:comment>
  <w:comment w:id="108" w:author="patrik fm" w:date="2018-03-31T22:15:00Z" w:initials="pf">
    <w:p w14:paraId="6EF91655" w14:textId="7B7CF05C" w:rsidR="00F65C2F" w:rsidRDefault="00F65C2F">
      <w:pPr>
        <w:pStyle w:val="Textkomentra"/>
      </w:pPr>
      <w:r>
        <w:rPr>
          <w:rStyle w:val="Odkaznakomentr"/>
        </w:rPr>
        <w:annotationRef/>
      </w:r>
      <w:r>
        <w:t xml:space="preserve">Nie, je to </w:t>
      </w:r>
      <w:proofErr w:type="spellStart"/>
      <w:r>
        <w:t>nazov</w:t>
      </w:r>
      <w:proofErr w:type="spellEnd"/>
      <w:r>
        <w:t xml:space="preserve"> </w:t>
      </w:r>
      <w:proofErr w:type="spellStart"/>
      <w:r>
        <w:t>metody</w:t>
      </w:r>
      <w:proofErr w:type="spellEnd"/>
      <w:r>
        <w:t xml:space="preserve"> v jave</w:t>
      </w:r>
    </w:p>
  </w:comment>
  <w:comment w:id="109" w:author="Lucy" w:date="2018-03-31T21:41:00Z" w:initials="L">
    <w:p w14:paraId="4E2162D8" w14:textId="40D992CB" w:rsidR="00F65C2F" w:rsidRDefault="00F65C2F">
      <w:pPr>
        <w:pStyle w:val="Textkomentra"/>
      </w:pPr>
      <w:r>
        <w:rPr>
          <w:rStyle w:val="Odkaznakomentr"/>
        </w:rPr>
        <w:annotationRef/>
      </w:r>
      <w:r>
        <w:t>Dostane presúvaný komponent na vstup</w:t>
      </w:r>
    </w:p>
  </w:comment>
  <w:comment w:id="111" w:author="Lucy" w:date="2018-03-31T21:44:00Z" w:initials="L">
    <w:p w14:paraId="75E15B7F" w14:textId="1E28A933" w:rsidR="00F65C2F" w:rsidRDefault="00F65C2F">
      <w:pPr>
        <w:pStyle w:val="Textkomentra"/>
      </w:pPr>
      <w:r>
        <w:rPr>
          <w:rStyle w:val="Odkaznakomentr"/>
        </w:rPr>
        <w:annotationRef/>
      </w:r>
      <w:r>
        <w:t>Vytvorené/k dispozícii</w:t>
      </w:r>
    </w:p>
  </w:comment>
  <w:comment w:id="112" w:author="Lucy" w:date="2018-03-31T21:44:00Z" w:initials="L">
    <w:p w14:paraId="1FCF7CC0" w14:textId="77777777" w:rsidR="00F65C2F" w:rsidRDefault="00F65C2F" w:rsidP="00F65C2F">
      <w:pPr>
        <w:pStyle w:val="Textkomentra"/>
      </w:pPr>
      <w:r>
        <w:rPr>
          <w:rStyle w:val="Odkaznakomentr"/>
        </w:rPr>
        <w:annotationRef/>
      </w:r>
      <w:r>
        <w:t>Veľkým?</w:t>
      </w:r>
    </w:p>
  </w:comment>
  <w:comment w:id="113" w:author="patrik fm" w:date="2018-03-31T22:18:00Z" w:initials="pf">
    <w:p w14:paraId="54B1985C" w14:textId="0804CE39" w:rsidR="00F65C2F" w:rsidRDefault="00F65C2F">
      <w:pPr>
        <w:pStyle w:val="Textkomentra"/>
      </w:pPr>
      <w:r>
        <w:rPr>
          <w:rStyle w:val="Odkaznakomentr"/>
        </w:rPr>
        <w:annotationRef/>
      </w:r>
      <w:proofErr w:type="spellStart"/>
      <w:r>
        <w:t>Nazov</w:t>
      </w:r>
      <w:proofErr w:type="spellEnd"/>
      <w:r>
        <w:t xml:space="preserve"> </w:t>
      </w:r>
      <w:proofErr w:type="spellStart"/>
      <w:r>
        <w:t>packagu</w:t>
      </w:r>
      <w:proofErr w:type="spellEnd"/>
      <w:r>
        <w:t xml:space="preserve"> je </w:t>
      </w:r>
      <w:proofErr w:type="spellStart"/>
      <w:r>
        <w:t>malym</w:t>
      </w:r>
      <w:proofErr w:type="spellEnd"/>
    </w:p>
  </w:comment>
  <w:comment w:id="116" w:author="Lucy" w:date="2018-03-31T21:47:00Z" w:initials="L">
    <w:p w14:paraId="20D612FD" w14:textId="33137D1F" w:rsidR="00F65C2F" w:rsidRDefault="00F65C2F">
      <w:pPr>
        <w:pStyle w:val="Textkomentra"/>
      </w:pPr>
      <w:r>
        <w:rPr>
          <w:rStyle w:val="Odkaznakomentr"/>
        </w:rPr>
        <w:annotationRef/>
      </w:r>
      <w:r>
        <w:t>Nedáva to zmysel</w:t>
      </w:r>
    </w:p>
  </w:comment>
  <w:comment w:id="117" w:author="patrik fm" w:date="2018-03-31T23:13:00Z" w:initials="pf">
    <w:p w14:paraId="6F9F2099" w14:textId="2251A6A2" w:rsidR="001662F7" w:rsidRDefault="001662F7" w:rsidP="001662F7">
      <w:pPr>
        <w:pStyle w:val="Textkomentra"/>
      </w:pPr>
      <w:r>
        <w:rPr>
          <w:rStyle w:val="Odkaznakomentr"/>
        </w:rPr>
        <w:annotationRef/>
      </w:r>
      <w:r>
        <w:t xml:space="preserve">Upravil som trochu, ale navrhni </w:t>
      </w:r>
      <w:proofErr w:type="spellStart"/>
      <w:r>
        <w:t>lepsie</w:t>
      </w:r>
      <w:proofErr w:type="spellEnd"/>
      <w:r>
        <w:t>.</w:t>
      </w:r>
      <w:bookmarkStart w:id="118" w:name="_GoBack"/>
      <w:bookmarkEnd w:id="118"/>
    </w:p>
  </w:comment>
  <w:comment w:id="120" w:author="Lucy" w:date="2018-03-31T21:51:00Z" w:initials="L">
    <w:p w14:paraId="47665B99" w14:textId="4B4429A4" w:rsidR="00F65C2F" w:rsidRDefault="00F65C2F">
      <w:pPr>
        <w:pStyle w:val="Textkomentra"/>
      </w:pPr>
      <w:r>
        <w:rPr>
          <w:rStyle w:val="Odkaznakomentr"/>
        </w:rPr>
        <w:annotationRef/>
      </w:r>
      <w:r>
        <w:t>?</w:t>
      </w:r>
    </w:p>
  </w:comment>
  <w:comment w:id="121" w:author="patrik fm" w:date="2018-03-31T22:21:00Z" w:initials="pf">
    <w:p w14:paraId="10EEE1E5" w14:textId="05F12EBC" w:rsidR="00351FF4" w:rsidRDefault="00351FF4">
      <w:pPr>
        <w:pStyle w:val="Textkomentra"/>
        <w:rPr>
          <w:rFonts w:ascii="Arial" w:hAnsi="Arial" w:cs="Arial"/>
          <w:color w:val="222222"/>
          <w:sz w:val="21"/>
          <w:szCs w:val="21"/>
          <w:shd w:val="clear" w:color="auto" w:fill="FFFFFF"/>
        </w:rPr>
      </w:pPr>
      <w:r>
        <w:rPr>
          <w:rStyle w:val="Odkaznakomentr"/>
        </w:rPr>
        <w:annotationRef/>
      </w:r>
      <w:proofErr w:type="spellStart"/>
      <w:r>
        <w:rPr>
          <w:rFonts w:ascii="Arial" w:hAnsi="Arial" w:cs="Arial"/>
          <w:color w:val="222222"/>
          <w:sz w:val="21"/>
          <w:szCs w:val="21"/>
          <w:shd w:val="clear" w:color="auto" w:fill="FFFFFF"/>
        </w:rPr>
        <w:t>Each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node</w:t>
      </w:r>
      <w:proofErr w:type="spellEnd"/>
      <w:r>
        <w:rPr>
          <w:rFonts w:ascii="Arial" w:hAnsi="Arial" w:cs="Arial"/>
          <w:color w:val="222222"/>
          <w:sz w:val="21"/>
          <w:szCs w:val="21"/>
          <w:shd w:val="clear" w:color="auto" w:fill="FFFFFF"/>
        </w:rPr>
        <w:t xml:space="preserve"> of </w:t>
      </w:r>
      <w:proofErr w:type="spellStart"/>
      <w:r>
        <w:rPr>
          <w:rFonts w:ascii="Arial" w:hAnsi="Arial" w:cs="Arial"/>
          <w:color w:val="222222"/>
          <w:sz w:val="21"/>
          <w:szCs w:val="21"/>
          <w:shd w:val="clear" w:color="auto" w:fill="FFFFFF"/>
        </w:rPr>
        <w:t>the</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tree</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denotes</w:t>
      </w:r>
      <w:proofErr w:type="spellEnd"/>
      <w:r>
        <w:rPr>
          <w:rFonts w:ascii="Arial" w:hAnsi="Arial" w:cs="Arial"/>
          <w:color w:val="222222"/>
          <w:sz w:val="21"/>
          <w:szCs w:val="21"/>
          <w:shd w:val="clear" w:color="auto" w:fill="FFFFFF"/>
        </w:rPr>
        <w:t xml:space="preserve"> a </w:t>
      </w:r>
      <w:proofErr w:type="spellStart"/>
      <w:r w:rsidRPr="00351FF4">
        <w:rPr>
          <w:rFonts w:ascii="Arial" w:hAnsi="Arial" w:cs="Arial"/>
          <w:b/>
          <w:color w:val="222222"/>
          <w:sz w:val="21"/>
          <w:szCs w:val="21"/>
          <w:shd w:val="clear" w:color="auto" w:fill="FFFFFF"/>
        </w:rPr>
        <w:t>construct</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occurring</w:t>
      </w:r>
      <w:proofErr w:type="spellEnd"/>
      <w:r>
        <w:rPr>
          <w:rFonts w:ascii="Arial" w:hAnsi="Arial" w:cs="Arial"/>
          <w:color w:val="222222"/>
          <w:sz w:val="21"/>
          <w:szCs w:val="21"/>
          <w:shd w:val="clear" w:color="auto" w:fill="FFFFFF"/>
        </w:rPr>
        <w:t xml:space="preserve"> in </w:t>
      </w:r>
      <w:proofErr w:type="spellStart"/>
      <w:r>
        <w:rPr>
          <w:rFonts w:ascii="Arial" w:hAnsi="Arial" w:cs="Arial"/>
          <w:color w:val="222222"/>
          <w:sz w:val="21"/>
          <w:szCs w:val="21"/>
          <w:shd w:val="clear" w:color="auto" w:fill="FFFFFF"/>
        </w:rPr>
        <w:t>the</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source</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code</w:t>
      </w:r>
      <w:proofErr w:type="spellEnd"/>
    </w:p>
    <w:p w14:paraId="109AA5F6" w14:textId="4756E214" w:rsidR="00351FF4" w:rsidRDefault="00351FF4">
      <w:pPr>
        <w:pStyle w:val="Textkomentra"/>
        <w:rPr>
          <w:rFonts w:ascii="Arial" w:hAnsi="Arial" w:cs="Arial"/>
          <w:color w:val="222222"/>
          <w:sz w:val="21"/>
          <w:szCs w:val="21"/>
          <w:shd w:val="clear" w:color="auto" w:fill="FFFFFF"/>
        </w:rPr>
      </w:pPr>
    </w:p>
    <w:p w14:paraId="6B2BFA38" w14:textId="0AAF7D96" w:rsidR="00351FF4" w:rsidRDefault="00351FF4">
      <w:pPr>
        <w:pStyle w:val="Textkomentra"/>
      </w:pPr>
      <w:r>
        <w:rPr>
          <w:rFonts w:ascii="Arial" w:hAnsi="Arial" w:cs="Arial"/>
          <w:color w:val="222222"/>
          <w:sz w:val="21"/>
          <w:szCs w:val="21"/>
          <w:shd w:val="clear" w:color="auto" w:fill="FFFFFF"/>
        </w:rPr>
        <w:t xml:space="preserve">Vieš </w:t>
      </w:r>
      <w:proofErr w:type="spellStart"/>
      <w:r>
        <w:rPr>
          <w:rFonts w:ascii="Arial" w:hAnsi="Arial" w:cs="Arial"/>
          <w:color w:val="222222"/>
          <w:sz w:val="21"/>
          <w:szCs w:val="21"/>
          <w:shd w:val="clear" w:color="auto" w:fill="FFFFFF"/>
        </w:rPr>
        <w:t>navrhnut</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lepsie</w:t>
      </w:r>
      <w:proofErr w:type="spellEnd"/>
      <w:r>
        <w:rPr>
          <w:rFonts w:ascii="Arial" w:hAnsi="Arial" w:cs="Arial"/>
          <w:color w:val="222222"/>
          <w:sz w:val="21"/>
          <w:szCs w:val="21"/>
          <w:shd w:val="clear" w:color="auto" w:fill="FFFFFF"/>
        </w:rPr>
        <w:t xml:space="preserve"> slovo? Alebo to </w:t>
      </w:r>
      <w:proofErr w:type="spellStart"/>
      <w:r>
        <w:rPr>
          <w:rFonts w:ascii="Arial" w:hAnsi="Arial" w:cs="Arial"/>
          <w:color w:val="222222"/>
          <w:sz w:val="21"/>
          <w:szCs w:val="21"/>
          <w:shd w:val="clear" w:color="auto" w:fill="FFFFFF"/>
        </w:rPr>
        <w:t>nechame</w:t>
      </w:r>
      <w:proofErr w:type="spellEnd"/>
      <w:r>
        <w:rPr>
          <w:rFonts w:ascii="Arial" w:hAnsi="Arial" w:cs="Arial"/>
          <w:color w:val="222222"/>
          <w:sz w:val="21"/>
          <w:szCs w:val="21"/>
          <w:shd w:val="clear" w:color="auto" w:fill="FFFFFF"/>
        </w:rPr>
        <w:t xml:space="preserve"> na Fera?</w:t>
      </w:r>
    </w:p>
  </w:comment>
  <w:comment w:id="124" w:author="Lucy" w:date="2018-03-31T21:55:00Z" w:initials="L">
    <w:p w14:paraId="74B9F8ED" w14:textId="2777DE39" w:rsidR="00F65C2F" w:rsidRDefault="00F65C2F">
      <w:pPr>
        <w:pStyle w:val="Textkomentra"/>
      </w:pPr>
      <w:r>
        <w:rPr>
          <w:rStyle w:val="Odkaznakomentr"/>
        </w:rPr>
        <w:annotationRef/>
      </w:r>
      <w:r>
        <w:t>Na grafickú vizualizáciu</w:t>
      </w:r>
    </w:p>
  </w:comment>
  <w:comment w:id="125" w:author="Lucy" w:date="2018-03-31T21:55:00Z" w:initials="L">
    <w:p w14:paraId="3C95053A" w14:textId="09E3DA22" w:rsidR="00F65C2F" w:rsidRDefault="00F65C2F">
      <w:pPr>
        <w:pStyle w:val="Textkomentra"/>
      </w:pPr>
      <w:r>
        <w:rPr>
          <w:rStyle w:val="Odkaznakomentr"/>
        </w:rPr>
        <w:annotationRef/>
      </w:r>
      <w:r>
        <w:t>Úpravu rozloženia</w:t>
      </w:r>
    </w:p>
  </w:comment>
  <w:comment w:id="126" w:author="Lucy" w:date="2018-03-31T21:57:00Z" w:initials="L">
    <w:p w14:paraId="7AA919B5" w14:textId="13F6B0A9" w:rsidR="00F65C2F" w:rsidRDefault="00F65C2F">
      <w:pPr>
        <w:pStyle w:val="Textkomentra"/>
      </w:pPr>
      <w:r>
        <w:rPr>
          <w:rStyle w:val="Odkaznakomentr"/>
        </w:rPr>
        <w:annotationRef/>
      </w:r>
      <w:r>
        <w:t>Načrtnuté nami navrhnuté</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6788A2" w15:done="0"/>
  <w15:commentEx w15:paraId="0995AE7C" w15:done="0"/>
  <w15:commentEx w15:paraId="3E0B0468" w15:done="0"/>
  <w15:commentEx w15:paraId="46122EE6" w15:done="0"/>
  <w15:commentEx w15:paraId="7ED95428" w15:done="0"/>
  <w15:commentEx w15:paraId="4E532DAA" w15:done="0"/>
  <w15:commentEx w15:paraId="739FB9CA" w15:done="0"/>
  <w15:commentEx w15:paraId="3F12929D" w15:done="0"/>
  <w15:commentEx w15:paraId="39D071C5" w15:done="0"/>
  <w15:commentEx w15:paraId="3EC9956C" w15:paraIdParent="39D071C5" w15:done="0"/>
  <w15:commentEx w15:paraId="5CC455EB" w15:done="0"/>
  <w15:commentEx w15:paraId="1EF547AA" w15:done="0"/>
  <w15:commentEx w15:paraId="4AD6F9C4" w15:paraIdParent="1EF547AA" w15:done="0"/>
  <w15:commentEx w15:paraId="09B9A2A4" w15:done="0"/>
  <w15:commentEx w15:paraId="3A8957CE" w15:done="0"/>
  <w15:commentEx w15:paraId="2DFAA8B8" w15:done="0"/>
  <w15:commentEx w15:paraId="3FC31158" w15:done="0"/>
  <w15:commentEx w15:paraId="0ABBC466" w15:done="0"/>
  <w15:commentEx w15:paraId="142C545C" w15:done="0"/>
  <w15:commentEx w15:paraId="3E0BB3F8" w15:done="0"/>
  <w15:commentEx w15:paraId="42A7A7BF" w15:done="0"/>
  <w15:commentEx w15:paraId="3FF077CB" w15:done="0"/>
  <w15:commentEx w15:paraId="343E33B2" w15:done="0"/>
  <w15:commentEx w15:paraId="549AEF08" w15:paraIdParent="343E33B2" w15:done="0"/>
  <w15:commentEx w15:paraId="5605C544" w15:done="0"/>
  <w15:commentEx w15:paraId="6EF91655" w15:paraIdParent="5605C544" w15:done="0"/>
  <w15:commentEx w15:paraId="4E2162D8" w15:done="0"/>
  <w15:commentEx w15:paraId="75E15B7F" w15:done="0"/>
  <w15:commentEx w15:paraId="1FCF7CC0" w15:done="0"/>
  <w15:commentEx w15:paraId="54B1985C" w15:paraIdParent="1FCF7CC0" w15:done="0"/>
  <w15:commentEx w15:paraId="20D612FD" w15:done="0"/>
  <w15:commentEx w15:paraId="6F9F2099" w15:paraIdParent="20D612FD" w15:done="0"/>
  <w15:commentEx w15:paraId="47665B99" w15:done="0"/>
  <w15:commentEx w15:paraId="6B2BFA38" w15:paraIdParent="47665B99" w15:done="0"/>
  <w15:commentEx w15:paraId="74B9F8ED" w15:done="0"/>
  <w15:commentEx w15:paraId="3C95053A" w15:done="0"/>
  <w15:commentEx w15:paraId="7AA919B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88E3CA" w14:textId="77777777" w:rsidR="00092543" w:rsidRDefault="00092543">
      <w:pPr>
        <w:spacing w:before="0" w:line="240" w:lineRule="auto"/>
      </w:pPr>
      <w:r>
        <w:separator/>
      </w:r>
    </w:p>
  </w:endnote>
  <w:endnote w:type="continuationSeparator" w:id="0">
    <w:p w14:paraId="68397A0C" w14:textId="77777777" w:rsidR="00092543" w:rsidRDefault="0009254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B4682" w14:textId="77777777" w:rsidR="00F65C2F" w:rsidRDefault="00F65C2F">
    <w:pPr>
      <w:pStyle w:val="ZPNormalnyText"/>
      <w:jc w:val="center"/>
      <w:rPr>
        <w:sz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AE73" w14:textId="77777777" w:rsidR="00F65C2F" w:rsidRDefault="00F65C2F">
    <w:pPr>
      <w:pStyle w:val="ZPNormalnyText"/>
      <w:jc w:val="center"/>
      <w:rPr>
        <w:sz w:val="3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EEB93" w14:textId="66DDA62A" w:rsidR="00F65C2F" w:rsidRDefault="00F65C2F">
    <w:pPr>
      <w:pStyle w:val="Pta"/>
      <w:pBdr>
        <w:top w:val="dotted" w:sz="4" w:space="1" w:color="auto"/>
      </w:pBdr>
    </w:pPr>
    <w:r>
      <w:tab/>
    </w:r>
    <w:r>
      <w:fldChar w:fldCharType="begin"/>
    </w:r>
    <w:r>
      <w:instrText xml:space="preserve"> PAGE </w:instrText>
    </w:r>
    <w:r>
      <w:fldChar w:fldCharType="separate"/>
    </w:r>
    <w:r w:rsidR="001662F7">
      <w:rPr>
        <w:noProof/>
      </w:rPr>
      <w:t>46</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1706F5" w14:textId="77777777" w:rsidR="00092543" w:rsidRDefault="00092543">
      <w:pPr>
        <w:spacing w:before="0" w:line="240" w:lineRule="auto"/>
      </w:pPr>
      <w:r>
        <w:separator/>
      </w:r>
    </w:p>
  </w:footnote>
  <w:footnote w:type="continuationSeparator" w:id="0">
    <w:p w14:paraId="5B9F98A7" w14:textId="77777777" w:rsidR="00092543" w:rsidRDefault="00092543">
      <w:pPr>
        <w:spacing w:before="0" w:line="240" w:lineRule="auto"/>
      </w:pPr>
      <w:r>
        <w:continuationSeparator/>
      </w:r>
    </w:p>
  </w:footnote>
  <w:footnote w:id="1">
    <w:p w14:paraId="6C0E723F" w14:textId="77777777" w:rsidR="00F65C2F" w:rsidRDefault="00F65C2F">
      <w:pPr>
        <w:pStyle w:val="Textpoznmkypodiarou"/>
      </w:pPr>
      <w:r>
        <w:rPr>
          <w:rStyle w:val="Odkaznapoznmkupodiarou"/>
        </w:rPr>
        <w:footnoteRef/>
      </w:r>
      <w:r>
        <w:t xml:space="preserve"> </w:t>
      </w:r>
      <w:proofErr w:type="spellStart"/>
      <w:r w:rsidRPr="00E6233B">
        <w:rPr>
          <w:rFonts w:ascii="Courier New" w:hAnsi="Courier New" w:cs="Courier New"/>
        </w:rPr>
        <w:t>delay</w:t>
      </w:r>
      <w:proofErr w:type="spellEnd"/>
      <w:r w:rsidRPr="00E6233B">
        <w:rPr>
          <w:rFonts w:ascii="Courier New" w:hAnsi="Courier New" w:cs="Courier New"/>
        </w:rPr>
        <w:t>(</w:t>
      </w:r>
      <w:proofErr w:type="spellStart"/>
      <w:r w:rsidRPr="00E6233B">
        <w:rPr>
          <w:rFonts w:ascii="Courier New" w:hAnsi="Courier New" w:cs="Courier New"/>
        </w:rPr>
        <w:t>int</w:t>
      </w:r>
      <w:proofErr w:type="spellEnd"/>
      <w:r w:rsidRPr="00E6233B">
        <w:rPr>
          <w:rFonts w:ascii="Courier New" w:hAnsi="Courier New" w:cs="Courier New"/>
        </w:rPr>
        <w:t xml:space="preserve"> </w:t>
      </w:r>
      <w:proofErr w:type="spellStart"/>
      <w:r w:rsidRPr="00E6233B">
        <w:rPr>
          <w:rFonts w:ascii="Courier New" w:hAnsi="Courier New" w:cs="Courier New"/>
        </w:rPr>
        <w:t>microseconds</w:t>
      </w:r>
      <w:proofErr w:type="spellEnd"/>
      <w:r w:rsidRPr="00E6233B">
        <w:rPr>
          <w:rFonts w:ascii="Courier New" w:hAnsi="Courier New" w:cs="Courier New"/>
        </w:rPr>
        <w:t>)</w:t>
      </w:r>
      <w:r>
        <w:t xml:space="preserve"> funkcia implementuje čakanie procesora zadaný počet </w:t>
      </w:r>
      <w:proofErr w:type="spellStart"/>
      <w:r>
        <w:t>mikrosekúnd</w:t>
      </w:r>
      <w:proofErr w:type="spellEnd"/>
      <w:r>
        <w:t>. Tradičný kompilátor Arduino implementuje aktívne čakanie.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8FB93" w14:textId="77777777" w:rsidR="00F65C2F" w:rsidRDefault="00F65C2F">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E1E8" w14:textId="77777777" w:rsidR="00F65C2F" w:rsidRDefault="00F65C2F">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2A257" w14:textId="77777777" w:rsidR="00F65C2F" w:rsidRDefault="00F65C2F">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E738" w14:textId="77777777" w:rsidR="00F65C2F" w:rsidRDefault="00F65C2F">
    <w:pPr>
      <w:pStyle w:val="Hlavika"/>
      <w:rPr>
        <w:sz w:val="32"/>
      </w:rPr>
    </w:pPr>
    <w:r>
      <w:rPr>
        <w:sz w:val="32"/>
      </w:rPr>
      <w:tab/>
    </w:r>
    <w:r>
      <w:rPr>
        <w:vanish/>
        <w:sz w:val="32"/>
      </w:rPr>
      <w:t>Poďakovanie</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CFEE7" w14:textId="77777777" w:rsidR="00F65C2F" w:rsidRDefault="00F65C2F">
    <w:pPr>
      <w:pStyle w:val="Hlavika"/>
      <w:rPr>
        <w:sz w:val="32"/>
      </w:rPr>
    </w:pPr>
    <w:r>
      <w:rPr>
        <w:sz w:val="32"/>
      </w:rPr>
      <w:tab/>
    </w:r>
    <w:r>
      <w:rPr>
        <w:vanish/>
        <w:sz w:val="32"/>
      </w:rPr>
      <w:t>Abstrakt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FB" w14:textId="77777777" w:rsidR="00F65C2F" w:rsidRDefault="00F65C2F">
    <w:pPr>
      <w:pStyle w:val="Hlavika"/>
      <w:rPr>
        <w:sz w:val="32"/>
      </w:rPr>
    </w:pPr>
    <w:r>
      <w:rPr>
        <w:sz w:val="32"/>
      </w:rPr>
      <w:tab/>
    </w:r>
    <w:r>
      <w:rPr>
        <w:vanish/>
        <w:sz w:val="32"/>
      </w:rPr>
      <w:t>Obsah</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15975" w14:textId="77777777" w:rsidR="00F65C2F" w:rsidRDefault="00F65C2F">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8" w15:restartNumberingAfterBreak="0">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9"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1"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15:restartNumberingAfterBreak="0">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3"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4"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8"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9"/>
  </w:num>
  <w:num w:numId="22">
    <w:abstractNumId w:val="15"/>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7"/>
  </w:num>
  <w:num w:numId="32">
    <w:abstractNumId w:val="12"/>
  </w:num>
  <w:num w:numId="33">
    <w:abstractNumId w:val="23"/>
  </w:num>
  <w:num w:numId="34">
    <w:abstractNumId w:val="14"/>
  </w:num>
  <w:num w:numId="35">
    <w:abstractNumId w:val="28"/>
  </w:num>
  <w:num w:numId="36">
    <w:abstractNumId w:val="22"/>
  </w:num>
  <w:num w:numId="37">
    <w:abstractNumId w:val="18"/>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k fm">
    <w15:presenceInfo w15:providerId="Windows Live" w15:userId="c5e607f29bec9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0B5"/>
    <w:rsid w:val="00007298"/>
    <w:rsid w:val="00024AF8"/>
    <w:rsid w:val="000268E8"/>
    <w:rsid w:val="00092543"/>
    <w:rsid w:val="00097161"/>
    <w:rsid w:val="000C0D5B"/>
    <w:rsid w:val="000D54ED"/>
    <w:rsid w:val="000D736F"/>
    <w:rsid w:val="000E1912"/>
    <w:rsid w:val="000E63E1"/>
    <w:rsid w:val="000F4B07"/>
    <w:rsid w:val="00101A84"/>
    <w:rsid w:val="00106F2B"/>
    <w:rsid w:val="00123B4D"/>
    <w:rsid w:val="00130C68"/>
    <w:rsid w:val="001359A8"/>
    <w:rsid w:val="00151684"/>
    <w:rsid w:val="001557A7"/>
    <w:rsid w:val="001662F7"/>
    <w:rsid w:val="00172F0F"/>
    <w:rsid w:val="00176660"/>
    <w:rsid w:val="00186E1C"/>
    <w:rsid w:val="001A141A"/>
    <w:rsid w:val="001A521D"/>
    <w:rsid w:val="001A6BCB"/>
    <w:rsid w:val="001A73A3"/>
    <w:rsid w:val="001B1517"/>
    <w:rsid w:val="001B1761"/>
    <w:rsid w:val="001B1C1D"/>
    <w:rsid w:val="001B61F1"/>
    <w:rsid w:val="001C1EC1"/>
    <w:rsid w:val="001C444E"/>
    <w:rsid w:val="001C7AAC"/>
    <w:rsid w:val="001D0A77"/>
    <w:rsid w:val="001D4DEE"/>
    <w:rsid w:val="001D6423"/>
    <w:rsid w:val="001F0382"/>
    <w:rsid w:val="001F2DBB"/>
    <w:rsid w:val="00206F2C"/>
    <w:rsid w:val="00213AEA"/>
    <w:rsid w:val="00213D61"/>
    <w:rsid w:val="00217919"/>
    <w:rsid w:val="002208F2"/>
    <w:rsid w:val="00235771"/>
    <w:rsid w:val="00243F82"/>
    <w:rsid w:val="00252BA4"/>
    <w:rsid w:val="00257C4B"/>
    <w:rsid w:val="00260F5D"/>
    <w:rsid w:val="00263773"/>
    <w:rsid w:val="00275D03"/>
    <w:rsid w:val="0028045C"/>
    <w:rsid w:val="00286EA3"/>
    <w:rsid w:val="00290F74"/>
    <w:rsid w:val="00291AD8"/>
    <w:rsid w:val="002A7555"/>
    <w:rsid w:val="002A7BC1"/>
    <w:rsid w:val="002C0167"/>
    <w:rsid w:val="002C1B1A"/>
    <w:rsid w:val="002C2F05"/>
    <w:rsid w:val="002C325E"/>
    <w:rsid w:val="002D3764"/>
    <w:rsid w:val="002D7C5D"/>
    <w:rsid w:val="002F7447"/>
    <w:rsid w:val="0030045B"/>
    <w:rsid w:val="00302AEE"/>
    <w:rsid w:val="00310251"/>
    <w:rsid w:val="00316351"/>
    <w:rsid w:val="00321C76"/>
    <w:rsid w:val="00323245"/>
    <w:rsid w:val="00324B4D"/>
    <w:rsid w:val="0032539B"/>
    <w:rsid w:val="00327810"/>
    <w:rsid w:val="00327902"/>
    <w:rsid w:val="00327E4C"/>
    <w:rsid w:val="003322EF"/>
    <w:rsid w:val="00351FF4"/>
    <w:rsid w:val="00364470"/>
    <w:rsid w:val="00392C6A"/>
    <w:rsid w:val="003A6A26"/>
    <w:rsid w:val="003A6B0A"/>
    <w:rsid w:val="003B1072"/>
    <w:rsid w:val="003C37C1"/>
    <w:rsid w:val="003C3F53"/>
    <w:rsid w:val="003D0B74"/>
    <w:rsid w:val="003D7262"/>
    <w:rsid w:val="003E5DC4"/>
    <w:rsid w:val="003F0995"/>
    <w:rsid w:val="0040744A"/>
    <w:rsid w:val="00421C26"/>
    <w:rsid w:val="00422B89"/>
    <w:rsid w:val="00435EA9"/>
    <w:rsid w:val="00440671"/>
    <w:rsid w:val="004435AB"/>
    <w:rsid w:val="004645E5"/>
    <w:rsid w:val="00465FDF"/>
    <w:rsid w:val="0047592E"/>
    <w:rsid w:val="00480C60"/>
    <w:rsid w:val="00496BCA"/>
    <w:rsid w:val="00497436"/>
    <w:rsid w:val="004A0CBA"/>
    <w:rsid w:val="004A40BC"/>
    <w:rsid w:val="004B256C"/>
    <w:rsid w:val="004B690C"/>
    <w:rsid w:val="004C4C38"/>
    <w:rsid w:val="004C712F"/>
    <w:rsid w:val="004D1804"/>
    <w:rsid w:val="004D252E"/>
    <w:rsid w:val="004E789C"/>
    <w:rsid w:val="004F4867"/>
    <w:rsid w:val="005037B6"/>
    <w:rsid w:val="0051223D"/>
    <w:rsid w:val="00537B43"/>
    <w:rsid w:val="00567E6A"/>
    <w:rsid w:val="005761CB"/>
    <w:rsid w:val="00585A94"/>
    <w:rsid w:val="00594C01"/>
    <w:rsid w:val="005B51AB"/>
    <w:rsid w:val="005B5F7A"/>
    <w:rsid w:val="005C35A7"/>
    <w:rsid w:val="005C3C5D"/>
    <w:rsid w:val="005D22F7"/>
    <w:rsid w:val="005E1778"/>
    <w:rsid w:val="005F0BE7"/>
    <w:rsid w:val="005F1678"/>
    <w:rsid w:val="0060708B"/>
    <w:rsid w:val="00611CA8"/>
    <w:rsid w:val="006120A6"/>
    <w:rsid w:val="00612E97"/>
    <w:rsid w:val="00614037"/>
    <w:rsid w:val="00614D74"/>
    <w:rsid w:val="0062478D"/>
    <w:rsid w:val="00625333"/>
    <w:rsid w:val="006340A5"/>
    <w:rsid w:val="006512DA"/>
    <w:rsid w:val="00656F68"/>
    <w:rsid w:val="0066160C"/>
    <w:rsid w:val="00670C3C"/>
    <w:rsid w:val="006714F2"/>
    <w:rsid w:val="00674934"/>
    <w:rsid w:val="00674E97"/>
    <w:rsid w:val="00681190"/>
    <w:rsid w:val="00681F6F"/>
    <w:rsid w:val="00682236"/>
    <w:rsid w:val="0068552E"/>
    <w:rsid w:val="006A49D4"/>
    <w:rsid w:val="006A5D5F"/>
    <w:rsid w:val="006B0FE3"/>
    <w:rsid w:val="006B481A"/>
    <w:rsid w:val="006C01A6"/>
    <w:rsid w:val="006C1932"/>
    <w:rsid w:val="006C3946"/>
    <w:rsid w:val="006D2825"/>
    <w:rsid w:val="006E4B6C"/>
    <w:rsid w:val="006F2F69"/>
    <w:rsid w:val="006F43EC"/>
    <w:rsid w:val="0070117F"/>
    <w:rsid w:val="00701ACB"/>
    <w:rsid w:val="0070361A"/>
    <w:rsid w:val="00711357"/>
    <w:rsid w:val="00717D37"/>
    <w:rsid w:val="00723A3B"/>
    <w:rsid w:val="007352D1"/>
    <w:rsid w:val="0073699B"/>
    <w:rsid w:val="00737A95"/>
    <w:rsid w:val="00740C17"/>
    <w:rsid w:val="0075325E"/>
    <w:rsid w:val="00763317"/>
    <w:rsid w:val="00775A87"/>
    <w:rsid w:val="00775BC2"/>
    <w:rsid w:val="00781DD9"/>
    <w:rsid w:val="00783448"/>
    <w:rsid w:val="007909B6"/>
    <w:rsid w:val="007A4E3D"/>
    <w:rsid w:val="007A6BA3"/>
    <w:rsid w:val="007B0796"/>
    <w:rsid w:val="007C207C"/>
    <w:rsid w:val="007D515B"/>
    <w:rsid w:val="007E78CE"/>
    <w:rsid w:val="007F5B8D"/>
    <w:rsid w:val="008250B5"/>
    <w:rsid w:val="0082528A"/>
    <w:rsid w:val="00830D6C"/>
    <w:rsid w:val="0084269B"/>
    <w:rsid w:val="00852FA1"/>
    <w:rsid w:val="0085554D"/>
    <w:rsid w:val="0086154F"/>
    <w:rsid w:val="00862069"/>
    <w:rsid w:val="00864203"/>
    <w:rsid w:val="00870E4F"/>
    <w:rsid w:val="008906BC"/>
    <w:rsid w:val="00893B0D"/>
    <w:rsid w:val="00895A9A"/>
    <w:rsid w:val="00896CA4"/>
    <w:rsid w:val="008A401F"/>
    <w:rsid w:val="008A6C84"/>
    <w:rsid w:val="008C2361"/>
    <w:rsid w:val="008D21F0"/>
    <w:rsid w:val="008F0BA6"/>
    <w:rsid w:val="008F2F15"/>
    <w:rsid w:val="008F4176"/>
    <w:rsid w:val="008F495E"/>
    <w:rsid w:val="008F711C"/>
    <w:rsid w:val="009104E0"/>
    <w:rsid w:val="00914756"/>
    <w:rsid w:val="00915B2D"/>
    <w:rsid w:val="009313C0"/>
    <w:rsid w:val="0093159E"/>
    <w:rsid w:val="00946E10"/>
    <w:rsid w:val="009501C8"/>
    <w:rsid w:val="009546EF"/>
    <w:rsid w:val="00961448"/>
    <w:rsid w:val="009642B9"/>
    <w:rsid w:val="009644D7"/>
    <w:rsid w:val="00966DED"/>
    <w:rsid w:val="009833FD"/>
    <w:rsid w:val="009834EC"/>
    <w:rsid w:val="00991CA1"/>
    <w:rsid w:val="00993865"/>
    <w:rsid w:val="00994DA6"/>
    <w:rsid w:val="009970EF"/>
    <w:rsid w:val="0099777E"/>
    <w:rsid w:val="009A7219"/>
    <w:rsid w:val="009C64C1"/>
    <w:rsid w:val="009D1608"/>
    <w:rsid w:val="009D64FC"/>
    <w:rsid w:val="009D6560"/>
    <w:rsid w:val="009E067E"/>
    <w:rsid w:val="009E1583"/>
    <w:rsid w:val="009E1FF5"/>
    <w:rsid w:val="009E5018"/>
    <w:rsid w:val="00A01FEB"/>
    <w:rsid w:val="00A0238D"/>
    <w:rsid w:val="00A04AB5"/>
    <w:rsid w:val="00A06970"/>
    <w:rsid w:val="00A07DC3"/>
    <w:rsid w:val="00A10FDC"/>
    <w:rsid w:val="00A1540A"/>
    <w:rsid w:val="00A24139"/>
    <w:rsid w:val="00A310DD"/>
    <w:rsid w:val="00A31CD6"/>
    <w:rsid w:val="00A37D90"/>
    <w:rsid w:val="00A43374"/>
    <w:rsid w:val="00A64640"/>
    <w:rsid w:val="00A67455"/>
    <w:rsid w:val="00A801B1"/>
    <w:rsid w:val="00A90ED7"/>
    <w:rsid w:val="00A94191"/>
    <w:rsid w:val="00A954FF"/>
    <w:rsid w:val="00AA3037"/>
    <w:rsid w:val="00AA3F0C"/>
    <w:rsid w:val="00AB2B40"/>
    <w:rsid w:val="00AB3E61"/>
    <w:rsid w:val="00AC099C"/>
    <w:rsid w:val="00AC5CA8"/>
    <w:rsid w:val="00AD2386"/>
    <w:rsid w:val="00AE5F3D"/>
    <w:rsid w:val="00AE762B"/>
    <w:rsid w:val="00AE780A"/>
    <w:rsid w:val="00B01083"/>
    <w:rsid w:val="00B01647"/>
    <w:rsid w:val="00B04BA1"/>
    <w:rsid w:val="00B12043"/>
    <w:rsid w:val="00B13DC3"/>
    <w:rsid w:val="00B143CD"/>
    <w:rsid w:val="00B204A0"/>
    <w:rsid w:val="00B3702D"/>
    <w:rsid w:val="00B516F8"/>
    <w:rsid w:val="00B863C9"/>
    <w:rsid w:val="00BC35BB"/>
    <w:rsid w:val="00BE0FB1"/>
    <w:rsid w:val="00BE37A8"/>
    <w:rsid w:val="00BF4FD8"/>
    <w:rsid w:val="00BF664E"/>
    <w:rsid w:val="00C002DF"/>
    <w:rsid w:val="00C00635"/>
    <w:rsid w:val="00C11950"/>
    <w:rsid w:val="00C31CEB"/>
    <w:rsid w:val="00C47234"/>
    <w:rsid w:val="00C522C9"/>
    <w:rsid w:val="00C705AE"/>
    <w:rsid w:val="00C81E3D"/>
    <w:rsid w:val="00C861A1"/>
    <w:rsid w:val="00CA45D5"/>
    <w:rsid w:val="00CB3095"/>
    <w:rsid w:val="00CB6A3F"/>
    <w:rsid w:val="00CC239C"/>
    <w:rsid w:val="00CC7EA8"/>
    <w:rsid w:val="00CD4F08"/>
    <w:rsid w:val="00CF6D71"/>
    <w:rsid w:val="00CF70C0"/>
    <w:rsid w:val="00CF743A"/>
    <w:rsid w:val="00D06795"/>
    <w:rsid w:val="00D14B15"/>
    <w:rsid w:val="00D14CF5"/>
    <w:rsid w:val="00D239FE"/>
    <w:rsid w:val="00D36F72"/>
    <w:rsid w:val="00D654E5"/>
    <w:rsid w:val="00D723CA"/>
    <w:rsid w:val="00D91FFF"/>
    <w:rsid w:val="00D96C56"/>
    <w:rsid w:val="00DA0B48"/>
    <w:rsid w:val="00DA485D"/>
    <w:rsid w:val="00DB24D2"/>
    <w:rsid w:val="00DB5CAF"/>
    <w:rsid w:val="00DB791E"/>
    <w:rsid w:val="00DC2AC9"/>
    <w:rsid w:val="00DC3358"/>
    <w:rsid w:val="00DC6DE5"/>
    <w:rsid w:val="00DC7873"/>
    <w:rsid w:val="00DD1348"/>
    <w:rsid w:val="00DD7BBF"/>
    <w:rsid w:val="00DE4232"/>
    <w:rsid w:val="00E11D6B"/>
    <w:rsid w:val="00E30D34"/>
    <w:rsid w:val="00E47D31"/>
    <w:rsid w:val="00E570EA"/>
    <w:rsid w:val="00E6233B"/>
    <w:rsid w:val="00E7738A"/>
    <w:rsid w:val="00E85AC0"/>
    <w:rsid w:val="00E86427"/>
    <w:rsid w:val="00E933D3"/>
    <w:rsid w:val="00EA6F17"/>
    <w:rsid w:val="00EB36FB"/>
    <w:rsid w:val="00ED19AB"/>
    <w:rsid w:val="00ED73A3"/>
    <w:rsid w:val="00EE09A3"/>
    <w:rsid w:val="00EE3A60"/>
    <w:rsid w:val="00EF1324"/>
    <w:rsid w:val="00F20AEA"/>
    <w:rsid w:val="00F2342E"/>
    <w:rsid w:val="00F36C8F"/>
    <w:rsid w:val="00F410E5"/>
    <w:rsid w:val="00F41BBF"/>
    <w:rsid w:val="00F623CE"/>
    <w:rsid w:val="00F65C2F"/>
    <w:rsid w:val="00F65DE7"/>
    <w:rsid w:val="00F67A06"/>
    <w:rsid w:val="00F7513A"/>
    <w:rsid w:val="00F80D57"/>
    <w:rsid w:val="00F8108D"/>
    <w:rsid w:val="00F86A32"/>
    <w:rsid w:val="00F90A0F"/>
    <w:rsid w:val="00F928B9"/>
    <w:rsid w:val="00F93CE1"/>
    <w:rsid w:val="00F97BEF"/>
    <w:rsid w:val="00FA1BC9"/>
    <w:rsid w:val="00FA2DAF"/>
    <w:rsid w:val="00FB25C4"/>
    <w:rsid w:val="00FB294B"/>
    <w:rsid w:val="00FC68E3"/>
    <w:rsid w:val="00FD787F"/>
    <w:rsid w:val="00FE001D"/>
    <w:rsid w:val="00FE3E76"/>
    <w:rsid w:val="00FE4D4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8DDFC"/>
  <w15:docId w15:val="{9C1C0D12-0CCA-4259-8DD7-F09BD94AB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991CA1"/>
    <w:rPr>
      <w:b/>
      <w:bCs/>
      <w:sz w:val="24"/>
      <w:szCs w:val="24"/>
      <w:lang w:val="sk-SK" w:eastAsia="en-US" w:bidi="ar-SA"/>
    </w:rPr>
  </w:style>
  <w:style w:type="paragraph" w:customStyle="1" w:styleId="ZPCaption">
    <w:name w:val="ZP_Caption"/>
    <w:aliases w:val="Popiska-Caption + 12 pt"/>
    <w:basedOn w:val="Popis"/>
    <w:next w:val="Popis"/>
    <w:link w:val="ZPCaptionPopiska-Caption12ptCharChar"/>
    <w:autoRedefine/>
    <w:rsid w:val="00991CA1"/>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2A7BC1"/>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2A7BC1"/>
    <w:rPr>
      <w:rFonts w:eastAsia="Times New Roman"/>
      <w:b/>
      <w:bCs/>
      <w:sz w:val="24"/>
      <w:szCs w:val="24"/>
      <w:lang w:val="sk-SK" w:eastAsia="en-US" w:bidi="ar-SA"/>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7.png"/><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comments" Target="comments.xml"/><Relationship Id="rId28" Type="http://schemas.openxmlformats.org/officeDocument/2006/relationships/image" Target="media/image9.png"/><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6</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5</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7</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8</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9</b:RefOrder>
  </b:Source>
</b:Sources>
</file>

<file path=customXml/itemProps1.xml><?xml version="1.0" encoding="utf-8"?>
<ds:datastoreItem xmlns:ds="http://schemas.openxmlformats.org/officeDocument/2006/customXml" ds:itemID="{47C3DC9B-3F4F-4D19-B178-F147E1834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2239</TotalTime>
  <Pages>47</Pages>
  <Words>9295</Words>
  <Characters>52984</Characters>
  <Application>Microsoft Office Word</Application>
  <DocSecurity>0</DocSecurity>
  <Lines>441</Lines>
  <Paragraphs>124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62155</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creator>patrik fm</dc:creator>
  <cp:lastModifiedBy>patrik fm</cp:lastModifiedBy>
  <cp:revision>65</cp:revision>
  <cp:lastPrinted>2006-10-27T11:45:00Z</cp:lastPrinted>
  <dcterms:created xsi:type="dcterms:W3CDTF">2018-03-10T21:02:00Z</dcterms:created>
  <dcterms:modified xsi:type="dcterms:W3CDTF">2018-03-31T21:14:00Z</dcterms:modified>
</cp:coreProperties>
</file>