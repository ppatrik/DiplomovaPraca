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7777777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8250B5">
              <w:t>Univerzita Pavla Jozefa Šafárika v Košiciach</w:t>
            </w:r>
            <w:r>
              <w:fldChar w:fldCharType="end"/>
            </w:r>
          </w:p>
          <w:p w14:paraId="0B0C4593" w14:textId="77777777" w:rsidR="00A954FF" w:rsidRDefault="00FA2DAF" w:rsidP="00D654E5">
            <w:pPr>
              <w:pStyle w:val="ZPNazovPrace"/>
            </w:pPr>
            <w:r>
              <w:fldChar w:fldCharType="begin"/>
            </w:r>
            <w:r>
              <w:instrText xml:space="preserve"> REF Fakulta \h  \* MERGEFORMAT </w:instrText>
            </w:r>
            <w:r>
              <w:fldChar w:fldCharType="separate"/>
            </w:r>
            <w:r w:rsidR="008250B5">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7777777" w:rsidR="00A954FF" w:rsidRPr="00D654E5" w:rsidRDefault="00FA2DAF" w:rsidP="00D654E5">
            <w:pPr>
              <w:pStyle w:val="ZPNazovPrace"/>
            </w:pPr>
            <w:r>
              <w:fldChar w:fldCharType="begin"/>
            </w:r>
            <w:r>
              <w:instrText xml:space="preserve"> REF NazovPrace \h  \* MERGEFORMAT </w:instrText>
            </w:r>
            <w:r>
              <w:fldChar w:fldCharType="separate"/>
            </w:r>
            <w:r w:rsidR="008250B5">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7777777" w:rsidR="00A954FF" w:rsidRDefault="00FA2DAF" w:rsidP="00C861A1">
            <w:pPr>
              <w:pStyle w:val="ZPObal"/>
            </w:pPr>
            <w:r>
              <w:fldChar w:fldCharType="begin"/>
            </w:r>
            <w:r>
              <w:instrText xml:space="preserve"> REF \h rokO \* MERGEFORMAT </w:instrText>
            </w:r>
            <w:r>
              <w:fldChar w:fldCharType="separate"/>
            </w:r>
            <w:r w:rsidR="008250B5" w:rsidRPr="008250B5">
              <w:rPr>
                <w:lang w:val="en-US"/>
              </w:rPr>
              <w:t>2018</w:t>
            </w:r>
            <w:r>
              <w:fldChar w:fldCharType="end"/>
            </w:r>
          </w:p>
        </w:tc>
        <w:tc>
          <w:tcPr>
            <w:tcW w:w="4927" w:type="dxa"/>
          </w:tcPr>
          <w:p w14:paraId="17B76313" w14:textId="77777777" w:rsidR="00A954FF" w:rsidRDefault="00FA2DAF" w:rsidP="00C861A1">
            <w:pPr>
              <w:pStyle w:val="ZPObal"/>
            </w:pPr>
            <w:r>
              <w:fldChar w:fldCharType="begin"/>
            </w:r>
            <w:r>
              <w:instrText xml:space="preserve"> REF TitulAutora \h  \* MERGEFORMAT </w:instrText>
            </w:r>
            <w:r>
              <w:fldChar w:fldCharType="separate"/>
            </w:r>
            <w:r w:rsidR="008250B5">
              <w:t>Bc.</w:t>
            </w:r>
            <w:r>
              <w:fldChar w:fldCharType="end"/>
            </w:r>
            <w:r w:rsidR="00A954FF">
              <w:t xml:space="preserve"> </w:t>
            </w:r>
            <w:r>
              <w:fldChar w:fldCharType="begin"/>
            </w:r>
            <w:r>
              <w:instrText xml:space="preserve"> REF menoAutora \h  \* MERGEFORMAT </w:instrText>
            </w:r>
            <w:r>
              <w:fldChar w:fldCharType="separate"/>
            </w:r>
            <w:r w:rsidR="008250B5">
              <w:t>Patrik</w:t>
            </w:r>
            <w:r>
              <w:fldChar w:fldCharType="end"/>
            </w:r>
            <w:r w:rsidR="00A954FF">
              <w:t xml:space="preserve"> </w:t>
            </w:r>
            <w:r>
              <w:fldChar w:fldCharType="begin"/>
            </w:r>
            <w:r>
              <w:instrText xml:space="preserve"> REF PriezviskoAutora \h  \* MERGEFORMAT </w:instrText>
            </w:r>
            <w:r>
              <w:fldChar w:fldCharType="separate"/>
            </w:r>
            <w:r w:rsidR="008250B5">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9"/>
          <w:footerReference w:type="default" r:id="rId10"/>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77777777"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8250B5">
              <w:t>Univerzita Pavla Jozefa Šafárika v Košiciach</w:t>
            </w:r>
            <w:bookmarkEnd w:id="1"/>
            <w:r>
              <w:fldChar w:fldCharType="end"/>
            </w:r>
            <w:fldSimple w:instr=" REF Univerzita \* MERGEFORMAT ">
              <w:r w:rsidR="008250B5">
                <w:t>Univerzita Pavla Jozefa Šafárika v Košiciach</w:t>
              </w:r>
            </w:fldSimple>
          </w:p>
          <w:p w14:paraId="7953D6F6" w14:textId="77777777"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8250B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8250B5">
              <w:t>Prírodovedecká fakulta</w:t>
            </w:r>
            <w:r w:rsidR="00FA2DAF">
              <w:fldChar w:fldCharType="end"/>
            </w:r>
          </w:p>
        </w:tc>
      </w:tr>
      <w:tr w:rsidR="00A954FF" w14:paraId="6F95222E" w14:textId="77777777">
        <w:trPr>
          <w:trHeight w:val="1703"/>
        </w:trPr>
        <w:tc>
          <w:tcPr>
            <w:tcW w:w="9003" w:type="dxa"/>
            <w:gridSpan w:val="2"/>
            <w:vAlign w:val="center"/>
          </w:tcPr>
          <w:p w14:paraId="35073FFA" w14:textId="77777777"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8250B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8250B5">
              <w:t>Komponentové a udalosťami riadené programovanie zariadení na platforme Arduino</w:t>
            </w:r>
            <w:r w:rsidR="00FA2DAF">
              <w:fldChar w:fldCharType="end"/>
            </w:r>
          </w:p>
          <w:p w14:paraId="722E26D8" w14:textId="77777777"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7777777"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8250B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8250B5" w:rsidRPr="008250B5">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77777777"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8250B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8250B5">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77777777"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8250B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8250B5">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777777"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8250B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8250B5">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77777777"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11357">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8250B5">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77777777"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8250B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8250B5">
              <w:t>2018</w:t>
            </w:r>
            <w:bookmarkEnd w:id="11"/>
            <w:r>
              <w:fldChar w:fldCharType="end"/>
            </w:r>
            <w:r w:rsidR="00FA2DAF">
              <w:fldChar w:fldCharType="begin"/>
            </w:r>
            <w:r w:rsidR="00FA2DAF">
              <w:instrText xml:space="preserve"> REF \h rokO \* MERGEFORMAT </w:instrText>
            </w:r>
            <w:r w:rsidR="00FA2DAF">
              <w:fldChar w:fldCharType="separate"/>
            </w:r>
            <w:r w:rsidR="008250B5">
              <w:t>2018</w:t>
            </w:r>
            <w:r w:rsidR="00FA2DAF">
              <w:fldChar w:fldCharType="end"/>
            </w:r>
            <w:bookmarkEnd w:id="10"/>
          </w:p>
        </w:tc>
        <w:tc>
          <w:tcPr>
            <w:tcW w:w="4502" w:type="dxa"/>
            <w:vAlign w:val="center"/>
          </w:tcPr>
          <w:p w14:paraId="4C042C27" w14:textId="77777777"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8250B5">
              <w:t>Bc.</w:t>
            </w:r>
            <w:bookmarkEnd w:id="12"/>
            <w:r>
              <w:fldChar w:fldCharType="end"/>
            </w:r>
            <w:r w:rsidR="00FA2DAF">
              <w:fldChar w:fldCharType="begin"/>
            </w:r>
            <w:r w:rsidR="00FA2DAF">
              <w:instrText xml:space="preserve"> REF \h TitulAutora  \* MERGEFORMAT </w:instrText>
            </w:r>
            <w:r w:rsidR="00FA2DAF">
              <w:fldChar w:fldCharType="separate"/>
            </w:r>
            <w:r w:rsidR="008250B5">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8250B5">
              <w:t>Patrik</w:t>
            </w:r>
            <w:bookmarkEnd w:id="13"/>
            <w:r>
              <w:fldChar w:fldCharType="end"/>
            </w:r>
            <w:r w:rsidR="00FA2DAF">
              <w:fldChar w:fldCharType="begin"/>
            </w:r>
            <w:r w:rsidR="00FA2DAF">
              <w:instrText xml:space="preserve"> REF \h menoAutora  \* MERGEFORMAT </w:instrText>
            </w:r>
            <w:r w:rsidR="00FA2DAF">
              <w:fldChar w:fldCharType="separate"/>
            </w:r>
            <w:r w:rsidR="008250B5">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8250B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8250B5">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1"/>
          <w:footerReference w:type="default" r:id="rId12"/>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3015D657" w14:textId="77777777" w:rsidR="00A954FF" w:rsidRDefault="00A954FF">
      <w:pPr>
        <w:pStyle w:val="ZPNormalnyText"/>
      </w:pPr>
    </w:p>
    <w:p w14:paraId="50CC9C93" w14:textId="77777777" w:rsidR="00A954FF" w:rsidRDefault="00A954FF">
      <w:pPr>
        <w:spacing w:before="0"/>
        <w:jc w:val="left"/>
        <w:rPr>
          <w:sz w:val="40"/>
          <w:szCs w:val="20"/>
        </w:rPr>
        <w:sectPr w:rsidR="00A954FF">
          <w:headerReference w:type="default" r:id="rId13"/>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AE315A5" w14:textId="77777777" w:rsidR="00A954FF" w:rsidRDefault="00A954FF">
      <w:pPr>
        <w:pStyle w:val="ZPNormalnyText"/>
      </w:pPr>
    </w:p>
    <w:p w14:paraId="54C24BC8" w14:textId="77777777" w:rsidR="00A954FF" w:rsidRDefault="00A954FF">
      <w:pPr>
        <w:spacing w:before="0"/>
        <w:jc w:val="left"/>
        <w:rPr>
          <w:szCs w:val="20"/>
        </w:rPr>
        <w:sectPr w:rsidR="00A954FF">
          <w:headerReference w:type="default" r:id="rId14"/>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5"/>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09848236"/>
      <w:r w:rsidRPr="0051223D">
        <w:lastRenderedPageBreak/>
        <w:t>Obsah</w:t>
      </w:r>
      <w:bookmarkEnd w:id="15"/>
    </w:p>
    <w:commentRangeStart w:id="16"/>
    <w:p w14:paraId="5F9C0B83" w14:textId="20C1F492" w:rsidR="00F928B9"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09848236" w:history="1">
        <w:r w:rsidR="00F928B9" w:rsidRPr="005E4C79">
          <w:rPr>
            <w:rStyle w:val="Hypertextovprepojenie"/>
          </w:rPr>
          <w:t>Obsah</w:t>
        </w:r>
        <w:r w:rsidR="00F928B9">
          <w:rPr>
            <w:webHidden/>
          </w:rPr>
          <w:tab/>
        </w:r>
        <w:r w:rsidR="00F928B9">
          <w:rPr>
            <w:webHidden/>
          </w:rPr>
          <w:fldChar w:fldCharType="begin"/>
        </w:r>
        <w:r w:rsidR="00F928B9">
          <w:rPr>
            <w:webHidden/>
          </w:rPr>
          <w:instrText xml:space="preserve"> PAGEREF _Toc509848236 \h </w:instrText>
        </w:r>
        <w:r w:rsidR="00F928B9">
          <w:rPr>
            <w:webHidden/>
          </w:rPr>
        </w:r>
        <w:r w:rsidR="00F928B9">
          <w:rPr>
            <w:webHidden/>
          </w:rPr>
          <w:fldChar w:fldCharType="separate"/>
        </w:r>
        <w:r w:rsidR="00F928B9">
          <w:rPr>
            <w:webHidden/>
          </w:rPr>
          <w:t>5</w:t>
        </w:r>
        <w:r w:rsidR="00F928B9">
          <w:rPr>
            <w:webHidden/>
          </w:rPr>
          <w:fldChar w:fldCharType="end"/>
        </w:r>
      </w:hyperlink>
    </w:p>
    <w:p w14:paraId="007290C3" w14:textId="2BEAF9E2" w:rsidR="00F928B9" w:rsidRDefault="007E0FD9">
      <w:pPr>
        <w:pStyle w:val="Obsah1"/>
        <w:rPr>
          <w:rFonts w:asciiTheme="minorHAnsi" w:eastAsiaTheme="minorEastAsia" w:hAnsiTheme="minorHAnsi" w:cstheme="minorBidi"/>
          <w:b w:val="0"/>
          <w:bCs w:val="0"/>
          <w:sz w:val="22"/>
          <w:szCs w:val="22"/>
          <w:lang w:eastAsia="sk-SK"/>
        </w:rPr>
      </w:pPr>
      <w:hyperlink w:anchor="_Toc509848237" w:history="1">
        <w:r w:rsidR="00F928B9" w:rsidRPr="005E4C79">
          <w:rPr>
            <w:rStyle w:val="Hypertextovprepojenie"/>
          </w:rPr>
          <w:t>Zoznam ilustrácií</w:t>
        </w:r>
        <w:r w:rsidR="00F928B9">
          <w:rPr>
            <w:webHidden/>
          </w:rPr>
          <w:tab/>
        </w:r>
        <w:r w:rsidR="00F928B9">
          <w:rPr>
            <w:webHidden/>
          </w:rPr>
          <w:fldChar w:fldCharType="begin"/>
        </w:r>
        <w:r w:rsidR="00F928B9">
          <w:rPr>
            <w:webHidden/>
          </w:rPr>
          <w:instrText xml:space="preserve"> PAGEREF _Toc509848237 \h </w:instrText>
        </w:r>
        <w:r w:rsidR="00F928B9">
          <w:rPr>
            <w:webHidden/>
          </w:rPr>
        </w:r>
        <w:r w:rsidR="00F928B9">
          <w:rPr>
            <w:webHidden/>
          </w:rPr>
          <w:fldChar w:fldCharType="separate"/>
        </w:r>
        <w:r w:rsidR="00F928B9">
          <w:rPr>
            <w:webHidden/>
          </w:rPr>
          <w:t>7</w:t>
        </w:r>
        <w:r w:rsidR="00F928B9">
          <w:rPr>
            <w:webHidden/>
          </w:rPr>
          <w:fldChar w:fldCharType="end"/>
        </w:r>
      </w:hyperlink>
    </w:p>
    <w:p w14:paraId="46283918" w14:textId="353D87B1" w:rsidR="00F928B9" w:rsidRDefault="007E0FD9">
      <w:pPr>
        <w:pStyle w:val="Obsah1"/>
        <w:rPr>
          <w:rFonts w:asciiTheme="minorHAnsi" w:eastAsiaTheme="minorEastAsia" w:hAnsiTheme="minorHAnsi" w:cstheme="minorBidi"/>
          <w:b w:val="0"/>
          <w:bCs w:val="0"/>
          <w:sz w:val="22"/>
          <w:szCs w:val="22"/>
          <w:lang w:eastAsia="sk-SK"/>
        </w:rPr>
      </w:pPr>
      <w:hyperlink w:anchor="_Toc509848238" w:history="1">
        <w:r w:rsidR="00F928B9" w:rsidRPr="005E4C79">
          <w:rPr>
            <w:rStyle w:val="Hypertextovprepojenie"/>
          </w:rPr>
          <w:t>Zoznam tabuliek</w:t>
        </w:r>
        <w:r w:rsidR="00F928B9">
          <w:rPr>
            <w:webHidden/>
          </w:rPr>
          <w:tab/>
        </w:r>
        <w:r w:rsidR="00F928B9">
          <w:rPr>
            <w:webHidden/>
          </w:rPr>
          <w:fldChar w:fldCharType="begin"/>
        </w:r>
        <w:r w:rsidR="00F928B9">
          <w:rPr>
            <w:webHidden/>
          </w:rPr>
          <w:instrText xml:space="preserve"> PAGEREF _Toc509848238 \h </w:instrText>
        </w:r>
        <w:r w:rsidR="00F928B9">
          <w:rPr>
            <w:webHidden/>
          </w:rPr>
        </w:r>
        <w:r w:rsidR="00F928B9">
          <w:rPr>
            <w:webHidden/>
          </w:rPr>
          <w:fldChar w:fldCharType="separate"/>
        </w:r>
        <w:r w:rsidR="00F928B9">
          <w:rPr>
            <w:webHidden/>
          </w:rPr>
          <w:t>8</w:t>
        </w:r>
        <w:r w:rsidR="00F928B9">
          <w:rPr>
            <w:webHidden/>
          </w:rPr>
          <w:fldChar w:fldCharType="end"/>
        </w:r>
      </w:hyperlink>
    </w:p>
    <w:p w14:paraId="102326AA" w14:textId="500D7AB0" w:rsidR="00F928B9" w:rsidRDefault="007E0FD9">
      <w:pPr>
        <w:pStyle w:val="Obsah1"/>
        <w:rPr>
          <w:rFonts w:asciiTheme="minorHAnsi" w:eastAsiaTheme="minorEastAsia" w:hAnsiTheme="minorHAnsi" w:cstheme="minorBidi"/>
          <w:b w:val="0"/>
          <w:bCs w:val="0"/>
          <w:sz w:val="22"/>
          <w:szCs w:val="22"/>
          <w:lang w:eastAsia="sk-SK"/>
        </w:rPr>
      </w:pPr>
      <w:hyperlink w:anchor="_Toc509848239" w:history="1">
        <w:r w:rsidR="00F928B9" w:rsidRPr="005E4C79">
          <w:rPr>
            <w:rStyle w:val="Hypertextovprepojenie"/>
          </w:rPr>
          <w:t>Zoznam skratiek, značiek a termínov</w:t>
        </w:r>
        <w:r w:rsidR="00F928B9">
          <w:rPr>
            <w:webHidden/>
          </w:rPr>
          <w:tab/>
        </w:r>
        <w:r w:rsidR="00F928B9">
          <w:rPr>
            <w:webHidden/>
          </w:rPr>
          <w:fldChar w:fldCharType="begin"/>
        </w:r>
        <w:r w:rsidR="00F928B9">
          <w:rPr>
            <w:webHidden/>
          </w:rPr>
          <w:instrText xml:space="preserve"> PAGEREF _Toc509848239 \h </w:instrText>
        </w:r>
        <w:r w:rsidR="00F928B9">
          <w:rPr>
            <w:webHidden/>
          </w:rPr>
        </w:r>
        <w:r w:rsidR="00F928B9">
          <w:rPr>
            <w:webHidden/>
          </w:rPr>
          <w:fldChar w:fldCharType="separate"/>
        </w:r>
        <w:r w:rsidR="00F928B9">
          <w:rPr>
            <w:webHidden/>
          </w:rPr>
          <w:t>9</w:t>
        </w:r>
        <w:r w:rsidR="00F928B9">
          <w:rPr>
            <w:webHidden/>
          </w:rPr>
          <w:fldChar w:fldCharType="end"/>
        </w:r>
      </w:hyperlink>
    </w:p>
    <w:p w14:paraId="2F8EF7A3" w14:textId="61E13CFE" w:rsidR="00F928B9" w:rsidRDefault="007E0FD9">
      <w:pPr>
        <w:pStyle w:val="Obsah1"/>
        <w:rPr>
          <w:rFonts w:asciiTheme="minorHAnsi" w:eastAsiaTheme="minorEastAsia" w:hAnsiTheme="minorHAnsi" w:cstheme="minorBidi"/>
          <w:b w:val="0"/>
          <w:bCs w:val="0"/>
          <w:sz w:val="22"/>
          <w:szCs w:val="22"/>
          <w:lang w:eastAsia="sk-SK"/>
        </w:rPr>
      </w:pPr>
      <w:hyperlink w:anchor="_Toc509848240" w:history="1">
        <w:r w:rsidR="00F928B9" w:rsidRPr="005E4C79">
          <w:rPr>
            <w:rStyle w:val="Hypertextovprepojenie"/>
          </w:rPr>
          <w:t>Úvod</w:t>
        </w:r>
        <w:r w:rsidR="00F928B9">
          <w:rPr>
            <w:webHidden/>
          </w:rPr>
          <w:tab/>
        </w:r>
        <w:r w:rsidR="00F928B9">
          <w:rPr>
            <w:webHidden/>
          </w:rPr>
          <w:fldChar w:fldCharType="begin"/>
        </w:r>
        <w:r w:rsidR="00F928B9">
          <w:rPr>
            <w:webHidden/>
          </w:rPr>
          <w:instrText xml:space="preserve"> PAGEREF _Toc509848240 \h </w:instrText>
        </w:r>
        <w:r w:rsidR="00F928B9">
          <w:rPr>
            <w:webHidden/>
          </w:rPr>
        </w:r>
        <w:r w:rsidR="00F928B9">
          <w:rPr>
            <w:webHidden/>
          </w:rPr>
          <w:fldChar w:fldCharType="separate"/>
        </w:r>
        <w:r w:rsidR="00F928B9">
          <w:rPr>
            <w:webHidden/>
          </w:rPr>
          <w:t>10</w:t>
        </w:r>
        <w:r w:rsidR="00F928B9">
          <w:rPr>
            <w:webHidden/>
          </w:rPr>
          <w:fldChar w:fldCharType="end"/>
        </w:r>
      </w:hyperlink>
    </w:p>
    <w:p w14:paraId="1ABF04AE" w14:textId="6A566F47" w:rsidR="00F928B9" w:rsidRDefault="007E0FD9">
      <w:pPr>
        <w:pStyle w:val="Obsah1"/>
        <w:rPr>
          <w:rFonts w:asciiTheme="minorHAnsi" w:eastAsiaTheme="minorEastAsia" w:hAnsiTheme="minorHAnsi" w:cstheme="minorBidi"/>
          <w:b w:val="0"/>
          <w:bCs w:val="0"/>
          <w:sz w:val="22"/>
          <w:szCs w:val="22"/>
          <w:lang w:eastAsia="sk-SK"/>
        </w:rPr>
      </w:pPr>
      <w:hyperlink w:anchor="_Toc509848241" w:history="1">
        <w:r w:rsidR="00F928B9" w:rsidRPr="005E4C79">
          <w:rPr>
            <w:rStyle w:val="Hypertextovprepojenie"/>
          </w:rPr>
          <w:t>1</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Internet vecí</w:t>
        </w:r>
        <w:r w:rsidR="00F928B9">
          <w:rPr>
            <w:webHidden/>
          </w:rPr>
          <w:tab/>
        </w:r>
        <w:r w:rsidR="00F928B9">
          <w:rPr>
            <w:webHidden/>
          </w:rPr>
          <w:fldChar w:fldCharType="begin"/>
        </w:r>
        <w:r w:rsidR="00F928B9">
          <w:rPr>
            <w:webHidden/>
          </w:rPr>
          <w:instrText xml:space="preserve"> PAGEREF _Toc509848241 \h </w:instrText>
        </w:r>
        <w:r w:rsidR="00F928B9">
          <w:rPr>
            <w:webHidden/>
          </w:rPr>
        </w:r>
        <w:r w:rsidR="00F928B9">
          <w:rPr>
            <w:webHidden/>
          </w:rPr>
          <w:fldChar w:fldCharType="separate"/>
        </w:r>
        <w:r w:rsidR="00F928B9">
          <w:rPr>
            <w:webHidden/>
          </w:rPr>
          <w:t>11</w:t>
        </w:r>
        <w:r w:rsidR="00F928B9">
          <w:rPr>
            <w:webHidden/>
          </w:rPr>
          <w:fldChar w:fldCharType="end"/>
        </w:r>
      </w:hyperlink>
    </w:p>
    <w:p w14:paraId="2D23403C" w14:textId="4B9B9D7E" w:rsidR="00F928B9" w:rsidRDefault="007E0FD9">
      <w:pPr>
        <w:pStyle w:val="Obsah2"/>
        <w:rPr>
          <w:rFonts w:asciiTheme="minorHAnsi" w:eastAsiaTheme="minorEastAsia" w:hAnsiTheme="minorHAnsi" w:cstheme="minorBidi"/>
          <w:sz w:val="22"/>
          <w:szCs w:val="22"/>
          <w:lang w:eastAsia="sk-SK"/>
        </w:rPr>
      </w:pPr>
      <w:hyperlink w:anchor="_Toc509848242" w:history="1">
        <w:r w:rsidR="00F928B9" w:rsidRPr="005E4C79">
          <w:rPr>
            <w:rStyle w:val="Hypertextovprepojenie"/>
          </w:rPr>
          <w:t>1.1</w:t>
        </w:r>
        <w:r w:rsidR="00F928B9">
          <w:rPr>
            <w:rFonts w:asciiTheme="minorHAnsi" w:eastAsiaTheme="minorEastAsia" w:hAnsiTheme="minorHAnsi" w:cstheme="minorBidi"/>
            <w:sz w:val="22"/>
            <w:szCs w:val="22"/>
            <w:lang w:eastAsia="sk-SK"/>
          </w:rPr>
          <w:tab/>
        </w:r>
        <w:r w:rsidR="00F928B9" w:rsidRPr="005E4C79">
          <w:rPr>
            <w:rStyle w:val="Hypertextovprepojenie"/>
          </w:rPr>
          <w:t>Hardvér</w:t>
        </w:r>
        <w:r w:rsidR="00F928B9">
          <w:rPr>
            <w:webHidden/>
          </w:rPr>
          <w:tab/>
        </w:r>
        <w:r w:rsidR="00F928B9">
          <w:rPr>
            <w:webHidden/>
          </w:rPr>
          <w:fldChar w:fldCharType="begin"/>
        </w:r>
        <w:r w:rsidR="00F928B9">
          <w:rPr>
            <w:webHidden/>
          </w:rPr>
          <w:instrText xml:space="preserve"> PAGEREF _Toc509848242 \h </w:instrText>
        </w:r>
        <w:r w:rsidR="00F928B9">
          <w:rPr>
            <w:webHidden/>
          </w:rPr>
        </w:r>
        <w:r w:rsidR="00F928B9">
          <w:rPr>
            <w:webHidden/>
          </w:rPr>
          <w:fldChar w:fldCharType="separate"/>
        </w:r>
        <w:r w:rsidR="00F928B9">
          <w:rPr>
            <w:webHidden/>
          </w:rPr>
          <w:t>12</w:t>
        </w:r>
        <w:r w:rsidR="00F928B9">
          <w:rPr>
            <w:webHidden/>
          </w:rPr>
          <w:fldChar w:fldCharType="end"/>
        </w:r>
      </w:hyperlink>
    </w:p>
    <w:p w14:paraId="3C63FA0A" w14:textId="1A6B84F8" w:rsidR="00F928B9" w:rsidRDefault="007E0FD9">
      <w:pPr>
        <w:pStyle w:val="Obsah2"/>
        <w:rPr>
          <w:rFonts w:asciiTheme="minorHAnsi" w:eastAsiaTheme="minorEastAsia" w:hAnsiTheme="minorHAnsi" w:cstheme="minorBidi"/>
          <w:sz w:val="22"/>
          <w:szCs w:val="22"/>
          <w:lang w:eastAsia="sk-SK"/>
        </w:rPr>
      </w:pPr>
      <w:hyperlink w:anchor="_Toc509848243" w:history="1">
        <w:r w:rsidR="00F928B9" w:rsidRPr="005E4C79">
          <w:rPr>
            <w:rStyle w:val="Hypertextovprepojenie"/>
          </w:rPr>
          <w:t>1.2</w:t>
        </w:r>
        <w:r w:rsidR="00F928B9">
          <w:rPr>
            <w:rFonts w:asciiTheme="minorHAnsi" w:eastAsiaTheme="minorEastAsia" w:hAnsiTheme="minorHAnsi" w:cstheme="minorBidi"/>
            <w:sz w:val="22"/>
            <w:szCs w:val="22"/>
            <w:lang w:eastAsia="sk-SK"/>
          </w:rPr>
          <w:tab/>
        </w:r>
        <w:r w:rsidR="00F928B9" w:rsidRPr="005E4C79">
          <w:rPr>
            <w:rStyle w:val="Hypertextovprepojenie"/>
          </w:rPr>
          <w:t>Softvér</w:t>
        </w:r>
        <w:r w:rsidR="00F928B9">
          <w:rPr>
            <w:webHidden/>
          </w:rPr>
          <w:tab/>
        </w:r>
        <w:r w:rsidR="00F928B9">
          <w:rPr>
            <w:webHidden/>
          </w:rPr>
          <w:fldChar w:fldCharType="begin"/>
        </w:r>
        <w:r w:rsidR="00F928B9">
          <w:rPr>
            <w:webHidden/>
          </w:rPr>
          <w:instrText xml:space="preserve"> PAGEREF _Toc509848243 \h </w:instrText>
        </w:r>
        <w:r w:rsidR="00F928B9">
          <w:rPr>
            <w:webHidden/>
          </w:rPr>
        </w:r>
        <w:r w:rsidR="00F928B9">
          <w:rPr>
            <w:webHidden/>
          </w:rPr>
          <w:fldChar w:fldCharType="separate"/>
        </w:r>
        <w:r w:rsidR="00F928B9">
          <w:rPr>
            <w:webHidden/>
          </w:rPr>
          <w:t>12</w:t>
        </w:r>
        <w:r w:rsidR="00F928B9">
          <w:rPr>
            <w:webHidden/>
          </w:rPr>
          <w:fldChar w:fldCharType="end"/>
        </w:r>
      </w:hyperlink>
    </w:p>
    <w:p w14:paraId="627C2CF8" w14:textId="274C5190" w:rsidR="00F928B9" w:rsidRDefault="007E0FD9">
      <w:pPr>
        <w:pStyle w:val="Obsah2"/>
        <w:rPr>
          <w:rFonts w:asciiTheme="minorHAnsi" w:eastAsiaTheme="minorEastAsia" w:hAnsiTheme="minorHAnsi" w:cstheme="minorBidi"/>
          <w:sz w:val="22"/>
          <w:szCs w:val="22"/>
          <w:lang w:eastAsia="sk-SK"/>
        </w:rPr>
      </w:pPr>
      <w:hyperlink w:anchor="_Toc509848244" w:history="1">
        <w:r w:rsidR="00F928B9" w:rsidRPr="005E4C79">
          <w:rPr>
            <w:rStyle w:val="Hypertextovprepojenie"/>
          </w:rPr>
          <w:t>1.3</w:t>
        </w:r>
        <w:r w:rsidR="00F928B9">
          <w:rPr>
            <w:rFonts w:asciiTheme="minorHAnsi" w:eastAsiaTheme="minorEastAsia" w:hAnsiTheme="minorHAnsi" w:cstheme="minorBidi"/>
            <w:sz w:val="22"/>
            <w:szCs w:val="22"/>
            <w:lang w:eastAsia="sk-SK"/>
          </w:rPr>
          <w:tab/>
        </w:r>
        <w:r w:rsidR="00F928B9" w:rsidRPr="005E4C79">
          <w:rPr>
            <w:rStyle w:val="Hypertextovprepojenie"/>
          </w:rPr>
          <w:t>Mikrokontrolér v porovnaní so single-board počítačom</w:t>
        </w:r>
        <w:r w:rsidR="00F928B9">
          <w:rPr>
            <w:webHidden/>
          </w:rPr>
          <w:tab/>
        </w:r>
        <w:r w:rsidR="00F928B9">
          <w:rPr>
            <w:webHidden/>
          </w:rPr>
          <w:fldChar w:fldCharType="begin"/>
        </w:r>
        <w:r w:rsidR="00F928B9">
          <w:rPr>
            <w:webHidden/>
          </w:rPr>
          <w:instrText xml:space="preserve"> PAGEREF _Toc509848244 \h </w:instrText>
        </w:r>
        <w:r w:rsidR="00F928B9">
          <w:rPr>
            <w:webHidden/>
          </w:rPr>
        </w:r>
        <w:r w:rsidR="00F928B9">
          <w:rPr>
            <w:webHidden/>
          </w:rPr>
          <w:fldChar w:fldCharType="separate"/>
        </w:r>
        <w:r w:rsidR="00F928B9">
          <w:rPr>
            <w:webHidden/>
          </w:rPr>
          <w:t>13</w:t>
        </w:r>
        <w:r w:rsidR="00F928B9">
          <w:rPr>
            <w:webHidden/>
          </w:rPr>
          <w:fldChar w:fldCharType="end"/>
        </w:r>
      </w:hyperlink>
    </w:p>
    <w:p w14:paraId="50D6100B" w14:textId="42D0793D" w:rsidR="00F928B9" w:rsidRDefault="007E0FD9">
      <w:pPr>
        <w:pStyle w:val="Obsah1"/>
        <w:rPr>
          <w:rFonts w:asciiTheme="minorHAnsi" w:eastAsiaTheme="minorEastAsia" w:hAnsiTheme="minorHAnsi" w:cstheme="minorBidi"/>
          <w:b w:val="0"/>
          <w:bCs w:val="0"/>
          <w:sz w:val="22"/>
          <w:szCs w:val="22"/>
          <w:lang w:eastAsia="sk-SK"/>
        </w:rPr>
      </w:pPr>
      <w:hyperlink w:anchor="_Toc509848245" w:history="1">
        <w:r w:rsidR="00F928B9" w:rsidRPr="005E4C79">
          <w:rPr>
            <w:rStyle w:val="Hypertextovprepojenie"/>
          </w:rPr>
          <w:t>2</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Platforma Arduino</w:t>
        </w:r>
        <w:r w:rsidR="00F928B9">
          <w:rPr>
            <w:webHidden/>
          </w:rPr>
          <w:tab/>
        </w:r>
        <w:r w:rsidR="00F928B9">
          <w:rPr>
            <w:webHidden/>
          </w:rPr>
          <w:fldChar w:fldCharType="begin"/>
        </w:r>
        <w:r w:rsidR="00F928B9">
          <w:rPr>
            <w:webHidden/>
          </w:rPr>
          <w:instrText xml:space="preserve"> PAGEREF _Toc509848245 \h </w:instrText>
        </w:r>
        <w:r w:rsidR="00F928B9">
          <w:rPr>
            <w:webHidden/>
          </w:rPr>
        </w:r>
        <w:r w:rsidR="00F928B9">
          <w:rPr>
            <w:webHidden/>
          </w:rPr>
          <w:fldChar w:fldCharType="separate"/>
        </w:r>
        <w:r w:rsidR="00F928B9">
          <w:rPr>
            <w:webHidden/>
          </w:rPr>
          <w:t>14</w:t>
        </w:r>
        <w:r w:rsidR="00F928B9">
          <w:rPr>
            <w:webHidden/>
          </w:rPr>
          <w:fldChar w:fldCharType="end"/>
        </w:r>
      </w:hyperlink>
    </w:p>
    <w:p w14:paraId="3F3249B1" w14:textId="0D85AB30" w:rsidR="00F928B9" w:rsidRDefault="007E0FD9">
      <w:pPr>
        <w:pStyle w:val="Obsah2"/>
        <w:rPr>
          <w:rFonts w:asciiTheme="minorHAnsi" w:eastAsiaTheme="minorEastAsia" w:hAnsiTheme="minorHAnsi" w:cstheme="minorBidi"/>
          <w:sz w:val="22"/>
          <w:szCs w:val="22"/>
          <w:lang w:eastAsia="sk-SK"/>
        </w:rPr>
      </w:pPr>
      <w:hyperlink w:anchor="_Toc509848246" w:history="1">
        <w:r w:rsidR="00F928B9" w:rsidRPr="005E4C79">
          <w:rPr>
            <w:rStyle w:val="Hypertextovprepojenie"/>
          </w:rPr>
          <w:t>2.1</w:t>
        </w:r>
        <w:r w:rsidR="00F928B9">
          <w:rPr>
            <w:rFonts w:asciiTheme="minorHAnsi" w:eastAsiaTheme="minorEastAsia" w:hAnsiTheme="minorHAnsi" w:cstheme="minorBidi"/>
            <w:sz w:val="22"/>
            <w:szCs w:val="22"/>
            <w:lang w:eastAsia="sk-SK"/>
          </w:rPr>
          <w:tab/>
        </w:r>
        <w:r w:rsidR="00F928B9" w:rsidRPr="005E4C79">
          <w:rPr>
            <w:rStyle w:val="Hypertextovprepojenie"/>
          </w:rPr>
          <w:t>Parametre mikrokontroléra</w:t>
        </w:r>
        <w:r w:rsidR="00F928B9">
          <w:rPr>
            <w:webHidden/>
          </w:rPr>
          <w:tab/>
        </w:r>
        <w:r w:rsidR="00F928B9">
          <w:rPr>
            <w:webHidden/>
          </w:rPr>
          <w:fldChar w:fldCharType="begin"/>
        </w:r>
        <w:r w:rsidR="00F928B9">
          <w:rPr>
            <w:webHidden/>
          </w:rPr>
          <w:instrText xml:space="preserve"> PAGEREF _Toc509848246 \h </w:instrText>
        </w:r>
        <w:r w:rsidR="00F928B9">
          <w:rPr>
            <w:webHidden/>
          </w:rPr>
        </w:r>
        <w:r w:rsidR="00F928B9">
          <w:rPr>
            <w:webHidden/>
          </w:rPr>
          <w:fldChar w:fldCharType="separate"/>
        </w:r>
        <w:r w:rsidR="00F928B9">
          <w:rPr>
            <w:webHidden/>
          </w:rPr>
          <w:t>15</w:t>
        </w:r>
        <w:r w:rsidR="00F928B9">
          <w:rPr>
            <w:webHidden/>
          </w:rPr>
          <w:fldChar w:fldCharType="end"/>
        </w:r>
      </w:hyperlink>
    </w:p>
    <w:p w14:paraId="0741E106" w14:textId="710A7EAC" w:rsidR="00F928B9" w:rsidRDefault="007E0FD9">
      <w:pPr>
        <w:pStyle w:val="Obsah2"/>
        <w:rPr>
          <w:rFonts w:asciiTheme="minorHAnsi" w:eastAsiaTheme="minorEastAsia" w:hAnsiTheme="minorHAnsi" w:cstheme="minorBidi"/>
          <w:sz w:val="22"/>
          <w:szCs w:val="22"/>
          <w:lang w:eastAsia="sk-SK"/>
        </w:rPr>
      </w:pPr>
      <w:hyperlink w:anchor="_Toc509848247" w:history="1">
        <w:r w:rsidR="00F928B9" w:rsidRPr="005E4C79">
          <w:rPr>
            <w:rStyle w:val="Hypertextovprepojenie"/>
          </w:rPr>
          <w:t>2.2</w:t>
        </w:r>
        <w:r w:rsidR="00F928B9">
          <w:rPr>
            <w:rFonts w:asciiTheme="minorHAnsi" w:eastAsiaTheme="minorEastAsia" w:hAnsiTheme="minorHAnsi" w:cstheme="minorBidi"/>
            <w:sz w:val="22"/>
            <w:szCs w:val="22"/>
            <w:lang w:eastAsia="sk-SK"/>
          </w:rPr>
          <w:tab/>
        </w:r>
        <w:r w:rsidR="00F928B9" w:rsidRPr="005E4C79">
          <w:rPr>
            <w:rStyle w:val="Hypertextovprepojenie"/>
          </w:rPr>
          <w:t>Programovanie pre mikrokontroléry</w:t>
        </w:r>
        <w:r w:rsidR="00F928B9">
          <w:rPr>
            <w:webHidden/>
          </w:rPr>
          <w:tab/>
        </w:r>
        <w:r w:rsidR="00F928B9">
          <w:rPr>
            <w:webHidden/>
          </w:rPr>
          <w:fldChar w:fldCharType="begin"/>
        </w:r>
        <w:r w:rsidR="00F928B9">
          <w:rPr>
            <w:webHidden/>
          </w:rPr>
          <w:instrText xml:space="preserve"> PAGEREF _Toc509848247 \h </w:instrText>
        </w:r>
        <w:r w:rsidR="00F928B9">
          <w:rPr>
            <w:webHidden/>
          </w:rPr>
        </w:r>
        <w:r w:rsidR="00F928B9">
          <w:rPr>
            <w:webHidden/>
          </w:rPr>
          <w:fldChar w:fldCharType="separate"/>
        </w:r>
        <w:r w:rsidR="00F928B9">
          <w:rPr>
            <w:webHidden/>
          </w:rPr>
          <w:t>16</w:t>
        </w:r>
        <w:r w:rsidR="00F928B9">
          <w:rPr>
            <w:webHidden/>
          </w:rPr>
          <w:fldChar w:fldCharType="end"/>
        </w:r>
      </w:hyperlink>
    </w:p>
    <w:p w14:paraId="05624EDE" w14:textId="647B819F" w:rsidR="00F928B9" w:rsidRDefault="007E0FD9">
      <w:pPr>
        <w:pStyle w:val="Obsah2"/>
        <w:rPr>
          <w:rFonts w:asciiTheme="minorHAnsi" w:eastAsiaTheme="minorEastAsia" w:hAnsiTheme="minorHAnsi" w:cstheme="minorBidi"/>
          <w:sz w:val="22"/>
          <w:szCs w:val="22"/>
          <w:lang w:eastAsia="sk-SK"/>
        </w:rPr>
      </w:pPr>
      <w:hyperlink w:anchor="_Toc509848248" w:history="1">
        <w:r w:rsidR="00F928B9" w:rsidRPr="005E4C79">
          <w:rPr>
            <w:rStyle w:val="Hypertextovprepojenie"/>
          </w:rPr>
          <w:t>2.3</w:t>
        </w:r>
        <w:r w:rsidR="00F928B9">
          <w:rPr>
            <w:rFonts w:asciiTheme="minorHAnsi" w:eastAsiaTheme="minorEastAsia" w:hAnsiTheme="minorHAnsi" w:cstheme="minorBidi"/>
            <w:sz w:val="22"/>
            <w:szCs w:val="22"/>
            <w:lang w:eastAsia="sk-SK"/>
          </w:rPr>
          <w:tab/>
        </w:r>
        <w:r w:rsidR="00F928B9" w:rsidRPr="005E4C79">
          <w:rPr>
            <w:rStyle w:val="Hypertextovprepojenie"/>
          </w:rPr>
          <w:t>Existujúce riešenia pre platformu Arduino</w:t>
        </w:r>
        <w:r w:rsidR="00F928B9">
          <w:rPr>
            <w:webHidden/>
          </w:rPr>
          <w:tab/>
        </w:r>
        <w:r w:rsidR="00F928B9">
          <w:rPr>
            <w:webHidden/>
          </w:rPr>
          <w:fldChar w:fldCharType="begin"/>
        </w:r>
        <w:r w:rsidR="00F928B9">
          <w:rPr>
            <w:webHidden/>
          </w:rPr>
          <w:instrText xml:space="preserve"> PAGEREF _Toc509848248 \h </w:instrText>
        </w:r>
        <w:r w:rsidR="00F928B9">
          <w:rPr>
            <w:webHidden/>
          </w:rPr>
        </w:r>
        <w:r w:rsidR="00F928B9">
          <w:rPr>
            <w:webHidden/>
          </w:rPr>
          <w:fldChar w:fldCharType="separate"/>
        </w:r>
        <w:r w:rsidR="00F928B9">
          <w:rPr>
            <w:webHidden/>
          </w:rPr>
          <w:t>17</w:t>
        </w:r>
        <w:r w:rsidR="00F928B9">
          <w:rPr>
            <w:webHidden/>
          </w:rPr>
          <w:fldChar w:fldCharType="end"/>
        </w:r>
      </w:hyperlink>
    </w:p>
    <w:p w14:paraId="27784A28" w14:textId="3C309A6F" w:rsidR="00F928B9" w:rsidRDefault="007E0FD9">
      <w:pPr>
        <w:pStyle w:val="Obsah3"/>
        <w:rPr>
          <w:rFonts w:asciiTheme="minorHAnsi" w:eastAsiaTheme="minorEastAsia" w:hAnsiTheme="minorHAnsi" w:cstheme="minorBidi"/>
          <w:iCs w:val="0"/>
          <w:sz w:val="22"/>
          <w:szCs w:val="22"/>
          <w:lang w:eastAsia="sk-SK"/>
        </w:rPr>
      </w:pPr>
      <w:hyperlink w:anchor="_Toc509848249" w:history="1">
        <w:r w:rsidR="00F928B9" w:rsidRPr="005E4C79">
          <w:rPr>
            <w:rStyle w:val="Hypertextovprepojenie"/>
          </w:rPr>
          <w:t>2.3.1</w:t>
        </w:r>
        <w:r w:rsidR="00F928B9">
          <w:rPr>
            <w:rFonts w:asciiTheme="minorHAnsi" w:eastAsiaTheme="minorEastAsia" w:hAnsiTheme="minorHAnsi" w:cstheme="minorBidi"/>
            <w:iCs w:val="0"/>
            <w:sz w:val="22"/>
            <w:szCs w:val="22"/>
            <w:lang w:eastAsia="sk-SK"/>
          </w:rPr>
          <w:tab/>
        </w:r>
        <w:r w:rsidR="00F928B9" w:rsidRPr="005E4C79">
          <w:rPr>
            <w:rStyle w:val="Hypertextovprepojenie"/>
          </w:rPr>
          <w:t>Arduino EventManager</w:t>
        </w:r>
        <w:r w:rsidR="00F928B9">
          <w:rPr>
            <w:webHidden/>
          </w:rPr>
          <w:tab/>
        </w:r>
        <w:r w:rsidR="00F928B9">
          <w:rPr>
            <w:webHidden/>
          </w:rPr>
          <w:fldChar w:fldCharType="begin"/>
        </w:r>
        <w:r w:rsidR="00F928B9">
          <w:rPr>
            <w:webHidden/>
          </w:rPr>
          <w:instrText xml:space="preserve"> PAGEREF _Toc509848249 \h </w:instrText>
        </w:r>
        <w:r w:rsidR="00F928B9">
          <w:rPr>
            <w:webHidden/>
          </w:rPr>
        </w:r>
        <w:r w:rsidR="00F928B9">
          <w:rPr>
            <w:webHidden/>
          </w:rPr>
          <w:fldChar w:fldCharType="separate"/>
        </w:r>
        <w:r w:rsidR="00F928B9">
          <w:rPr>
            <w:webHidden/>
          </w:rPr>
          <w:t>17</w:t>
        </w:r>
        <w:r w:rsidR="00F928B9">
          <w:rPr>
            <w:webHidden/>
          </w:rPr>
          <w:fldChar w:fldCharType="end"/>
        </w:r>
      </w:hyperlink>
    </w:p>
    <w:p w14:paraId="4CC19A27" w14:textId="7B782080" w:rsidR="00F928B9" w:rsidRDefault="007E0FD9">
      <w:pPr>
        <w:pStyle w:val="Obsah3"/>
        <w:rPr>
          <w:rFonts w:asciiTheme="minorHAnsi" w:eastAsiaTheme="minorEastAsia" w:hAnsiTheme="minorHAnsi" w:cstheme="minorBidi"/>
          <w:iCs w:val="0"/>
          <w:sz w:val="22"/>
          <w:szCs w:val="22"/>
          <w:lang w:eastAsia="sk-SK"/>
        </w:rPr>
      </w:pPr>
      <w:hyperlink w:anchor="_Toc509848250" w:history="1">
        <w:r w:rsidR="00F928B9" w:rsidRPr="005E4C79">
          <w:rPr>
            <w:rStyle w:val="Hypertextovprepojenie"/>
          </w:rPr>
          <w:t>2.3.2</w:t>
        </w:r>
        <w:r w:rsidR="00F928B9">
          <w:rPr>
            <w:rFonts w:asciiTheme="minorHAnsi" w:eastAsiaTheme="minorEastAsia" w:hAnsiTheme="minorHAnsi" w:cstheme="minorBidi"/>
            <w:iCs w:val="0"/>
            <w:sz w:val="22"/>
            <w:szCs w:val="22"/>
            <w:lang w:eastAsia="sk-SK"/>
          </w:rPr>
          <w:tab/>
        </w:r>
        <w:r w:rsidR="00F928B9" w:rsidRPr="005E4C79">
          <w:rPr>
            <w:rStyle w:val="Hypertextovprepojenie"/>
          </w:rPr>
          <w:t>Quantum Leaps Modeling Tool</w:t>
        </w:r>
        <w:r w:rsidR="00F928B9">
          <w:rPr>
            <w:webHidden/>
          </w:rPr>
          <w:tab/>
        </w:r>
        <w:r w:rsidR="00F928B9">
          <w:rPr>
            <w:webHidden/>
          </w:rPr>
          <w:fldChar w:fldCharType="begin"/>
        </w:r>
        <w:r w:rsidR="00F928B9">
          <w:rPr>
            <w:webHidden/>
          </w:rPr>
          <w:instrText xml:space="preserve"> PAGEREF _Toc509848250 \h </w:instrText>
        </w:r>
        <w:r w:rsidR="00F928B9">
          <w:rPr>
            <w:webHidden/>
          </w:rPr>
        </w:r>
        <w:r w:rsidR="00F928B9">
          <w:rPr>
            <w:webHidden/>
          </w:rPr>
          <w:fldChar w:fldCharType="separate"/>
        </w:r>
        <w:r w:rsidR="00F928B9">
          <w:rPr>
            <w:webHidden/>
          </w:rPr>
          <w:t>17</w:t>
        </w:r>
        <w:r w:rsidR="00F928B9">
          <w:rPr>
            <w:webHidden/>
          </w:rPr>
          <w:fldChar w:fldCharType="end"/>
        </w:r>
      </w:hyperlink>
    </w:p>
    <w:p w14:paraId="3A4397CB" w14:textId="0515E886" w:rsidR="00F928B9" w:rsidRDefault="007E0FD9">
      <w:pPr>
        <w:pStyle w:val="Obsah3"/>
        <w:rPr>
          <w:rFonts w:asciiTheme="minorHAnsi" w:eastAsiaTheme="minorEastAsia" w:hAnsiTheme="minorHAnsi" w:cstheme="minorBidi"/>
          <w:iCs w:val="0"/>
          <w:sz w:val="22"/>
          <w:szCs w:val="22"/>
          <w:lang w:eastAsia="sk-SK"/>
        </w:rPr>
      </w:pPr>
      <w:hyperlink w:anchor="_Toc509848251" w:history="1">
        <w:r w:rsidR="00F928B9" w:rsidRPr="005E4C79">
          <w:rPr>
            <w:rStyle w:val="Hypertextovprepojenie"/>
          </w:rPr>
          <w:t>2.3.3</w:t>
        </w:r>
        <w:r w:rsidR="00F928B9">
          <w:rPr>
            <w:rFonts w:asciiTheme="minorHAnsi" w:eastAsiaTheme="minorEastAsia" w:hAnsiTheme="minorHAnsi" w:cstheme="minorBidi"/>
            <w:iCs w:val="0"/>
            <w:sz w:val="22"/>
            <w:szCs w:val="22"/>
            <w:lang w:eastAsia="sk-SK"/>
          </w:rPr>
          <w:tab/>
        </w:r>
        <w:r w:rsidR="00F928B9" w:rsidRPr="005E4C79">
          <w:rPr>
            <w:rStyle w:val="Hypertextovprepojenie"/>
          </w:rPr>
          <w:t>ARTe (Arduino Real-Time extension)</w:t>
        </w:r>
        <w:r w:rsidR="00F928B9">
          <w:rPr>
            <w:webHidden/>
          </w:rPr>
          <w:tab/>
        </w:r>
        <w:r w:rsidR="00F928B9">
          <w:rPr>
            <w:webHidden/>
          </w:rPr>
          <w:fldChar w:fldCharType="begin"/>
        </w:r>
        <w:r w:rsidR="00F928B9">
          <w:rPr>
            <w:webHidden/>
          </w:rPr>
          <w:instrText xml:space="preserve"> PAGEREF _Toc509848251 \h </w:instrText>
        </w:r>
        <w:r w:rsidR="00F928B9">
          <w:rPr>
            <w:webHidden/>
          </w:rPr>
        </w:r>
        <w:r w:rsidR="00F928B9">
          <w:rPr>
            <w:webHidden/>
          </w:rPr>
          <w:fldChar w:fldCharType="separate"/>
        </w:r>
        <w:r w:rsidR="00F928B9">
          <w:rPr>
            <w:webHidden/>
          </w:rPr>
          <w:t>18</w:t>
        </w:r>
        <w:r w:rsidR="00F928B9">
          <w:rPr>
            <w:webHidden/>
          </w:rPr>
          <w:fldChar w:fldCharType="end"/>
        </w:r>
      </w:hyperlink>
    </w:p>
    <w:p w14:paraId="4E23277A" w14:textId="33450958" w:rsidR="00F928B9" w:rsidRDefault="007E0FD9">
      <w:pPr>
        <w:pStyle w:val="Obsah3"/>
        <w:rPr>
          <w:rFonts w:asciiTheme="minorHAnsi" w:eastAsiaTheme="minorEastAsia" w:hAnsiTheme="minorHAnsi" w:cstheme="minorBidi"/>
          <w:iCs w:val="0"/>
          <w:sz w:val="22"/>
          <w:szCs w:val="22"/>
          <w:lang w:eastAsia="sk-SK"/>
        </w:rPr>
      </w:pPr>
      <w:hyperlink w:anchor="_Toc509848252" w:history="1">
        <w:r w:rsidR="00F928B9" w:rsidRPr="005E4C79">
          <w:rPr>
            <w:rStyle w:val="Hypertextovprepojenie"/>
          </w:rPr>
          <w:t>2.3.4</w:t>
        </w:r>
        <w:r w:rsidR="00F928B9">
          <w:rPr>
            <w:rFonts w:asciiTheme="minorHAnsi" w:eastAsiaTheme="minorEastAsia" w:hAnsiTheme="minorHAnsi" w:cstheme="minorBidi"/>
            <w:iCs w:val="0"/>
            <w:sz w:val="22"/>
            <w:szCs w:val="22"/>
            <w:lang w:eastAsia="sk-SK"/>
          </w:rPr>
          <w:tab/>
        </w:r>
        <w:r w:rsidR="00F928B9" w:rsidRPr="005E4C79">
          <w:rPr>
            <w:rStyle w:val="Hypertextovprepojenie"/>
          </w:rPr>
          <w:t>Cayenne</w:t>
        </w:r>
        <w:r w:rsidR="00F928B9">
          <w:rPr>
            <w:webHidden/>
          </w:rPr>
          <w:tab/>
        </w:r>
        <w:r w:rsidR="00F928B9">
          <w:rPr>
            <w:webHidden/>
          </w:rPr>
          <w:fldChar w:fldCharType="begin"/>
        </w:r>
        <w:r w:rsidR="00F928B9">
          <w:rPr>
            <w:webHidden/>
          </w:rPr>
          <w:instrText xml:space="preserve"> PAGEREF _Toc509848252 \h </w:instrText>
        </w:r>
        <w:r w:rsidR="00F928B9">
          <w:rPr>
            <w:webHidden/>
          </w:rPr>
        </w:r>
        <w:r w:rsidR="00F928B9">
          <w:rPr>
            <w:webHidden/>
          </w:rPr>
          <w:fldChar w:fldCharType="separate"/>
        </w:r>
        <w:r w:rsidR="00F928B9">
          <w:rPr>
            <w:webHidden/>
          </w:rPr>
          <w:t>18</w:t>
        </w:r>
        <w:r w:rsidR="00F928B9">
          <w:rPr>
            <w:webHidden/>
          </w:rPr>
          <w:fldChar w:fldCharType="end"/>
        </w:r>
      </w:hyperlink>
    </w:p>
    <w:p w14:paraId="35AE6044" w14:textId="429D99A5" w:rsidR="00F928B9" w:rsidRDefault="007E0FD9">
      <w:pPr>
        <w:pStyle w:val="Obsah1"/>
        <w:rPr>
          <w:rFonts w:asciiTheme="minorHAnsi" w:eastAsiaTheme="minorEastAsia" w:hAnsiTheme="minorHAnsi" w:cstheme="minorBidi"/>
          <w:b w:val="0"/>
          <w:bCs w:val="0"/>
          <w:sz w:val="22"/>
          <w:szCs w:val="22"/>
          <w:lang w:eastAsia="sk-SK"/>
        </w:rPr>
      </w:pPr>
      <w:hyperlink w:anchor="_Toc509848253" w:history="1">
        <w:r w:rsidR="00F928B9" w:rsidRPr="005E4C79">
          <w:rPr>
            <w:rStyle w:val="Hypertextovprepojenie"/>
          </w:rPr>
          <w:t>3</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Komponentové a udalosťami orientované programovanie</w:t>
        </w:r>
        <w:r w:rsidR="00F928B9">
          <w:rPr>
            <w:webHidden/>
          </w:rPr>
          <w:tab/>
        </w:r>
        <w:r w:rsidR="00F928B9">
          <w:rPr>
            <w:webHidden/>
          </w:rPr>
          <w:fldChar w:fldCharType="begin"/>
        </w:r>
        <w:r w:rsidR="00F928B9">
          <w:rPr>
            <w:webHidden/>
          </w:rPr>
          <w:instrText xml:space="preserve"> PAGEREF _Toc509848253 \h </w:instrText>
        </w:r>
        <w:r w:rsidR="00F928B9">
          <w:rPr>
            <w:webHidden/>
          </w:rPr>
        </w:r>
        <w:r w:rsidR="00F928B9">
          <w:rPr>
            <w:webHidden/>
          </w:rPr>
          <w:fldChar w:fldCharType="separate"/>
        </w:r>
        <w:r w:rsidR="00F928B9">
          <w:rPr>
            <w:webHidden/>
          </w:rPr>
          <w:t>19</w:t>
        </w:r>
        <w:r w:rsidR="00F928B9">
          <w:rPr>
            <w:webHidden/>
          </w:rPr>
          <w:fldChar w:fldCharType="end"/>
        </w:r>
      </w:hyperlink>
    </w:p>
    <w:p w14:paraId="7DAFEE96" w14:textId="7A2A2DE6" w:rsidR="00F928B9" w:rsidRDefault="007E0FD9">
      <w:pPr>
        <w:pStyle w:val="Obsah2"/>
        <w:rPr>
          <w:rFonts w:asciiTheme="minorHAnsi" w:eastAsiaTheme="minorEastAsia" w:hAnsiTheme="minorHAnsi" w:cstheme="minorBidi"/>
          <w:sz w:val="22"/>
          <w:szCs w:val="22"/>
          <w:lang w:eastAsia="sk-SK"/>
        </w:rPr>
      </w:pPr>
      <w:hyperlink w:anchor="_Toc509848254" w:history="1">
        <w:r w:rsidR="00F928B9" w:rsidRPr="005E4C79">
          <w:rPr>
            <w:rStyle w:val="Hypertextovprepojenie"/>
          </w:rPr>
          <w:t>3.1</w:t>
        </w:r>
        <w:r w:rsidR="00F928B9">
          <w:rPr>
            <w:rFonts w:asciiTheme="minorHAnsi" w:eastAsiaTheme="minorEastAsia" w:hAnsiTheme="minorHAnsi" w:cstheme="minorBidi"/>
            <w:sz w:val="22"/>
            <w:szCs w:val="22"/>
            <w:lang w:eastAsia="sk-SK"/>
          </w:rPr>
          <w:tab/>
        </w:r>
        <w:r w:rsidR="00F928B9" w:rsidRPr="005E4C79">
          <w:rPr>
            <w:rStyle w:val="Hypertextovprepojenie"/>
          </w:rPr>
          <w:t>Spracovanie udalosti</w:t>
        </w:r>
        <w:r w:rsidR="00F928B9">
          <w:rPr>
            <w:webHidden/>
          </w:rPr>
          <w:tab/>
        </w:r>
        <w:r w:rsidR="00F928B9">
          <w:rPr>
            <w:webHidden/>
          </w:rPr>
          <w:fldChar w:fldCharType="begin"/>
        </w:r>
        <w:r w:rsidR="00F928B9">
          <w:rPr>
            <w:webHidden/>
          </w:rPr>
          <w:instrText xml:space="preserve"> PAGEREF _Toc509848254 \h </w:instrText>
        </w:r>
        <w:r w:rsidR="00F928B9">
          <w:rPr>
            <w:webHidden/>
          </w:rPr>
        </w:r>
        <w:r w:rsidR="00F928B9">
          <w:rPr>
            <w:webHidden/>
          </w:rPr>
          <w:fldChar w:fldCharType="separate"/>
        </w:r>
        <w:r w:rsidR="00F928B9">
          <w:rPr>
            <w:webHidden/>
          </w:rPr>
          <w:t>20</w:t>
        </w:r>
        <w:r w:rsidR="00F928B9">
          <w:rPr>
            <w:webHidden/>
          </w:rPr>
          <w:fldChar w:fldCharType="end"/>
        </w:r>
      </w:hyperlink>
    </w:p>
    <w:p w14:paraId="6160E12F" w14:textId="1BC8134F" w:rsidR="00F928B9" w:rsidRDefault="007E0FD9">
      <w:pPr>
        <w:pStyle w:val="Obsah1"/>
        <w:rPr>
          <w:rFonts w:asciiTheme="minorHAnsi" w:eastAsiaTheme="minorEastAsia" w:hAnsiTheme="minorHAnsi" w:cstheme="minorBidi"/>
          <w:b w:val="0"/>
          <w:bCs w:val="0"/>
          <w:sz w:val="22"/>
          <w:szCs w:val="22"/>
          <w:lang w:eastAsia="sk-SK"/>
        </w:rPr>
      </w:pPr>
      <w:hyperlink w:anchor="_Toc509848255" w:history="1">
        <w:r w:rsidR="00F928B9" w:rsidRPr="005E4C79">
          <w:rPr>
            <w:rStyle w:val="Hypertextovprepojenie"/>
          </w:rPr>
          <w:t>4</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Integrované vývojové prostredie</w:t>
        </w:r>
        <w:r w:rsidR="00F928B9">
          <w:rPr>
            <w:webHidden/>
          </w:rPr>
          <w:tab/>
        </w:r>
        <w:r w:rsidR="00F928B9">
          <w:rPr>
            <w:webHidden/>
          </w:rPr>
          <w:fldChar w:fldCharType="begin"/>
        </w:r>
        <w:r w:rsidR="00F928B9">
          <w:rPr>
            <w:webHidden/>
          </w:rPr>
          <w:instrText xml:space="preserve"> PAGEREF _Toc509848255 \h </w:instrText>
        </w:r>
        <w:r w:rsidR="00F928B9">
          <w:rPr>
            <w:webHidden/>
          </w:rPr>
        </w:r>
        <w:r w:rsidR="00F928B9">
          <w:rPr>
            <w:webHidden/>
          </w:rPr>
          <w:fldChar w:fldCharType="separate"/>
        </w:r>
        <w:r w:rsidR="00F928B9">
          <w:rPr>
            <w:webHidden/>
          </w:rPr>
          <w:t>22</w:t>
        </w:r>
        <w:r w:rsidR="00F928B9">
          <w:rPr>
            <w:webHidden/>
          </w:rPr>
          <w:fldChar w:fldCharType="end"/>
        </w:r>
      </w:hyperlink>
    </w:p>
    <w:p w14:paraId="5CABA91B" w14:textId="165C9573" w:rsidR="00F928B9" w:rsidRDefault="007E0FD9">
      <w:pPr>
        <w:pStyle w:val="Obsah2"/>
        <w:rPr>
          <w:rFonts w:asciiTheme="minorHAnsi" w:eastAsiaTheme="minorEastAsia" w:hAnsiTheme="minorHAnsi" w:cstheme="minorBidi"/>
          <w:sz w:val="22"/>
          <w:szCs w:val="22"/>
          <w:lang w:eastAsia="sk-SK"/>
        </w:rPr>
      </w:pPr>
      <w:hyperlink w:anchor="_Toc509848256" w:history="1">
        <w:r w:rsidR="00F928B9" w:rsidRPr="005E4C79">
          <w:rPr>
            <w:rStyle w:val="Hypertextovprepojenie"/>
          </w:rPr>
          <w:t>4.1</w:t>
        </w:r>
        <w:r w:rsidR="00F928B9">
          <w:rPr>
            <w:rFonts w:asciiTheme="minorHAnsi" w:eastAsiaTheme="minorEastAsia" w:hAnsiTheme="minorHAnsi" w:cstheme="minorBidi"/>
            <w:sz w:val="22"/>
            <w:szCs w:val="22"/>
            <w:lang w:eastAsia="sk-SK"/>
          </w:rPr>
          <w:tab/>
        </w:r>
        <w:r w:rsidR="00F928B9" w:rsidRPr="005E4C79">
          <w:rPr>
            <w:rStyle w:val="Hypertextovprepojenie"/>
          </w:rPr>
          <w:t>Rapid Application Development</w:t>
        </w:r>
        <w:r w:rsidR="00F928B9">
          <w:rPr>
            <w:webHidden/>
          </w:rPr>
          <w:tab/>
        </w:r>
        <w:r w:rsidR="00F928B9">
          <w:rPr>
            <w:webHidden/>
          </w:rPr>
          <w:fldChar w:fldCharType="begin"/>
        </w:r>
        <w:r w:rsidR="00F928B9">
          <w:rPr>
            <w:webHidden/>
          </w:rPr>
          <w:instrText xml:space="preserve"> PAGEREF _Toc509848256 \h </w:instrText>
        </w:r>
        <w:r w:rsidR="00F928B9">
          <w:rPr>
            <w:webHidden/>
          </w:rPr>
        </w:r>
        <w:r w:rsidR="00F928B9">
          <w:rPr>
            <w:webHidden/>
          </w:rPr>
          <w:fldChar w:fldCharType="separate"/>
        </w:r>
        <w:r w:rsidR="00F928B9">
          <w:rPr>
            <w:webHidden/>
          </w:rPr>
          <w:t>22</w:t>
        </w:r>
        <w:r w:rsidR="00F928B9">
          <w:rPr>
            <w:webHidden/>
          </w:rPr>
          <w:fldChar w:fldCharType="end"/>
        </w:r>
      </w:hyperlink>
    </w:p>
    <w:p w14:paraId="40835344" w14:textId="09C1E017" w:rsidR="00F928B9" w:rsidRDefault="007E0FD9">
      <w:pPr>
        <w:pStyle w:val="Obsah1"/>
        <w:rPr>
          <w:rFonts w:asciiTheme="minorHAnsi" w:eastAsiaTheme="minorEastAsia" w:hAnsiTheme="minorHAnsi" w:cstheme="minorBidi"/>
          <w:b w:val="0"/>
          <w:bCs w:val="0"/>
          <w:sz w:val="22"/>
          <w:szCs w:val="22"/>
          <w:lang w:eastAsia="sk-SK"/>
        </w:rPr>
      </w:pPr>
      <w:hyperlink w:anchor="_Toc509848257" w:history="1">
        <w:r w:rsidR="00F928B9" w:rsidRPr="005E4C79">
          <w:rPr>
            <w:rStyle w:val="Hypertextovprepojenie"/>
          </w:rPr>
          <w:t>5</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Architektúra komponentového a udalosťami orientovaného riešenia ACProg</w:t>
        </w:r>
        <w:r w:rsidR="00F928B9">
          <w:rPr>
            <w:webHidden/>
          </w:rPr>
          <w:tab/>
        </w:r>
        <w:r w:rsidR="00F928B9">
          <w:rPr>
            <w:webHidden/>
          </w:rPr>
          <w:fldChar w:fldCharType="begin"/>
        </w:r>
        <w:r w:rsidR="00F928B9">
          <w:rPr>
            <w:webHidden/>
          </w:rPr>
          <w:instrText xml:space="preserve"> PAGEREF _Toc509848257 \h </w:instrText>
        </w:r>
        <w:r w:rsidR="00F928B9">
          <w:rPr>
            <w:webHidden/>
          </w:rPr>
        </w:r>
        <w:r w:rsidR="00F928B9">
          <w:rPr>
            <w:webHidden/>
          </w:rPr>
          <w:fldChar w:fldCharType="separate"/>
        </w:r>
        <w:r w:rsidR="00F928B9">
          <w:rPr>
            <w:webHidden/>
          </w:rPr>
          <w:t>23</w:t>
        </w:r>
        <w:r w:rsidR="00F928B9">
          <w:rPr>
            <w:webHidden/>
          </w:rPr>
          <w:fldChar w:fldCharType="end"/>
        </w:r>
      </w:hyperlink>
    </w:p>
    <w:p w14:paraId="091E251C" w14:textId="0DE7991B" w:rsidR="00F928B9" w:rsidRDefault="007E0FD9">
      <w:pPr>
        <w:pStyle w:val="Obsah2"/>
        <w:rPr>
          <w:rFonts w:asciiTheme="minorHAnsi" w:eastAsiaTheme="minorEastAsia" w:hAnsiTheme="minorHAnsi" w:cstheme="minorBidi"/>
          <w:sz w:val="22"/>
          <w:szCs w:val="22"/>
          <w:lang w:eastAsia="sk-SK"/>
        </w:rPr>
      </w:pPr>
      <w:hyperlink w:anchor="_Toc509848258" w:history="1">
        <w:r w:rsidR="00F928B9" w:rsidRPr="005E4C79">
          <w:rPr>
            <w:rStyle w:val="Hypertextovprepojenie"/>
          </w:rPr>
          <w:t>5.1</w:t>
        </w:r>
        <w:r w:rsidR="00F928B9">
          <w:rPr>
            <w:rFonts w:asciiTheme="minorHAnsi" w:eastAsiaTheme="minorEastAsia" w:hAnsiTheme="minorHAnsi" w:cstheme="minorBidi"/>
            <w:sz w:val="22"/>
            <w:szCs w:val="22"/>
            <w:lang w:eastAsia="sk-SK"/>
          </w:rPr>
          <w:tab/>
        </w:r>
        <w:r w:rsidR="00F928B9" w:rsidRPr="005E4C79">
          <w:rPr>
            <w:rStyle w:val="Hypertextovprepojenie"/>
          </w:rPr>
          <w:t>XML konfiguračný súbor</w:t>
        </w:r>
        <w:r w:rsidR="00F928B9">
          <w:rPr>
            <w:webHidden/>
          </w:rPr>
          <w:tab/>
        </w:r>
        <w:r w:rsidR="00F928B9">
          <w:rPr>
            <w:webHidden/>
          </w:rPr>
          <w:fldChar w:fldCharType="begin"/>
        </w:r>
        <w:r w:rsidR="00F928B9">
          <w:rPr>
            <w:webHidden/>
          </w:rPr>
          <w:instrText xml:space="preserve"> PAGEREF _Toc509848258 \h </w:instrText>
        </w:r>
        <w:r w:rsidR="00F928B9">
          <w:rPr>
            <w:webHidden/>
          </w:rPr>
        </w:r>
        <w:r w:rsidR="00F928B9">
          <w:rPr>
            <w:webHidden/>
          </w:rPr>
          <w:fldChar w:fldCharType="separate"/>
        </w:r>
        <w:r w:rsidR="00F928B9">
          <w:rPr>
            <w:webHidden/>
          </w:rPr>
          <w:t>24</w:t>
        </w:r>
        <w:r w:rsidR="00F928B9">
          <w:rPr>
            <w:webHidden/>
          </w:rPr>
          <w:fldChar w:fldCharType="end"/>
        </w:r>
      </w:hyperlink>
    </w:p>
    <w:p w14:paraId="648248A2" w14:textId="063B2997" w:rsidR="00F928B9" w:rsidRDefault="007E0FD9">
      <w:pPr>
        <w:pStyle w:val="Obsah2"/>
        <w:rPr>
          <w:rFonts w:asciiTheme="minorHAnsi" w:eastAsiaTheme="minorEastAsia" w:hAnsiTheme="minorHAnsi" w:cstheme="minorBidi"/>
          <w:sz w:val="22"/>
          <w:szCs w:val="22"/>
          <w:lang w:eastAsia="sk-SK"/>
        </w:rPr>
      </w:pPr>
      <w:hyperlink w:anchor="_Toc509848259" w:history="1">
        <w:r w:rsidR="00F928B9" w:rsidRPr="005E4C79">
          <w:rPr>
            <w:rStyle w:val="Hypertextovprepojenie"/>
          </w:rPr>
          <w:t>5.2</w:t>
        </w:r>
        <w:r w:rsidR="00F928B9">
          <w:rPr>
            <w:rFonts w:asciiTheme="minorHAnsi" w:eastAsiaTheme="minorEastAsia" w:hAnsiTheme="minorHAnsi" w:cstheme="minorBidi"/>
            <w:sz w:val="22"/>
            <w:szCs w:val="22"/>
            <w:lang w:eastAsia="sk-SK"/>
          </w:rPr>
          <w:tab/>
        </w:r>
        <w:r w:rsidR="00F928B9" w:rsidRPr="005E4C79">
          <w:rPr>
            <w:rStyle w:val="Hypertextovprepojenie"/>
          </w:rPr>
          <w:t>Generátor knižnice pre Arduino</w:t>
        </w:r>
        <w:r w:rsidR="00F928B9">
          <w:rPr>
            <w:webHidden/>
          </w:rPr>
          <w:tab/>
        </w:r>
        <w:r w:rsidR="00F928B9">
          <w:rPr>
            <w:webHidden/>
          </w:rPr>
          <w:fldChar w:fldCharType="begin"/>
        </w:r>
        <w:r w:rsidR="00F928B9">
          <w:rPr>
            <w:webHidden/>
          </w:rPr>
          <w:instrText xml:space="preserve"> PAGEREF _Toc509848259 \h </w:instrText>
        </w:r>
        <w:r w:rsidR="00F928B9">
          <w:rPr>
            <w:webHidden/>
          </w:rPr>
        </w:r>
        <w:r w:rsidR="00F928B9">
          <w:rPr>
            <w:webHidden/>
          </w:rPr>
          <w:fldChar w:fldCharType="separate"/>
        </w:r>
        <w:r w:rsidR="00F928B9">
          <w:rPr>
            <w:webHidden/>
          </w:rPr>
          <w:t>25</w:t>
        </w:r>
        <w:r w:rsidR="00F928B9">
          <w:rPr>
            <w:webHidden/>
          </w:rPr>
          <w:fldChar w:fldCharType="end"/>
        </w:r>
      </w:hyperlink>
    </w:p>
    <w:p w14:paraId="75296828" w14:textId="13E3D9B3" w:rsidR="00F928B9" w:rsidRDefault="007E0FD9">
      <w:pPr>
        <w:pStyle w:val="Obsah2"/>
        <w:rPr>
          <w:rFonts w:asciiTheme="minorHAnsi" w:eastAsiaTheme="minorEastAsia" w:hAnsiTheme="minorHAnsi" w:cstheme="minorBidi"/>
          <w:sz w:val="22"/>
          <w:szCs w:val="22"/>
          <w:lang w:eastAsia="sk-SK"/>
        </w:rPr>
      </w:pPr>
      <w:hyperlink w:anchor="_Toc509848260" w:history="1">
        <w:r w:rsidR="00F928B9" w:rsidRPr="005E4C79">
          <w:rPr>
            <w:rStyle w:val="Hypertextovprepojenie"/>
          </w:rPr>
          <w:t>5.3</w:t>
        </w:r>
        <w:r w:rsidR="00F928B9">
          <w:rPr>
            <w:rFonts w:asciiTheme="minorHAnsi" w:eastAsiaTheme="minorEastAsia" w:hAnsiTheme="minorHAnsi" w:cstheme="minorBidi"/>
            <w:sz w:val="22"/>
            <w:szCs w:val="22"/>
            <w:lang w:eastAsia="sk-SK"/>
          </w:rPr>
          <w:tab/>
        </w:r>
        <w:r w:rsidR="00F928B9" w:rsidRPr="005E4C79">
          <w:rPr>
            <w:rStyle w:val="Hypertextovprepojenie"/>
          </w:rPr>
          <w:t>Typy komponentov (moduly)</w:t>
        </w:r>
        <w:r w:rsidR="00F928B9">
          <w:rPr>
            <w:webHidden/>
          </w:rPr>
          <w:tab/>
        </w:r>
        <w:r w:rsidR="00F928B9">
          <w:rPr>
            <w:webHidden/>
          </w:rPr>
          <w:fldChar w:fldCharType="begin"/>
        </w:r>
        <w:r w:rsidR="00F928B9">
          <w:rPr>
            <w:webHidden/>
          </w:rPr>
          <w:instrText xml:space="preserve"> PAGEREF _Toc509848260 \h </w:instrText>
        </w:r>
        <w:r w:rsidR="00F928B9">
          <w:rPr>
            <w:webHidden/>
          </w:rPr>
        </w:r>
        <w:r w:rsidR="00F928B9">
          <w:rPr>
            <w:webHidden/>
          </w:rPr>
          <w:fldChar w:fldCharType="separate"/>
        </w:r>
        <w:r w:rsidR="00F928B9">
          <w:rPr>
            <w:webHidden/>
          </w:rPr>
          <w:t>26</w:t>
        </w:r>
        <w:r w:rsidR="00F928B9">
          <w:rPr>
            <w:webHidden/>
          </w:rPr>
          <w:fldChar w:fldCharType="end"/>
        </w:r>
      </w:hyperlink>
    </w:p>
    <w:p w14:paraId="508DC9A8" w14:textId="5F1B5FAB" w:rsidR="00F928B9" w:rsidRDefault="007E0FD9">
      <w:pPr>
        <w:pStyle w:val="Obsah1"/>
        <w:rPr>
          <w:rFonts w:asciiTheme="minorHAnsi" w:eastAsiaTheme="minorEastAsia" w:hAnsiTheme="minorHAnsi" w:cstheme="minorBidi"/>
          <w:b w:val="0"/>
          <w:bCs w:val="0"/>
          <w:sz w:val="22"/>
          <w:szCs w:val="22"/>
          <w:lang w:eastAsia="sk-SK"/>
        </w:rPr>
      </w:pPr>
      <w:hyperlink w:anchor="_Toc509848261" w:history="1">
        <w:r w:rsidR="00F928B9" w:rsidRPr="005E4C79">
          <w:rPr>
            <w:rStyle w:val="Hypertextovprepojenie"/>
          </w:rPr>
          <w:t>6</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IDE pre projekt ACProg</w:t>
        </w:r>
        <w:r w:rsidR="00F928B9">
          <w:rPr>
            <w:webHidden/>
          </w:rPr>
          <w:tab/>
        </w:r>
        <w:r w:rsidR="00F928B9">
          <w:rPr>
            <w:webHidden/>
          </w:rPr>
          <w:fldChar w:fldCharType="begin"/>
        </w:r>
        <w:r w:rsidR="00F928B9">
          <w:rPr>
            <w:webHidden/>
          </w:rPr>
          <w:instrText xml:space="preserve"> PAGEREF _Toc509848261 \h </w:instrText>
        </w:r>
        <w:r w:rsidR="00F928B9">
          <w:rPr>
            <w:webHidden/>
          </w:rPr>
        </w:r>
        <w:r w:rsidR="00F928B9">
          <w:rPr>
            <w:webHidden/>
          </w:rPr>
          <w:fldChar w:fldCharType="separate"/>
        </w:r>
        <w:r w:rsidR="00F928B9">
          <w:rPr>
            <w:webHidden/>
          </w:rPr>
          <w:t>27</w:t>
        </w:r>
        <w:r w:rsidR="00F928B9">
          <w:rPr>
            <w:webHidden/>
          </w:rPr>
          <w:fldChar w:fldCharType="end"/>
        </w:r>
      </w:hyperlink>
    </w:p>
    <w:p w14:paraId="6A7E0713" w14:textId="7BA9F030" w:rsidR="00F928B9" w:rsidRDefault="007E0FD9">
      <w:pPr>
        <w:pStyle w:val="Obsah2"/>
        <w:rPr>
          <w:rFonts w:asciiTheme="minorHAnsi" w:eastAsiaTheme="minorEastAsia" w:hAnsiTheme="minorHAnsi" w:cstheme="minorBidi"/>
          <w:sz w:val="22"/>
          <w:szCs w:val="22"/>
          <w:lang w:eastAsia="sk-SK"/>
        </w:rPr>
      </w:pPr>
      <w:hyperlink w:anchor="_Toc509848262" w:history="1">
        <w:r w:rsidR="00F928B9" w:rsidRPr="005E4C79">
          <w:rPr>
            <w:rStyle w:val="Hypertextovprepojenie"/>
          </w:rPr>
          <w:t>6.1</w:t>
        </w:r>
        <w:r w:rsidR="00F928B9">
          <w:rPr>
            <w:rFonts w:asciiTheme="minorHAnsi" w:eastAsiaTheme="minorEastAsia" w:hAnsiTheme="minorHAnsi" w:cstheme="minorBidi"/>
            <w:sz w:val="22"/>
            <w:szCs w:val="22"/>
            <w:lang w:eastAsia="sk-SK"/>
          </w:rPr>
          <w:tab/>
        </w:r>
        <w:r w:rsidR="00F928B9" w:rsidRPr="005E4C79">
          <w:rPr>
            <w:rStyle w:val="Hypertextovprepojenie"/>
          </w:rPr>
          <w:t>Používateľské požiadavky</w:t>
        </w:r>
        <w:r w:rsidR="00F928B9">
          <w:rPr>
            <w:webHidden/>
          </w:rPr>
          <w:tab/>
        </w:r>
        <w:r w:rsidR="00F928B9">
          <w:rPr>
            <w:webHidden/>
          </w:rPr>
          <w:fldChar w:fldCharType="begin"/>
        </w:r>
        <w:r w:rsidR="00F928B9">
          <w:rPr>
            <w:webHidden/>
          </w:rPr>
          <w:instrText xml:space="preserve"> PAGEREF _Toc509848262 \h </w:instrText>
        </w:r>
        <w:r w:rsidR="00F928B9">
          <w:rPr>
            <w:webHidden/>
          </w:rPr>
        </w:r>
        <w:r w:rsidR="00F928B9">
          <w:rPr>
            <w:webHidden/>
          </w:rPr>
          <w:fldChar w:fldCharType="separate"/>
        </w:r>
        <w:r w:rsidR="00F928B9">
          <w:rPr>
            <w:webHidden/>
          </w:rPr>
          <w:t>27</w:t>
        </w:r>
        <w:r w:rsidR="00F928B9">
          <w:rPr>
            <w:webHidden/>
          </w:rPr>
          <w:fldChar w:fldCharType="end"/>
        </w:r>
      </w:hyperlink>
    </w:p>
    <w:p w14:paraId="7FE243F5" w14:textId="78410008" w:rsidR="00F928B9" w:rsidRDefault="007E0FD9">
      <w:pPr>
        <w:pStyle w:val="Obsah3"/>
        <w:rPr>
          <w:rFonts w:asciiTheme="minorHAnsi" w:eastAsiaTheme="minorEastAsia" w:hAnsiTheme="minorHAnsi" w:cstheme="minorBidi"/>
          <w:iCs w:val="0"/>
          <w:sz w:val="22"/>
          <w:szCs w:val="22"/>
          <w:lang w:eastAsia="sk-SK"/>
        </w:rPr>
      </w:pPr>
      <w:hyperlink w:anchor="_Toc509848263" w:history="1">
        <w:r w:rsidR="00F928B9" w:rsidRPr="005E4C79">
          <w:rPr>
            <w:rStyle w:val="Hypertextovprepojenie"/>
          </w:rPr>
          <w:t>6.1.1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návrh IDE</w:t>
        </w:r>
        <w:r w:rsidR="00F928B9">
          <w:rPr>
            <w:webHidden/>
          </w:rPr>
          <w:tab/>
        </w:r>
        <w:r w:rsidR="00F928B9">
          <w:rPr>
            <w:webHidden/>
          </w:rPr>
          <w:fldChar w:fldCharType="begin"/>
        </w:r>
        <w:r w:rsidR="00F928B9">
          <w:rPr>
            <w:webHidden/>
          </w:rPr>
          <w:instrText xml:space="preserve"> PAGEREF _Toc509848263 \h </w:instrText>
        </w:r>
        <w:r w:rsidR="00F928B9">
          <w:rPr>
            <w:webHidden/>
          </w:rPr>
        </w:r>
        <w:r w:rsidR="00F928B9">
          <w:rPr>
            <w:webHidden/>
          </w:rPr>
          <w:fldChar w:fldCharType="separate"/>
        </w:r>
        <w:r w:rsidR="00F928B9">
          <w:rPr>
            <w:webHidden/>
          </w:rPr>
          <w:t>28</w:t>
        </w:r>
        <w:r w:rsidR="00F928B9">
          <w:rPr>
            <w:webHidden/>
          </w:rPr>
          <w:fldChar w:fldCharType="end"/>
        </w:r>
      </w:hyperlink>
    </w:p>
    <w:p w14:paraId="265608F7" w14:textId="787ED690" w:rsidR="00F928B9" w:rsidRDefault="007E0FD9">
      <w:pPr>
        <w:pStyle w:val="Obsah2"/>
        <w:rPr>
          <w:rFonts w:asciiTheme="minorHAnsi" w:eastAsiaTheme="minorEastAsia" w:hAnsiTheme="minorHAnsi" w:cstheme="minorBidi"/>
          <w:sz w:val="22"/>
          <w:szCs w:val="22"/>
          <w:lang w:eastAsia="sk-SK"/>
        </w:rPr>
      </w:pPr>
      <w:hyperlink w:anchor="_Toc509848264" w:history="1">
        <w:r w:rsidR="00F928B9" w:rsidRPr="005E4C79">
          <w:rPr>
            <w:rStyle w:val="Hypertextovprepojenie"/>
          </w:rPr>
          <w:t>6.2</w:t>
        </w:r>
        <w:r w:rsidR="00F928B9">
          <w:rPr>
            <w:rFonts w:asciiTheme="minorHAnsi" w:eastAsiaTheme="minorEastAsia" w:hAnsiTheme="minorHAnsi" w:cstheme="minorBidi"/>
            <w:sz w:val="22"/>
            <w:szCs w:val="22"/>
            <w:lang w:eastAsia="sk-SK"/>
          </w:rPr>
          <w:tab/>
        </w:r>
        <w:r w:rsidR="00F928B9" w:rsidRPr="005E4C79">
          <w:rPr>
            <w:rStyle w:val="Hypertextovprepojenie"/>
          </w:rPr>
          <w:t>Technologický návrh</w:t>
        </w:r>
        <w:r w:rsidR="00F928B9">
          <w:rPr>
            <w:webHidden/>
          </w:rPr>
          <w:tab/>
        </w:r>
        <w:r w:rsidR="00F928B9">
          <w:rPr>
            <w:webHidden/>
          </w:rPr>
          <w:fldChar w:fldCharType="begin"/>
        </w:r>
        <w:r w:rsidR="00F928B9">
          <w:rPr>
            <w:webHidden/>
          </w:rPr>
          <w:instrText xml:space="preserve"> PAGEREF _Toc509848264 \h </w:instrText>
        </w:r>
        <w:r w:rsidR="00F928B9">
          <w:rPr>
            <w:webHidden/>
          </w:rPr>
        </w:r>
        <w:r w:rsidR="00F928B9">
          <w:rPr>
            <w:webHidden/>
          </w:rPr>
          <w:fldChar w:fldCharType="separate"/>
        </w:r>
        <w:r w:rsidR="00F928B9">
          <w:rPr>
            <w:webHidden/>
          </w:rPr>
          <w:t>29</w:t>
        </w:r>
        <w:r w:rsidR="00F928B9">
          <w:rPr>
            <w:webHidden/>
          </w:rPr>
          <w:fldChar w:fldCharType="end"/>
        </w:r>
      </w:hyperlink>
    </w:p>
    <w:p w14:paraId="4DA2A20E" w14:textId="22514EF0" w:rsidR="00F928B9" w:rsidRDefault="007E0FD9">
      <w:pPr>
        <w:pStyle w:val="Obsah3"/>
        <w:rPr>
          <w:rFonts w:asciiTheme="minorHAnsi" w:eastAsiaTheme="minorEastAsia" w:hAnsiTheme="minorHAnsi" w:cstheme="minorBidi"/>
          <w:iCs w:val="0"/>
          <w:sz w:val="22"/>
          <w:szCs w:val="22"/>
          <w:lang w:eastAsia="sk-SK"/>
        </w:rPr>
      </w:pPr>
      <w:hyperlink w:anchor="_Toc509848265" w:history="1">
        <w:r w:rsidR="00F928B9" w:rsidRPr="005E4C79">
          <w:rPr>
            <w:rStyle w:val="Hypertextovprepojenie"/>
          </w:rPr>
          <w:t>6.2.1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framework Java Swing</w:t>
        </w:r>
        <w:r w:rsidR="00F928B9">
          <w:rPr>
            <w:webHidden/>
          </w:rPr>
          <w:tab/>
        </w:r>
        <w:r w:rsidR="00F928B9">
          <w:rPr>
            <w:webHidden/>
          </w:rPr>
          <w:fldChar w:fldCharType="begin"/>
        </w:r>
        <w:r w:rsidR="00F928B9">
          <w:rPr>
            <w:webHidden/>
          </w:rPr>
          <w:instrText xml:space="preserve"> PAGEREF _Toc509848265 \h </w:instrText>
        </w:r>
        <w:r w:rsidR="00F928B9">
          <w:rPr>
            <w:webHidden/>
          </w:rPr>
        </w:r>
        <w:r w:rsidR="00F928B9">
          <w:rPr>
            <w:webHidden/>
          </w:rPr>
          <w:fldChar w:fldCharType="separate"/>
        </w:r>
        <w:r w:rsidR="00F928B9">
          <w:rPr>
            <w:webHidden/>
          </w:rPr>
          <w:t>30</w:t>
        </w:r>
        <w:r w:rsidR="00F928B9">
          <w:rPr>
            <w:webHidden/>
          </w:rPr>
          <w:fldChar w:fldCharType="end"/>
        </w:r>
      </w:hyperlink>
    </w:p>
    <w:p w14:paraId="732FC102" w14:textId="7FB63341" w:rsidR="00F928B9" w:rsidRDefault="007E0FD9">
      <w:pPr>
        <w:pStyle w:val="Obsah3"/>
        <w:rPr>
          <w:rFonts w:asciiTheme="minorHAnsi" w:eastAsiaTheme="minorEastAsia" w:hAnsiTheme="minorHAnsi" w:cstheme="minorBidi"/>
          <w:iCs w:val="0"/>
          <w:sz w:val="22"/>
          <w:szCs w:val="22"/>
          <w:lang w:eastAsia="sk-SK"/>
        </w:rPr>
      </w:pPr>
      <w:hyperlink w:anchor="_Toc509848266" w:history="1">
        <w:r w:rsidR="00F928B9" w:rsidRPr="005E4C79">
          <w:rPr>
            <w:rStyle w:val="Hypertextovprepojenie"/>
          </w:rPr>
          <w:t>6.2.2</w:t>
        </w:r>
        <w:r w:rsidR="00F928B9">
          <w:rPr>
            <w:rFonts w:asciiTheme="minorHAnsi" w:eastAsiaTheme="minorEastAsia" w:hAnsiTheme="minorHAnsi" w:cstheme="minorBidi"/>
            <w:iCs w:val="0"/>
            <w:sz w:val="22"/>
            <w:szCs w:val="22"/>
            <w:lang w:eastAsia="sk-SK"/>
          </w:rPr>
          <w:tab/>
        </w:r>
        <w:r w:rsidR="00F928B9" w:rsidRPr="005E4C79">
          <w:rPr>
            <w:rStyle w:val="Hypertextovprepojenie"/>
          </w:rPr>
          <w:t>Rozloženie aplikácie – Docking framework</w:t>
        </w:r>
        <w:r w:rsidR="00F928B9">
          <w:rPr>
            <w:webHidden/>
          </w:rPr>
          <w:tab/>
        </w:r>
        <w:r w:rsidR="00F928B9">
          <w:rPr>
            <w:webHidden/>
          </w:rPr>
          <w:fldChar w:fldCharType="begin"/>
        </w:r>
        <w:r w:rsidR="00F928B9">
          <w:rPr>
            <w:webHidden/>
          </w:rPr>
          <w:instrText xml:space="preserve"> PAGEREF _Toc509848266 \h </w:instrText>
        </w:r>
        <w:r w:rsidR="00F928B9">
          <w:rPr>
            <w:webHidden/>
          </w:rPr>
        </w:r>
        <w:r w:rsidR="00F928B9">
          <w:rPr>
            <w:webHidden/>
          </w:rPr>
          <w:fldChar w:fldCharType="separate"/>
        </w:r>
        <w:r w:rsidR="00F928B9">
          <w:rPr>
            <w:webHidden/>
          </w:rPr>
          <w:t>30</w:t>
        </w:r>
        <w:r w:rsidR="00F928B9">
          <w:rPr>
            <w:webHidden/>
          </w:rPr>
          <w:fldChar w:fldCharType="end"/>
        </w:r>
      </w:hyperlink>
    </w:p>
    <w:p w14:paraId="0A0C6656" w14:textId="07041865" w:rsidR="00F928B9" w:rsidRDefault="007E0FD9">
      <w:pPr>
        <w:pStyle w:val="Obsah3"/>
        <w:rPr>
          <w:rFonts w:asciiTheme="minorHAnsi" w:eastAsiaTheme="minorEastAsia" w:hAnsiTheme="minorHAnsi" w:cstheme="minorBidi"/>
          <w:iCs w:val="0"/>
          <w:sz w:val="22"/>
          <w:szCs w:val="22"/>
          <w:lang w:eastAsia="sk-SK"/>
        </w:rPr>
      </w:pPr>
      <w:hyperlink w:anchor="_Toc509848267" w:history="1">
        <w:r w:rsidR="00F928B9" w:rsidRPr="005E4C79">
          <w:rPr>
            <w:rStyle w:val="Hypertextovprepojenie"/>
          </w:rPr>
          <w:t>6.2.3</w:t>
        </w:r>
        <w:r w:rsidR="00F928B9">
          <w:rPr>
            <w:rFonts w:asciiTheme="minorHAnsi" w:eastAsiaTheme="minorEastAsia" w:hAnsiTheme="minorHAnsi" w:cstheme="minorBidi"/>
            <w:iCs w:val="0"/>
            <w:sz w:val="22"/>
            <w:szCs w:val="22"/>
            <w:lang w:eastAsia="sk-SK"/>
          </w:rPr>
          <w:tab/>
        </w:r>
        <w:r w:rsidR="00F928B9" w:rsidRPr="005E4C79">
          <w:rPr>
            <w:rStyle w:val="Hypertextovprepojenie"/>
          </w:rPr>
          <w:t>Code editor</w:t>
        </w:r>
        <w:r w:rsidR="00F928B9">
          <w:rPr>
            <w:webHidden/>
          </w:rPr>
          <w:tab/>
        </w:r>
        <w:r w:rsidR="00F928B9">
          <w:rPr>
            <w:webHidden/>
          </w:rPr>
          <w:fldChar w:fldCharType="begin"/>
        </w:r>
        <w:r w:rsidR="00F928B9">
          <w:rPr>
            <w:webHidden/>
          </w:rPr>
          <w:instrText xml:space="preserve"> PAGEREF _Toc509848267 \h </w:instrText>
        </w:r>
        <w:r w:rsidR="00F928B9">
          <w:rPr>
            <w:webHidden/>
          </w:rPr>
        </w:r>
        <w:r w:rsidR="00F928B9">
          <w:rPr>
            <w:webHidden/>
          </w:rPr>
          <w:fldChar w:fldCharType="separate"/>
        </w:r>
        <w:r w:rsidR="00F928B9">
          <w:rPr>
            <w:webHidden/>
          </w:rPr>
          <w:t>31</w:t>
        </w:r>
        <w:r w:rsidR="00F928B9">
          <w:rPr>
            <w:webHidden/>
          </w:rPr>
          <w:fldChar w:fldCharType="end"/>
        </w:r>
      </w:hyperlink>
    </w:p>
    <w:p w14:paraId="18BEA76B" w14:textId="06EEAC8F" w:rsidR="00F928B9" w:rsidRDefault="007E0FD9">
      <w:pPr>
        <w:pStyle w:val="Obsah3"/>
        <w:rPr>
          <w:rFonts w:asciiTheme="minorHAnsi" w:eastAsiaTheme="minorEastAsia" w:hAnsiTheme="minorHAnsi" w:cstheme="minorBidi"/>
          <w:iCs w:val="0"/>
          <w:sz w:val="22"/>
          <w:szCs w:val="22"/>
          <w:lang w:eastAsia="sk-SK"/>
        </w:rPr>
      </w:pPr>
      <w:hyperlink w:anchor="_Toc509848268" w:history="1">
        <w:r w:rsidR="00F928B9" w:rsidRPr="005E4C79">
          <w:rPr>
            <w:rStyle w:val="Hypertextovprepojenie"/>
          </w:rPr>
          <w:t>6.2.4</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komponentov (modulov) a inštancie komponentov.</w:t>
        </w:r>
        <w:r w:rsidR="00F928B9">
          <w:rPr>
            <w:webHidden/>
          </w:rPr>
          <w:tab/>
        </w:r>
        <w:r w:rsidR="00F928B9">
          <w:rPr>
            <w:webHidden/>
          </w:rPr>
          <w:fldChar w:fldCharType="begin"/>
        </w:r>
        <w:r w:rsidR="00F928B9">
          <w:rPr>
            <w:webHidden/>
          </w:rPr>
          <w:instrText xml:space="preserve"> PAGEREF _Toc509848268 \h </w:instrText>
        </w:r>
        <w:r w:rsidR="00F928B9">
          <w:rPr>
            <w:webHidden/>
          </w:rPr>
        </w:r>
        <w:r w:rsidR="00F928B9">
          <w:rPr>
            <w:webHidden/>
          </w:rPr>
          <w:fldChar w:fldCharType="separate"/>
        </w:r>
        <w:r w:rsidR="00F928B9">
          <w:rPr>
            <w:webHidden/>
          </w:rPr>
          <w:t>32</w:t>
        </w:r>
        <w:r w:rsidR="00F928B9">
          <w:rPr>
            <w:webHidden/>
          </w:rPr>
          <w:fldChar w:fldCharType="end"/>
        </w:r>
      </w:hyperlink>
    </w:p>
    <w:p w14:paraId="652973DC" w14:textId="0956F5BA" w:rsidR="00F928B9" w:rsidRDefault="007E0FD9">
      <w:pPr>
        <w:pStyle w:val="Obsah3"/>
        <w:rPr>
          <w:rFonts w:asciiTheme="minorHAnsi" w:eastAsiaTheme="minorEastAsia" w:hAnsiTheme="minorHAnsi" w:cstheme="minorBidi"/>
          <w:iCs w:val="0"/>
          <w:sz w:val="22"/>
          <w:szCs w:val="22"/>
          <w:lang w:eastAsia="sk-SK"/>
        </w:rPr>
      </w:pPr>
      <w:hyperlink w:anchor="_Toc509848269" w:history="1">
        <w:r w:rsidR="00F928B9" w:rsidRPr="005E4C79">
          <w:rPr>
            <w:rStyle w:val="Hypertextovprepojenie"/>
          </w:rPr>
          <w:t>6.2.5</w:t>
        </w:r>
        <w:r w:rsidR="00F928B9">
          <w:rPr>
            <w:rFonts w:asciiTheme="minorHAnsi" w:eastAsiaTheme="minorEastAsia" w:hAnsiTheme="minorHAnsi" w:cstheme="minorBidi"/>
            <w:iCs w:val="0"/>
            <w:sz w:val="22"/>
            <w:szCs w:val="22"/>
            <w:lang w:eastAsia="sk-SK"/>
          </w:rPr>
          <w:tab/>
        </w:r>
        <w:r w:rsidR="00F928B9" w:rsidRPr="005E4C79">
          <w:rPr>
            <w:rStyle w:val="Hypertextovprepojenie"/>
          </w:rPr>
          <w:t>Properties</w:t>
        </w:r>
        <w:r w:rsidR="00F928B9">
          <w:rPr>
            <w:webHidden/>
          </w:rPr>
          <w:tab/>
        </w:r>
        <w:r w:rsidR="00F928B9">
          <w:rPr>
            <w:webHidden/>
          </w:rPr>
          <w:fldChar w:fldCharType="begin"/>
        </w:r>
        <w:r w:rsidR="00F928B9">
          <w:rPr>
            <w:webHidden/>
          </w:rPr>
          <w:instrText xml:space="preserve"> PAGEREF _Toc509848269 \h </w:instrText>
        </w:r>
        <w:r w:rsidR="00F928B9">
          <w:rPr>
            <w:webHidden/>
          </w:rPr>
        </w:r>
        <w:r w:rsidR="00F928B9">
          <w:rPr>
            <w:webHidden/>
          </w:rPr>
          <w:fldChar w:fldCharType="separate"/>
        </w:r>
        <w:r w:rsidR="00F928B9">
          <w:rPr>
            <w:webHidden/>
          </w:rPr>
          <w:t>33</w:t>
        </w:r>
        <w:r w:rsidR="00F928B9">
          <w:rPr>
            <w:webHidden/>
          </w:rPr>
          <w:fldChar w:fldCharType="end"/>
        </w:r>
      </w:hyperlink>
    </w:p>
    <w:p w14:paraId="024E9D69" w14:textId="2AB7CEE6" w:rsidR="00F928B9" w:rsidRDefault="007E0FD9">
      <w:pPr>
        <w:pStyle w:val="Obsah2"/>
        <w:rPr>
          <w:rFonts w:asciiTheme="minorHAnsi" w:eastAsiaTheme="minorEastAsia" w:hAnsiTheme="minorHAnsi" w:cstheme="minorBidi"/>
          <w:sz w:val="22"/>
          <w:szCs w:val="22"/>
          <w:lang w:eastAsia="sk-SK"/>
        </w:rPr>
      </w:pPr>
      <w:hyperlink w:anchor="_Toc509848270" w:history="1">
        <w:r w:rsidR="00F928B9" w:rsidRPr="005E4C79">
          <w:rPr>
            <w:rStyle w:val="Hypertextovprepojenie"/>
          </w:rPr>
          <w:t>6.3</w:t>
        </w:r>
        <w:r w:rsidR="00F928B9">
          <w:rPr>
            <w:rFonts w:asciiTheme="minorHAnsi" w:eastAsiaTheme="minorEastAsia" w:hAnsiTheme="minorHAnsi" w:cstheme="minorBidi"/>
            <w:sz w:val="22"/>
            <w:szCs w:val="22"/>
            <w:lang w:eastAsia="sk-SK"/>
          </w:rPr>
          <w:tab/>
        </w:r>
        <w:r w:rsidR="00F928B9" w:rsidRPr="005E4C79">
          <w:rPr>
            <w:rStyle w:val="Hypertextovprepojenie"/>
          </w:rPr>
          <w:t>Architektúra IDE</w:t>
        </w:r>
        <w:r w:rsidR="00F928B9">
          <w:rPr>
            <w:webHidden/>
          </w:rPr>
          <w:tab/>
        </w:r>
        <w:r w:rsidR="00F928B9">
          <w:rPr>
            <w:webHidden/>
          </w:rPr>
          <w:fldChar w:fldCharType="begin"/>
        </w:r>
        <w:r w:rsidR="00F928B9">
          <w:rPr>
            <w:webHidden/>
          </w:rPr>
          <w:instrText xml:space="preserve"> PAGEREF _Toc509848270 \h </w:instrText>
        </w:r>
        <w:r w:rsidR="00F928B9">
          <w:rPr>
            <w:webHidden/>
          </w:rPr>
        </w:r>
        <w:r w:rsidR="00F928B9">
          <w:rPr>
            <w:webHidden/>
          </w:rPr>
          <w:fldChar w:fldCharType="separate"/>
        </w:r>
        <w:r w:rsidR="00F928B9">
          <w:rPr>
            <w:webHidden/>
          </w:rPr>
          <w:t>34</w:t>
        </w:r>
        <w:r w:rsidR="00F928B9">
          <w:rPr>
            <w:webHidden/>
          </w:rPr>
          <w:fldChar w:fldCharType="end"/>
        </w:r>
      </w:hyperlink>
    </w:p>
    <w:p w14:paraId="1CF97A7F" w14:textId="501C7D25" w:rsidR="00F928B9" w:rsidRDefault="007E0FD9">
      <w:pPr>
        <w:pStyle w:val="Obsah2"/>
        <w:rPr>
          <w:rFonts w:asciiTheme="minorHAnsi" w:eastAsiaTheme="minorEastAsia" w:hAnsiTheme="minorHAnsi" w:cstheme="minorBidi"/>
          <w:sz w:val="22"/>
          <w:szCs w:val="22"/>
          <w:lang w:eastAsia="sk-SK"/>
        </w:rPr>
      </w:pPr>
      <w:hyperlink w:anchor="_Toc509848271" w:history="1">
        <w:r w:rsidR="00F928B9" w:rsidRPr="005E4C79">
          <w:rPr>
            <w:rStyle w:val="Hypertextovprepojenie"/>
          </w:rPr>
          <w:t>6.4</w:t>
        </w:r>
        <w:r w:rsidR="00F928B9">
          <w:rPr>
            <w:rFonts w:asciiTheme="minorHAnsi" w:eastAsiaTheme="minorEastAsia" w:hAnsiTheme="minorHAnsi" w:cstheme="minorBidi"/>
            <w:sz w:val="22"/>
            <w:szCs w:val="22"/>
            <w:lang w:eastAsia="sk-SK"/>
          </w:rPr>
          <w:tab/>
        </w:r>
        <w:r w:rsidR="00F928B9" w:rsidRPr="005E4C79">
          <w:rPr>
            <w:rStyle w:val="Hypertextovprepojenie"/>
          </w:rPr>
          <w:t>Implementácia IDE</w:t>
        </w:r>
        <w:r w:rsidR="00F928B9">
          <w:rPr>
            <w:webHidden/>
          </w:rPr>
          <w:tab/>
        </w:r>
        <w:r w:rsidR="00F928B9">
          <w:rPr>
            <w:webHidden/>
          </w:rPr>
          <w:fldChar w:fldCharType="begin"/>
        </w:r>
        <w:r w:rsidR="00F928B9">
          <w:rPr>
            <w:webHidden/>
          </w:rPr>
          <w:instrText xml:space="preserve"> PAGEREF _Toc509848271 \h </w:instrText>
        </w:r>
        <w:r w:rsidR="00F928B9">
          <w:rPr>
            <w:webHidden/>
          </w:rPr>
        </w:r>
        <w:r w:rsidR="00F928B9">
          <w:rPr>
            <w:webHidden/>
          </w:rPr>
          <w:fldChar w:fldCharType="separate"/>
        </w:r>
        <w:r w:rsidR="00F928B9">
          <w:rPr>
            <w:webHidden/>
          </w:rPr>
          <w:t>35</w:t>
        </w:r>
        <w:r w:rsidR="00F928B9">
          <w:rPr>
            <w:webHidden/>
          </w:rPr>
          <w:fldChar w:fldCharType="end"/>
        </w:r>
      </w:hyperlink>
    </w:p>
    <w:p w14:paraId="29DD1A34" w14:textId="01A1D2C9" w:rsidR="00F928B9" w:rsidRDefault="007E0FD9">
      <w:pPr>
        <w:pStyle w:val="Obsah3"/>
        <w:rPr>
          <w:rFonts w:asciiTheme="minorHAnsi" w:eastAsiaTheme="minorEastAsia" w:hAnsiTheme="minorHAnsi" w:cstheme="minorBidi"/>
          <w:iCs w:val="0"/>
          <w:sz w:val="22"/>
          <w:szCs w:val="22"/>
          <w:lang w:eastAsia="sk-SK"/>
        </w:rPr>
      </w:pPr>
      <w:hyperlink w:anchor="_Toc509848272" w:history="1">
        <w:r w:rsidR="00F928B9" w:rsidRPr="005E4C79">
          <w:rPr>
            <w:rStyle w:val="Hypertextovprepojenie"/>
          </w:rPr>
          <w:t>6.4.1</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dostupných komponentov</w:t>
        </w:r>
        <w:r w:rsidR="00F928B9">
          <w:rPr>
            <w:webHidden/>
          </w:rPr>
          <w:tab/>
        </w:r>
        <w:r w:rsidR="00F928B9">
          <w:rPr>
            <w:webHidden/>
          </w:rPr>
          <w:fldChar w:fldCharType="begin"/>
        </w:r>
        <w:r w:rsidR="00F928B9">
          <w:rPr>
            <w:webHidden/>
          </w:rPr>
          <w:instrText xml:space="preserve"> PAGEREF _Toc509848272 \h </w:instrText>
        </w:r>
        <w:r w:rsidR="00F928B9">
          <w:rPr>
            <w:webHidden/>
          </w:rPr>
        </w:r>
        <w:r w:rsidR="00F928B9">
          <w:rPr>
            <w:webHidden/>
          </w:rPr>
          <w:fldChar w:fldCharType="separate"/>
        </w:r>
        <w:r w:rsidR="00F928B9">
          <w:rPr>
            <w:webHidden/>
          </w:rPr>
          <w:t>35</w:t>
        </w:r>
        <w:r w:rsidR="00F928B9">
          <w:rPr>
            <w:webHidden/>
          </w:rPr>
          <w:fldChar w:fldCharType="end"/>
        </w:r>
      </w:hyperlink>
    </w:p>
    <w:p w14:paraId="224312FC" w14:textId="2B6D0CD6" w:rsidR="00F928B9" w:rsidRDefault="007E0FD9">
      <w:pPr>
        <w:pStyle w:val="Obsah3"/>
        <w:rPr>
          <w:rFonts w:asciiTheme="minorHAnsi" w:eastAsiaTheme="minorEastAsia" w:hAnsiTheme="minorHAnsi" w:cstheme="minorBidi"/>
          <w:iCs w:val="0"/>
          <w:sz w:val="22"/>
          <w:szCs w:val="22"/>
          <w:lang w:eastAsia="sk-SK"/>
        </w:rPr>
      </w:pPr>
      <w:hyperlink w:anchor="_Toc509848273" w:history="1">
        <w:r w:rsidR="00F928B9" w:rsidRPr="005E4C79">
          <w:rPr>
            <w:rStyle w:val="Hypertextovprepojenie"/>
          </w:rPr>
          <w:t>6.4.2</w:t>
        </w:r>
        <w:r w:rsidR="00F928B9">
          <w:rPr>
            <w:rFonts w:asciiTheme="minorHAnsi" w:eastAsiaTheme="minorEastAsia" w:hAnsiTheme="minorHAnsi" w:cstheme="minorBidi"/>
            <w:iCs w:val="0"/>
            <w:sz w:val="22"/>
            <w:szCs w:val="22"/>
            <w:lang w:eastAsia="sk-SK"/>
          </w:rPr>
          <w:tab/>
        </w:r>
        <w:r w:rsidR="00F928B9" w:rsidRPr="005E4C79">
          <w:rPr>
            <w:rStyle w:val="Hypertextovprepojenie"/>
          </w:rPr>
          <w:t>Skupinové zobrazenie inštancií komponentov</w:t>
        </w:r>
        <w:r w:rsidR="00F928B9">
          <w:rPr>
            <w:webHidden/>
          </w:rPr>
          <w:tab/>
        </w:r>
        <w:r w:rsidR="00F928B9">
          <w:rPr>
            <w:webHidden/>
          </w:rPr>
          <w:fldChar w:fldCharType="begin"/>
        </w:r>
        <w:r w:rsidR="00F928B9">
          <w:rPr>
            <w:webHidden/>
          </w:rPr>
          <w:instrText xml:space="preserve"> PAGEREF _Toc509848273 \h </w:instrText>
        </w:r>
        <w:r w:rsidR="00F928B9">
          <w:rPr>
            <w:webHidden/>
          </w:rPr>
        </w:r>
        <w:r w:rsidR="00F928B9">
          <w:rPr>
            <w:webHidden/>
          </w:rPr>
          <w:fldChar w:fldCharType="separate"/>
        </w:r>
        <w:r w:rsidR="00F928B9">
          <w:rPr>
            <w:webHidden/>
          </w:rPr>
          <w:t>36</w:t>
        </w:r>
        <w:r w:rsidR="00F928B9">
          <w:rPr>
            <w:webHidden/>
          </w:rPr>
          <w:fldChar w:fldCharType="end"/>
        </w:r>
      </w:hyperlink>
    </w:p>
    <w:p w14:paraId="023C1C13" w14:textId="3E0143AD" w:rsidR="00F928B9" w:rsidRDefault="007E0FD9">
      <w:pPr>
        <w:pStyle w:val="Obsah3"/>
        <w:rPr>
          <w:rFonts w:asciiTheme="minorHAnsi" w:eastAsiaTheme="minorEastAsia" w:hAnsiTheme="minorHAnsi" w:cstheme="minorBidi"/>
          <w:iCs w:val="0"/>
          <w:sz w:val="22"/>
          <w:szCs w:val="22"/>
          <w:lang w:eastAsia="sk-SK"/>
        </w:rPr>
      </w:pPr>
      <w:hyperlink w:anchor="_Toc509848274" w:history="1">
        <w:r w:rsidR="00F928B9" w:rsidRPr="005E4C79">
          <w:rPr>
            <w:rStyle w:val="Hypertextovprepojenie"/>
          </w:rPr>
          <w:t>6.4.3</w:t>
        </w:r>
        <w:r w:rsidR="00F928B9">
          <w:rPr>
            <w:rFonts w:asciiTheme="minorHAnsi" w:eastAsiaTheme="minorEastAsia" w:hAnsiTheme="minorHAnsi" w:cstheme="minorBidi"/>
            <w:iCs w:val="0"/>
            <w:sz w:val="22"/>
            <w:szCs w:val="22"/>
            <w:lang w:eastAsia="sk-SK"/>
          </w:rPr>
          <w:tab/>
        </w:r>
        <w:r w:rsidR="00F928B9" w:rsidRPr="005E4C79">
          <w:rPr>
            <w:rStyle w:val="Hypertextovprepojenie"/>
          </w:rPr>
          <w:t>Kompilácia a spustenie projektu</w:t>
        </w:r>
        <w:r w:rsidR="00F928B9">
          <w:rPr>
            <w:webHidden/>
          </w:rPr>
          <w:tab/>
        </w:r>
        <w:r w:rsidR="00F928B9">
          <w:rPr>
            <w:webHidden/>
          </w:rPr>
          <w:fldChar w:fldCharType="begin"/>
        </w:r>
        <w:r w:rsidR="00F928B9">
          <w:rPr>
            <w:webHidden/>
          </w:rPr>
          <w:instrText xml:space="preserve"> PAGEREF _Toc509848274 \h </w:instrText>
        </w:r>
        <w:r w:rsidR="00F928B9">
          <w:rPr>
            <w:webHidden/>
          </w:rPr>
        </w:r>
        <w:r w:rsidR="00F928B9">
          <w:rPr>
            <w:webHidden/>
          </w:rPr>
          <w:fldChar w:fldCharType="separate"/>
        </w:r>
        <w:r w:rsidR="00F928B9">
          <w:rPr>
            <w:webHidden/>
          </w:rPr>
          <w:t>37</w:t>
        </w:r>
        <w:r w:rsidR="00F928B9">
          <w:rPr>
            <w:webHidden/>
          </w:rPr>
          <w:fldChar w:fldCharType="end"/>
        </w:r>
      </w:hyperlink>
    </w:p>
    <w:p w14:paraId="570DC62A" w14:textId="038FA8E9" w:rsidR="00F928B9" w:rsidRDefault="007E0FD9">
      <w:pPr>
        <w:pStyle w:val="Obsah3"/>
        <w:rPr>
          <w:rFonts w:asciiTheme="minorHAnsi" w:eastAsiaTheme="minorEastAsia" w:hAnsiTheme="minorHAnsi" w:cstheme="minorBidi"/>
          <w:iCs w:val="0"/>
          <w:sz w:val="22"/>
          <w:szCs w:val="22"/>
          <w:lang w:eastAsia="sk-SK"/>
        </w:rPr>
      </w:pPr>
      <w:hyperlink w:anchor="_Toc509848275" w:history="1">
        <w:r w:rsidR="00F928B9" w:rsidRPr="005E4C79">
          <w:rPr>
            <w:rStyle w:val="Hypertextovprepojenie"/>
          </w:rPr>
          <w:t>6.4.4</w:t>
        </w:r>
        <w:r w:rsidR="00F928B9">
          <w:rPr>
            <w:rFonts w:asciiTheme="minorHAnsi" w:eastAsiaTheme="minorEastAsia" w:hAnsiTheme="minorHAnsi" w:cstheme="minorBidi"/>
            <w:iCs w:val="0"/>
            <w:sz w:val="22"/>
            <w:szCs w:val="22"/>
            <w:lang w:eastAsia="sk-SK"/>
          </w:rPr>
          <w:tab/>
        </w:r>
        <w:r w:rsidR="00F928B9" w:rsidRPr="005E4C79">
          <w:rPr>
            <w:rStyle w:val="Hypertextovprepojenie"/>
          </w:rPr>
          <w:t>Syntaktická analýza kódu</w:t>
        </w:r>
        <w:r w:rsidR="00F928B9">
          <w:rPr>
            <w:webHidden/>
          </w:rPr>
          <w:tab/>
        </w:r>
        <w:r w:rsidR="00F928B9">
          <w:rPr>
            <w:webHidden/>
          </w:rPr>
          <w:fldChar w:fldCharType="begin"/>
        </w:r>
        <w:r w:rsidR="00F928B9">
          <w:rPr>
            <w:webHidden/>
          </w:rPr>
          <w:instrText xml:space="preserve"> PAGEREF _Toc509848275 \h </w:instrText>
        </w:r>
        <w:r w:rsidR="00F928B9">
          <w:rPr>
            <w:webHidden/>
          </w:rPr>
        </w:r>
        <w:r w:rsidR="00F928B9">
          <w:rPr>
            <w:webHidden/>
          </w:rPr>
          <w:fldChar w:fldCharType="separate"/>
        </w:r>
        <w:r w:rsidR="00F928B9">
          <w:rPr>
            <w:webHidden/>
          </w:rPr>
          <w:t>38</w:t>
        </w:r>
        <w:r w:rsidR="00F928B9">
          <w:rPr>
            <w:webHidden/>
          </w:rPr>
          <w:fldChar w:fldCharType="end"/>
        </w:r>
      </w:hyperlink>
    </w:p>
    <w:p w14:paraId="46781B1E" w14:textId="516339A5" w:rsidR="00F928B9" w:rsidRDefault="007E0FD9">
      <w:pPr>
        <w:pStyle w:val="Obsah3"/>
        <w:rPr>
          <w:rFonts w:asciiTheme="minorHAnsi" w:eastAsiaTheme="minorEastAsia" w:hAnsiTheme="minorHAnsi" w:cstheme="minorBidi"/>
          <w:iCs w:val="0"/>
          <w:sz w:val="22"/>
          <w:szCs w:val="22"/>
          <w:lang w:eastAsia="sk-SK"/>
        </w:rPr>
      </w:pPr>
      <w:hyperlink w:anchor="_Toc509848276" w:history="1">
        <w:r w:rsidR="00F928B9" w:rsidRPr="005E4C79">
          <w:rPr>
            <w:rStyle w:val="Hypertextovprepojenie"/>
          </w:rPr>
          <w:t>6.4.5</w:t>
        </w:r>
        <w:r w:rsidR="00F928B9">
          <w:rPr>
            <w:rFonts w:asciiTheme="minorHAnsi" w:eastAsiaTheme="minorEastAsia" w:hAnsiTheme="minorHAnsi" w:cstheme="minorBidi"/>
            <w:iCs w:val="0"/>
            <w:sz w:val="22"/>
            <w:szCs w:val="22"/>
            <w:lang w:eastAsia="sk-SK"/>
          </w:rPr>
          <w:tab/>
        </w:r>
        <w:r w:rsidR="00F928B9" w:rsidRPr="005E4C79">
          <w:rPr>
            <w:rStyle w:val="Hypertextovprepojenie"/>
          </w:rPr>
          <w:t>Voliteľný UX pre programátora</w:t>
        </w:r>
        <w:r w:rsidR="00F928B9">
          <w:rPr>
            <w:webHidden/>
          </w:rPr>
          <w:tab/>
        </w:r>
        <w:r w:rsidR="00F928B9">
          <w:rPr>
            <w:webHidden/>
          </w:rPr>
          <w:fldChar w:fldCharType="begin"/>
        </w:r>
        <w:r w:rsidR="00F928B9">
          <w:rPr>
            <w:webHidden/>
          </w:rPr>
          <w:instrText xml:space="preserve"> PAGEREF _Toc509848276 \h </w:instrText>
        </w:r>
        <w:r w:rsidR="00F928B9">
          <w:rPr>
            <w:webHidden/>
          </w:rPr>
        </w:r>
        <w:r w:rsidR="00F928B9">
          <w:rPr>
            <w:webHidden/>
          </w:rPr>
          <w:fldChar w:fldCharType="separate"/>
        </w:r>
        <w:r w:rsidR="00F928B9">
          <w:rPr>
            <w:webHidden/>
          </w:rPr>
          <w:t>40</w:t>
        </w:r>
        <w:r w:rsidR="00F928B9">
          <w:rPr>
            <w:webHidden/>
          </w:rPr>
          <w:fldChar w:fldCharType="end"/>
        </w:r>
      </w:hyperlink>
    </w:p>
    <w:p w14:paraId="08B520EC" w14:textId="6A1FDD77" w:rsidR="00F928B9" w:rsidRDefault="007E0FD9">
      <w:pPr>
        <w:pStyle w:val="Obsah1"/>
        <w:rPr>
          <w:rFonts w:asciiTheme="minorHAnsi" w:eastAsiaTheme="minorEastAsia" w:hAnsiTheme="minorHAnsi" w:cstheme="minorBidi"/>
          <w:b w:val="0"/>
          <w:bCs w:val="0"/>
          <w:sz w:val="22"/>
          <w:szCs w:val="22"/>
          <w:lang w:eastAsia="sk-SK"/>
        </w:rPr>
      </w:pPr>
      <w:hyperlink w:anchor="_Toc509848277" w:history="1">
        <w:r w:rsidR="00F928B9" w:rsidRPr="005E4C79">
          <w:rPr>
            <w:rStyle w:val="Hypertextovprepojenie"/>
          </w:rPr>
          <w:t>7</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Vzorové komponenty pre ACProg</w:t>
        </w:r>
        <w:r w:rsidR="00F928B9">
          <w:rPr>
            <w:webHidden/>
          </w:rPr>
          <w:tab/>
        </w:r>
        <w:r w:rsidR="00F928B9">
          <w:rPr>
            <w:webHidden/>
          </w:rPr>
          <w:fldChar w:fldCharType="begin"/>
        </w:r>
        <w:r w:rsidR="00F928B9">
          <w:rPr>
            <w:webHidden/>
          </w:rPr>
          <w:instrText xml:space="preserve"> PAGEREF _Toc509848277 \h </w:instrText>
        </w:r>
        <w:r w:rsidR="00F928B9">
          <w:rPr>
            <w:webHidden/>
          </w:rPr>
        </w:r>
        <w:r w:rsidR="00F928B9">
          <w:rPr>
            <w:webHidden/>
          </w:rPr>
          <w:fldChar w:fldCharType="separate"/>
        </w:r>
        <w:r w:rsidR="00F928B9">
          <w:rPr>
            <w:webHidden/>
          </w:rPr>
          <w:t>41</w:t>
        </w:r>
        <w:r w:rsidR="00F928B9">
          <w:rPr>
            <w:webHidden/>
          </w:rPr>
          <w:fldChar w:fldCharType="end"/>
        </w:r>
      </w:hyperlink>
    </w:p>
    <w:p w14:paraId="27BCBB1A" w14:textId="49E95A2B" w:rsidR="00F928B9" w:rsidRDefault="007E0FD9">
      <w:pPr>
        <w:pStyle w:val="Obsah2"/>
        <w:rPr>
          <w:rFonts w:asciiTheme="minorHAnsi" w:eastAsiaTheme="minorEastAsia" w:hAnsiTheme="minorHAnsi" w:cstheme="minorBidi"/>
          <w:sz w:val="22"/>
          <w:szCs w:val="22"/>
          <w:lang w:eastAsia="sk-SK"/>
        </w:rPr>
      </w:pPr>
      <w:hyperlink w:anchor="_Toc509848278" w:history="1">
        <w:r w:rsidR="00F928B9" w:rsidRPr="005E4C79">
          <w:rPr>
            <w:rStyle w:val="Hypertextovprepojenie"/>
          </w:rPr>
          <w:t>7.1</w:t>
        </w:r>
        <w:r w:rsidR="00F928B9">
          <w:rPr>
            <w:rFonts w:asciiTheme="minorHAnsi" w:eastAsiaTheme="minorEastAsia" w:hAnsiTheme="minorHAnsi" w:cstheme="minorBidi"/>
            <w:sz w:val="22"/>
            <w:szCs w:val="22"/>
            <w:lang w:eastAsia="sk-SK"/>
          </w:rPr>
          <w:tab/>
        </w:r>
        <w:r w:rsidR="00F928B9" w:rsidRPr="005E4C79">
          <w:rPr>
            <w:rStyle w:val="Hypertextovprepojenie"/>
          </w:rPr>
          <w:t>Časovač</w:t>
        </w:r>
        <w:r w:rsidR="00F928B9">
          <w:rPr>
            <w:webHidden/>
          </w:rPr>
          <w:tab/>
        </w:r>
        <w:r w:rsidR="00F928B9">
          <w:rPr>
            <w:webHidden/>
          </w:rPr>
          <w:fldChar w:fldCharType="begin"/>
        </w:r>
        <w:r w:rsidR="00F928B9">
          <w:rPr>
            <w:webHidden/>
          </w:rPr>
          <w:instrText xml:space="preserve"> PAGEREF _Toc509848278 \h </w:instrText>
        </w:r>
        <w:r w:rsidR="00F928B9">
          <w:rPr>
            <w:webHidden/>
          </w:rPr>
        </w:r>
        <w:r w:rsidR="00F928B9">
          <w:rPr>
            <w:webHidden/>
          </w:rPr>
          <w:fldChar w:fldCharType="separate"/>
        </w:r>
        <w:r w:rsidR="00F928B9">
          <w:rPr>
            <w:webHidden/>
          </w:rPr>
          <w:t>41</w:t>
        </w:r>
        <w:r w:rsidR="00F928B9">
          <w:rPr>
            <w:webHidden/>
          </w:rPr>
          <w:fldChar w:fldCharType="end"/>
        </w:r>
      </w:hyperlink>
    </w:p>
    <w:p w14:paraId="0E62A539" w14:textId="1DEFFF52" w:rsidR="00F928B9" w:rsidRDefault="007E0FD9">
      <w:pPr>
        <w:pStyle w:val="Obsah2"/>
        <w:rPr>
          <w:rFonts w:asciiTheme="minorHAnsi" w:eastAsiaTheme="minorEastAsia" w:hAnsiTheme="minorHAnsi" w:cstheme="minorBidi"/>
          <w:sz w:val="22"/>
          <w:szCs w:val="22"/>
          <w:lang w:eastAsia="sk-SK"/>
        </w:rPr>
      </w:pPr>
      <w:hyperlink w:anchor="_Toc509848279" w:history="1">
        <w:r w:rsidR="00F928B9" w:rsidRPr="005E4C79">
          <w:rPr>
            <w:rStyle w:val="Hypertextovprepojenie"/>
          </w:rPr>
          <w:t>7.2</w:t>
        </w:r>
        <w:r w:rsidR="00F928B9">
          <w:rPr>
            <w:rFonts w:asciiTheme="minorHAnsi" w:eastAsiaTheme="minorEastAsia" w:hAnsiTheme="minorHAnsi" w:cstheme="minorBidi"/>
            <w:sz w:val="22"/>
            <w:szCs w:val="22"/>
            <w:lang w:eastAsia="sk-SK"/>
          </w:rPr>
          <w:tab/>
        </w:r>
        <w:r w:rsidR="00F928B9" w:rsidRPr="005E4C79">
          <w:rPr>
            <w:rStyle w:val="Hypertextovprepojenie"/>
          </w:rPr>
          <w:t>Digitálny výstup</w:t>
        </w:r>
        <w:r w:rsidR="00F928B9">
          <w:rPr>
            <w:webHidden/>
          </w:rPr>
          <w:tab/>
        </w:r>
        <w:r w:rsidR="00F928B9">
          <w:rPr>
            <w:webHidden/>
          </w:rPr>
          <w:fldChar w:fldCharType="begin"/>
        </w:r>
        <w:r w:rsidR="00F928B9">
          <w:rPr>
            <w:webHidden/>
          </w:rPr>
          <w:instrText xml:space="preserve"> PAGEREF _Toc509848279 \h </w:instrText>
        </w:r>
        <w:r w:rsidR="00F928B9">
          <w:rPr>
            <w:webHidden/>
          </w:rPr>
        </w:r>
        <w:r w:rsidR="00F928B9">
          <w:rPr>
            <w:webHidden/>
          </w:rPr>
          <w:fldChar w:fldCharType="separate"/>
        </w:r>
        <w:r w:rsidR="00F928B9">
          <w:rPr>
            <w:webHidden/>
          </w:rPr>
          <w:t>41</w:t>
        </w:r>
        <w:r w:rsidR="00F928B9">
          <w:rPr>
            <w:webHidden/>
          </w:rPr>
          <w:fldChar w:fldCharType="end"/>
        </w:r>
      </w:hyperlink>
    </w:p>
    <w:p w14:paraId="796927D6" w14:textId="43F6E868" w:rsidR="00F928B9" w:rsidRDefault="007E0FD9">
      <w:pPr>
        <w:pStyle w:val="Obsah2"/>
        <w:rPr>
          <w:rFonts w:asciiTheme="minorHAnsi" w:eastAsiaTheme="minorEastAsia" w:hAnsiTheme="minorHAnsi" w:cstheme="minorBidi"/>
          <w:sz w:val="22"/>
          <w:szCs w:val="22"/>
          <w:lang w:eastAsia="sk-SK"/>
        </w:rPr>
      </w:pPr>
      <w:hyperlink w:anchor="_Toc509848280" w:history="1">
        <w:r w:rsidR="00F928B9" w:rsidRPr="005E4C79">
          <w:rPr>
            <w:rStyle w:val="Hypertextovprepojenie"/>
          </w:rPr>
          <w:t>7.3</w:t>
        </w:r>
        <w:r w:rsidR="00F928B9">
          <w:rPr>
            <w:rFonts w:asciiTheme="minorHAnsi" w:eastAsiaTheme="minorEastAsia" w:hAnsiTheme="minorHAnsi" w:cstheme="minorBidi"/>
            <w:sz w:val="22"/>
            <w:szCs w:val="22"/>
            <w:lang w:eastAsia="sk-SK"/>
          </w:rPr>
          <w:tab/>
        </w:r>
        <w:r w:rsidR="00F928B9" w:rsidRPr="005E4C79">
          <w:rPr>
            <w:rStyle w:val="Hypertextovprepojenie"/>
          </w:rPr>
          <w:t>Digitálny vstup</w:t>
        </w:r>
        <w:r w:rsidR="00F928B9">
          <w:rPr>
            <w:webHidden/>
          </w:rPr>
          <w:tab/>
        </w:r>
        <w:r w:rsidR="00F928B9">
          <w:rPr>
            <w:webHidden/>
          </w:rPr>
          <w:fldChar w:fldCharType="begin"/>
        </w:r>
        <w:r w:rsidR="00F928B9">
          <w:rPr>
            <w:webHidden/>
          </w:rPr>
          <w:instrText xml:space="preserve"> PAGEREF _Toc509848280 \h </w:instrText>
        </w:r>
        <w:r w:rsidR="00F928B9">
          <w:rPr>
            <w:webHidden/>
          </w:rPr>
        </w:r>
        <w:r w:rsidR="00F928B9">
          <w:rPr>
            <w:webHidden/>
          </w:rPr>
          <w:fldChar w:fldCharType="separate"/>
        </w:r>
        <w:r w:rsidR="00F928B9">
          <w:rPr>
            <w:webHidden/>
          </w:rPr>
          <w:t>41</w:t>
        </w:r>
        <w:r w:rsidR="00F928B9">
          <w:rPr>
            <w:webHidden/>
          </w:rPr>
          <w:fldChar w:fldCharType="end"/>
        </w:r>
      </w:hyperlink>
    </w:p>
    <w:p w14:paraId="522A3C6B" w14:textId="6D32A370" w:rsidR="00F928B9" w:rsidRDefault="007E0FD9">
      <w:pPr>
        <w:pStyle w:val="Obsah2"/>
        <w:rPr>
          <w:rFonts w:asciiTheme="minorHAnsi" w:eastAsiaTheme="minorEastAsia" w:hAnsiTheme="minorHAnsi" w:cstheme="minorBidi"/>
          <w:sz w:val="22"/>
          <w:szCs w:val="22"/>
          <w:lang w:eastAsia="sk-SK"/>
        </w:rPr>
      </w:pPr>
      <w:hyperlink w:anchor="_Toc509848281" w:history="1">
        <w:r w:rsidR="00F928B9" w:rsidRPr="005E4C79">
          <w:rPr>
            <w:rStyle w:val="Hypertextovprepojenie"/>
          </w:rPr>
          <w:t>7.4</w:t>
        </w:r>
        <w:r w:rsidR="00F928B9">
          <w:rPr>
            <w:rFonts w:asciiTheme="minorHAnsi" w:eastAsiaTheme="minorEastAsia" w:hAnsiTheme="minorHAnsi" w:cstheme="minorBidi"/>
            <w:sz w:val="22"/>
            <w:szCs w:val="22"/>
            <w:lang w:eastAsia="sk-SK"/>
          </w:rPr>
          <w:tab/>
        </w:r>
        <w:r w:rsidR="00F928B9" w:rsidRPr="005E4C79">
          <w:rPr>
            <w:rStyle w:val="Hypertextovprepojenie"/>
          </w:rPr>
          <w:t>Analógový vstup s threshold alert</w:t>
        </w:r>
        <w:r w:rsidR="00F928B9">
          <w:rPr>
            <w:webHidden/>
          </w:rPr>
          <w:tab/>
        </w:r>
        <w:r w:rsidR="00F928B9">
          <w:rPr>
            <w:webHidden/>
          </w:rPr>
          <w:fldChar w:fldCharType="begin"/>
        </w:r>
        <w:r w:rsidR="00F928B9">
          <w:rPr>
            <w:webHidden/>
          </w:rPr>
          <w:instrText xml:space="preserve"> PAGEREF _Toc509848281 \h </w:instrText>
        </w:r>
        <w:r w:rsidR="00F928B9">
          <w:rPr>
            <w:webHidden/>
          </w:rPr>
        </w:r>
        <w:r w:rsidR="00F928B9">
          <w:rPr>
            <w:webHidden/>
          </w:rPr>
          <w:fldChar w:fldCharType="separate"/>
        </w:r>
        <w:r w:rsidR="00F928B9">
          <w:rPr>
            <w:webHidden/>
          </w:rPr>
          <w:t>41</w:t>
        </w:r>
        <w:r w:rsidR="00F928B9">
          <w:rPr>
            <w:webHidden/>
          </w:rPr>
          <w:fldChar w:fldCharType="end"/>
        </w:r>
      </w:hyperlink>
    </w:p>
    <w:p w14:paraId="395CC27E" w14:textId="703A9BE0" w:rsidR="00F928B9" w:rsidRDefault="007E0FD9">
      <w:pPr>
        <w:pStyle w:val="Obsah2"/>
        <w:rPr>
          <w:rFonts w:asciiTheme="minorHAnsi" w:eastAsiaTheme="minorEastAsia" w:hAnsiTheme="minorHAnsi" w:cstheme="minorBidi"/>
          <w:sz w:val="22"/>
          <w:szCs w:val="22"/>
          <w:lang w:eastAsia="sk-SK"/>
        </w:rPr>
      </w:pPr>
      <w:hyperlink w:anchor="_Toc509848282" w:history="1">
        <w:r w:rsidR="00F928B9" w:rsidRPr="005E4C79">
          <w:rPr>
            <w:rStyle w:val="Hypertextovprepojenie"/>
          </w:rPr>
          <w:t>7.5</w:t>
        </w:r>
        <w:r w:rsidR="00F928B9">
          <w:rPr>
            <w:rFonts w:asciiTheme="minorHAnsi" w:eastAsiaTheme="minorEastAsia" w:hAnsiTheme="minorHAnsi" w:cstheme="minorBidi"/>
            <w:sz w:val="22"/>
            <w:szCs w:val="22"/>
            <w:lang w:eastAsia="sk-SK"/>
          </w:rPr>
          <w:tab/>
        </w:r>
        <w:r w:rsidR="00F928B9" w:rsidRPr="005E4C79">
          <w:rPr>
            <w:rStyle w:val="Hypertextovprepojenie"/>
          </w:rPr>
          <w:t>Komunikácia pomocou MQTT</w:t>
        </w:r>
        <w:r w:rsidR="00F928B9">
          <w:rPr>
            <w:webHidden/>
          </w:rPr>
          <w:tab/>
        </w:r>
        <w:r w:rsidR="00F928B9">
          <w:rPr>
            <w:webHidden/>
          </w:rPr>
          <w:fldChar w:fldCharType="begin"/>
        </w:r>
        <w:r w:rsidR="00F928B9">
          <w:rPr>
            <w:webHidden/>
          </w:rPr>
          <w:instrText xml:space="preserve"> PAGEREF _Toc509848282 \h </w:instrText>
        </w:r>
        <w:r w:rsidR="00F928B9">
          <w:rPr>
            <w:webHidden/>
          </w:rPr>
        </w:r>
        <w:r w:rsidR="00F928B9">
          <w:rPr>
            <w:webHidden/>
          </w:rPr>
          <w:fldChar w:fldCharType="separate"/>
        </w:r>
        <w:r w:rsidR="00F928B9">
          <w:rPr>
            <w:webHidden/>
          </w:rPr>
          <w:t>41</w:t>
        </w:r>
        <w:r w:rsidR="00F928B9">
          <w:rPr>
            <w:webHidden/>
          </w:rPr>
          <w:fldChar w:fldCharType="end"/>
        </w:r>
      </w:hyperlink>
    </w:p>
    <w:p w14:paraId="369E2BA6" w14:textId="28B29165" w:rsidR="00F928B9" w:rsidRDefault="007E0FD9">
      <w:pPr>
        <w:pStyle w:val="Obsah2"/>
        <w:rPr>
          <w:rFonts w:asciiTheme="minorHAnsi" w:eastAsiaTheme="minorEastAsia" w:hAnsiTheme="minorHAnsi" w:cstheme="minorBidi"/>
          <w:sz w:val="22"/>
          <w:szCs w:val="22"/>
          <w:lang w:eastAsia="sk-SK"/>
        </w:rPr>
      </w:pPr>
      <w:hyperlink w:anchor="_Toc509848283" w:history="1">
        <w:r w:rsidR="00F928B9" w:rsidRPr="005E4C79">
          <w:rPr>
            <w:rStyle w:val="Hypertextovprepojenie"/>
          </w:rPr>
          <w:t>7.6</w:t>
        </w:r>
        <w:r w:rsidR="00F928B9">
          <w:rPr>
            <w:rFonts w:asciiTheme="minorHAnsi" w:eastAsiaTheme="minorEastAsia" w:hAnsiTheme="minorHAnsi" w:cstheme="minorBidi"/>
            <w:sz w:val="22"/>
            <w:szCs w:val="22"/>
            <w:lang w:eastAsia="sk-SK"/>
          </w:rPr>
          <w:tab/>
        </w:r>
        <w:r w:rsidR="00F928B9" w:rsidRPr="005E4C79">
          <w:rPr>
            <w:rStyle w:val="Hypertextovprepojenie"/>
          </w:rPr>
          <w:t>Rádiová komunikácia pomocou 433MHz</w:t>
        </w:r>
        <w:r w:rsidR="00F928B9">
          <w:rPr>
            <w:webHidden/>
          </w:rPr>
          <w:tab/>
        </w:r>
        <w:r w:rsidR="00F928B9">
          <w:rPr>
            <w:webHidden/>
          </w:rPr>
          <w:fldChar w:fldCharType="begin"/>
        </w:r>
        <w:r w:rsidR="00F928B9">
          <w:rPr>
            <w:webHidden/>
          </w:rPr>
          <w:instrText xml:space="preserve"> PAGEREF _Toc509848283 \h </w:instrText>
        </w:r>
        <w:r w:rsidR="00F928B9">
          <w:rPr>
            <w:webHidden/>
          </w:rPr>
        </w:r>
        <w:r w:rsidR="00F928B9">
          <w:rPr>
            <w:webHidden/>
          </w:rPr>
          <w:fldChar w:fldCharType="separate"/>
        </w:r>
        <w:r w:rsidR="00F928B9">
          <w:rPr>
            <w:webHidden/>
          </w:rPr>
          <w:t>41</w:t>
        </w:r>
        <w:r w:rsidR="00F928B9">
          <w:rPr>
            <w:webHidden/>
          </w:rPr>
          <w:fldChar w:fldCharType="end"/>
        </w:r>
      </w:hyperlink>
    </w:p>
    <w:p w14:paraId="6CFD4AE8" w14:textId="638DF39A" w:rsidR="00F928B9" w:rsidRDefault="007E0FD9">
      <w:pPr>
        <w:pStyle w:val="Obsah1"/>
        <w:rPr>
          <w:rFonts w:asciiTheme="minorHAnsi" w:eastAsiaTheme="minorEastAsia" w:hAnsiTheme="minorHAnsi" w:cstheme="minorBidi"/>
          <w:b w:val="0"/>
          <w:bCs w:val="0"/>
          <w:sz w:val="22"/>
          <w:szCs w:val="22"/>
          <w:lang w:eastAsia="sk-SK"/>
        </w:rPr>
      </w:pPr>
      <w:hyperlink w:anchor="_Toc509848284" w:history="1">
        <w:r w:rsidR="00F928B9" w:rsidRPr="005E4C79">
          <w:rPr>
            <w:rStyle w:val="Hypertextovprepojenie"/>
          </w:rPr>
          <w:t>Záver</w:t>
        </w:r>
        <w:r w:rsidR="00F928B9">
          <w:rPr>
            <w:webHidden/>
          </w:rPr>
          <w:tab/>
        </w:r>
        <w:r w:rsidR="00F928B9">
          <w:rPr>
            <w:webHidden/>
          </w:rPr>
          <w:fldChar w:fldCharType="begin"/>
        </w:r>
        <w:r w:rsidR="00F928B9">
          <w:rPr>
            <w:webHidden/>
          </w:rPr>
          <w:instrText xml:space="preserve"> PAGEREF _Toc509848284 \h </w:instrText>
        </w:r>
        <w:r w:rsidR="00F928B9">
          <w:rPr>
            <w:webHidden/>
          </w:rPr>
        </w:r>
        <w:r w:rsidR="00F928B9">
          <w:rPr>
            <w:webHidden/>
          </w:rPr>
          <w:fldChar w:fldCharType="separate"/>
        </w:r>
        <w:r w:rsidR="00F928B9">
          <w:rPr>
            <w:webHidden/>
          </w:rPr>
          <w:t>42</w:t>
        </w:r>
        <w:r w:rsidR="00F928B9">
          <w:rPr>
            <w:webHidden/>
          </w:rPr>
          <w:fldChar w:fldCharType="end"/>
        </w:r>
      </w:hyperlink>
    </w:p>
    <w:p w14:paraId="4C2F8AAF" w14:textId="2C317F20" w:rsidR="00F928B9" w:rsidRDefault="007E0FD9">
      <w:pPr>
        <w:pStyle w:val="Obsah1"/>
        <w:rPr>
          <w:rFonts w:asciiTheme="minorHAnsi" w:eastAsiaTheme="minorEastAsia" w:hAnsiTheme="minorHAnsi" w:cstheme="minorBidi"/>
          <w:b w:val="0"/>
          <w:bCs w:val="0"/>
          <w:sz w:val="22"/>
          <w:szCs w:val="22"/>
          <w:lang w:eastAsia="sk-SK"/>
        </w:rPr>
      </w:pPr>
      <w:hyperlink w:anchor="_Toc509848285" w:history="1">
        <w:r w:rsidR="00F928B9" w:rsidRPr="005E4C79">
          <w:rPr>
            <w:rStyle w:val="Hypertextovprepojenie"/>
          </w:rPr>
          <w:t>Zoznam použitej literatúry</w:t>
        </w:r>
        <w:r w:rsidR="00F928B9">
          <w:rPr>
            <w:webHidden/>
          </w:rPr>
          <w:tab/>
        </w:r>
        <w:r w:rsidR="00F928B9">
          <w:rPr>
            <w:webHidden/>
          </w:rPr>
          <w:fldChar w:fldCharType="begin"/>
        </w:r>
        <w:r w:rsidR="00F928B9">
          <w:rPr>
            <w:webHidden/>
          </w:rPr>
          <w:instrText xml:space="preserve"> PAGEREF _Toc509848285 \h </w:instrText>
        </w:r>
        <w:r w:rsidR="00F928B9">
          <w:rPr>
            <w:webHidden/>
          </w:rPr>
        </w:r>
        <w:r w:rsidR="00F928B9">
          <w:rPr>
            <w:webHidden/>
          </w:rPr>
          <w:fldChar w:fldCharType="separate"/>
        </w:r>
        <w:r w:rsidR="00F928B9">
          <w:rPr>
            <w:webHidden/>
          </w:rPr>
          <w:t>43</w:t>
        </w:r>
        <w:r w:rsidR="00F928B9">
          <w:rPr>
            <w:webHidden/>
          </w:rPr>
          <w:fldChar w:fldCharType="end"/>
        </w:r>
      </w:hyperlink>
    </w:p>
    <w:p w14:paraId="56E844B3" w14:textId="21B90481" w:rsidR="00F928B9" w:rsidRDefault="007E0FD9">
      <w:pPr>
        <w:pStyle w:val="Obsah1"/>
        <w:rPr>
          <w:rFonts w:asciiTheme="minorHAnsi" w:eastAsiaTheme="minorEastAsia" w:hAnsiTheme="minorHAnsi" w:cstheme="minorBidi"/>
          <w:b w:val="0"/>
          <w:bCs w:val="0"/>
          <w:sz w:val="22"/>
          <w:szCs w:val="22"/>
          <w:lang w:eastAsia="sk-SK"/>
        </w:rPr>
      </w:pPr>
      <w:hyperlink w:anchor="_Toc509848286" w:history="1">
        <w:r w:rsidR="00F928B9" w:rsidRPr="005E4C79">
          <w:rPr>
            <w:rStyle w:val="Hypertextovprepojenie"/>
          </w:rPr>
          <w:t>Prílohy</w:t>
        </w:r>
        <w:r w:rsidR="00F928B9">
          <w:rPr>
            <w:webHidden/>
          </w:rPr>
          <w:tab/>
        </w:r>
        <w:r w:rsidR="00F928B9">
          <w:rPr>
            <w:webHidden/>
          </w:rPr>
          <w:fldChar w:fldCharType="begin"/>
        </w:r>
        <w:r w:rsidR="00F928B9">
          <w:rPr>
            <w:webHidden/>
          </w:rPr>
          <w:instrText xml:space="preserve"> PAGEREF _Toc509848286 \h </w:instrText>
        </w:r>
        <w:r w:rsidR="00F928B9">
          <w:rPr>
            <w:webHidden/>
          </w:rPr>
        </w:r>
        <w:r w:rsidR="00F928B9">
          <w:rPr>
            <w:webHidden/>
          </w:rPr>
          <w:fldChar w:fldCharType="separate"/>
        </w:r>
        <w:r w:rsidR="00F928B9">
          <w:rPr>
            <w:webHidden/>
          </w:rPr>
          <w:t>44</w:t>
        </w:r>
        <w:r w:rsidR="00F928B9">
          <w:rPr>
            <w:webHidden/>
          </w:rPr>
          <w:fldChar w:fldCharType="end"/>
        </w:r>
      </w:hyperlink>
    </w:p>
    <w:p w14:paraId="43DE1012" w14:textId="0EC6118D" w:rsidR="00A954FF" w:rsidRDefault="00862069" w:rsidP="00711357">
      <w:r>
        <w:rPr>
          <w:b/>
          <w:bCs/>
          <w:caps/>
          <w:noProof/>
          <w:szCs w:val="32"/>
        </w:rPr>
        <w:fldChar w:fldCharType="end"/>
      </w:r>
      <w:commentRangeEnd w:id="16"/>
      <w:r w:rsidR="00D679D9">
        <w:rPr>
          <w:rStyle w:val="Odkaznakomentr"/>
        </w:rPr>
        <w:commentReference w:id="16"/>
      </w:r>
    </w:p>
    <w:p w14:paraId="391B5783" w14:textId="77777777" w:rsidR="00A954FF" w:rsidRDefault="00A954FF">
      <w:pPr>
        <w:spacing w:before="0"/>
        <w:jc w:val="left"/>
        <w:sectPr w:rsidR="00A954FF">
          <w:headerReference w:type="default" r:id="rId17"/>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7" w:name="_Toc224306938"/>
      <w:bookmarkStart w:id="18" w:name="_Toc509848237"/>
      <w:bookmarkStart w:id="19" w:name="_Toc102191181"/>
      <w:r>
        <w:lastRenderedPageBreak/>
        <w:t xml:space="preserve">Zoznam </w:t>
      </w:r>
      <w:bookmarkEnd w:id="17"/>
      <w:r>
        <w:t>ilustrácií</w:t>
      </w:r>
      <w:bookmarkEnd w:id="18"/>
    </w:p>
    <w:commentRangeStart w:id="20"/>
    <w:p w14:paraId="4DB1E848" w14:textId="78B20271" w:rsidR="00F928B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F928B9">
        <w:t>Obr. 1</w:t>
      </w:r>
      <w:r w:rsidR="00F928B9">
        <w:rPr>
          <w:rFonts w:asciiTheme="minorHAnsi" w:eastAsiaTheme="minorEastAsia" w:hAnsiTheme="minorHAnsi" w:cstheme="minorBidi"/>
          <w:sz w:val="22"/>
          <w:szCs w:val="22"/>
          <w:lang w:val="sk-SK" w:eastAsia="sk-SK"/>
        </w:rPr>
        <w:tab/>
      </w:r>
      <w:r w:rsidR="00F928B9">
        <w:t>Schéma reprezentujúca IoT [2]</w:t>
      </w:r>
      <w:r w:rsidR="00F928B9">
        <w:rPr>
          <w:webHidden/>
        </w:rPr>
        <w:tab/>
      </w:r>
      <w:r w:rsidR="00F928B9">
        <w:rPr>
          <w:webHidden/>
        </w:rPr>
        <w:fldChar w:fldCharType="begin"/>
      </w:r>
      <w:r w:rsidR="00F928B9">
        <w:rPr>
          <w:webHidden/>
        </w:rPr>
        <w:instrText xml:space="preserve"> PAGEREF _Toc509848287 \h </w:instrText>
      </w:r>
      <w:r w:rsidR="00F928B9">
        <w:rPr>
          <w:webHidden/>
        </w:rPr>
      </w:r>
      <w:r w:rsidR="00F928B9">
        <w:rPr>
          <w:webHidden/>
        </w:rPr>
        <w:fldChar w:fldCharType="separate"/>
      </w:r>
      <w:r w:rsidR="00F928B9">
        <w:rPr>
          <w:webHidden/>
        </w:rPr>
        <w:t>11</w:t>
      </w:r>
      <w:r w:rsidR="00F928B9">
        <w:rPr>
          <w:webHidden/>
        </w:rPr>
        <w:fldChar w:fldCharType="end"/>
      </w:r>
    </w:p>
    <w:p w14:paraId="3D28FEE1" w14:textId="4AD90E41" w:rsidR="00F928B9" w:rsidRDefault="00F928B9">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_Toc509848288 \h </w:instrText>
      </w:r>
      <w:r>
        <w:rPr>
          <w:webHidden/>
        </w:rPr>
      </w:r>
      <w:r>
        <w:rPr>
          <w:webHidden/>
        </w:rPr>
        <w:fldChar w:fldCharType="separate"/>
      </w:r>
      <w:r>
        <w:rPr>
          <w:webHidden/>
        </w:rPr>
        <w:t>14</w:t>
      </w:r>
      <w:r>
        <w:rPr>
          <w:webHidden/>
        </w:rPr>
        <w:fldChar w:fldCharType="end"/>
      </w:r>
    </w:p>
    <w:p w14:paraId="68C6C6B7" w14:textId="2678B6FF" w:rsidR="00F928B9" w:rsidRDefault="00F928B9">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_Toc509848289 \h </w:instrText>
      </w:r>
      <w:r>
        <w:rPr>
          <w:webHidden/>
        </w:rPr>
      </w:r>
      <w:r>
        <w:rPr>
          <w:webHidden/>
        </w:rPr>
        <w:fldChar w:fldCharType="separate"/>
      </w:r>
      <w:r>
        <w:rPr>
          <w:webHidden/>
        </w:rPr>
        <w:t>15</w:t>
      </w:r>
      <w:r>
        <w:rPr>
          <w:webHidden/>
        </w:rPr>
        <w:fldChar w:fldCharType="end"/>
      </w:r>
    </w:p>
    <w:p w14:paraId="2CC2578A" w14:textId="5B5D55C3" w:rsidR="00F928B9" w:rsidRDefault="00F928B9">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_Toc509848290 \h </w:instrText>
      </w:r>
      <w:r>
        <w:rPr>
          <w:webHidden/>
        </w:rPr>
      </w:r>
      <w:r>
        <w:rPr>
          <w:webHidden/>
        </w:rPr>
        <w:fldChar w:fldCharType="separate"/>
      </w:r>
      <w:r>
        <w:rPr>
          <w:webHidden/>
        </w:rPr>
        <w:t>16</w:t>
      </w:r>
      <w:r>
        <w:rPr>
          <w:webHidden/>
        </w:rPr>
        <w:fldChar w:fldCharType="end"/>
      </w:r>
    </w:p>
    <w:p w14:paraId="36A502AE" w14:textId="3A26F715" w:rsidR="00F928B9" w:rsidRDefault="00F928B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_Toc509848291 \h </w:instrText>
      </w:r>
      <w:r>
        <w:rPr>
          <w:webHidden/>
        </w:rPr>
      </w:r>
      <w:r>
        <w:rPr>
          <w:webHidden/>
        </w:rPr>
        <w:fldChar w:fldCharType="separate"/>
      </w:r>
      <w:r>
        <w:rPr>
          <w:webHidden/>
        </w:rPr>
        <w:t>20</w:t>
      </w:r>
      <w:r>
        <w:rPr>
          <w:webHidden/>
        </w:rPr>
        <w:fldChar w:fldCharType="end"/>
      </w:r>
    </w:p>
    <w:p w14:paraId="736493DE" w14:textId="52B15B05" w:rsidR="00F928B9" w:rsidRDefault="00F928B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_Toc509848292 \h </w:instrText>
      </w:r>
      <w:r>
        <w:rPr>
          <w:webHidden/>
        </w:rPr>
      </w:r>
      <w:r>
        <w:rPr>
          <w:webHidden/>
        </w:rPr>
        <w:fldChar w:fldCharType="separate"/>
      </w:r>
      <w:r>
        <w:rPr>
          <w:webHidden/>
        </w:rPr>
        <w:t>21</w:t>
      </w:r>
      <w:r>
        <w:rPr>
          <w:webHidden/>
        </w:rPr>
        <w:fldChar w:fldCharType="end"/>
      </w:r>
    </w:p>
    <w:p w14:paraId="74899080" w14:textId="028E2180" w:rsidR="00F928B9" w:rsidRDefault="00F928B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_Toc509848293 \h </w:instrText>
      </w:r>
      <w:r>
        <w:rPr>
          <w:webHidden/>
        </w:rPr>
      </w:r>
      <w:r>
        <w:rPr>
          <w:webHidden/>
        </w:rPr>
        <w:fldChar w:fldCharType="separate"/>
      </w:r>
      <w:r>
        <w:rPr>
          <w:webHidden/>
        </w:rPr>
        <w:t>23</w:t>
      </w:r>
      <w:r>
        <w:rPr>
          <w:webHidden/>
        </w:rPr>
        <w:fldChar w:fldCharType="end"/>
      </w:r>
    </w:p>
    <w:p w14:paraId="5C796B38" w14:textId="33FEF595" w:rsidR="00F928B9" w:rsidRDefault="00F928B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_Toc509848294 \h </w:instrText>
      </w:r>
      <w:r>
        <w:rPr>
          <w:webHidden/>
        </w:rPr>
      </w:r>
      <w:r>
        <w:rPr>
          <w:webHidden/>
        </w:rPr>
        <w:fldChar w:fldCharType="separate"/>
      </w:r>
      <w:r>
        <w:rPr>
          <w:webHidden/>
        </w:rPr>
        <w:t>25</w:t>
      </w:r>
      <w:r>
        <w:rPr>
          <w:webHidden/>
        </w:rPr>
        <w:fldChar w:fldCharType="end"/>
      </w:r>
    </w:p>
    <w:p w14:paraId="391332C3" w14:textId="69A24EE4" w:rsidR="00F928B9" w:rsidRDefault="00F928B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_Toc509848295 \h </w:instrText>
      </w:r>
      <w:r>
        <w:rPr>
          <w:webHidden/>
        </w:rPr>
      </w:r>
      <w:r>
        <w:rPr>
          <w:webHidden/>
        </w:rPr>
        <w:fldChar w:fldCharType="separate"/>
      </w:r>
      <w:r>
        <w:rPr>
          <w:webHidden/>
        </w:rPr>
        <w:t>28</w:t>
      </w:r>
      <w:r>
        <w:rPr>
          <w:webHidden/>
        </w:rPr>
        <w:fldChar w:fldCharType="end"/>
      </w:r>
    </w:p>
    <w:p w14:paraId="308F4080" w14:textId="3662CD94" w:rsidR="00F928B9" w:rsidRDefault="00F928B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DockingFrames ilustrácia ukladania záložiek v okne [8]</w:t>
      </w:r>
      <w:r>
        <w:rPr>
          <w:webHidden/>
        </w:rPr>
        <w:tab/>
      </w:r>
      <w:r>
        <w:rPr>
          <w:webHidden/>
        </w:rPr>
        <w:fldChar w:fldCharType="begin"/>
      </w:r>
      <w:r>
        <w:rPr>
          <w:webHidden/>
        </w:rPr>
        <w:instrText xml:space="preserve"> PAGEREF _Toc509848296 \h </w:instrText>
      </w:r>
      <w:r>
        <w:rPr>
          <w:webHidden/>
        </w:rPr>
      </w:r>
      <w:r>
        <w:rPr>
          <w:webHidden/>
        </w:rPr>
        <w:fldChar w:fldCharType="separate"/>
      </w:r>
      <w:r>
        <w:rPr>
          <w:webHidden/>
        </w:rPr>
        <w:t>31</w:t>
      </w:r>
      <w:r>
        <w:rPr>
          <w:webHidden/>
        </w:rPr>
        <w:fldChar w:fldCharType="end"/>
      </w:r>
    </w:p>
    <w:p w14:paraId="02AA4A4B" w14:textId="43029197" w:rsidR="00F928B9" w:rsidRDefault="00F928B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_Toc509848297 \h </w:instrText>
      </w:r>
      <w:r>
        <w:rPr>
          <w:webHidden/>
        </w:rPr>
      </w:r>
      <w:r>
        <w:rPr>
          <w:webHidden/>
        </w:rPr>
        <w:fldChar w:fldCharType="separate"/>
      </w:r>
      <w:r>
        <w:rPr>
          <w:webHidden/>
        </w:rPr>
        <w:t>32</w:t>
      </w:r>
      <w:r>
        <w:rPr>
          <w:webHidden/>
        </w:rPr>
        <w:fldChar w:fldCharType="end"/>
      </w:r>
    </w:p>
    <w:p w14:paraId="59F0BFEA" w14:textId="51BC30BE" w:rsidR="00F928B9" w:rsidRDefault="00F928B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_Toc509848298 \h </w:instrText>
      </w:r>
      <w:r>
        <w:rPr>
          <w:webHidden/>
        </w:rPr>
      </w:r>
      <w:r>
        <w:rPr>
          <w:webHidden/>
        </w:rPr>
        <w:fldChar w:fldCharType="separate"/>
      </w:r>
      <w:r>
        <w:rPr>
          <w:webHidden/>
        </w:rPr>
        <w:t>33</w:t>
      </w:r>
      <w:r>
        <w:rPr>
          <w:webHidden/>
        </w:rPr>
        <w:fldChar w:fldCharType="end"/>
      </w:r>
    </w:p>
    <w:p w14:paraId="03FF5559" w14:textId="6985E3E6" w:rsidR="00F928B9" w:rsidRDefault="00F928B9">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_Toc509848299 \h </w:instrText>
      </w:r>
      <w:r>
        <w:rPr>
          <w:webHidden/>
        </w:rPr>
      </w:r>
      <w:r>
        <w:rPr>
          <w:webHidden/>
        </w:rPr>
        <w:fldChar w:fldCharType="separate"/>
      </w:r>
      <w:r>
        <w:rPr>
          <w:webHidden/>
        </w:rPr>
        <w:t>36</w:t>
      </w:r>
      <w:r>
        <w:rPr>
          <w:webHidden/>
        </w:rPr>
        <w:fldChar w:fldCharType="end"/>
      </w:r>
    </w:p>
    <w:p w14:paraId="7579D992" w14:textId="5CF878A2" w:rsidR="00F928B9" w:rsidRDefault="00F928B9">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_Toc509848300 \h </w:instrText>
      </w:r>
      <w:r>
        <w:rPr>
          <w:webHidden/>
        </w:rPr>
      </w:r>
      <w:r>
        <w:rPr>
          <w:webHidden/>
        </w:rPr>
        <w:fldChar w:fldCharType="separate"/>
      </w:r>
      <w:r>
        <w:rPr>
          <w:webHidden/>
        </w:rPr>
        <w:t>36</w:t>
      </w:r>
      <w:r>
        <w:rPr>
          <w:webHidden/>
        </w:rPr>
        <w:fldChar w:fldCharType="end"/>
      </w:r>
    </w:p>
    <w:p w14:paraId="5E9CB69D" w14:textId="623A6910" w:rsidR="00F928B9" w:rsidRDefault="00F928B9">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_Toc509848301 \h </w:instrText>
      </w:r>
      <w:r>
        <w:rPr>
          <w:webHidden/>
        </w:rPr>
      </w:r>
      <w:r>
        <w:rPr>
          <w:webHidden/>
        </w:rPr>
        <w:fldChar w:fldCharType="separate"/>
      </w:r>
      <w:r>
        <w:rPr>
          <w:webHidden/>
        </w:rPr>
        <w:t>38</w:t>
      </w:r>
      <w:r>
        <w:rPr>
          <w:webHidden/>
        </w:rPr>
        <w:fldChar w:fldCharType="end"/>
      </w:r>
    </w:p>
    <w:p w14:paraId="3D16998D" w14:textId="1748D119" w:rsidR="00F928B9" w:rsidRDefault="00F928B9">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_Toc509848302 \h </w:instrText>
      </w:r>
      <w:r>
        <w:rPr>
          <w:webHidden/>
        </w:rPr>
      </w:r>
      <w:r>
        <w:rPr>
          <w:webHidden/>
        </w:rPr>
        <w:fldChar w:fldCharType="separate"/>
      </w:r>
      <w:r>
        <w:rPr>
          <w:webHidden/>
        </w:rPr>
        <w:t>38</w:t>
      </w:r>
      <w:r>
        <w:rPr>
          <w:webHidden/>
        </w:rPr>
        <w:fldChar w:fldCharType="end"/>
      </w:r>
    </w:p>
    <w:p w14:paraId="270D7B02" w14:textId="535A5B75" w:rsidR="00F928B9" w:rsidRDefault="00F928B9">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_Toc509848303 \h </w:instrText>
      </w:r>
      <w:r>
        <w:rPr>
          <w:webHidden/>
        </w:rPr>
      </w:r>
      <w:r>
        <w:rPr>
          <w:webHidden/>
        </w:rPr>
        <w:fldChar w:fldCharType="separate"/>
      </w:r>
      <w:r>
        <w:rPr>
          <w:webHidden/>
        </w:rPr>
        <w:t>39</w:t>
      </w:r>
      <w:r>
        <w:rPr>
          <w:webHidden/>
        </w:rPr>
        <w:fldChar w:fldCharType="end"/>
      </w:r>
    </w:p>
    <w:p w14:paraId="4B34CBD3" w14:textId="26B4DB68" w:rsidR="00F928B9" w:rsidRDefault="00F928B9">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_Toc509848304 \h </w:instrText>
      </w:r>
      <w:r>
        <w:rPr>
          <w:webHidden/>
        </w:rPr>
      </w:r>
      <w:r>
        <w:rPr>
          <w:webHidden/>
        </w:rPr>
        <w:fldChar w:fldCharType="separate"/>
      </w:r>
      <w:r>
        <w:rPr>
          <w:webHidden/>
        </w:rPr>
        <w:t>40</w:t>
      </w:r>
      <w:r>
        <w:rPr>
          <w:webHidden/>
        </w:rPr>
        <w:fldChar w:fldCharType="end"/>
      </w:r>
    </w:p>
    <w:p w14:paraId="47172114" w14:textId="5FE42024" w:rsidR="00A954FF" w:rsidRDefault="00862069" w:rsidP="00711357">
      <w:pPr>
        <w:pStyle w:val="ZPNormalnyText"/>
        <w:rPr>
          <w:szCs w:val="24"/>
        </w:rPr>
      </w:pPr>
      <w:r>
        <w:fldChar w:fldCharType="end"/>
      </w:r>
      <w:commentRangeEnd w:id="20"/>
      <w:r w:rsidR="00D679D9">
        <w:rPr>
          <w:rStyle w:val="Odkaznakomentr"/>
        </w:rPr>
        <w:commentReference w:id="20"/>
      </w:r>
    </w:p>
    <w:p w14:paraId="5D5CE7C9" w14:textId="77777777" w:rsidR="00A954FF" w:rsidRDefault="00A954FF" w:rsidP="0051223D">
      <w:pPr>
        <w:pStyle w:val="ZPNadpisKapitolyTimesNewRoman"/>
        <w:numPr>
          <w:ilvl w:val="0"/>
          <w:numId w:val="0"/>
        </w:numPr>
      </w:pPr>
      <w:bookmarkStart w:id="21" w:name="_Toc224306939"/>
      <w:bookmarkStart w:id="22" w:name="_Toc509848238"/>
      <w:r>
        <w:lastRenderedPageBreak/>
        <w:t>Zoznam tabuliek</w:t>
      </w:r>
      <w:bookmarkEnd w:id="21"/>
      <w:bookmarkEnd w:id="22"/>
    </w:p>
    <w:p w14:paraId="7FAEC227" w14:textId="1BD56CA1" w:rsidR="009644D7"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9644D7">
        <w:t>Tab. 1</w:t>
      </w:r>
      <w:r w:rsidR="009644D7">
        <w:rPr>
          <w:rFonts w:asciiTheme="minorHAnsi" w:eastAsiaTheme="minorEastAsia" w:hAnsiTheme="minorHAnsi" w:cstheme="minorBidi"/>
          <w:sz w:val="22"/>
          <w:szCs w:val="22"/>
          <w:lang w:val="sk-SK" w:eastAsia="sk-SK"/>
        </w:rPr>
        <w:tab/>
      </w:r>
      <w:r w:rsidR="009644D7">
        <w:t>Porovnanie parametrov pre rôzne modely dosiek Arduino</w:t>
      </w:r>
      <w:r w:rsidR="009644D7">
        <w:rPr>
          <w:webHidden/>
        </w:rPr>
        <w:tab/>
      </w:r>
      <w:r w:rsidR="009644D7">
        <w:rPr>
          <w:webHidden/>
        </w:rPr>
        <w:fldChar w:fldCharType="begin"/>
      </w:r>
      <w:r w:rsidR="009644D7">
        <w:rPr>
          <w:webHidden/>
        </w:rPr>
        <w:instrText xml:space="preserve"> PAGEREF _Toc509692893 \h </w:instrText>
      </w:r>
      <w:r w:rsidR="009644D7">
        <w:rPr>
          <w:webHidden/>
        </w:rPr>
      </w:r>
      <w:r w:rsidR="009644D7">
        <w:rPr>
          <w:webHidden/>
        </w:rPr>
        <w:fldChar w:fldCharType="separate"/>
      </w:r>
      <w:r w:rsidR="009644D7">
        <w:rPr>
          <w:webHidden/>
        </w:rPr>
        <w:t>15</w:t>
      </w:r>
      <w:r w:rsidR="009644D7">
        <w:rPr>
          <w:webHidden/>
        </w:rPr>
        <w:fldChar w:fldCharType="end"/>
      </w:r>
    </w:p>
    <w:p w14:paraId="1BD93546" w14:textId="2F4831E4" w:rsidR="00A954FF" w:rsidRDefault="00862069" w:rsidP="00711357">
      <w:pPr>
        <w:pStyle w:val="Zoznamobrzkov"/>
      </w:pPr>
      <w:r>
        <w:fldChar w:fldCharType="end"/>
      </w:r>
    </w:p>
    <w:p w14:paraId="76DD71FA" w14:textId="77777777" w:rsidR="00A954FF" w:rsidRPr="0051223D" w:rsidRDefault="00A954FF" w:rsidP="0051223D">
      <w:pPr>
        <w:pStyle w:val="ZPNadpisKapitolyTimesNewRoman"/>
        <w:numPr>
          <w:ilvl w:val="0"/>
          <w:numId w:val="0"/>
        </w:numPr>
      </w:pPr>
      <w:bookmarkStart w:id="23" w:name="_Toc224306940"/>
      <w:bookmarkStart w:id="24" w:name="_Toc509848239"/>
      <w:r w:rsidRPr="0051223D">
        <w:lastRenderedPageBreak/>
        <w:t>Zoznam skratiek</w:t>
      </w:r>
      <w:bookmarkEnd w:id="23"/>
      <w:r w:rsidR="00CC7EA8">
        <w:t>,</w:t>
      </w:r>
      <w:r w:rsidRPr="0051223D">
        <w:t xml:space="preserve"> značiek</w:t>
      </w:r>
      <w:r w:rsidR="00CC7EA8">
        <w:t xml:space="preserve"> a termínov</w:t>
      </w:r>
      <w:bookmarkEnd w:id="24"/>
    </w:p>
    <w:p w14:paraId="14A63C6F" w14:textId="77777777"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 xml:space="preserve">Prípona zdrojových súborov programovacieho jazyka </w:t>
      </w:r>
      <w:commentRangeStart w:id="25"/>
      <w:r>
        <w:rPr>
          <w:bCs/>
        </w:rPr>
        <w:t xml:space="preserve">pre </w:t>
      </w:r>
      <w:commentRangeEnd w:id="25"/>
      <w:r w:rsidR="00D679D9">
        <w:rPr>
          <w:rStyle w:val="Odkaznakomentr"/>
        </w:rPr>
        <w:commentReference w:id="25"/>
      </w:r>
      <w:r>
        <w:rPr>
          <w:bCs/>
        </w:rPr>
        <w:t>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2A5D948" w14:textId="60D5868C"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sidR="00DA7614">
        <w:rPr>
          <w:bCs/>
        </w:rPr>
        <w:t>ser E</w:t>
      </w:r>
      <w:r w:rsidRPr="00DD1348">
        <w:rPr>
          <w:b/>
          <w:bCs/>
        </w:rPr>
        <w:t>x</w:t>
      </w:r>
      <w:r>
        <w:rPr>
          <w:bCs/>
        </w:rPr>
        <w:t>perience</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8"/>
          <w:footerReference w:type="default" r:id="rId19"/>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6" w:name="_Toc224306942"/>
      <w:bookmarkStart w:id="27" w:name="_Toc509848240"/>
      <w:r>
        <w:lastRenderedPageBreak/>
        <w:t>Úvod</w:t>
      </w:r>
      <w:bookmarkEnd w:id="19"/>
      <w:bookmarkEnd w:id="26"/>
      <w:bookmarkEnd w:id="27"/>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717EB490" w14:textId="77777777" w:rsidR="00A954FF" w:rsidRDefault="00A954FF">
      <w:pPr>
        <w:pStyle w:val="ZPNormalnyText"/>
      </w:pPr>
    </w:p>
    <w:p w14:paraId="24E1F6CB" w14:textId="77777777" w:rsidR="00B516F8" w:rsidRDefault="00B516F8" w:rsidP="00CB3095">
      <w:pPr>
        <w:pStyle w:val="Nadpis1"/>
      </w:pPr>
      <w:bookmarkStart w:id="28" w:name="_Ref509758086"/>
      <w:bookmarkStart w:id="29" w:name="_Toc509848241"/>
      <w:bookmarkStart w:id="30" w:name="_Toc102191183"/>
      <w:bookmarkStart w:id="31" w:name="_Ref101960788"/>
      <w:bookmarkStart w:id="32" w:name="_Ref101952784"/>
      <w:bookmarkStart w:id="33" w:name="_Toc224306945"/>
      <w:r>
        <w:lastRenderedPageBreak/>
        <w:t>Internet vecí</w:t>
      </w:r>
      <w:bookmarkEnd w:id="28"/>
      <w:bookmarkEnd w:id="29"/>
    </w:p>
    <w:p w14:paraId="4ED8DCED" w14:textId="77777777" w:rsidR="00D24649" w:rsidRDefault="006C01A6" w:rsidP="00392C6A">
      <w:commentRangeStart w:id="34"/>
      <w:r>
        <w:t xml:space="preserve">Pojem internetu vecí (IoT) pokrýva viac ako len koncept alebo technológiu. Je to </w:t>
      </w:r>
      <w:commentRangeEnd w:id="34"/>
      <w:r w:rsidR="00D24649">
        <w:rPr>
          <w:rStyle w:val="Odkaznakomentr"/>
        </w:rPr>
        <w:commentReference w:id="34"/>
      </w:r>
      <w:r>
        <w:t xml:space="preserve">nový prístup, ktorý ovplyvňuje vývoj aktuálnych technológií, aplikácií a vízií. </w:t>
      </w:r>
    </w:p>
    <w:p w14:paraId="0BC5949A" w14:textId="70A059AB" w:rsidR="00B516F8" w:rsidRDefault="00723A3B" w:rsidP="00392C6A">
      <w:r>
        <w:t xml:space="preserve">Kvôli </w:t>
      </w:r>
      <w:commentRangeStart w:id="35"/>
      <w:r>
        <w:t xml:space="preserve">rozsiahlosti </w:t>
      </w:r>
      <w:commentRangeEnd w:id="35"/>
      <w:r w:rsidR="00D24649">
        <w:rPr>
          <w:rStyle w:val="Odkaznakomentr"/>
        </w:rPr>
        <w:commentReference w:id="35"/>
      </w:r>
      <w:r>
        <w:t>e</w:t>
      </w:r>
      <w:r w:rsidR="006C01A6">
        <w:t>šte nemáme presnú definíciu pre IoT</w:t>
      </w:r>
      <w:commentRangeStart w:id="36"/>
      <w:r w:rsidR="006C01A6">
        <w:t xml:space="preserve"> ako také</w:t>
      </w:r>
      <w:commentRangeEnd w:id="36"/>
      <w:r w:rsidR="00D24649">
        <w:rPr>
          <w:rStyle w:val="Odkaznakomentr"/>
        </w:rPr>
        <w:commentReference w:id="36"/>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392C6A">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AC099C">
      <w:pPr>
        <w:pStyle w:val="ZPNormalnyText"/>
        <w:jc w:val="center"/>
      </w:pPr>
      <w:r>
        <w:rPr>
          <w:noProof/>
          <w:lang w:eastAsia="sk-SK"/>
        </w:rP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16C22363" w:rsidR="00AC099C" w:rsidRDefault="00AC099C" w:rsidP="00AC099C">
      <w:pPr>
        <w:pStyle w:val="ZPCaption"/>
      </w:pPr>
      <w:bookmarkStart w:id="37" w:name="_Toc509848287"/>
      <w:r>
        <w:t>Obr. </w:t>
      </w:r>
      <w:fldSimple w:instr=" SEQ Obr. \* ARABIC ">
        <w:r>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40744A">
            <w:rPr>
              <w:noProof/>
            </w:rPr>
            <w:t xml:space="preserve"> [2]</w:t>
          </w:r>
          <w:r w:rsidR="0040744A">
            <w:fldChar w:fldCharType="end"/>
          </w:r>
        </w:sdtContent>
      </w:sdt>
      <w:bookmarkEnd w:id="37"/>
    </w:p>
    <w:p w14:paraId="74171A25" w14:textId="77777777" w:rsidR="00D24649" w:rsidRDefault="004D1804" w:rsidP="00717D37">
      <w:commentRangeStart w:id="38"/>
      <w:r>
        <w:t>Popis schémy začneme senzormi a budeme pokračovať v smere toku dát</w:t>
      </w:r>
      <w:commentRangeEnd w:id="38"/>
      <w:r w:rsidR="00D24649">
        <w:rPr>
          <w:rStyle w:val="Odkaznakomentr"/>
        </w:rPr>
        <w:commentReference w:id="38"/>
      </w:r>
      <w:r>
        <w: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 spočíva v prevode signálu na digitálne dáta. Okrem tohto prevodu </w:t>
      </w:r>
      <w:commentRangeStart w:id="39"/>
      <w:r>
        <w:t xml:space="preserve">môže </w:t>
      </w:r>
      <w:commentRangeEnd w:id="39"/>
      <w:r w:rsidR="00D24649">
        <w:rPr>
          <w:rStyle w:val="Odkaznakomentr"/>
        </w:rPr>
        <w:commentReference w:id="39"/>
      </w:r>
      <w:r>
        <w:t xml:space="preserve">vykonávať akcie a ihneď ovplyvňovať fyzický svet. </w:t>
      </w:r>
    </w:p>
    <w:p w14:paraId="4357A24C" w14:textId="77777777" w:rsidR="000C11C6" w:rsidRDefault="004D1804" w:rsidP="00717D37">
      <w:r>
        <w:t xml:space="preserve">Po lokálnom spracovaní sa dáta uložia na lokálne úložisko </w:t>
      </w:r>
      <w:commentRangeStart w:id="40"/>
      <w:r>
        <w:t xml:space="preserve">pre ich budúce </w:t>
      </w:r>
      <w:commentRangeEnd w:id="40"/>
      <w:r w:rsidR="00D24649">
        <w:rPr>
          <w:rStyle w:val="Odkaznakomentr"/>
        </w:rPr>
        <w:commentReference w:id="40"/>
      </w:r>
      <w:r>
        <w:t>analýzy. Keďže hovoríme o internete vecí, tak je na miest</w:t>
      </w:r>
      <w:r w:rsidR="001A73A3">
        <w:t>e</w:t>
      </w:r>
      <w:r>
        <w:t xml:space="preserve"> </w:t>
      </w:r>
      <w:r w:rsidR="001A73A3">
        <w:t xml:space="preserve">uvažovať </w:t>
      </w:r>
      <w:r>
        <w:t>o online zdieľaní dát s ostatnými zariadeniami pomocou počítačovej siete.</w:t>
      </w:r>
      <w:r w:rsidR="00717D37">
        <w:t xml:space="preserve"> IoT server je zariadenie na </w:t>
      </w:r>
      <w:r w:rsidR="00717D37">
        <w:lastRenderedPageBreak/>
        <w:t xml:space="preserve">sieti, ktoré prijíma dáta zo všetkých senzorov a vykonáva cloud spracovanie. Pozícia cloud spracovania je veľmi podobná lokálnemu spracovaniu. Hlavným rozdielom je množstvo spracovávaných dát. Kým pre lokálne spracovanie máme </w:t>
      </w:r>
      <w:r w:rsidR="000C11C6">
        <w:t xml:space="preserve">k dispozícii </w:t>
      </w:r>
      <w:r w:rsidR="00717D37">
        <w:t>nízke výkonnostné prostriedky</w:t>
      </w:r>
      <w:r w:rsidR="006C3946">
        <w:t>,</w:t>
      </w:r>
      <w:r w:rsidR="00717D37">
        <w:t xml:space="preserve"> pri cloud spracovaní </w:t>
      </w:r>
      <w:r w:rsidR="000C11C6">
        <w:t xml:space="preserve">ide o </w:t>
      </w:r>
      <w:r w:rsidR="00717D37">
        <w:t>gigabajt</w:t>
      </w:r>
      <w:r w:rsidR="006C3946">
        <w:t xml:space="preserve">y pamäte s výkonnými procesormi. Tie </w:t>
      </w:r>
      <w:r w:rsidR="00717D37">
        <w:t xml:space="preserve">nám umožňujú vykonávať náročné spracovania prijatých dát. </w:t>
      </w:r>
    </w:p>
    <w:p w14:paraId="41D9F4FA" w14:textId="113D7C8A" w:rsidR="00AC099C" w:rsidRDefault="00717D37" w:rsidP="00717D37">
      <w:r>
        <w:t>Všetky spracované dáta sa následne ukladajú na cloud úložisk</w:t>
      </w:r>
      <w:r w:rsidR="000C11C6">
        <w:t>o</w:t>
      </w:r>
      <w:r>
        <w:t xml:space="preserve">. </w:t>
      </w:r>
      <w:commentRangeStart w:id="41"/>
      <w:r w:rsidR="002C1B1A">
        <w:t xml:space="preserve">Táto </w:t>
      </w:r>
      <w:commentRangeEnd w:id="41"/>
      <w:r w:rsidR="000C11C6">
        <w:rPr>
          <w:rStyle w:val="Odkaznakomentr"/>
        </w:rPr>
        <w:commentReference w:id="41"/>
      </w:r>
      <w:r w:rsidR="002C1B1A">
        <w:t>s</w:t>
      </w:r>
      <w:r>
        <w:t xml:space="preserve">chéma </w:t>
      </w:r>
      <w:commentRangeStart w:id="42"/>
      <w:r>
        <w:t>predstavuje</w:t>
      </w:r>
      <w:r w:rsidR="002C1B1A">
        <w:t xml:space="preserve"> </w:t>
      </w:r>
      <w:r>
        <w:t>potenciál</w:t>
      </w:r>
      <w:r w:rsidR="002C1B1A">
        <w:t>, ktorý IoT poskytuje</w:t>
      </w:r>
      <w:commentRangeEnd w:id="42"/>
      <w:r w:rsidR="000C11C6">
        <w:rPr>
          <w:rStyle w:val="Odkaznakomentr"/>
        </w:rPr>
        <w:commentReference w:id="42"/>
      </w:r>
      <w:r>
        <w:t xml:space="preserve">. V mnohých IoT projektoch sa však stáva, </w:t>
      </w:r>
      <w:r w:rsidR="002C1B1A">
        <w:t>že lokálne spracovanie je úplne vynechávané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43" w:name="_Toc509848242"/>
      <w:r>
        <w:t>Hardvér</w:t>
      </w:r>
      <w:bookmarkEnd w:id="43"/>
      <w:r>
        <w:t xml:space="preserve"> </w:t>
      </w:r>
    </w:p>
    <w:p w14:paraId="1E71812C" w14:textId="77777777" w:rsidR="00A35D08" w:rsidRDefault="00392C6A" w:rsidP="00310251">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Menovite to sú R</w:t>
      </w:r>
      <w:r w:rsidR="00A35D08">
        <w:t xml:space="preserve">AM, ROM a </w:t>
      </w:r>
      <w:r w:rsidR="00AE762B">
        <w:t xml:space="preserve">CPU. </w:t>
      </w:r>
    </w:p>
    <w:p w14:paraId="43C1C301" w14:textId="03752D56" w:rsidR="004645E5" w:rsidRDefault="00AE762B" w:rsidP="00310251">
      <w:r>
        <w:t xml:space="preserve">Avšak 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5D83076A" w:rsidR="00B516F8" w:rsidRDefault="00392C6A" w:rsidP="00B516F8">
      <w:commentRangeStart w:id="44"/>
      <w:r w:rsidRPr="004645E5">
        <w:rPr>
          <w:b/>
        </w:rPr>
        <w:t>Senzory</w:t>
      </w:r>
      <w:r>
        <w:t xml:space="preserve"> </w:t>
      </w:r>
      <w:commentRangeEnd w:id="44"/>
      <w:r w:rsidR="006E0F93">
        <w:rPr>
          <w:rStyle w:val="Odkaznakomentr"/>
        </w:rPr>
        <w:commentReference w:id="44"/>
      </w:r>
      <w:r>
        <w:t xml:space="preserve">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2A6C580A" w:rsidR="004645E5" w:rsidRDefault="004645E5" w:rsidP="00B516F8">
      <w:commentRangeStart w:id="45"/>
      <w:r w:rsidRPr="004645E5">
        <w:rPr>
          <w:b/>
        </w:rPr>
        <w:t>Aktuátory</w:t>
      </w:r>
      <w:r>
        <w:t xml:space="preserve"> </w:t>
      </w:r>
      <w:commentRangeEnd w:id="45"/>
      <w:r w:rsidR="006E0F93">
        <w:rPr>
          <w:rStyle w:val="Odkaznakomentr"/>
        </w:rPr>
        <w:commentReference w:id="45"/>
      </w:r>
      <w:r>
        <w:t xml:space="preserve">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60FA85E9" w14:textId="77777777" w:rsidR="00AB2B40" w:rsidRDefault="00AB2B40" w:rsidP="00B516F8"/>
    <w:p w14:paraId="05F01C02" w14:textId="77777777" w:rsidR="00B516F8" w:rsidRDefault="00B516F8" w:rsidP="00B516F8">
      <w:pPr>
        <w:pStyle w:val="Nadpis2"/>
      </w:pPr>
      <w:bookmarkStart w:id="46" w:name="_Toc509848243"/>
      <w:r>
        <w:lastRenderedPageBreak/>
        <w:t>Soft</w:t>
      </w:r>
      <w:r w:rsidR="00172F0F">
        <w:t>vér</w:t>
      </w:r>
      <w:bookmarkEnd w:id="46"/>
    </w:p>
    <w:p w14:paraId="676F1C77" w14:textId="55049EF0" w:rsidR="007C207C" w:rsidRDefault="00172F0F" w:rsidP="007C207C">
      <w:r>
        <w:t>Na riadenie mikrokontroléra je potrebný obslužný softvér napálený v jeho pamäti</w:t>
      </w:r>
      <w:r w:rsidR="00781DD9">
        <w:t xml:space="preserve"> ROM</w:t>
      </w:r>
      <w:r>
        <w:t xml:space="preserve">. Tento softvér je </w:t>
      </w:r>
      <w:r w:rsidR="00781DD9">
        <w:t>zavedený</w:t>
      </w:r>
      <w:r>
        <w:t xml:space="preserve"> pri privedení elektrického prúdu do mikrokontroléra. </w:t>
      </w:r>
      <w:r w:rsidR="00F80D57">
        <w:t>Pomocou neho</w:t>
      </w:r>
      <w:r w:rsidR="001A6BCB">
        <w:t xml:space="preserve"> mikrokontrolér číta hodnoty vstupných pinov (zo senzorov) a riadi výstupné piny (k a</w:t>
      </w:r>
      <w:r w:rsidR="00ED73A3">
        <w:t>kt</w:t>
      </w:r>
      <w:r w:rsidR="00E74804">
        <w:t>u</w:t>
      </w:r>
      <w:r w:rsidR="001A6BCB">
        <w:t>átorom).</w:t>
      </w:r>
      <w:r w:rsidR="007C207C">
        <w:t xml:space="preserve"> Najčastejším programovacím jazykom pre mikrokontroléry je upravená verzia jazyka C.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7C207C">
        <w:t xml:space="preserve">. </w:t>
      </w:r>
    </w:p>
    <w:p w14:paraId="2CA3F3B9" w14:textId="6914BF55" w:rsidR="007C207C" w:rsidRDefault="007C207C" w:rsidP="007C207C">
      <w:r>
        <w:t xml:space="preserve">Okrem samotných programov pre mikrokontrolér je dôležitý aj podporný softvér. Podporný softvér slúži programátorom na uľahčenie vývoja. </w:t>
      </w:r>
      <w:r w:rsidR="00E74804">
        <w:t>Základom je kompilátor, pomocou</w:t>
      </w:r>
      <w:r w:rsidR="0099777E">
        <w:t xml:space="preserve"> ktorého vieme previesť program. Integrované vývojové prost</w:t>
      </w:r>
      <w:r w:rsidR="00015286">
        <w:t>redia tiež radíme medzi podporné</w:t>
      </w:r>
      <w:r w:rsidR="0099777E">
        <w:t xml:space="preserve"> softvér</w:t>
      </w:r>
      <w:r w:rsidR="00015286">
        <w:t>y</w:t>
      </w:r>
      <w:r w:rsidR="0099777E">
        <w:t>. Jeho hlavnou úlohou je odbremen</w:t>
      </w:r>
      <w:r w:rsidR="00015286">
        <w:t>iť programátorov od opakovaných</w:t>
      </w:r>
      <w:r w:rsidR="0099777E">
        <w:t xml:space="preserve"> krokov a poskytnúť jednoduchú konfiguráciu bez väčšej potreby znalosti celého systému. Integrované vývojové prostredia taktiež veľmi prispievajú k rýchlejšiemu prototypovaniu nových nápadov.</w:t>
      </w:r>
    </w:p>
    <w:p w14:paraId="28C9C8AA" w14:textId="77777777" w:rsidR="00AB2B40" w:rsidRDefault="00AB2B40" w:rsidP="007C207C"/>
    <w:p w14:paraId="6023EE08" w14:textId="77777777" w:rsidR="00B516F8" w:rsidRDefault="007C207C" w:rsidP="007C207C">
      <w:pPr>
        <w:pStyle w:val="Nadpis2"/>
      </w:pPr>
      <w:r>
        <w:t xml:space="preserve"> </w:t>
      </w:r>
      <w:bookmarkStart w:id="47" w:name="_Toc509848244"/>
      <w:r w:rsidR="00B516F8">
        <w:t>Mikrokontrolér v porovnaní so single-board počítačom</w:t>
      </w:r>
      <w:bookmarkEnd w:id="47"/>
    </w:p>
    <w:p w14:paraId="76C25CD0" w14:textId="77777777" w:rsidR="00015286" w:rsidRDefault="000F4B07" w:rsidP="00614037">
      <w:r>
        <w:t xml:space="preserve">Hlavnou návrhovou črtou mikrokontroléra je komunikácia so senzormi, aktuátormi a pod. Pre </w:t>
      </w:r>
      <w:r w:rsidR="00015286">
        <w:t xml:space="preserve">tento typ </w:t>
      </w:r>
      <w:r>
        <w:t>komuni</w:t>
      </w:r>
      <w:r w:rsidR="00015286">
        <w:t>kácie</w:t>
      </w:r>
      <w:r>
        <w:t xml:space="preserve"> je dôležité presné časovanie prenosu signálov</w:t>
      </w:r>
      <w:r w:rsidR="00614037">
        <w:t xml:space="preserve"> </w:t>
      </w:r>
      <w:commentRangeStart w:id="48"/>
      <w:r w:rsidR="00614037">
        <w:t xml:space="preserve">a tú nám </w:t>
      </w:r>
      <w:commentRangeEnd w:id="48"/>
      <w:r w:rsidR="00015286">
        <w:rPr>
          <w:rStyle w:val="Odkaznakomentr"/>
        </w:rPr>
        <w:commentReference w:id="48"/>
      </w:r>
      <w:r w:rsidR="00614037">
        <w:t xml:space="preserve">mikrokontroléry priamo poskytujú. </w:t>
      </w:r>
    </w:p>
    <w:p w14:paraId="58796E88" w14:textId="77777777" w:rsidR="00015286" w:rsidRDefault="00614037" w:rsidP="00614037">
      <w:r>
        <w:t>Pri single-board počítačoch je hlavnou črtou vyšší výpočtový výkon za nízku cenu. Výkon na týchto počítačoch sa pohybuje okolo 1</w:t>
      </w:r>
      <w:r w:rsidR="00015286">
        <w:t xml:space="preserve"> </w:t>
      </w:r>
      <w:r>
        <w:t>GB RAM s ARM 1,2</w:t>
      </w:r>
      <w:r w:rsidR="00015286">
        <w:t xml:space="preserve"> </w:t>
      </w:r>
      <w:r>
        <w:t>Ghz procesorom. Tieto parametre nám už dovoľujú spustiť na proces</w:t>
      </w:r>
      <w:r w:rsidR="003C3F53">
        <w:t xml:space="preserve">ore odľahčený operačný systém. </w:t>
      </w:r>
    </w:p>
    <w:p w14:paraId="5D6FA5A9" w14:textId="6D6E10BA" w:rsidR="0099777E" w:rsidRDefault="003C3F53" w:rsidP="00614037">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Single-board počítače často poskytujú rôzne mikrokontroléry implementujúce komunikačné protokoly používané v elektronike (napr. I2C). </w:t>
      </w:r>
      <w:r w:rsidR="00015286">
        <w:t>Vďaka nim</w:t>
      </w:r>
      <w:r w:rsidR="00614037">
        <w:t xml:space="preserve"> vieme pomocou single-board počítačov komunikovať so senzormi. Avšak počet takých senzorov na trhu je ve</w:t>
      </w:r>
      <w:r w:rsidR="00614D74">
        <w:t>ľmi nízky.</w:t>
      </w:r>
    </w:p>
    <w:p w14:paraId="0996F8E4" w14:textId="77777777" w:rsidR="00CB3095" w:rsidRDefault="00B516F8" w:rsidP="00CB3095">
      <w:pPr>
        <w:pStyle w:val="Nadpis1"/>
      </w:pPr>
      <w:bookmarkStart w:id="49" w:name="_Toc509848245"/>
      <w:r>
        <w:lastRenderedPageBreak/>
        <w:t>Platforma</w:t>
      </w:r>
      <w:r w:rsidR="00CB3095" w:rsidRPr="00CB3095">
        <w:t xml:space="preserve"> Arduino</w:t>
      </w:r>
      <w:bookmarkEnd w:id="49"/>
    </w:p>
    <w:p w14:paraId="7FD6FFD1" w14:textId="21E1C0FC" w:rsidR="001F2DBB" w:rsidRDefault="001F2DBB" w:rsidP="001F2DBB">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77777777" w:rsidR="00FE652F" w:rsidRDefault="001F2DBB" w:rsidP="00783448">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výrobu dosiek Arduino a distribúciu softvéru </w:t>
      </w:r>
      <w:r w:rsidR="00FE652F">
        <w:t>komukoľvek</w:t>
      </w:r>
      <w:r w:rsidR="00CD4F08">
        <w:t xml:space="preserve">. </w:t>
      </w:r>
    </w:p>
    <w:p w14:paraId="7620EF95" w14:textId="00D94733" w:rsidR="00783448" w:rsidRDefault="00CD4F08" w:rsidP="00783448">
      <w:r>
        <w:t xml:space="preserve">Dosky Arduino </w:t>
      </w:r>
      <w:r w:rsidR="00DD7BBF">
        <w:t>sú špecifické vyvedenými pinmi na ich okraji</w:t>
      </w:r>
      <w:r w:rsidR="00FE652F">
        <w:t xml:space="preserve">, ktoré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commentRangeStart w:id="50"/>
      <w:r w:rsidR="00DD7BBF">
        <w:t>shield</w:t>
      </w:r>
      <w:commentRangeEnd w:id="50"/>
      <w:r w:rsidR="00FE652F">
        <w:rPr>
          <w:rStyle w:val="Odkaznakomentr"/>
        </w:rPr>
        <w:commentReference w:id="50"/>
      </w:r>
      <w:r w:rsidR="00DD7BBF">
        <w:t>.</w:t>
      </w:r>
      <w:r w:rsidR="00F7513A">
        <w:t xml:space="preserve"> Arduino shield poskytuje rovnaký tvar</w:t>
      </w:r>
      <w:r w:rsidR="00FE652F">
        <w:t xml:space="preserve"> a</w:t>
      </w:r>
      <w:r w:rsidR="00F7513A">
        <w:t> rozloženie pinov</w:t>
      </w:r>
      <w:r w:rsidR="006F43EC">
        <w:t>,</w:t>
      </w:r>
      <w:r w:rsidR="009642B9">
        <w:t xml:space="preserve"> ako má Arduino doska</w:t>
      </w:r>
      <w:r w:rsidR="003C3F53">
        <w:t>. Navyše</w:t>
      </w:r>
      <w:r w:rsidR="00F7513A">
        <w:t xml:space="preserve"> dodáva </w:t>
      </w:r>
      <w:r w:rsidR="00783448">
        <w:t>rôzne 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D7D0D33" w:rsidR="00614D74" w:rsidRDefault="00614D74" w:rsidP="00614D74">
      <w:pPr>
        <w:pStyle w:val="ZPCaption"/>
      </w:pPr>
      <w:bookmarkStart w:id="51" w:name="_Toc509848288"/>
      <w:r>
        <w:t>Obr. </w:t>
      </w:r>
      <w:fldSimple w:instr=" SEQ Obr. \* ARABIC ">
        <w:r>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4A0CBA">
            <w:rPr>
              <w:noProof/>
            </w:rPr>
            <w:t xml:space="preserve"> [3]</w:t>
          </w:r>
          <w:r w:rsidR="004A0CBA">
            <w:fldChar w:fldCharType="end"/>
          </w:r>
        </w:sdtContent>
      </w:sdt>
      <w:r>
        <w:t xml:space="preserve"> a rozširujúca doska shield (vpravo)</w:t>
      </w:r>
      <w:sdt>
        <w:sdtPr>
          <w:id w:val="-1218961779"/>
          <w:citation/>
        </w:sdtPr>
        <w:sdtContent>
          <w:r w:rsidR="004A0CBA">
            <w:fldChar w:fldCharType="begin"/>
          </w:r>
          <w:r w:rsidR="004A0CBA">
            <w:instrText xml:space="preserve"> CITATION Ada1 \l 1051 </w:instrText>
          </w:r>
          <w:r w:rsidR="004A0CBA">
            <w:fldChar w:fldCharType="separate"/>
          </w:r>
          <w:r w:rsidR="004A0CBA">
            <w:rPr>
              <w:noProof/>
            </w:rPr>
            <w:t xml:space="preserve"> [4]</w:t>
          </w:r>
          <w:r w:rsidR="004A0CBA">
            <w:fldChar w:fldCharType="end"/>
          </w:r>
        </w:sdtContent>
      </w:sdt>
      <w:bookmarkEnd w:id="51"/>
    </w:p>
    <w:p w14:paraId="74C0E800" w14:textId="77777777" w:rsidR="001F2DBB" w:rsidRDefault="001F2DBB" w:rsidP="00783448">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lastRenderedPageBreak/>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174CBB1" w:rsidR="00614D74" w:rsidRDefault="00614D74" w:rsidP="00614D74">
      <w:pPr>
        <w:pStyle w:val="ZPCaption"/>
      </w:pPr>
      <w:bookmarkStart w:id="52" w:name="_Toc509848289"/>
      <w:commentRangeStart w:id="53"/>
      <w:r>
        <w:t>Obr. </w:t>
      </w:r>
      <w:fldSimple w:instr=" SEQ Obr. \* ARABIC ">
        <w:r>
          <w:rPr>
            <w:noProof/>
          </w:rPr>
          <w:t>3</w:t>
        </w:r>
      </w:fldSimple>
      <w:r>
        <w:tab/>
        <w:t>Arduino IDE</w:t>
      </w:r>
      <w:r w:rsidR="004A0CBA">
        <w:t>, s vyznačením kompilácie a spustenie.</w:t>
      </w:r>
      <w:bookmarkEnd w:id="52"/>
      <w:commentRangeEnd w:id="53"/>
      <w:r w:rsidR="0045412C">
        <w:rPr>
          <w:rStyle w:val="Odkaznakomentr"/>
          <w:b w:val="0"/>
          <w:bCs w:val="0"/>
        </w:rPr>
        <w:commentReference w:id="53"/>
      </w:r>
    </w:p>
    <w:p w14:paraId="5D65372F" w14:textId="77777777" w:rsidR="00614D74" w:rsidRDefault="00614D74" w:rsidP="00783448"/>
    <w:p w14:paraId="0F02E8C2" w14:textId="77777777" w:rsidR="00CB3095" w:rsidRDefault="00CB3095" w:rsidP="00CB3095">
      <w:pPr>
        <w:pStyle w:val="Nadpis2"/>
      </w:pPr>
      <w:bookmarkStart w:id="54" w:name="_Toc509848246"/>
      <w:r>
        <w:t xml:space="preserve">Parametre </w:t>
      </w:r>
      <w:r w:rsidR="00C31CEB">
        <w:t>mikrokontroléra</w:t>
      </w:r>
      <w:bookmarkEnd w:id="54"/>
    </w:p>
    <w:p w14:paraId="02E23A67" w14:textId="77777777" w:rsidR="00D06E6C" w:rsidRDefault="00A310DD" w:rsidP="004A0CBA">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4A0CBA">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BDAF488" w14:textId="77777777" w:rsidR="000D736F" w:rsidRPr="00C31CEB" w:rsidRDefault="000D736F" w:rsidP="004A0CBA"/>
    <w:p w14:paraId="047DA859" w14:textId="77777777" w:rsidR="00AE5F3D" w:rsidRDefault="00AE5F3D" w:rsidP="00AE5F3D">
      <w:pPr>
        <w:pStyle w:val="ZPCaption"/>
        <w:rPr>
          <w:highlight w:val="yellow"/>
        </w:rPr>
      </w:pPr>
      <w:bookmarkStart w:id="55" w:name="_Toc509692893"/>
      <w:commentRangeStart w:id="56"/>
      <w:r>
        <w:t>Tab</w:t>
      </w:r>
      <w:commentRangeEnd w:id="56"/>
      <w:r w:rsidR="00EE11DB">
        <w:rPr>
          <w:rStyle w:val="Odkaznakomentr"/>
          <w:b w:val="0"/>
          <w:bCs w:val="0"/>
        </w:rPr>
        <w:commentReference w:id="56"/>
      </w:r>
      <w:r>
        <w:t>. </w:t>
      </w:r>
      <w:fldSimple w:instr=" SEQ Tab. \* ARABIC ">
        <w:r>
          <w:rPr>
            <w:noProof/>
          </w:rPr>
          <w:t>1</w:t>
        </w:r>
      </w:fldSimple>
      <w:r>
        <w:tab/>
      </w:r>
      <w:r w:rsidR="00915B2D">
        <w:t>Porovnanie parametrov pre rôzne modely dosiek Arduino</w:t>
      </w:r>
      <w:bookmarkEnd w:id="55"/>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lastRenderedPageBreak/>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57" w:name="_Toc509848247"/>
      <w:r>
        <w:t>Programovanie pre mikrokontrolér</w:t>
      </w:r>
      <w:r w:rsidR="009642B9">
        <w:t>y</w:t>
      </w:r>
      <w:bookmarkEnd w:id="57"/>
    </w:p>
    <w:p w14:paraId="06C235C9" w14:textId="77777777" w:rsidR="007E0FD9" w:rsidRDefault="00AA3037" w:rsidP="00AA3037">
      <w:r>
        <w:t xml:space="preserve">Programovacím jazykom pre mikrokontroléry je najčastejšie istá obdoba vyššieho programovacieho jazyka C++. Tvorcovia mikrokontrolérov vydávajú špecifikácie spolu s kompilátorom tohto programovacieho jazyka. Kompilátory </w:t>
      </w:r>
      <w:r w:rsidR="002D7C5D">
        <w:t xml:space="preserve">prevádzajú </w:t>
      </w:r>
      <w:commentRangeStart w:id="58"/>
      <w:r w:rsidR="002D7C5D">
        <w:t xml:space="preserve">tento </w:t>
      </w:r>
      <w:commentRangeEnd w:id="58"/>
      <w:r w:rsidR="007E0FD9">
        <w:rPr>
          <w:rStyle w:val="Odkaznakomentr"/>
        </w:rPr>
        <w:commentReference w:id="58"/>
      </w:r>
      <w:r w:rsidR="002D7C5D">
        <w:t xml:space="preserve">jazyk na assembler pracujúci s konkrétnymi registrami a inštrukciami, ktoré sú hardvérovo implementované na použitom mikrokontroléri. </w:t>
      </w:r>
    </w:p>
    <w:p w14:paraId="4DEA4145" w14:textId="63960987" w:rsidR="00AA3037" w:rsidRDefault="002D7C5D" w:rsidP="00AA3037">
      <w:r>
        <w:t>Nasledujúci obrázok ukazuje syntax a usporiadanie zdrojového kódu</w:t>
      </w:r>
      <w:r w:rsidR="00291AD8">
        <w:t xml:space="preserve"> na jednoduchom programe</w:t>
      </w:r>
      <w:r>
        <w:t>.</w:t>
      </w:r>
    </w:p>
    <w:p w14:paraId="2ED6E1D6" w14:textId="77777777" w:rsidR="002D7C5D" w:rsidRDefault="002D7C5D" w:rsidP="004A0CBA">
      <w:pPr>
        <w:pStyle w:val="Obrzok"/>
      </w:pPr>
      <w:r>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77777777" w:rsidR="002D7C5D" w:rsidRPr="002D7C5D" w:rsidRDefault="002D7C5D" w:rsidP="002D7C5D">
      <w:pPr>
        <w:pStyle w:val="ZPCaption"/>
      </w:pPr>
      <w:bookmarkStart w:id="59" w:name="_Toc509848290"/>
      <w:r>
        <w:t>Obr. </w:t>
      </w:r>
      <w:fldSimple w:instr=" SEQ Obr. \* ARABIC ">
        <w:r>
          <w:rPr>
            <w:noProof/>
          </w:rPr>
          <w:t>4</w:t>
        </w:r>
      </w:fldSimple>
      <w:r>
        <w:tab/>
        <w:t>Rozdelenie zdrojového kódu Arduino príkladového programu</w:t>
      </w:r>
      <w:bookmarkEnd w:id="59"/>
    </w:p>
    <w:p w14:paraId="4600D3BF" w14:textId="77777777" w:rsidR="00E85AC0" w:rsidRDefault="002D7C5D" w:rsidP="003A6B0A">
      <w:r>
        <w:t xml:space="preserve">V úvodnej sekcii je vypísaný zoznam knižníc a rozširujúcich súborov, ktoré program bude používať. V ďalšej </w:t>
      </w:r>
      <w:r w:rsidR="00291AD8">
        <w:t>sekcii sú definované premenné a</w:t>
      </w:r>
      <w:r>
        <w:t> konštanty ovplyvňujúce beh progra</w:t>
      </w:r>
      <w:r w:rsidR="00DC2AC9">
        <w:t xml:space="preserve">mu. Taktiež v tejto sekcii môžeme vytvoriť pomocné metódy pre prehľadnejší zdrojový kód. </w:t>
      </w:r>
    </w:p>
    <w:p w14:paraId="0F3A9B22" w14:textId="77777777" w:rsidR="007E0FD9" w:rsidRDefault="00DC2AC9" w:rsidP="003A6B0A">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A6B0A">
      <w:r>
        <w:lastRenderedPageBreak/>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A6B0A">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60" w:name="_Ref507961170"/>
      <w:bookmarkStart w:id="61" w:name="_Toc509848248"/>
      <w:r>
        <w:t>Existujúce riešenia pre platformu Arduino</w:t>
      </w:r>
      <w:bookmarkEnd w:id="60"/>
      <w:bookmarkEnd w:id="61"/>
    </w:p>
    <w:p w14:paraId="0F6639A5" w14:textId="2F11505A" w:rsidR="001B1517" w:rsidRDefault="00291AD8" w:rsidP="007A4E3D">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7AC345B5" w:rsidR="001B1517" w:rsidRDefault="007A4E3D" w:rsidP="001B1517">
      <w:commentRangeStart w:id="62"/>
      <w:r w:rsidRPr="001B1517">
        <w:rPr>
          <w:b/>
        </w:rPr>
        <w:t>Online</w:t>
      </w:r>
      <w:r>
        <w:t xml:space="preserve"> </w:t>
      </w:r>
      <w:commentRangeEnd w:id="62"/>
      <w:r w:rsidR="007E0FD9">
        <w:rPr>
          <w:rStyle w:val="Odkaznakomentr"/>
        </w:rPr>
        <w:commentReference w:id="62"/>
      </w:r>
      <w:r>
        <w:t xml:space="preserve">sú riešenia, </w:t>
      </w:r>
      <w:commentRangeStart w:id="63"/>
      <w:r>
        <w:t>ktoré do zariadenia nainštalujú zavádzač</w:t>
      </w:r>
      <w:commentRangeEnd w:id="63"/>
      <w:r w:rsidR="007E0FD9">
        <w:rPr>
          <w:rStyle w:val="Odkaznakomentr"/>
        </w:rPr>
        <w:commentReference w:id="63"/>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1B1517">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64" w:name="_Toc509848249"/>
      <w:r>
        <w:t>Arduino EventManager</w:t>
      </w:r>
      <w:bookmarkEnd w:id="64"/>
    </w:p>
    <w:p w14:paraId="59699B3A" w14:textId="07DD7CC4" w:rsidR="00CB3095" w:rsidRPr="00E85AC0" w:rsidRDefault="007A4E3D" w:rsidP="007A4E3D">
      <w:pPr>
        <w:rPr>
          <w:strike/>
        </w:rPr>
      </w:pPr>
      <w:r>
        <w:t xml:space="preserve">Knižnica Arduino </w:t>
      </w:r>
      <w:commentRangeStart w:id="65"/>
      <w:r>
        <w:t>EventManager</w:t>
      </w:r>
      <w:commentRangeEnd w:id="65"/>
      <w:r w:rsidR="007E0FD9">
        <w:rPr>
          <w:rStyle w:val="Odkaznakomentr"/>
        </w:rPr>
        <w:commentReference w:id="65"/>
      </w:r>
      <w:r>
        <w:t xml:space="preserve">[12]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commentRangeStart w:id="66"/>
      <w:r>
        <w:t>callback</w:t>
      </w:r>
      <w:commentRangeEnd w:id="66"/>
      <w:r w:rsidR="007E0FD9">
        <w:rPr>
          <w:rStyle w:val="Odkaznakomentr"/>
        </w:rPr>
        <w:commentReference w:id="66"/>
      </w:r>
      <w:r>
        <w:t xml:space="preserve">) a programujeme spracovanie udalostí. Pri registrovaní funkcie </w:t>
      </w:r>
      <w:r w:rsidR="00E85AC0">
        <w:t>určíme konkrétny pin, pri ktorého zmene má byť udalosť vyvolaná.</w:t>
      </w:r>
    </w:p>
    <w:p w14:paraId="4374F2EF" w14:textId="4B233DF9" w:rsidR="00CB3095" w:rsidRDefault="00CB3095" w:rsidP="00CB3095">
      <w:pPr>
        <w:pStyle w:val="Nadpis3"/>
      </w:pPr>
      <w:bookmarkStart w:id="67" w:name="_Toc509848250"/>
      <w:r>
        <w:t>Quantum Leaps Modeling Tool</w:t>
      </w:r>
      <w:bookmarkEnd w:id="67"/>
    </w:p>
    <w:p w14:paraId="7898A61E" w14:textId="6FC48090" w:rsidR="00CB3095" w:rsidRPr="00CB3095" w:rsidRDefault="007A4E3D" w:rsidP="007A4E3D">
      <w:r>
        <w:t>Modelovací nástroj Quantum Leaps Modeling Tool zaradzujeme do skupiny offline riešení. Aplikácie v tomto nástroji modelujeme pomo</w:t>
      </w:r>
      <w:r w:rsidR="001A521D">
        <w:t>cou stavového automatu. Konečno</w:t>
      </w:r>
      <w:r>
        <w:t xml:space="preserve">stavový automat </w:t>
      </w:r>
      <w:commentRangeStart w:id="68"/>
      <w:r>
        <w:t xml:space="preserve">je </w:t>
      </w:r>
      <w:commentRangeEnd w:id="68"/>
      <w:r w:rsidR="007E0FD9">
        <w:rPr>
          <w:rStyle w:val="Odkaznakomentr"/>
        </w:rPr>
        <w:commentReference w:id="68"/>
      </w:r>
      <w:r>
        <w:t xml:space="preserve">matematický model výpočtu. </w:t>
      </w:r>
      <w:r w:rsidR="007E0FD9">
        <w:t>Ide o</w:t>
      </w:r>
      <w:r>
        <w:t xml:space="preserve"> abstraktný stroj, ktorý môže byť v danom čase presne v jednom stave z konečného počtu stavov. </w:t>
      </w:r>
      <w:r>
        <w:lastRenderedPageBreak/>
        <w:t xml:space="preserve">Konečnostavový automat sa môže </w:t>
      </w:r>
      <w:commentRangeStart w:id="69"/>
      <w:r>
        <w:t xml:space="preserve">zmeniť </w:t>
      </w:r>
      <w:commentRangeEnd w:id="69"/>
      <w:r w:rsidR="007E0FD9">
        <w:rPr>
          <w:rStyle w:val="Odkaznakomentr"/>
        </w:rPr>
        <w:commentReference w:id="69"/>
      </w:r>
      <w:r>
        <w:t>z jedného stavu na druhý v reakcii na niektoré externé vstupy.</w:t>
      </w:r>
    </w:p>
    <w:p w14:paraId="1329D14D" w14:textId="77777777" w:rsidR="00CB3095" w:rsidRDefault="00CB3095" w:rsidP="00CB3095">
      <w:pPr>
        <w:pStyle w:val="Nadpis3"/>
      </w:pPr>
      <w:bookmarkStart w:id="70" w:name="_Toc509848251"/>
      <w:r w:rsidRPr="00CB3095">
        <w:t>ARTe (Arduino Real-Time extension)</w:t>
      </w:r>
      <w:bookmarkEnd w:id="70"/>
    </w:p>
    <w:p w14:paraId="464F28F3" w14:textId="457D41ED" w:rsidR="00CB3095" w:rsidRPr="00CB3095" w:rsidRDefault="003A6B0A" w:rsidP="00CB3095">
      <w:r>
        <w:t xml:space="preserve">Rozšírenie Arduino kompilátora ARTe zaradzujeme do skupiny offline riešení. Toto rozšírenie umožňuje vytvorenie viacerých loop sekcií, ktoré sa </w:t>
      </w:r>
      <w:commentRangeStart w:id="71"/>
      <w:r>
        <w:t xml:space="preserve">budú </w:t>
      </w:r>
      <w:commentRangeEnd w:id="71"/>
      <w:r w:rsidR="007E0FD9">
        <w:rPr>
          <w:rStyle w:val="Odkaznakomentr"/>
        </w:rPr>
        <w:commentReference w:id="71"/>
      </w:r>
      <w:r>
        <w:t xml:space="preserve">opakovať pseudoparalelne. </w:t>
      </w:r>
      <w:r w:rsidR="00E6233B">
        <w:t>Vývojári ARTe dosiahli pseudoparalelizmus pr</w:t>
      </w:r>
      <w:r w:rsidR="007E0FD9">
        <w:t>epísaním implementácie čakacích</w:t>
      </w:r>
      <w:r w:rsidR="001A521D">
        <w:t xml:space="preserve"> </w:t>
      </w:r>
      <w:r w:rsidR="007E0FD9">
        <w:t>(</w:t>
      </w:r>
      <w:commentRangeStart w:id="72"/>
      <w:r w:rsidR="00E6233B">
        <w:t>delay</w:t>
      </w:r>
      <w:commentRangeEnd w:id="72"/>
      <w:r w:rsidR="00756461">
        <w:rPr>
          <w:rStyle w:val="Odkaznakomentr"/>
        </w:rPr>
        <w:commentReference w:id="72"/>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delay vyvolaný a </w:t>
      </w:r>
      <w:commentRangeStart w:id="73"/>
      <w:r w:rsidR="00E6233B">
        <w:t>spustí ďalšiu časť programu</w:t>
      </w:r>
      <w:commentRangeEnd w:id="73"/>
      <w:r w:rsidR="007E0FD9">
        <w:rPr>
          <w:rStyle w:val="Odkaznakomentr"/>
        </w:rPr>
        <w:commentReference w:id="73"/>
      </w:r>
      <w:r w:rsidR="007E0FD9">
        <w:t>. Pod ď</w:t>
      </w:r>
      <w:r w:rsidR="00E6233B">
        <w:t>alšou časťou programu rozumieme ďalši</w:t>
      </w:r>
      <w:r w:rsidR="001A521D">
        <w:t>u loop sekciu od začiatku, respektíve</w:t>
      </w:r>
      <w:r w:rsidR="00E6233B">
        <w:t xml:space="preserve"> od posledného volania delay funkcie</w:t>
      </w:r>
      <w:r w:rsidR="001A521D">
        <w:t>,</w:t>
      </w:r>
      <w:r w:rsidR="00E6233B">
        <w:t xml:space="preserve"> ak </w:t>
      </w:r>
      <w:commentRangeStart w:id="74"/>
      <w:r w:rsidR="00893B0D">
        <w:t>presiahol</w:t>
      </w:r>
      <w:r w:rsidR="00E6233B">
        <w:t xml:space="preserve"> </w:t>
      </w:r>
      <w:commentRangeEnd w:id="74"/>
      <w:r w:rsidR="007E0FD9">
        <w:rPr>
          <w:rStyle w:val="Odkaznakomentr"/>
        </w:rPr>
        <w:commentReference w:id="74"/>
      </w:r>
      <w:r w:rsidR="00E6233B">
        <w:t>požadovaný čas čakania.</w:t>
      </w:r>
    </w:p>
    <w:p w14:paraId="65E2D209" w14:textId="77777777" w:rsidR="00CB3095" w:rsidRDefault="00CB3095" w:rsidP="00CB3095">
      <w:pPr>
        <w:pStyle w:val="Nadpis3"/>
      </w:pPr>
      <w:bookmarkStart w:id="75" w:name="_Toc509848252"/>
      <w:r>
        <w:t>Cayenne</w:t>
      </w:r>
      <w:bookmarkEnd w:id="75"/>
    </w:p>
    <w:p w14:paraId="7BAC04C3" w14:textId="28A35289" w:rsidR="00E85AC0" w:rsidRDefault="001A521D" w:rsidP="007A4E3D">
      <w:r>
        <w:t>Aplikáci</w:t>
      </w:r>
      <w:r w:rsidR="007E0FD9">
        <w:t>a</w:t>
      </w:r>
      <w:r w:rsidR="007A4E3D">
        <w:t xml:space="preserve"> Cayenne[14]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commentRangeStart w:id="76"/>
      <w:r w:rsidR="007A4E3D">
        <w:t>svoj aktuálny stav vstupných pinov</w:t>
      </w:r>
      <w:commentRangeEnd w:id="76"/>
      <w:r w:rsidR="00756461">
        <w:rPr>
          <w:rStyle w:val="Odkaznakomentr"/>
        </w:rPr>
        <w:commentReference w:id="76"/>
      </w:r>
      <w:r w:rsidR="007A4E3D">
        <w:t>. Doska taktiež čaká na inštrukcie zo serverov Cayenne pre nastavenie výstupných pinov. Vo webovom nástroji Cayenne vidí</w:t>
      </w:r>
      <w:r>
        <w:t xml:space="preserve">me reálny stav vstupných pinov a </w:t>
      </w:r>
      <w:r w:rsidR="007A4E3D">
        <w:t>dokážeme nastavovať rôzne akcie pre z</w:t>
      </w:r>
      <w:r w:rsidR="009642B9">
        <w:t>a</w:t>
      </w:r>
      <w:r w:rsidR="007A4E3D">
        <w:t xml:space="preserve">pnutie výstupných pinov. </w:t>
      </w:r>
    </w:p>
    <w:p w14:paraId="2DB5A3CB" w14:textId="4DCB897F" w:rsidR="00CB3095" w:rsidRPr="00CB3095" w:rsidRDefault="007A4E3D" w:rsidP="00B01083">
      <w:commentRangeStart w:id="77"/>
      <w:r>
        <w:t>Prík</w:t>
      </w:r>
      <w:r w:rsidR="001A521D">
        <w:t xml:space="preserve">ladom akcie môže byť nasledovný </w:t>
      </w:r>
      <w:commentRangeEnd w:id="77"/>
      <w:r w:rsidR="00756461">
        <w:rPr>
          <w:rStyle w:val="Odkaznakomentr"/>
        </w:rPr>
        <w:commentReference w:id="77"/>
      </w:r>
      <w:r w:rsidR="001A521D">
        <w:t>prípad.</w:t>
      </w:r>
      <w:r>
        <w:t xml:space="preserve"> </w:t>
      </w:r>
      <w:r w:rsidR="00E85AC0">
        <w:t xml:space="preserve">Nech je teplotný senzor na pine 5. </w:t>
      </w:r>
      <w:r>
        <w:t>Ak stúpne teplota nad 30</w:t>
      </w:r>
      <w:r w:rsidR="001A521D">
        <w:t xml:space="preserve"> °</w:t>
      </w:r>
      <w:r>
        <w:t>C, tak zapni klimatizáciu (zapni 5</w:t>
      </w:r>
      <w:r w:rsidR="00B01083">
        <w:t xml:space="preserve"> </w:t>
      </w:r>
      <w:r>
        <w:t>V</w:t>
      </w:r>
      <w:r w:rsidR="00B01083">
        <w:t xml:space="preserve"> na pine 4). </w:t>
      </w:r>
    </w:p>
    <w:p w14:paraId="2C596835" w14:textId="77777777" w:rsidR="00C31CEB" w:rsidRDefault="00C31CEB" w:rsidP="00CB3095">
      <w:pPr>
        <w:pStyle w:val="Nadpis1"/>
      </w:pPr>
      <w:bookmarkStart w:id="78" w:name="_Toc509848253"/>
      <w:r>
        <w:lastRenderedPageBreak/>
        <w:t>Komponentové a udalosťami orientované programovanie</w:t>
      </w:r>
      <w:bookmarkEnd w:id="78"/>
    </w:p>
    <w:p w14:paraId="0191E880" w14:textId="77777777" w:rsidR="00A31CD6" w:rsidRDefault="00D723CA" w:rsidP="002D3764">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1C6584B2" w:rsidR="001557A7" w:rsidRDefault="002D3764" w:rsidP="002D3764">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commentRangeStart w:id="79"/>
      <w:r w:rsidR="006D2825">
        <w:t>posuvník</w:t>
      </w:r>
      <w:commentRangeEnd w:id="79"/>
      <w:r w:rsidR="00653706">
        <w:rPr>
          <w:rStyle w:val="Odkaznakomentr"/>
        </w:rPr>
        <w:commentReference w:id="79"/>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472140B3"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commentRangeStart w:id="80"/>
      <w:r w:rsidR="00186E1C">
        <w:t xml:space="preserve">nastane </w:t>
      </w:r>
      <w:commentRangeEnd w:id="80"/>
      <w:r>
        <w:rPr>
          <w:rStyle w:val="Odkaznakomentr"/>
        </w:rPr>
        <w:commentReference w:id="80"/>
      </w:r>
      <w:r w:rsidR="00186E1C">
        <w:t>zvonenie na komponente reproduktora.</w:t>
      </w:r>
    </w:p>
    <w:p w14:paraId="1B719B7D" w14:textId="645F2147" w:rsidR="00186E1C" w:rsidRDefault="00186E1C" w:rsidP="00C31CEB">
      <w:commentRangeStart w:id="81"/>
      <w:r>
        <w:t xml:space="preserve">Význam slova v  jazyku je </w:t>
      </w:r>
      <w:commentRangeEnd w:id="81"/>
      <w:r w:rsidR="00A159AF">
        <w:rPr>
          <w:rStyle w:val="Odkaznakomentr"/>
        </w:rPr>
        <w:commentReference w:id="81"/>
      </w:r>
      <w:r w:rsidR="00A159AF">
        <w:t>„výskyt niečoho v určitom čase</w:t>
      </w:r>
      <w:r>
        <w:t>“</w:t>
      </w:r>
      <w:r w:rsidR="00A159AF">
        <w:t>.</w:t>
      </w:r>
      <w:r>
        <w:t xml:space="preserve"> To isté platí aj pre udalosti v udalosťami orientovanom </w:t>
      </w:r>
      <w:commentRangeStart w:id="82"/>
      <w:r>
        <w:t>programovaní</w:t>
      </w:r>
      <w:commentRangeEnd w:id="82"/>
      <w:r w:rsidR="00A159AF">
        <w:rPr>
          <w:rStyle w:val="Odkaznakomentr"/>
        </w:rPr>
        <w:commentReference w:id="82"/>
      </w:r>
      <w:sdt>
        <w:sdtPr>
          <w:id w:val="2086789594"/>
          <w:citation/>
        </w:sdtPr>
        <w:sdtContent>
          <w:r w:rsidR="00B863C9">
            <w:fldChar w:fldCharType="begin"/>
          </w:r>
          <w:r w:rsidR="0040744A">
            <w:instrText xml:space="preserve">CITATION Sha14 \l 1051 </w:instrText>
          </w:r>
          <w:r w:rsidR="00B863C9">
            <w:fldChar w:fldCharType="separate"/>
          </w:r>
          <w:r w:rsidR="0040744A">
            <w:rPr>
              <w:noProof/>
            </w:rPr>
            <w:t xml:space="preserve"> [3]</w:t>
          </w:r>
          <w:r w:rsidR="00B863C9">
            <w:fldChar w:fldCharType="end"/>
          </w:r>
        </w:sdtContent>
      </w:sdt>
      <w:r>
        <w:t xml:space="preserve">. </w:t>
      </w:r>
      <w:r w:rsidR="00A31CD6">
        <w:t xml:space="preserve">V programovaní sú s udalosťami spojené </w:t>
      </w:r>
      <w:r w:rsidR="00A159AF">
        <w:t>tri</w:t>
      </w:r>
      <w:r w:rsidR="00A31CD6">
        <w:t xml:space="preserve"> typy objektov:</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w:t>
      </w:r>
      <w:r w:rsidR="005B6AE6">
        <w:t>−</w:t>
      </w:r>
      <w:r w:rsidR="005B6AE6">
        <w:t xml:space="preserve"> p</w:t>
      </w:r>
      <w:r>
        <w:t>omenovanie konkrétnej zmeny vlastnosti komponentu.</w:t>
      </w:r>
    </w:p>
    <w:p w14:paraId="6F48FC01" w14:textId="11C4D58E"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t xml:space="preserve"> ktorý sa </w:t>
      </w:r>
      <w:commentRangeStart w:id="83"/>
      <w:r>
        <w:t xml:space="preserve">vykoná </w:t>
      </w:r>
      <w:commentRangeEnd w:id="83"/>
      <w:r w:rsidR="005B6AE6">
        <w:rPr>
          <w:rStyle w:val="Odkaznakomentr"/>
        </w:rPr>
        <w:commentReference w:id="83"/>
      </w:r>
      <w:r>
        <w:t>po vytvorení udalosti.</w:t>
      </w:r>
    </w:p>
    <w:p w14:paraId="53CEA374" w14:textId="6FE27A14" w:rsidR="00C31CEB" w:rsidRDefault="00F85EEA" w:rsidP="00C31CEB">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77777777" w:rsidR="001557A7" w:rsidRDefault="001557A7" w:rsidP="001557A7">
      <w:pPr>
        <w:pStyle w:val="ZPNormalnyText"/>
        <w:jc w:val="center"/>
      </w:pPr>
      <w:r>
        <w:rPr>
          <w:noProof/>
          <w:lang w:eastAsia="sk-SK"/>
        </w:rP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7777777" w:rsidR="001557A7" w:rsidRPr="002D7C5D" w:rsidRDefault="001557A7" w:rsidP="001557A7">
      <w:pPr>
        <w:pStyle w:val="ZPCaption"/>
      </w:pPr>
      <w:bookmarkStart w:id="84" w:name="_Toc509848291"/>
      <w:r>
        <w:t>Obr. </w:t>
      </w:r>
      <w:fldSimple w:instr=" SEQ Obr. \* ARABIC ">
        <w:r w:rsidR="00961448">
          <w:rPr>
            <w:noProof/>
          </w:rPr>
          <w:t>5</w:t>
        </w:r>
      </w:fldSimple>
      <w:r>
        <w:tab/>
      </w:r>
      <w:commentRangeStart w:id="85"/>
      <w:r w:rsidR="00FD787F">
        <w:t xml:space="preserve">Znázornenie </w:t>
      </w:r>
      <w:commentRangeEnd w:id="85"/>
      <w:r w:rsidR="00E4501C">
        <w:rPr>
          <w:rStyle w:val="Odkaznakomentr"/>
          <w:b w:val="0"/>
          <w:bCs w:val="0"/>
        </w:rPr>
        <w:commentReference w:id="85"/>
      </w:r>
      <w:r w:rsidR="00FD787F">
        <w:t>inš</w:t>
      </w:r>
      <w:r w:rsidR="006120A6">
        <w:t>tancie komponentu typu tlačidlo</w:t>
      </w:r>
      <w:r w:rsidR="00FD787F">
        <w:t xml:space="preserve"> s automatom pre prechody medzi jednotlivými stavmi</w:t>
      </w:r>
      <w:r>
        <w:t>.</w:t>
      </w:r>
      <w:bookmarkEnd w:id="84"/>
    </w:p>
    <w:p w14:paraId="233EA2FA" w14:textId="77777777" w:rsidR="001557A7" w:rsidRDefault="001557A7" w:rsidP="00C31CEB"/>
    <w:p w14:paraId="34FF1C33" w14:textId="77777777" w:rsidR="00C705AE" w:rsidRDefault="001359A8" w:rsidP="008F4176">
      <w:pPr>
        <w:pStyle w:val="Nadpis2"/>
      </w:pPr>
      <w:bookmarkStart w:id="87" w:name="_Toc509848254"/>
      <w:r>
        <w:t>Spracovanie udalosti</w:t>
      </w:r>
      <w:bookmarkEnd w:id="87"/>
    </w:p>
    <w:p w14:paraId="23D84306" w14:textId="77777777" w:rsidR="00F85EEA" w:rsidRDefault="00E47D31" w:rsidP="001359A8">
      <w:r>
        <w:t>Aby program mohol spracovávať udalosti, potrebuje nie</w:t>
      </w:r>
      <w:r w:rsidR="006120A6">
        <w:t xml:space="preserve">koľko samostatných </w:t>
      </w:r>
      <w:commentRangeStart w:id="88"/>
      <w:r w:rsidR="006120A6">
        <w:t>modulov</w:t>
      </w:r>
      <w:commentRangeEnd w:id="88"/>
      <w:r w:rsidR="00F85EEA">
        <w:rPr>
          <w:rStyle w:val="Odkaznakomentr"/>
        </w:rPr>
        <w:commentReference w:id="88"/>
      </w:r>
      <w:sdt>
        <w:sdtPr>
          <w:id w:val="-259443959"/>
          <w:citation/>
        </w:sdtPr>
        <w:sdtContent>
          <w:r w:rsidR="00961448">
            <w:fldChar w:fldCharType="begin"/>
          </w:r>
          <w:r w:rsidR="003E5DC4">
            <w:instrText xml:space="preserve">CITATION RMI06 \l 1051 </w:instrText>
          </w:r>
          <w:r w:rsidR="00961448">
            <w:fldChar w:fldCharType="separate"/>
          </w:r>
          <w:r w:rsidR="003E5DC4">
            <w:rPr>
              <w:noProof/>
            </w:rPr>
            <w:t xml:space="preserve"> [2]</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1359A8">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E47D31">
      <w:pPr>
        <w:pStyle w:val="ZPNormalnyText"/>
        <w:jc w:val="center"/>
      </w:pPr>
      <w:r>
        <w:rPr>
          <w:noProof/>
          <w:lang w:eastAsia="sk-SK"/>
        </w:rP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7777777" w:rsidR="00E47D31" w:rsidRPr="002D7C5D" w:rsidRDefault="00E47D31" w:rsidP="00E47D31">
      <w:pPr>
        <w:pStyle w:val="ZPCaption"/>
      </w:pPr>
      <w:bookmarkStart w:id="89" w:name="_Toc509848292"/>
      <w:r>
        <w:t>Obr. </w:t>
      </w:r>
      <w:fldSimple w:instr=" SEQ Obr. \* ARABIC ">
        <w:r w:rsidR="00961448">
          <w:rPr>
            <w:noProof/>
          </w:rPr>
          <w:t>6</w:t>
        </w:r>
      </w:fldSimple>
      <w:r>
        <w:tab/>
      </w:r>
      <w:r w:rsidR="00961448">
        <w:t>Práca plánovača úloh s registráciou a vyvolaním udalosti</w:t>
      </w:r>
      <w:bookmarkEnd w:id="89"/>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90" w:name="_Toc509848255"/>
      <w:r>
        <w:lastRenderedPageBreak/>
        <w:t>Integrované vývojové prostredie</w:t>
      </w:r>
      <w:bookmarkEnd w:id="90"/>
    </w:p>
    <w:p w14:paraId="368FA4F1" w14:textId="77777777" w:rsidR="00DB791E" w:rsidRDefault="00F90A0F" w:rsidP="00DB791E">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F86A32">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22564A7E" w14:textId="77777777" w:rsidR="00AB2B40" w:rsidRDefault="00AB2B40" w:rsidP="00F86A32"/>
    <w:p w14:paraId="637480EA" w14:textId="77777777" w:rsidR="00DB791E" w:rsidRDefault="006120A6" w:rsidP="00F86A32">
      <w:pPr>
        <w:pStyle w:val="Nadpis2"/>
      </w:pPr>
      <w:bookmarkStart w:id="91" w:name="_Toc509848256"/>
      <w:r>
        <w:t>Rapid Application D</w:t>
      </w:r>
      <w:r w:rsidR="00DB791E">
        <w:t>evelopment</w:t>
      </w:r>
      <w:bookmarkEnd w:id="91"/>
    </w:p>
    <w:p w14:paraId="0782733E" w14:textId="00E26DA9" w:rsidR="00F86A32" w:rsidRPr="00F86A32" w:rsidRDefault="00F86A32" w:rsidP="00F86A32">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commentRangeStart w:id="92"/>
      <w:r w:rsidR="006120A6">
        <w:t>O</w:t>
      </w:r>
      <w:r w:rsidR="006B481A">
        <w:t>dporúča</w:t>
      </w:r>
      <w:commentRangeEnd w:id="92"/>
      <w:r w:rsidR="004435AB">
        <w:rPr>
          <w:rStyle w:val="Odkaznakomentr"/>
        </w:rPr>
        <w:commentReference w:id="92"/>
      </w:r>
      <w:r w:rsidR="00E85AC0">
        <w:t xml:space="preserve"> </w:t>
      </w:r>
      <w:commentRangeStart w:id="93"/>
      <w:r w:rsidR="00E85AC0">
        <w:t>sa</w:t>
      </w:r>
      <w:commentRangeEnd w:id="93"/>
      <w:r w:rsidR="00E85AC0">
        <w:rPr>
          <w:rStyle w:val="Odkaznakomentr"/>
        </w:rPr>
        <w:commentReference w:id="93"/>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94" w:name="_Ref508111526"/>
      <w:bookmarkStart w:id="95" w:name="_Toc509848257"/>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94"/>
      <w:bookmarkEnd w:id="95"/>
    </w:p>
    <w:p w14:paraId="37D1FA02" w14:textId="77777777" w:rsidR="00CF743A" w:rsidRPr="00CF743A" w:rsidRDefault="009313C0" w:rsidP="00CF743A">
      <w:r>
        <w:t>Navrhnuté k</w:t>
      </w:r>
      <w:r w:rsidR="00CF743A">
        <w:t xml:space="preserve">omponentovo a udalosťami orientované riešenie pre Arduino zariadenia </w:t>
      </w:r>
      <w:r w:rsidR="009E1FF5">
        <w:t>nazývame</w:t>
      </w:r>
      <w:r w:rsidR="00CF743A">
        <w:t xml:space="preserve"> ACProg. Toto riešenie, podľa </w:t>
      </w:r>
      <w:r w:rsidR="00A01FEB">
        <w:t xml:space="preserve">kapitoly </w:t>
      </w:r>
      <w:r w:rsidR="00A01FEB">
        <w:fldChar w:fldCharType="begin"/>
      </w:r>
      <w:r w:rsidR="00A01FEB">
        <w:instrText xml:space="preserve"> REF _Ref507961170 \r \h </w:instrText>
      </w:r>
      <w:r w:rsidR="00A01FEB">
        <w:fldChar w:fldCharType="separate"/>
      </w:r>
      <w:r w:rsidR="00A01FEB">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pomocou priloženého konfiguračného XML súboru. Konfiguračný XML súbor obsahuje nastavenia modelu Arduina, definovanie projektu ACProg a zoznam komponentov s ich inicializačnými nastaveniami.</w:t>
      </w:r>
      <w:r>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7777777" w:rsidR="009313C0" w:rsidRPr="002D7C5D" w:rsidRDefault="009313C0" w:rsidP="009313C0">
      <w:pPr>
        <w:pStyle w:val="ZPCaption"/>
      </w:pPr>
      <w:bookmarkStart w:id="96" w:name="_Toc509848293"/>
      <w:r>
        <w:t>Obr. </w:t>
      </w:r>
      <w:fldSimple w:instr=" SEQ Obr. \* ARABIC ">
        <w:r w:rsidR="002A7BC1">
          <w:rPr>
            <w:noProof/>
          </w:rPr>
          <w:t>7</w:t>
        </w:r>
      </w:fldSimple>
      <w:r>
        <w:tab/>
      </w:r>
      <w:r w:rsidR="00FA1BC9">
        <w:t>Priebeh spracovania projektu, riešením ACProg</w:t>
      </w:r>
      <w:bookmarkEnd w:id="96"/>
    </w:p>
    <w:p w14:paraId="7CCB816B" w14:textId="284AF744"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r w:rsidRPr="00FA1BC9">
        <w:rPr>
          <w:rFonts w:ascii="Courier New" w:hAnsi="Courier New" w:cs="Courier New"/>
        </w:rPr>
        <w:t>Projekt.ino</w:t>
      </w:r>
      <w:r>
        <w:t xml:space="preserve"> je zdrojový kód projektu. XML súbor je vstupom do generátora zdrojového kódu. 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#include “Project.h“</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97" w:name="_Toc509848258"/>
      <w:r>
        <w:t>XML k</w:t>
      </w:r>
      <w:r w:rsidR="005C3C5D">
        <w:t>onfiguračný súbor</w:t>
      </w:r>
      <w:bookmarkEnd w:id="97"/>
    </w:p>
    <w:p w14:paraId="04D8A2AB" w14:textId="0F17C85D" w:rsidR="00966DED" w:rsidRDefault="002A7BC1" w:rsidP="002A7BC1">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77777777" w:rsidR="00966DED" w:rsidRDefault="001D6423" w:rsidP="002A7BC1">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pre kontroly použitých </w:t>
      </w:r>
      <w:r w:rsidR="004B256C">
        <w:t>harvérových</w:t>
      </w:r>
      <w:r>
        <w:t xml:space="preserve"> prvkov v nasledujúcich prvkoch konfigurácie a tiež pre nastavenie kompilátora pri kompilácii. </w:t>
      </w:r>
    </w:p>
    <w:p w14:paraId="464F7820" w14:textId="3BD14954" w:rsidR="002A7BC1" w:rsidRDefault="00966DED" w:rsidP="002A7BC1">
      <w:r>
        <w:t>Nasleduúci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r w:rsidR="00C522C9" w:rsidRPr="00A24139">
        <w:rPr>
          <w:rFonts w:ascii="Courier New" w:hAnsi="Courier New"/>
        </w:rPr>
        <w:t>events</w:t>
      </w:r>
      <w:r w:rsidR="00C522C9">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71C037C4" w14:textId="77777777" w:rsidR="00A24139" w:rsidRPr="002A7BC1" w:rsidRDefault="00A24139" w:rsidP="002A7BC1">
      <w:r>
        <w:lastRenderedPageBreak/>
        <w:t xml:space="preserve">Nasledujúcim elementom konfiguračného súboru je pole inicializácií komponentov </w:t>
      </w:r>
      <w:r w:rsidRPr="00A24139">
        <w:rPr>
          <w:rFonts w:ascii="Courier New" w:hAnsi="Courier New"/>
        </w:rPr>
        <w:t>components</w:t>
      </w:r>
      <w:r>
        <w:t xml:space="preserve">. </w:t>
      </w:r>
      <w:r w:rsidR="00497436">
        <w:t xml:space="preserve">Pole obsahuje elementy </w:t>
      </w:r>
      <w:r w:rsidR="00497436" w:rsidRPr="00497436">
        <w:rPr>
          <w:rFonts w:ascii="Courier New" w:hAnsi="Courier New"/>
        </w:rPr>
        <w:t>component</w:t>
      </w:r>
      <w:r w:rsidR="00497436">
        <w:t xml:space="preserve">, tie obsahujú 2 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Element </w:t>
      </w:r>
      <w:commentRangeStart w:id="98"/>
      <w:r w:rsidR="00497436">
        <w:t xml:space="preserve">komponentu </w:t>
      </w:r>
      <w:commentRangeEnd w:id="98"/>
      <w:r w:rsidR="004B256C">
        <w:rPr>
          <w:rStyle w:val="Odkaznakomentr"/>
        </w:rPr>
        <w:commentReference w:id="98"/>
      </w:r>
      <w:r w:rsidR="00497436">
        <w:t xml:space="preserve">ďalej obsahuje pole vlastností </w:t>
      </w:r>
      <w:r w:rsidR="00497436" w:rsidRPr="00497436">
        <w:rPr>
          <w:rFonts w:ascii="Courier New" w:hAnsi="Courier New"/>
        </w:rPr>
        <w:t>properties</w:t>
      </w:r>
      <w:r w:rsidR="00497436">
        <w:t xml:space="preserve">, pomocou ktorých sa nastavujú počiatočné vlastnosti podľa zvoleného typu komponentu. Posledným elementom komponentu je pole udalostí </w:t>
      </w:r>
      <w:r w:rsidR="00497436" w:rsidRPr="00497436">
        <w:rPr>
          <w:rFonts w:ascii="Courier New" w:hAnsi="Courier New"/>
        </w:rPr>
        <w:t>events</w:t>
      </w:r>
      <w:r w:rsidR="00497436">
        <w:t>, v ktorom registrujeme udalosti</w:t>
      </w:r>
      <w:r w:rsidR="0068552E">
        <w:t>, aké komponent dokáže vytvoriť</w:t>
      </w:r>
      <w:r w:rsidR="00497436">
        <w:t xml:space="preserve"> na naše obslužné funkcie.</w:t>
      </w:r>
    </w:p>
    <w:p w14:paraId="762859BA" w14:textId="77777777" w:rsidR="002A7BC1" w:rsidRDefault="002A7BC1" w:rsidP="002A7BC1">
      <w:pPr>
        <w:pStyle w:val="ObrzokZdrojovkd"/>
      </w:pPr>
      <w:r>
        <w:t>&lt;?xml version="1.0" encoding="UTF-8" standalone="no"?&gt;</w:t>
      </w:r>
    </w:p>
    <w:p w14:paraId="05073AC5" w14:textId="77777777" w:rsidR="002A7BC1" w:rsidRDefault="002A7BC1" w:rsidP="002A7BC1">
      <w:pPr>
        <w:pStyle w:val="ObrzokZdrojovkd"/>
      </w:pPr>
      <w:r>
        <w:t>&lt;</w:t>
      </w:r>
      <w:r w:rsidRPr="002A7BC1">
        <w:rPr>
          <w:b/>
        </w:rPr>
        <w:t>project</w:t>
      </w:r>
      <w:r>
        <w:t xml:space="preserve"> platform="ArduinoUno"&gt;</w:t>
      </w:r>
    </w:p>
    <w:p w14:paraId="01665756" w14:textId="77777777" w:rsidR="002A7BC1" w:rsidRDefault="002A7BC1" w:rsidP="002A7BC1">
      <w:pPr>
        <w:pStyle w:val="ObrzokZdrojovkd"/>
      </w:pPr>
      <w:r>
        <w:t xml:space="preserve">  &lt;</w:t>
      </w:r>
      <w:r w:rsidRPr="002A7BC1">
        <w:rPr>
          <w:b/>
        </w:rPr>
        <w:t>program</w:t>
      </w:r>
      <w:r>
        <w:t xml:space="preserve"> watchdog-level="5"&gt;</w:t>
      </w:r>
    </w:p>
    <w:p w14:paraId="4E312175" w14:textId="77777777" w:rsidR="002A7BC1" w:rsidRDefault="002A7BC1" w:rsidP="002A7BC1">
      <w:pPr>
        <w:pStyle w:val="ObrzokZdrojovkd"/>
      </w:pPr>
      <w:r>
        <w:t xml:space="preserve">    &lt;</w:t>
      </w:r>
      <w:r w:rsidRPr="002A7BC1">
        <w:rPr>
          <w:b/>
        </w:rPr>
        <w:t>events</w:t>
      </w:r>
      <w:r>
        <w:t>&gt;</w:t>
      </w:r>
    </w:p>
    <w:p w14:paraId="4DDD6D94" w14:textId="77777777" w:rsidR="002A7BC1" w:rsidRDefault="002A7BC1" w:rsidP="002A7BC1">
      <w:pPr>
        <w:pStyle w:val="ObrzokZdrojovkd"/>
      </w:pPr>
      <w:r>
        <w:t xml:space="preserve">      &lt;</w:t>
      </w:r>
      <w:r w:rsidRPr="002A7BC1">
        <w:rPr>
          <w:b/>
        </w:rPr>
        <w:t>event</w:t>
      </w:r>
      <w:r>
        <w:t xml:space="preserve"> name="OnLoop"&gt;onLoop&lt;/event&gt;</w:t>
      </w:r>
    </w:p>
    <w:p w14:paraId="42C1B788" w14:textId="77777777" w:rsidR="002A7BC1" w:rsidRDefault="002A7BC1" w:rsidP="002A7BC1">
      <w:pPr>
        <w:pStyle w:val="ObrzokZdrojovkd"/>
      </w:pPr>
      <w:r>
        <w:t xml:space="preserve">      &lt;</w:t>
      </w:r>
      <w:r w:rsidRPr="002A7BC1">
        <w:rPr>
          <w:b/>
        </w:rPr>
        <w:t>event</w:t>
      </w:r>
      <w:r>
        <w:t xml:space="preserve"> name="OnStart"&gt;onStart&lt;/event&gt;</w:t>
      </w:r>
    </w:p>
    <w:p w14:paraId="1CAAC469" w14:textId="77777777" w:rsidR="002A7BC1" w:rsidRDefault="002A7BC1" w:rsidP="002A7BC1">
      <w:pPr>
        <w:pStyle w:val="ObrzokZdrojovkd"/>
      </w:pPr>
      <w:r>
        <w:t xml:space="preserve">    &lt;/events&gt;</w:t>
      </w:r>
    </w:p>
    <w:p w14:paraId="5E3DA81D" w14:textId="77777777" w:rsidR="002A7BC1" w:rsidRDefault="002A7BC1" w:rsidP="002A7BC1">
      <w:pPr>
        <w:pStyle w:val="ObrzokZdrojovkd"/>
      </w:pPr>
      <w:r>
        <w:t xml:space="preserve">  &lt;/program&gt;</w:t>
      </w:r>
    </w:p>
    <w:p w14:paraId="7E6754AC" w14:textId="77777777" w:rsidR="002A7BC1" w:rsidRDefault="002A7BC1" w:rsidP="002A7BC1">
      <w:pPr>
        <w:pStyle w:val="ObrzokZdrojovkd"/>
      </w:pPr>
      <w:r>
        <w:t xml:space="preserve">  &lt;</w:t>
      </w:r>
      <w:r w:rsidRPr="002A7BC1">
        <w:rPr>
          <w:b/>
        </w:rPr>
        <w:t>components</w:t>
      </w:r>
      <w:r>
        <w:t>&gt;</w:t>
      </w:r>
    </w:p>
    <w:p w14:paraId="5D283927" w14:textId="77777777" w:rsidR="002A7BC1" w:rsidRDefault="002A7BC1" w:rsidP="002A7BC1">
      <w:pPr>
        <w:pStyle w:val="ObrzokZdrojovkd"/>
      </w:pPr>
      <w:r>
        <w:t xml:space="preserve">    &lt;</w:t>
      </w:r>
      <w:r w:rsidRPr="002A7BC1">
        <w:rPr>
          <w:b/>
        </w:rPr>
        <w:t>component</w:t>
      </w:r>
      <w:r>
        <w:t>&gt;</w:t>
      </w:r>
    </w:p>
    <w:p w14:paraId="6B2571F2" w14:textId="77777777" w:rsidR="002A7BC1" w:rsidRDefault="002A7BC1" w:rsidP="002A7BC1">
      <w:pPr>
        <w:pStyle w:val="ObrzokZdrojovkd"/>
      </w:pPr>
      <w:r>
        <w:t xml:space="preserve">      &lt;</w:t>
      </w:r>
      <w:r w:rsidRPr="002A7BC1">
        <w:rPr>
          <w:b/>
        </w:rPr>
        <w:t>name</w:t>
      </w:r>
      <w:r>
        <w:t>&gt;blinkTimer&lt;/name&gt;</w:t>
      </w:r>
    </w:p>
    <w:p w14:paraId="16913685" w14:textId="77777777" w:rsidR="002A7BC1" w:rsidRDefault="002A7BC1" w:rsidP="002A7BC1">
      <w:pPr>
        <w:pStyle w:val="ObrzokZdrojovkd"/>
      </w:pPr>
      <w:r>
        <w:t xml:space="preserve">      &lt;</w:t>
      </w:r>
      <w:r w:rsidRPr="002A7BC1">
        <w:rPr>
          <w:b/>
        </w:rPr>
        <w:t>type</w:t>
      </w:r>
      <w:r>
        <w:t>&gt;acp.common.timer&lt;/type&gt;</w:t>
      </w:r>
    </w:p>
    <w:p w14:paraId="5BE54B7B" w14:textId="77777777" w:rsidR="002A7BC1" w:rsidRDefault="002A7BC1" w:rsidP="002A7BC1">
      <w:pPr>
        <w:pStyle w:val="ObrzokZdrojovkd"/>
      </w:pPr>
      <w:r>
        <w:t xml:space="preserve">      &lt;</w:t>
      </w:r>
      <w:r w:rsidRPr="002A7BC1">
        <w:rPr>
          <w:b/>
        </w:rPr>
        <w:t>properties</w:t>
      </w:r>
      <w:r>
        <w:t>&gt;</w:t>
      </w:r>
    </w:p>
    <w:p w14:paraId="068D8C3F" w14:textId="77777777" w:rsidR="002A7BC1" w:rsidRDefault="002A7BC1" w:rsidP="002A7BC1">
      <w:pPr>
        <w:pStyle w:val="ObrzokZdrojovkd"/>
      </w:pPr>
      <w:r>
        <w:t xml:space="preserve">        &lt;property name="Enabled"&gt;true&lt;/property&gt;</w:t>
      </w:r>
    </w:p>
    <w:p w14:paraId="7F4A0933" w14:textId="77777777" w:rsidR="002A7BC1" w:rsidRDefault="002A7BC1" w:rsidP="002A7BC1">
      <w:pPr>
        <w:pStyle w:val="ObrzokZdrojovkd"/>
      </w:pPr>
      <w:r>
        <w:t xml:space="preserve">        &lt;property name="Interval"&gt;1000&lt;/property&gt;</w:t>
      </w:r>
    </w:p>
    <w:p w14:paraId="564FF232" w14:textId="77777777" w:rsidR="002A7BC1" w:rsidRDefault="002A7BC1" w:rsidP="002A7BC1">
      <w:pPr>
        <w:pStyle w:val="ObrzokZdrojovkd"/>
      </w:pPr>
      <w:r>
        <w:t xml:space="preserve">      &lt;/properties&gt;</w:t>
      </w:r>
    </w:p>
    <w:p w14:paraId="540B4DFE" w14:textId="77777777" w:rsidR="002A7BC1" w:rsidRDefault="002A7BC1" w:rsidP="002A7BC1">
      <w:pPr>
        <w:pStyle w:val="ObrzokZdrojovkd"/>
      </w:pPr>
      <w:r>
        <w:t xml:space="preserve">      &lt;</w:t>
      </w:r>
      <w:r w:rsidRPr="002A7BC1">
        <w:rPr>
          <w:b/>
        </w:rPr>
        <w:t>events</w:t>
      </w:r>
      <w:r>
        <w:t>&gt;</w:t>
      </w:r>
    </w:p>
    <w:p w14:paraId="50BBDD58" w14:textId="77777777" w:rsidR="002A7BC1" w:rsidRDefault="002A7BC1" w:rsidP="002A7BC1">
      <w:pPr>
        <w:pStyle w:val="ObrzokZdrojovkd"/>
      </w:pPr>
      <w:r>
        <w:t xml:space="preserve">        &lt;</w:t>
      </w:r>
      <w:r w:rsidRPr="002A7BC1">
        <w:rPr>
          <w:b/>
        </w:rPr>
        <w:t>event</w:t>
      </w:r>
      <w:r>
        <w:t xml:space="preserve"> name="OnTick"&gt;mojeTajneKliknutie&lt;/event&gt;</w:t>
      </w:r>
    </w:p>
    <w:p w14:paraId="52274B2A" w14:textId="77777777" w:rsidR="002A7BC1" w:rsidRDefault="002A7BC1" w:rsidP="002A7BC1">
      <w:pPr>
        <w:pStyle w:val="ObrzokZdrojovkd"/>
      </w:pPr>
      <w:r>
        <w:t xml:space="preserve">      &lt;/events&gt;</w:t>
      </w:r>
    </w:p>
    <w:p w14:paraId="487B6E10" w14:textId="77777777" w:rsidR="002A7BC1" w:rsidRDefault="002A7BC1" w:rsidP="002A7BC1">
      <w:pPr>
        <w:pStyle w:val="ObrzokZdrojovkd"/>
      </w:pPr>
      <w:r>
        <w:t xml:space="preserve">    &lt;/component&gt;</w:t>
      </w:r>
    </w:p>
    <w:p w14:paraId="423A338E" w14:textId="77777777" w:rsidR="002A7BC1" w:rsidRDefault="002A7BC1" w:rsidP="002A7BC1">
      <w:pPr>
        <w:pStyle w:val="ObrzokZdrojovkd"/>
      </w:pPr>
      <w:r>
        <w:t xml:space="preserve">  &lt;/components&gt;</w:t>
      </w:r>
    </w:p>
    <w:p w14:paraId="4DD89CF6" w14:textId="77777777" w:rsidR="002A7BC1" w:rsidRPr="002A7BC1" w:rsidRDefault="002A7BC1" w:rsidP="002A7BC1">
      <w:pPr>
        <w:pStyle w:val="ObrzokZdrojovkd"/>
      </w:pPr>
      <w:r>
        <w:t>&lt;/project&gt;</w:t>
      </w:r>
    </w:p>
    <w:p w14:paraId="0A0A630F" w14:textId="06EF4FB7" w:rsidR="002A7BC1" w:rsidRPr="002D7C5D" w:rsidRDefault="002A7BC1" w:rsidP="002A7BC1">
      <w:pPr>
        <w:pStyle w:val="ObrazokPopis"/>
      </w:pPr>
      <w:bookmarkStart w:id="99" w:name="_Toc509848294"/>
      <w:r>
        <w:t>Obr. </w:t>
      </w:r>
      <w:fldSimple w:instr=" SEQ Obr. \* ARABIC ">
        <w:r w:rsidR="00286EA3">
          <w:rPr>
            <w:noProof/>
          </w:rPr>
          <w:t>8</w:t>
        </w:r>
      </w:fldSimple>
      <w:r>
        <w:tab/>
        <w:t>Priebeh spracovania projektu, riešením ACProg</w:t>
      </w:r>
      <w:bookmarkEnd w:id="99"/>
    </w:p>
    <w:p w14:paraId="4B86FA2F" w14:textId="77777777" w:rsidR="005C3C5D" w:rsidRPr="005C3C5D" w:rsidRDefault="005C3C5D" w:rsidP="005C3C5D"/>
    <w:p w14:paraId="1438BEB5" w14:textId="77777777" w:rsidR="00CB3095" w:rsidRDefault="00CB3095" w:rsidP="005C3C5D">
      <w:pPr>
        <w:pStyle w:val="Nadpis2"/>
      </w:pPr>
      <w:bookmarkStart w:id="100" w:name="_Toc509848259"/>
      <w:r>
        <w:t>Generátor knižnice pre Arduino</w:t>
      </w:r>
      <w:bookmarkEnd w:id="100"/>
      <w:r>
        <w:t xml:space="preserve"> </w:t>
      </w:r>
    </w:p>
    <w:p w14:paraId="5FF8F33A" w14:textId="77777777" w:rsidR="00656F68" w:rsidRDefault="007A4E3D" w:rsidP="007A4E3D">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w:t>
      </w:r>
      <w:r>
        <w:lastRenderedPageBreak/>
        <w:t xml:space="preserve">Inštancie komponentov </w:t>
      </w:r>
      <w:r w:rsidR="009E1FF5">
        <w:t>sú</w:t>
      </w:r>
      <w:r>
        <w:t xml:space="preserve"> globálne a používateľ v nich bude môcť </w:t>
      </w:r>
      <w:r w:rsidR="0068552E">
        <w:t xml:space="preserve">priebežne </w:t>
      </w:r>
      <w:r>
        <w:t>programátorsky meniť konfigurácie. Okrem komponentov generátor vytvorí aj jadro nášho riešenia. Jadro spočíva v inicializácii komponentov a následnom plánovaní vykonávania jednotlivých udalostí. Jadro poskytuje programátorovi aj aplikačné rozhranie na komunikáciu so stálou pamäťou EE</w:t>
      </w:r>
      <w:r w:rsidR="00656F68">
        <w:t>PROM.</w:t>
      </w:r>
    </w:p>
    <w:p w14:paraId="6C97F13A" w14:textId="77777777" w:rsidR="00263773" w:rsidRDefault="00263773" w:rsidP="007A4E3D"/>
    <w:p w14:paraId="1C0E3343" w14:textId="77777777" w:rsidR="007A4E3D" w:rsidRDefault="00656F68" w:rsidP="00656F68">
      <w:pPr>
        <w:pStyle w:val="Nadpis2"/>
      </w:pPr>
      <w:bookmarkStart w:id="101" w:name="_Ref509410869"/>
      <w:bookmarkStart w:id="102" w:name="_Toc509848260"/>
      <w:r>
        <w:t>Typy komponentov (moduly)</w:t>
      </w:r>
      <w:bookmarkEnd w:id="101"/>
      <w:bookmarkEnd w:id="102"/>
    </w:p>
    <w:p w14:paraId="67D1481C" w14:textId="0E44D551" w:rsidR="00656F68" w:rsidRDefault="0032539B" w:rsidP="00656F68">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656F68">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103" w:name="_Toc509848261"/>
      <w:r>
        <w:lastRenderedPageBreak/>
        <w:t>IDE pre projekt ACProg</w:t>
      </w:r>
      <w:bookmarkEnd w:id="103"/>
    </w:p>
    <w:p w14:paraId="7067A49A" w14:textId="1CE2F3AA" w:rsidR="0070117F" w:rsidRDefault="009D6560" w:rsidP="0070117F">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ACProg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53229890" w14:textId="77777777" w:rsidR="00AB2B40" w:rsidRPr="0070117F" w:rsidRDefault="00AB2B40" w:rsidP="0070117F"/>
    <w:p w14:paraId="7143A673" w14:textId="77777777" w:rsidR="003A6A26" w:rsidRDefault="003A6A26" w:rsidP="003A6A26">
      <w:pPr>
        <w:pStyle w:val="Nadpis2"/>
      </w:pPr>
      <w:bookmarkStart w:id="104" w:name="_Ref509690349"/>
      <w:bookmarkStart w:id="105" w:name="_Toc509848262"/>
      <w:r>
        <w:t>Používateľské požiadavky</w:t>
      </w:r>
      <w:bookmarkEnd w:id="104"/>
      <w:bookmarkEnd w:id="105"/>
    </w:p>
    <w:p w14:paraId="60A9C7BB" w14:textId="630A0CF0" w:rsidR="008F0BA6" w:rsidRDefault="00A06970" w:rsidP="00F36C8F">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574B549F" w:rsidR="008F0BA6" w:rsidRDefault="008F0BA6" w:rsidP="00DD1348">
      <w:pPr>
        <w:pStyle w:val="Odsekzoznamu"/>
        <w:numPr>
          <w:ilvl w:val="0"/>
          <w:numId w:val="35"/>
        </w:numPr>
      </w:pPr>
      <w:r>
        <w:t>Kompilácia a spu</w:t>
      </w:r>
      <w:r w:rsidR="00A04AB5">
        <w:t>s</w:t>
      </w:r>
      <w:r>
        <w:t>tenie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02E92A8E" w14:textId="77777777" w:rsidR="00480C60" w:rsidRDefault="00480C60" w:rsidP="00F36C8F"/>
    <w:p w14:paraId="6054C8DF" w14:textId="25309439" w:rsidR="008F0BA6" w:rsidRDefault="00A06970" w:rsidP="00F36C8F">
      <w:r>
        <w:t>Kľúčovou úlohou týchto softvérov bolo zjednodušiť programátorom spracovanie ich napísaného zdrojového kódu</w:t>
      </w:r>
      <w:r w:rsidR="00B01083">
        <w:t xml:space="preserve"> až</w:t>
      </w:r>
      <w:r>
        <w:t xml:space="preserve"> </w:t>
      </w:r>
      <w:commentRangeStart w:id="106"/>
      <w:r>
        <w:t xml:space="preserve">po </w:t>
      </w:r>
      <w:commentRangeEnd w:id="106"/>
      <w:r w:rsidR="00480C60">
        <w:rPr>
          <w:rStyle w:val="Odkaznakomentr"/>
        </w:rPr>
        <w:commentReference w:id="106"/>
      </w:r>
      <w:r>
        <w:t>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77777777" w:rsidR="008F0BA6" w:rsidRDefault="00A06970" w:rsidP="00F36C8F">
      <w:r>
        <w:t xml:space="preserve">Všetky ďalšie požiadavky </w:t>
      </w:r>
      <w:r w:rsidR="009E1FF5">
        <w:t>sú</w:t>
      </w:r>
      <w:r>
        <w:t xml:space="preserve"> priamo spojené s riešením ACProg uvedeným v </w:t>
      </w:r>
      <w:r>
        <w:fldChar w:fldCharType="begin"/>
      </w:r>
      <w:r>
        <w:instrText xml:space="preserve"> REF _Ref508111526 \r \h </w:instrText>
      </w:r>
      <w:r>
        <w:fldChar w:fldCharType="separate"/>
      </w:r>
      <w:r>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nadobúdať komponent podľa definičného súboru jeho </w:t>
      </w:r>
      <w:r w:rsidR="008F0BA6" w:rsidRPr="008F0BA6">
        <w:lastRenderedPageBreak/>
        <w:t>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B557752" w14:textId="1ED1B63F" w:rsidR="00F36C8F" w:rsidRDefault="00321C76" w:rsidP="00F36C8F">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ívania vstupno-výstupných pinov</w:t>
      </w:r>
      <w:r w:rsidR="00EE09A3">
        <w:t xml:space="preserve"> až po kontrolu chýbajúcich povinných konfigurácií projektu. Všetky tieto požiadavky by mali programátor</w:t>
      </w:r>
      <w:r w:rsidR="004C712F">
        <w:t>ov</w:t>
      </w:r>
      <w:r w:rsidR="00DD1348">
        <w:t xml:space="preserve">i </w:t>
      </w:r>
      <w:r w:rsidR="00EE09A3">
        <w:t>pomôcť k rýchlejšiemu prototypovaniu nových zariadení, ale aj k vytvoreniu produkčných zariadení.</w:t>
      </w:r>
    </w:p>
    <w:p w14:paraId="28CF7436" w14:textId="77777777" w:rsidR="00C705AE" w:rsidRDefault="00235771" w:rsidP="003A6A26">
      <w:pPr>
        <w:pStyle w:val="Nadpis3"/>
      </w:pPr>
      <w:bookmarkStart w:id="107" w:name="_Toc509848263"/>
      <w:r>
        <w:t>Grafický n</w:t>
      </w:r>
      <w:r w:rsidR="00C705AE">
        <w:t>ávrh IDE</w:t>
      </w:r>
      <w:bookmarkEnd w:id="107"/>
    </w:p>
    <w:p w14:paraId="1789CBB9" w14:textId="64C54995" w:rsidR="00DD1348" w:rsidRDefault="00275D03" w:rsidP="003A6A2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7C9FC00" w:rsidR="00DD1348" w:rsidRPr="005761CB" w:rsidRDefault="00DD1348" w:rsidP="00DD1348">
      <w:pPr>
        <w:pStyle w:val="ZPCaption"/>
        <w:rPr>
          <w:lang w:val="en-US"/>
        </w:rPr>
      </w:pPr>
      <w:bookmarkStart w:id="108" w:name="_Toc509848295"/>
      <w:r>
        <w:t>Obr. </w:t>
      </w:r>
      <w:fldSimple w:instr=" SEQ Obr. \* ARABIC ">
        <w:r w:rsidR="00286EA3">
          <w:rPr>
            <w:noProof/>
          </w:rPr>
          <w:t>9</w:t>
        </w:r>
      </w:fldSimple>
      <w:r>
        <w:tab/>
        <w:t>Prototyp integrovaného vývojového prostredia pre ACProg</w:t>
      </w:r>
      <w:bookmarkEnd w:id="108"/>
    </w:p>
    <w:p w14:paraId="39A9F2EA" w14:textId="34B848F0"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6C929C58" w:rsidR="004D252E" w:rsidRDefault="004D252E" w:rsidP="008F0BA6">
      <w:pPr>
        <w:pStyle w:val="Odsekzoznamu"/>
        <w:numPr>
          <w:ilvl w:val="0"/>
          <w:numId w:val="34"/>
        </w:numPr>
      </w:pPr>
      <w:r w:rsidRPr="00DD1348">
        <w:rPr>
          <w:b/>
        </w:rPr>
        <w:t>Code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w:t>
      </w:r>
      <w:r w:rsidR="00B01647">
        <w:t>k</w:t>
      </w:r>
      <w:r w:rsidR="00DD1348">
        <w:t>och.</w:t>
      </w:r>
      <w:commentRangeStart w:id="109"/>
      <w:r w:rsidR="00DD1348">
        <w:t xml:space="preserve"> </w:t>
      </w:r>
      <w:commentRangeEnd w:id="109"/>
      <w:r w:rsidR="00B01647">
        <w:rPr>
          <w:rStyle w:val="Odkaznakomentr"/>
        </w:rPr>
        <w:commentReference w:id="109"/>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commentRangeStart w:id="110"/>
      <w:r w:rsidR="00B01647">
        <w:t xml:space="preserve">omoc, </w:t>
      </w:r>
      <w:r w:rsidR="00B01083">
        <w:t>s</w:t>
      </w:r>
      <w:r w:rsidR="00B01647">
        <w:t xml:space="preserve">úbor či </w:t>
      </w:r>
      <w:r w:rsidR="00B01083">
        <w:t>n</w:t>
      </w:r>
      <w:r>
        <w:t>astavenia</w:t>
      </w:r>
      <w:commentRangeEnd w:id="110"/>
      <w:r w:rsidR="00B01647">
        <w:rPr>
          <w:rStyle w:val="Odkaznakomentr"/>
        </w:rPr>
        <w:commentReference w:id="110"/>
      </w:r>
      <w:r>
        <w:t>,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111" w:name="_Toc509848264"/>
      <w:r>
        <w:t>Technologický návrh</w:t>
      </w:r>
      <w:bookmarkEnd w:id="111"/>
    </w:p>
    <w:p w14:paraId="50EC2448" w14:textId="77777777" w:rsidR="0082528A" w:rsidRDefault="000268E8" w:rsidP="00DA485D">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104E0F92" w:rsidR="002C325E" w:rsidRDefault="002C325E" w:rsidP="00DA485D">
      <w:r>
        <w:t>Prvou technológiou na zváženie je programovací jazyk. Keďže chceme</w:t>
      </w:r>
      <w:r w:rsidR="0082528A">
        <w:t>,</w:t>
      </w:r>
      <w:r>
        <w:t xml:space="preserve"> aby výsledné prostredie bolo multiplatformové</w:t>
      </w:r>
      <w:r w:rsidR="0082528A">
        <w:t>,</w:t>
      </w:r>
      <w:r>
        <w:t xml:space="preserve"> tak dobrým riešením je výber jazyka Java. Ďalším argumentom k vybranému jazyku je aj kompatibilita s existujúcim Arduino IDE.</w:t>
      </w:r>
      <w:r w:rsidR="00286EA3">
        <w:t xml:space="preserve"> S výberom programovacieho jazyka sme potrebovali aj </w:t>
      </w:r>
      <w:commentRangeStart w:id="112"/>
      <w:r w:rsidR="00286EA3">
        <w:t xml:space="preserve">balíčkovací </w:t>
      </w:r>
      <w:commentRangeEnd w:id="112"/>
      <w:r w:rsidR="0082528A">
        <w:rPr>
          <w:rStyle w:val="Odkaznakomentr"/>
        </w:rPr>
        <w:commentReference w:id="112"/>
      </w:r>
      <w:r w:rsidR="00286EA3">
        <w:t xml:space="preserve">systém pre automatizované sťahovanie rôznych knižníc a zostavenie projektu. </w:t>
      </w:r>
      <w:r w:rsidR="00B01083">
        <w:t xml:space="preserve">V našom projekte sme použili </w:t>
      </w:r>
      <w:r w:rsidR="00286EA3">
        <w:t>balíčkovací nástroj Maven.</w:t>
      </w:r>
    </w:p>
    <w:p w14:paraId="3DF94DDB" w14:textId="77777777" w:rsidR="003A6A26" w:rsidRDefault="00CB6A3F" w:rsidP="003A6A26">
      <w:pPr>
        <w:pStyle w:val="Nadpis3"/>
      </w:pPr>
      <w:bookmarkStart w:id="113" w:name="_Toc509848265"/>
      <w:r>
        <w:t>Grafický f</w:t>
      </w:r>
      <w:r w:rsidR="003A6A26">
        <w:t>ramework Java Swing</w:t>
      </w:r>
      <w:bookmarkEnd w:id="113"/>
    </w:p>
    <w:p w14:paraId="69C083B1" w14:textId="0DA7887A" w:rsidR="0030045B" w:rsidRDefault="00CB6A3F" w:rsidP="00DA485D">
      <w:r>
        <w:t>Java ponúka dva grafické formulá</w:t>
      </w:r>
      <w:r w:rsidR="00EE3A60">
        <w:t>r</w:t>
      </w:r>
      <w:r>
        <w:t>ové frameworky, JavaFX a Swing.</w:t>
      </w:r>
      <w:r w:rsidR="00EE3A60">
        <w:t xml:space="preserve"> JavaFX je</w:t>
      </w:r>
      <w:r w:rsidR="005761CB">
        <w:t xml:space="preserve"> </w:t>
      </w:r>
      <w:r w:rsidR="00EE3A60">
        <w:t>pomerne mladý framework</w:t>
      </w:r>
      <w:r w:rsidR="005761CB">
        <w:t xml:space="preserve"> oproti Swing-u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213AEA">
            <w:rPr>
              <w:noProof/>
            </w:rPr>
            <w:t xml:space="preserve"> [7]</w:t>
          </w:r>
          <w:r w:rsidR="00213AEA">
            <w:fldChar w:fldCharType="end"/>
          </w:r>
        </w:sdtContent>
      </w:sdt>
      <w:r w:rsidR="00EE3A60">
        <w:t>. Avšak v </w:t>
      </w:r>
      <w:r w:rsidR="005761CB">
        <w:t>súčasnosti</w:t>
      </w:r>
      <w:r w:rsidR="00EE3A60">
        <w:t xml:space="preserve"> je </w:t>
      </w:r>
      <w:r w:rsidR="00B01083">
        <w:t>novosť</w:t>
      </w:r>
      <w:commentRangeStart w:id="114"/>
      <w:r w:rsidR="00EE3A60">
        <w:t xml:space="preserve"> </w:t>
      </w:r>
      <w:commentRangeEnd w:id="114"/>
      <w:r w:rsidR="0030045B">
        <w:rPr>
          <w:rStyle w:val="Odkaznakomentr"/>
        </w:rPr>
        <w:commentReference w:id="114"/>
      </w:r>
      <w:r w:rsidR="00EE3A60">
        <w:t>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DA485D">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39D68B36" w:rsidR="002C2F05" w:rsidRDefault="002C2F05" w:rsidP="002C2F05">
      <w:pPr>
        <w:pStyle w:val="Odsekzoznamu"/>
        <w:numPr>
          <w:ilvl w:val="0"/>
          <w:numId w:val="34"/>
        </w:numPr>
      </w:pPr>
      <w:r>
        <w:t>Code editor</w:t>
      </w:r>
      <w:r w:rsidR="0030045B">
        <w:t>,</w:t>
      </w:r>
    </w:p>
    <w:p w14:paraId="55EF26BC" w14:textId="76A76F8E" w:rsidR="002C2F05" w:rsidRDefault="002C2F05" w:rsidP="002C2F05">
      <w:pPr>
        <w:pStyle w:val="Odsekzoznamu"/>
        <w:numPr>
          <w:ilvl w:val="0"/>
          <w:numId w:val="34"/>
        </w:numPr>
      </w:pPr>
      <w:r>
        <w:t>Properties</w:t>
      </w:r>
      <w:r w:rsidR="0030045B">
        <w:t>,</w:t>
      </w:r>
    </w:p>
    <w:p w14:paraId="0C50F945" w14:textId="7C2ED331" w:rsidR="002C2F05" w:rsidRDefault="002C2F05" w:rsidP="002C2F05">
      <w:pPr>
        <w:pStyle w:val="Odsekzoznamu"/>
        <w:numPr>
          <w:ilvl w:val="0"/>
          <w:numId w:val="34"/>
        </w:numPr>
      </w:pPr>
      <w:r>
        <w:t>Component toolbox a</w:t>
      </w:r>
      <w:r w:rsidR="0030045B">
        <w:t> </w:t>
      </w:r>
      <w:r>
        <w:t>Designer</w:t>
      </w:r>
      <w:r w:rsidR="0030045B">
        <w:t>.</w:t>
      </w:r>
    </w:p>
    <w:p w14:paraId="53E17965" w14:textId="521B2737" w:rsidR="00235771" w:rsidRDefault="0086154F" w:rsidP="00235771">
      <w:pPr>
        <w:pStyle w:val="Nadpis3"/>
      </w:pPr>
      <w:bookmarkStart w:id="115" w:name="_Toc509848266"/>
      <w:r>
        <w:lastRenderedPageBreak/>
        <w:t>Rozloženie aplikácie –</w:t>
      </w:r>
      <w:r w:rsidR="002C2F05">
        <w:t xml:space="preserve"> </w:t>
      </w:r>
      <w:r w:rsidR="00235771">
        <w:t>Docking framework</w:t>
      </w:r>
      <w:bookmarkEnd w:id="115"/>
    </w:p>
    <w:p w14:paraId="2DC2863F" w14:textId="77777777" w:rsidR="00FE3E76" w:rsidRDefault="002C2F05" w:rsidP="00235771">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2B1CE88" w:rsidR="00235771" w:rsidRDefault="006340A5" w:rsidP="00235771">
      <w:r>
        <w:t>Hlavným problémom, ktorý nás obmedzoval</w:t>
      </w:r>
      <w:r w:rsidR="00FE3E76">
        <w:t>,</w:t>
      </w:r>
      <w:r>
        <w:t xml:space="preserve"> bolo rozloženie na 4 stĺpce s možnosťou zmeny šírky jednotlivých záložiek. </w:t>
      </w:r>
      <w:r w:rsidR="00FE3E76">
        <w:t>Najdôležitejším</w:t>
      </w:r>
      <w:r>
        <w:t xml:space="preserve"> dôvodom bola fixná implementácia layoutov vo </w:t>
      </w:r>
      <w:r w:rsidR="00B01083">
        <w:t>S</w:t>
      </w:r>
      <w:r>
        <w:t>wingu na 3 panely (</w:t>
      </w:r>
      <w:commentRangeStart w:id="116"/>
      <w:commentRangeStart w:id="117"/>
      <w:r w:rsidRPr="00B01083">
        <w:rPr>
          <w:rFonts w:ascii="Courier New" w:hAnsi="Courier New" w:cs="Courier New"/>
        </w:rPr>
        <w:t>BorderLayout</w:t>
      </w:r>
      <w:commentRangeEnd w:id="116"/>
      <w:r w:rsidR="00FE3E76" w:rsidRPr="00B01083">
        <w:rPr>
          <w:rStyle w:val="Odkaznakomentr"/>
          <w:rFonts w:ascii="Courier New" w:hAnsi="Courier New" w:cs="Courier New"/>
        </w:rPr>
        <w:commentReference w:id="116"/>
      </w:r>
      <w:commentRangeEnd w:id="117"/>
      <w:r w:rsidR="00F65C2F">
        <w:rPr>
          <w:rStyle w:val="Odkaznakomentr"/>
        </w:rPr>
        <w:commentReference w:id="117"/>
      </w:r>
      <w:r>
        <w:t xml:space="preserve">). Pri iných layoutoch vo </w:t>
      </w:r>
      <w:r w:rsidR="00B01083">
        <w:t>S</w:t>
      </w:r>
      <w:r>
        <w:t xml:space="preserve">wingu boli problémy s chýbajúcou responzívnosťou na základe veľkosti okna spustenej aplikácie. Preto sme túto implementáciu pod čistým </w:t>
      </w:r>
      <w:r w:rsidR="00B01083">
        <w:t>S</w:t>
      </w:r>
      <w:r>
        <w:t>wingom zavrhli a pozreli sa na ponuku dostupných modulov.</w:t>
      </w:r>
    </w:p>
    <w:p w14:paraId="091A49B9" w14:textId="77777777" w:rsidR="00681190" w:rsidRDefault="006340A5" w:rsidP="006340A5">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Eclipse RCP je grafická nadstavba</w:t>
      </w:r>
      <w:r w:rsidR="00FE3E76">
        <w:t>, na</w:t>
      </w:r>
      <w:r w:rsidR="008A6C84">
        <w:t xml:space="preserve"> ktorej j</w:t>
      </w:r>
      <w:r w:rsidR="00FE3E76">
        <w:t>e postavené prostredie Eclipse. P</w:t>
      </w:r>
      <w:r w:rsidR="008A6C84">
        <w:t xml:space="preserve">ri širšej analýze tohto modulu sme zistili, že </w:t>
      </w:r>
      <w:r w:rsidR="00FE3E76">
        <w:t xml:space="preserve">jeho </w:t>
      </w:r>
      <w:r w:rsidR="008A6C84">
        <w:t>použitie by pridalo aplik</w:t>
      </w:r>
      <w:r w:rsidR="00681190">
        <w:t>ácii</w:t>
      </w:r>
      <w:r w:rsidR="008A6C84">
        <w:t xml:space="preserve"> zbytočné preťaženie nepotrebnou funkcionalitou. </w:t>
      </w:r>
    </w:p>
    <w:p w14:paraId="4DB775B1" w14:textId="77777777" w:rsidR="00681190" w:rsidRDefault="00681190" w:rsidP="006340A5">
      <w:r>
        <w:t xml:space="preserve">Modul JIDE je </w:t>
      </w:r>
      <w:r w:rsidR="008A6C84">
        <w:t xml:space="preserve">lepšie navrhnutý a pasoval </w:t>
      </w:r>
      <w:r>
        <w:t xml:space="preserve">by našim podmienkam viac. No </w:t>
      </w:r>
      <w:r w:rsidR="008A6C84">
        <w:t xml:space="preserve">keďže naším cieľom je </w:t>
      </w:r>
      <w:r>
        <w:t xml:space="preserve">poskytovať </w:t>
      </w:r>
      <w:r w:rsidR="008A6C84">
        <w:t xml:space="preserve">integrované vývojové prostredie ako open source systém, tento platený modul by sme nemohli použiť. </w:t>
      </w:r>
    </w:p>
    <w:p w14:paraId="32634EDB" w14:textId="13EEDE07" w:rsidR="006340A5" w:rsidRDefault="008A6C84" w:rsidP="006340A5">
      <w:r>
        <w:t>Posledným nájdeným riešením bol DockingFrames. Podobne ako JIDE</w:t>
      </w:r>
      <w:r w:rsidR="00681190">
        <w:t>,</w:t>
      </w:r>
      <w:r>
        <w:t xml:space="preserve"> aj DockingFrames vyhovoval stanoveným grafickým požiadavkám volite</w:t>
      </w:r>
      <w:r w:rsidR="00286EA3">
        <w:t>ľného UX. DockingFrames je tiež open source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DC783E9" w:rsidR="00286EA3" w:rsidRPr="005761CB" w:rsidRDefault="00286EA3" w:rsidP="00286EA3">
      <w:pPr>
        <w:pStyle w:val="ZPCaption"/>
        <w:rPr>
          <w:lang w:val="en-US"/>
        </w:rPr>
      </w:pPr>
      <w:bookmarkStart w:id="118" w:name="_Toc509848296"/>
      <w:r>
        <w:t>Obr. </w:t>
      </w:r>
      <w:fldSimple w:instr=" SEQ Obr. \* ARABIC ">
        <w:r>
          <w:rPr>
            <w:noProof/>
          </w:rPr>
          <w:t>10</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75325E">
            <w:rPr>
              <w:noProof/>
            </w:rPr>
            <w:t xml:space="preserve"> [8]</w:t>
          </w:r>
          <w:r w:rsidR="0075325E">
            <w:fldChar w:fldCharType="end"/>
          </w:r>
        </w:sdtContent>
      </w:sdt>
      <w:bookmarkEnd w:id="118"/>
    </w:p>
    <w:p w14:paraId="038710F7" w14:textId="77777777" w:rsidR="00286EA3" w:rsidRPr="006340A5" w:rsidRDefault="00286EA3" w:rsidP="006340A5"/>
    <w:p w14:paraId="0315CD8A" w14:textId="6E4BB9F9" w:rsidR="002C2F05" w:rsidRDefault="002C2F05" w:rsidP="002C2F05">
      <w:pPr>
        <w:pStyle w:val="Nadpis3"/>
      </w:pPr>
      <w:bookmarkStart w:id="119" w:name="_Toc509848267"/>
      <w:r>
        <w:t>Code editor</w:t>
      </w:r>
      <w:bookmarkEnd w:id="119"/>
    </w:p>
    <w:p w14:paraId="1354C79B" w14:textId="441EBB4A" w:rsidR="002C2F05" w:rsidRDefault="0085554D" w:rsidP="002C2F05">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é sú využívané v iných open source IDE</w:t>
      </w:r>
      <w:r w:rsidR="00EB36FB">
        <w:t>,</w:t>
      </w:r>
      <w:r w:rsidR="005037B6">
        <w:t xml:space="preserve"> postavených na jazyku Java. Zistili sme, že </w:t>
      </w:r>
      <w:r w:rsidR="0062478D">
        <w:t>používajú open source riešenie</w:t>
      </w:r>
      <w:r w:rsidR="005037B6">
        <w:t xml:space="preserve"> RSyntaxTextArea</w:t>
      </w:r>
      <w:sdt>
        <w:sdtPr>
          <w:id w:val="-370461234"/>
          <w:citation/>
        </w:sdtPr>
        <w:sdtContent>
          <w:r w:rsidR="008F711C">
            <w:fldChar w:fldCharType="begin"/>
          </w:r>
          <w:r w:rsidR="008F711C">
            <w:instrText xml:space="preserve"> CITATION bob17 \l 1051 </w:instrText>
          </w:r>
          <w:r w:rsidR="008F711C">
            <w:fldChar w:fldCharType="separate"/>
          </w:r>
          <w:r w:rsidR="008F711C">
            <w:rPr>
              <w:noProof/>
            </w:rPr>
            <w:t xml:space="preserve"> [9]</w:t>
          </w:r>
          <w:r w:rsidR="008F711C">
            <w:fldChar w:fldCharType="end"/>
          </w:r>
        </w:sdtContent>
      </w:sdt>
      <w:r w:rsidR="0062478D">
        <w:t xml:space="preserve"> alebo majú vlastné uzatvorené riešenie.</w:t>
      </w:r>
    </w:p>
    <w:p w14:paraId="09F03BF6" w14:textId="3D540EB0" w:rsidR="008F711C" w:rsidRDefault="008F711C" w:rsidP="002C2F05">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commentRangeStart w:id="120"/>
      <w:r>
        <w:t xml:space="preserve"> </w:t>
      </w:r>
      <w:commentRangeEnd w:id="120"/>
      <w:r w:rsidR="00EB36FB">
        <w:rPr>
          <w:rStyle w:val="Odkaznakomentr"/>
        </w:rPr>
        <w:commentReference w:id="120"/>
      </w:r>
      <w:r w:rsidR="00B01083">
        <w:t>jazykového slovníka</w:t>
      </w:r>
      <w:r>
        <w:t>.</w:t>
      </w:r>
    </w:p>
    <w:p w14:paraId="7FD59731" w14:textId="25A17E97" w:rsidR="00D91FFF" w:rsidRDefault="008F711C" w:rsidP="008F711C">
      <w:r>
        <w:t xml:space="preserve">Pomocou </w:t>
      </w:r>
      <w:r w:rsidR="0062478D">
        <w:t xml:space="preserve">vlastného </w:t>
      </w:r>
      <w:r>
        <w:t xml:space="preserve">pluginu pre RSyntaxTextArea </w:t>
      </w:r>
      <w:r w:rsidR="0062478D">
        <w:t>sme doplnili</w:t>
      </w:r>
      <w:commentRangeStart w:id="121"/>
      <w:commentRangeStart w:id="122"/>
      <w:r>
        <w:t xml:space="preserve"> </w:t>
      </w:r>
      <w:commentRangeEnd w:id="121"/>
      <w:r w:rsidR="00D91FFF">
        <w:rPr>
          <w:rStyle w:val="Odkaznakomentr"/>
        </w:rPr>
        <w:commentReference w:id="121"/>
      </w:r>
      <w:commentRangeEnd w:id="122"/>
      <w:r w:rsidR="00B01083">
        <w:rPr>
          <w:rStyle w:val="Odkaznakomentr"/>
        </w:rPr>
        <w:commentReference w:id="122"/>
      </w:r>
      <w:r>
        <w:t xml:space="preserve">ďalšie funkcionality, potrebné k naplneniu stanovených používateľských požiadaviek. Hlavnou úlohou pluginu </w:t>
      </w:r>
      <w:r w:rsidR="0062478D">
        <w:t xml:space="preserve">je </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8F711C">
      <w:r>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lastRenderedPageBreak/>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02AA0ED5" w:rsidR="009C64C1" w:rsidRPr="005761CB" w:rsidRDefault="009C64C1" w:rsidP="009C64C1">
      <w:pPr>
        <w:pStyle w:val="ZPCaption"/>
        <w:rPr>
          <w:lang w:val="en-US"/>
        </w:rPr>
      </w:pPr>
      <w:bookmarkStart w:id="123" w:name="_Toc509848297"/>
      <w:r>
        <w:t>Obr. </w:t>
      </w:r>
      <w:fldSimple w:instr=" SEQ Obr. \* ARABIC ">
        <w:r w:rsidR="005F0BE7">
          <w:rPr>
            <w:noProof/>
          </w:rPr>
          <w:t>11</w:t>
        </w:r>
      </w:fldSimple>
      <w:r>
        <w:tab/>
        <w:t>Editor zdrojového kódu s ilustrovaním vyznačenia chyby.</w:t>
      </w:r>
      <w:bookmarkEnd w:id="123"/>
    </w:p>
    <w:p w14:paraId="623FDA53" w14:textId="77777777" w:rsidR="009C64C1" w:rsidRDefault="009C64C1" w:rsidP="008F711C"/>
    <w:p w14:paraId="0CCF2C8C" w14:textId="7FBA21E5" w:rsidR="002C2F05" w:rsidRDefault="009C64C1" w:rsidP="002C2F05">
      <w:pPr>
        <w:pStyle w:val="Nadpis3"/>
      </w:pPr>
      <w:bookmarkStart w:id="124" w:name="_Ref509772235"/>
      <w:bookmarkStart w:id="125" w:name="_Toc509848268"/>
      <w:r>
        <w:t>Ponuka komponentov</w:t>
      </w:r>
      <w:r w:rsidR="006A5D5F">
        <w:t xml:space="preserve"> (modulov)</w:t>
      </w:r>
      <w:r>
        <w:t xml:space="preserve"> a</w:t>
      </w:r>
      <w:r w:rsidR="005F0BE7">
        <w:t> inštancie komponentov</w:t>
      </w:r>
      <w:r>
        <w:t>.</w:t>
      </w:r>
      <w:bookmarkEnd w:id="124"/>
      <w:bookmarkEnd w:id="125"/>
    </w:p>
    <w:p w14:paraId="00C3A755" w14:textId="223FFD7C" w:rsidR="006A5D5F" w:rsidRDefault="006A5D5F" w:rsidP="009C64C1">
      <w:r>
        <w:t xml:space="preserve">V podkapitole </w:t>
      </w:r>
      <w:r>
        <w:fldChar w:fldCharType="begin"/>
      </w:r>
      <w:r>
        <w:instrText xml:space="preserve"> REF _Ref509410869 \r \h </w:instrText>
      </w:r>
      <w:r>
        <w:fldChar w:fldCharType="separate"/>
      </w:r>
      <w:r>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Grafický komponent </w:t>
      </w:r>
      <w:r w:rsidR="00B01083">
        <w:rPr>
          <w:b/>
        </w:rPr>
        <w:t>P</w:t>
      </w:r>
      <w:commentRangeStart w:id="126"/>
      <w:r w:rsidRPr="006A5D5F">
        <w:rPr>
          <w:b/>
        </w:rPr>
        <w:t>onuka komponentov</w:t>
      </w:r>
      <w:r>
        <w:t xml:space="preserve"> </w:t>
      </w:r>
      <w:commentRangeEnd w:id="126"/>
      <w:r w:rsidR="00421C26">
        <w:rPr>
          <w:rStyle w:val="Odkaznakomentr"/>
        </w:rPr>
        <w:commentReference w:id="126"/>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commentRangeStart w:id="127"/>
      <w:r>
        <w:t xml:space="preserve"> komponent je dostupný priamo v Java Swing frameworku a preto využijeme túto štandardnú implementáciu</w:t>
      </w:r>
      <w:commentRangeEnd w:id="127"/>
      <w:r w:rsidR="00421C26">
        <w:rPr>
          <w:rStyle w:val="Odkaznakomentr"/>
        </w:rPr>
        <w:commentReference w:id="127"/>
      </w:r>
      <w:r>
        <w:t>.</w:t>
      </w:r>
    </w:p>
    <w:p w14:paraId="65E72FA4" w14:textId="19B69B2E" w:rsidR="006A5D5F" w:rsidRDefault="006A5D5F" w:rsidP="009C64C1">
      <w:commentRangeStart w:id="128"/>
      <w:r>
        <w:t xml:space="preserve">Grafický komponent </w:t>
      </w:r>
      <w:r w:rsidR="00B01083">
        <w:rPr>
          <w:b/>
        </w:rPr>
        <w:t>Inštancie</w:t>
      </w:r>
      <w:r w:rsidR="005F0BE7">
        <w:rPr>
          <w:b/>
        </w:rPr>
        <w:t xml:space="preserve"> komponentov</w:t>
      </w:r>
      <w:r w:rsidRPr="006A5D5F">
        <w:t xml:space="preserve"> </w:t>
      </w:r>
      <w:commentRangeEnd w:id="128"/>
      <w:r w:rsidR="00421C26">
        <w:rPr>
          <w:rStyle w:val="Odkaznakomentr"/>
        </w:rPr>
        <w:commentReference w:id="128"/>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tu vizualizujeme inštancie typov komponentov. Aby grafický komponent nebol zmätočný</w:t>
      </w:r>
      <w:commentRangeStart w:id="129"/>
      <w:r w:rsidR="005F0BE7">
        <w:t xml:space="preserve">, </w:t>
      </w:r>
      <w:r w:rsidR="00775BC2">
        <w:t>a obsahoval iba zoznam</w:t>
      </w:r>
      <w:r w:rsidR="005F0BE7">
        <w:t xml:space="preserve"> komponentov</w:t>
      </w:r>
      <w:commentRangeEnd w:id="129"/>
      <w:r w:rsidR="00435EA9">
        <w:rPr>
          <w:rStyle w:val="Odkaznakomentr"/>
        </w:rPr>
        <w:commentReference w:id="129"/>
      </w:r>
      <w:r w:rsidR="005F0BE7">
        <w:t>, budeme v ňom rozdeľovať inštancie komponentov na skupiny. Inštancie komponentov budeme môcť medzi skupinami presúvať. Programátor si tak zoskupí inštancie, podľa toho</w:t>
      </w:r>
      <w:r w:rsidR="00435EA9">
        <w:t>,</w:t>
      </w:r>
      <w:r w:rsidR="005F0BE7">
        <w:t xml:space="preserve"> ako spolu súvisia. 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design pattern vyskytujúci sa </w:t>
      </w:r>
      <w:r w:rsidR="00243F82">
        <w:t xml:space="preserve">v </w:t>
      </w:r>
      <w:r w:rsidR="00DB5CAF">
        <w:t>bežných Java Swing grafických komponentoch</w:t>
      </w:r>
      <w:r w:rsidR="00243F82">
        <w:t>,</w:t>
      </w:r>
      <w:r w:rsidR="00DB5CAF">
        <w:t xml:space="preserve"> zobrazujúcich formulárové dáta (napr. JTree). </w:t>
      </w:r>
      <w:r w:rsidR="005F0BE7">
        <w:t xml:space="preserve">Na </w:t>
      </w:r>
      <w:r w:rsidR="0062478D">
        <w:t>nasledujúcom obrázku</w:t>
      </w:r>
      <w:r w:rsidR="005F0BE7">
        <w:t xml:space="preserve"> ilustrujeme </w:t>
      </w:r>
      <w:r w:rsidR="0062478D">
        <w:t>vyššie predstavené</w:t>
      </w:r>
      <w:r w:rsidR="005F0BE7">
        <w:t xml:space="preserve"> dva grafické komponenty.</w:t>
      </w:r>
    </w:p>
    <w:p w14:paraId="124BF78E" w14:textId="77777777" w:rsidR="005F0BE7" w:rsidRDefault="005F0BE7" w:rsidP="005F0BE7">
      <w:pPr>
        <w:pStyle w:val="Obrzok"/>
      </w:pPr>
      <w:r>
        <w:lastRenderedPageBreak/>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17AA30AE" w:rsidR="005F0BE7" w:rsidRDefault="005F0BE7" w:rsidP="005F0BE7">
      <w:pPr>
        <w:pStyle w:val="ZPCaption"/>
      </w:pPr>
      <w:bookmarkStart w:id="130" w:name="_Toc509848298"/>
      <w:r>
        <w:t>Obr. </w:t>
      </w:r>
      <w:fldSimple w:instr=" SEQ Obr. \* ARABIC ">
        <w:r>
          <w:rPr>
            <w:noProof/>
          </w:rPr>
          <w:t>12</w:t>
        </w:r>
      </w:fldSimple>
      <w:r>
        <w:tab/>
        <w:t xml:space="preserve">Ponuka komponentov (vľavo), </w:t>
      </w:r>
      <w:r w:rsidR="00775BC2">
        <w:t>i</w:t>
      </w:r>
      <w:commentRangeStart w:id="131"/>
      <w:r>
        <w:t xml:space="preserve">nštancie </w:t>
      </w:r>
      <w:commentRangeEnd w:id="131"/>
      <w:r w:rsidR="00BF664E">
        <w:rPr>
          <w:rStyle w:val="Odkaznakomentr"/>
          <w:b w:val="0"/>
          <w:bCs w:val="0"/>
        </w:rPr>
        <w:commentReference w:id="131"/>
      </w:r>
      <w:r>
        <w:t>komponentov (vpravo).</w:t>
      </w:r>
      <w:bookmarkEnd w:id="130"/>
    </w:p>
    <w:p w14:paraId="3681867A" w14:textId="77777777" w:rsidR="005F0BE7" w:rsidRPr="005F0BE7" w:rsidRDefault="005F0BE7" w:rsidP="005F0BE7">
      <w:pPr>
        <w:pStyle w:val="ZPNormalnyText"/>
      </w:pPr>
    </w:p>
    <w:p w14:paraId="23BC69D7" w14:textId="37CA3F84" w:rsidR="009C64C1" w:rsidRPr="009C64C1" w:rsidRDefault="0062478D" w:rsidP="009C64C1">
      <w:pPr>
        <w:pStyle w:val="Nadpis3"/>
      </w:pPr>
      <w:r>
        <w:t>Vlastnosti inštancie komponentu (properties)</w:t>
      </w:r>
    </w:p>
    <w:p w14:paraId="51CF1F55" w14:textId="487C37AD" w:rsidR="002C2F05" w:rsidRDefault="00DB5CAF" w:rsidP="002C2F05">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Hlavnou úlohou tohto grafického komponentu bude po vybraní inštancie komponentu načítať z definičného súboru vlastnosti aj udalosti a zobraziť ich programátorovi. Udalosť budeme uvažovať ako vlastnosť typu </w:t>
      </w:r>
      <w:r w:rsidRPr="0062478D">
        <w:rPr>
          <w:rFonts w:ascii="Courier New" w:hAnsi="Courier New" w:cs="Courier New"/>
        </w:rPr>
        <w:t>event</w:t>
      </w:r>
      <w:r>
        <w:t xml:space="preserve">.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7CAFE127" w14:textId="40DCCE4C" w:rsidR="00DB5CAF" w:rsidRDefault="00DB5CAF" w:rsidP="00DB5CAF">
      <w:pPr>
        <w:pStyle w:val="Odsekzoznamu"/>
        <w:numPr>
          <w:ilvl w:val="0"/>
          <w:numId w:val="34"/>
        </w:numPr>
      </w:pPr>
      <w:r w:rsidRPr="0062478D">
        <w:rPr>
          <w:rFonts w:ascii="Courier New" w:hAnsi="Courier New" w:cs="Courier New"/>
        </w:rPr>
        <w:t>string</w:t>
      </w:r>
      <w:r>
        <w:t xml:space="preserve"> – textový typ,</w:t>
      </w:r>
    </w:p>
    <w:p w14:paraId="71E31611" w14:textId="57CA1301" w:rsidR="00DB5CAF" w:rsidRDefault="00DB5CAF" w:rsidP="00DB5CAF">
      <w:pPr>
        <w:pStyle w:val="Odsekzoznamu"/>
        <w:numPr>
          <w:ilvl w:val="0"/>
          <w:numId w:val="34"/>
        </w:numPr>
      </w:pPr>
      <w:r w:rsidRPr="0062478D">
        <w:rPr>
          <w:rFonts w:ascii="Courier New" w:hAnsi="Courier New" w:cs="Courier New"/>
        </w:rPr>
        <w:t>pin</w:t>
      </w:r>
      <w:r>
        <w:t xml:space="preserve">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265AA46C" w:rsidR="00AA3F0C" w:rsidRDefault="00AA3F0C" w:rsidP="00AA3F0C">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to </w:t>
      </w:r>
      <w:r w:rsidR="0062478D">
        <w:t>je</w:t>
      </w:r>
      <w:r>
        <w:t xml:space="preserve"> 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013DD032" w14:textId="77777777" w:rsidR="00AA3F0C" w:rsidRDefault="00AA3F0C" w:rsidP="00AA3F0C"/>
    <w:p w14:paraId="3453089D" w14:textId="77777777" w:rsidR="00235771" w:rsidRDefault="00235771" w:rsidP="00235771">
      <w:pPr>
        <w:pStyle w:val="Nadpis2"/>
      </w:pPr>
      <w:bookmarkStart w:id="132" w:name="_Toc509848270"/>
      <w:r>
        <w:lastRenderedPageBreak/>
        <w:t>Architektúra IDE</w:t>
      </w:r>
      <w:bookmarkEnd w:id="132"/>
    </w:p>
    <w:p w14:paraId="707E4BDE" w14:textId="5CDB8547" w:rsidR="00235771" w:rsidRDefault="00E7738A" w:rsidP="00235771">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t xml:space="preserve">App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t>GUI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t>OpenFrame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t xml:space="preserve">SettingsFrame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7643FDC8" w:rsidR="00AE780A" w:rsidRDefault="00AE780A" w:rsidP="00E7738A">
      <w:pPr>
        <w:pStyle w:val="Odsekzoznamu"/>
        <w:numPr>
          <w:ilvl w:val="1"/>
          <w:numId w:val="36"/>
        </w:numPr>
      </w:pPr>
      <w:r>
        <w:t xml:space="preserve">EditorFrame – hlavné používateľské okno integrovaného vývojového prostredia. Okno </w:t>
      </w:r>
      <w:r w:rsidR="000E63E1">
        <w:t xml:space="preserve">implementuje </w:t>
      </w:r>
      <w:r>
        <w:t>len jeden swing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t>Platform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t>Lang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t xml:space="preserve">Utils – package obsahujúci </w:t>
      </w:r>
      <w:r w:rsidR="00F41BBF">
        <w:t>pomocné všeobecné triedy.</w:t>
      </w:r>
    </w:p>
    <w:p w14:paraId="383185E0" w14:textId="75998723" w:rsidR="00C705AE" w:rsidRDefault="00F41BBF" w:rsidP="00C705AE">
      <w:r>
        <w:t xml:space="preserve">EditorFrame integrovaného vývojového prostredia, ktorý priamo obsahuje len jeden komponent frameworku DockingFrames, pri inicializácii vytvorí inštancie pre všetky grafické komponenty záložiek. Záložky sú samostatné grafické komponenty, ktoré od EditorFrame získajú </w:t>
      </w:r>
      <w:r w:rsidR="00E30D34">
        <w:t>dáta</w:t>
      </w:r>
      <w:r w:rsidR="00A90ED7">
        <w:t>,</w:t>
      </w:r>
      <w:r w:rsidR="00E30D34">
        <w:t xml:space="preserve"> aké majú zobrazovať programátorovi. Dostupné záložku sú:</w:t>
      </w:r>
    </w:p>
    <w:p w14:paraId="30569984" w14:textId="30E853E7" w:rsidR="00E30D34" w:rsidRDefault="00A90ED7" w:rsidP="00E30D34">
      <w:pPr>
        <w:pStyle w:val="Odsekzoznamu"/>
        <w:numPr>
          <w:ilvl w:val="0"/>
          <w:numId w:val="36"/>
        </w:numPr>
      </w:pPr>
      <w:r>
        <w:t>p</w:t>
      </w:r>
      <w:r w:rsidR="00E30D34">
        <w:t>onuk</w:t>
      </w:r>
      <w:r>
        <w:t>a</w:t>
      </w:r>
      <w:r w:rsidR="00E30D34">
        <w:t xml:space="preserve"> komponentov (ToolboxIdeComponent)</w:t>
      </w:r>
      <w:r>
        <w:t>,</w:t>
      </w:r>
    </w:p>
    <w:p w14:paraId="7F224E18" w14:textId="2C6C4CAF" w:rsidR="00E30D34" w:rsidRDefault="00A90ED7" w:rsidP="00E30D34">
      <w:pPr>
        <w:pStyle w:val="Odsekzoznamu"/>
        <w:numPr>
          <w:ilvl w:val="0"/>
          <w:numId w:val="36"/>
        </w:numPr>
      </w:pPr>
      <w:r>
        <w:t>i</w:t>
      </w:r>
      <w:r w:rsidR="00E30D34">
        <w:t>nštancie komponentov v projekte (VisualGroupEditorIdeComponent)</w:t>
      </w:r>
      <w:r>
        <w:t>,</w:t>
      </w:r>
    </w:p>
    <w:p w14:paraId="05BD1A89" w14:textId="530A007C" w:rsidR="00E30D34" w:rsidRDefault="00A90ED7" w:rsidP="00E30D34">
      <w:pPr>
        <w:pStyle w:val="Odsekzoznamu"/>
        <w:numPr>
          <w:ilvl w:val="0"/>
          <w:numId w:val="36"/>
        </w:numPr>
      </w:pPr>
      <w:r>
        <w:t>e</w:t>
      </w:r>
      <w:r w:rsidR="00E30D34">
        <w:t>ditor zdrojového kódu (EditorIdeComponent)</w:t>
      </w:r>
      <w:r>
        <w:t>,</w:t>
      </w:r>
    </w:p>
    <w:p w14:paraId="29114F71" w14:textId="41C16CCA" w:rsidR="00E30D34" w:rsidRDefault="00A90ED7" w:rsidP="00E30D34">
      <w:pPr>
        <w:pStyle w:val="Odsekzoznamu"/>
        <w:numPr>
          <w:ilvl w:val="0"/>
          <w:numId w:val="36"/>
        </w:numPr>
      </w:pPr>
      <w:r>
        <w:lastRenderedPageBreak/>
        <w:t>e</w:t>
      </w:r>
      <w:r w:rsidR="00E30D34">
        <w:t>ditor vlastností (Prope</w:t>
      </w:r>
      <w:r w:rsidR="00C47234">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(ConsoleIdeComponent)</w:t>
      </w:r>
      <w:r>
        <w:t>.</w:t>
      </w:r>
    </w:p>
    <w:p w14:paraId="4B79483D" w14:textId="77777777" w:rsidR="00A90ED7" w:rsidRDefault="00C47234" w:rsidP="00C47234">
      <w:r>
        <w:t>Pre editor je dôležitá možnosť komunikácie medzi je</w:t>
      </w:r>
      <w:r w:rsidR="00A90ED7">
        <w:t>dnotlivými grafickými komponent</w:t>
      </w:r>
      <w:r>
        <w:t xml:space="preserve">mi. </w:t>
      </w:r>
      <w:r w:rsidR="00FB294B">
        <w:t xml:space="preserve">Jednou možnosťou komunikácie by bola distribúcia inštancie editora (EditorFrame) do všetkých komponentov obojsmerne. Avšak táto možnosť by zhoršovala čitateľnosť a nútila nás </w:t>
      </w:r>
      <w:r w:rsidR="00A90ED7">
        <w:t>mať</w:t>
      </w:r>
      <w:r w:rsidR="00FB294B">
        <w:t xml:space="preserve"> všetky referencie vždy k dispozícii. </w:t>
      </w:r>
    </w:p>
    <w:p w14:paraId="5814BE2F" w14:textId="2D27705D" w:rsidR="00C47234" w:rsidRDefault="00FB294B" w:rsidP="00C47234">
      <w:r>
        <w:t>Preto sme sa rozhodli využiť udalosťami orientované programovanie aj pre túto komunikáciu. Navrhli sme princíp registrovania na udalosti pomocou singleton triedy EventManager. K</w:t>
      </w:r>
      <w:r w:rsidR="00A90ED7">
        <w:t xml:space="preserve"> nej </w:t>
      </w:r>
      <w:commentRangeStart w:id="133"/>
      <w:r>
        <w:t xml:space="preserve">je </w:t>
      </w:r>
      <w:commentRangeEnd w:id="133"/>
      <w:r w:rsidR="00A90ED7">
        <w:rPr>
          <w:rStyle w:val="Odkaznakomentr"/>
        </w:rPr>
        <w:commentReference w:id="133"/>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EventManager. EventManager sa následne postará o spustenie všetkých zaregistrovaných u</w:t>
      </w:r>
      <w:r w:rsidR="00A90ED7">
        <w:t xml:space="preserve">dalostí. </w:t>
      </w:r>
      <w:r w:rsidR="000E63E1">
        <w:t xml:space="preserve">Spúšťane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3454A005" w14:textId="77777777" w:rsidR="00A10FDC" w:rsidRDefault="00A10FDC" w:rsidP="00C47234"/>
    <w:p w14:paraId="5EE9B086" w14:textId="5728D60E" w:rsidR="00C31CEB" w:rsidRDefault="00C31CEB" w:rsidP="00C31CEB">
      <w:pPr>
        <w:pStyle w:val="Nadpis2"/>
      </w:pPr>
      <w:bookmarkStart w:id="134" w:name="_Toc509848271"/>
      <w:r>
        <w:t>Implementácia IDE</w:t>
      </w:r>
      <w:bookmarkEnd w:id="134"/>
    </w:p>
    <w:p w14:paraId="4625EFD4" w14:textId="51ED6DE3" w:rsidR="003A6A26" w:rsidRDefault="00993865" w:rsidP="003A6A2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322EF">
        <w:fldChar w:fldCharType="separate"/>
      </w:r>
      <w:r w:rsidR="003322EF">
        <w:t>6.1</w:t>
      </w:r>
      <w:r w:rsidR="003322EF">
        <w:fldChar w:fldCharType="end"/>
      </w:r>
      <w:r w:rsidR="003322EF">
        <w:t>.</w:t>
      </w:r>
    </w:p>
    <w:p w14:paraId="7A1B7584" w14:textId="77777777" w:rsidR="00993865" w:rsidRDefault="00993865" w:rsidP="003A6A26"/>
    <w:p w14:paraId="2808D298" w14:textId="18A860D2" w:rsidR="00235771" w:rsidRDefault="00235771" w:rsidP="00235771">
      <w:pPr>
        <w:pStyle w:val="Nadpis3"/>
      </w:pPr>
      <w:bookmarkStart w:id="135" w:name="_Toc509848272"/>
      <w:r>
        <w:t>Ponuka dostupných komponentov</w:t>
      </w:r>
      <w:bookmarkEnd w:id="135"/>
    </w:p>
    <w:p w14:paraId="3B8B3A8A" w14:textId="77777777" w:rsidR="0066160C" w:rsidRDefault="003322EF" w:rsidP="00235771">
      <w:r>
        <w:t xml:space="preserve">Úlohou grafického komponentu ponuky dostupných komponentov je načítať všetky dostupné komponenty a vhodnou formou ich zobraziť používateľovi. Zobrazenie bolo navrhnuté formou stromu, pre ktorý využijeme vstavaný komponent frameworku Swing JTree. </w:t>
      </w:r>
    </w:p>
    <w:p w14:paraId="7583E164" w14:textId="67518943" w:rsidR="00235771" w:rsidRDefault="008906BC" w:rsidP="00235771">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 xml:space="preserve">Na nasledujúcom obrázku je </w:t>
      </w:r>
      <w:r w:rsidR="00CF70C0">
        <w:lastRenderedPageBreak/>
        <w:t>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1A40A257" w:rsidR="00CF70C0" w:rsidRDefault="00CF70C0" w:rsidP="00CF70C0">
      <w:pPr>
        <w:pStyle w:val="ZPCaption"/>
      </w:pPr>
      <w:bookmarkStart w:id="136" w:name="_Toc509848299"/>
      <w:r>
        <w:t>Obr. </w:t>
      </w:r>
      <w:fldSimple w:instr=" SEQ Obr. \* ARABIC ">
        <w:r>
          <w:rPr>
            <w:noProof/>
          </w:rPr>
          <w:t>13</w:t>
        </w:r>
      </w:fldSimple>
      <w:r>
        <w:tab/>
        <w:t xml:space="preserve">Vizuál grafického komponentu </w:t>
      </w:r>
      <w:r w:rsidR="009834EC">
        <w:t>JTree so zdrojovým kódom.</w:t>
      </w:r>
      <w:bookmarkEnd w:id="136"/>
    </w:p>
    <w:p w14:paraId="5F6AA0CD" w14:textId="276CC773" w:rsidR="00235771" w:rsidRDefault="00235771" w:rsidP="00235771"/>
    <w:p w14:paraId="132C4D4A" w14:textId="52823A8B" w:rsidR="009A7219" w:rsidRDefault="009A7219" w:rsidP="009A7219">
      <w:pPr>
        <w:pStyle w:val="Nadpis3"/>
      </w:pPr>
      <w:bookmarkStart w:id="137" w:name="_Ref509772226"/>
      <w:bookmarkStart w:id="138" w:name="_Toc509848273"/>
      <w:r>
        <w:t>Skupinové zobrazenie inštancií komponentov</w:t>
      </w:r>
      <w:bookmarkEnd w:id="137"/>
      <w:bookmarkEnd w:id="138"/>
    </w:p>
    <w:p w14:paraId="60F8DD11" w14:textId="71E6BA9D" w:rsidR="00316351" w:rsidRDefault="009A7219" w:rsidP="00914756">
      <w:r>
        <w:t xml:space="preserve">V sekcii </w:t>
      </w:r>
      <w:r>
        <w:fldChar w:fldCharType="begin"/>
      </w:r>
      <w:r>
        <w:instrText xml:space="preserve"> REF _Ref509772235 \r \h </w:instrText>
      </w:r>
      <w:r>
        <w:fldChar w:fldCharType="separate"/>
      </w:r>
      <w:r>
        <w:t>6.2.4</w:t>
      </w:r>
      <w:r>
        <w:fldChar w:fldCharType="end"/>
      </w:r>
      <w:r>
        <w:t xml:space="preserve"> sme načrtli grafický komponent z pohľadu používateľa. </w:t>
      </w:r>
      <w:r w:rsidR="00F65C2F">
        <w:t>V tejto sekcii</w:t>
      </w:r>
      <w:commentRangeStart w:id="139"/>
      <w:r>
        <w:t xml:space="preserve"> </w:t>
      </w:r>
      <w:commentRangeEnd w:id="139"/>
      <w:r w:rsidR="0066160C">
        <w:rPr>
          <w:rStyle w:val="Odkaznakomentr"/>
        </w:rPr>
        <w:commentReference w:id="139"/>
      </w:r>
      <w:r>
        <w:t xml:space="preserve">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91475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6FB9F05" w:rsidR="00A67455" w:rsidRDefault="00914756" w:rsidP="00A67455">
      <w:pPr>
        <w:pStyle w:val="ZPCaption"/>
      </w:pPr>
      <w:bookmarkStart w:id="140" w:name="_Toc509848300"/>
      <w:r>
        <w:t>Obr. </w:t>
      </w:r>
      <w:fldSimple w:instr=" SEQ Obr. \* ARABIC ">
        <w:r w:rsidR="00A67455">
          <w:rPr>
            <w:noProof/>
          </w:rPr>
          <w:t>14</w:t>
        </w:r>
      </w:fldSimple>
      <w:r>
        <w:tab/>
      </w:r>
      <w:r w:rsidR="00A67455">
        <w:t>Rozdelenie grafickej implementácie</w:t>
      </w:r>
      <w:r>
        <w:t>.</w:t>
      </w:r>
      <w:bookmarkEnd w:id="140"/>
    </w:p>
    <w:p w14:paraId="1D4C67F7" w14:textId="4B2E19FC" w:rsidR="00A67455" w:rsidRDefault="00A67455" w:rsidP="00A67455">
      <w:pPr>
        <w:pStyle w:val="ZPNormalnyText"/>
      </w:pPr>
      <w:r w:rsidRPr="001B1761">
        <w:rPr>
          <w:rFonts w:ascii="Courier New" w:hAnsi="Courier New" w:cs="Courier New"/>
        </w:rPr>
        <w:lastRenderedPageBreak/>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72F51273" w:rsidR="008F495E" w:rsidRDefault="00A67455" w:rsidP="00A67455">
      <w:pPr>
        <w:pStyle w:val="ZPNormalnyText"/>
      </w:pPr>
      <w:commentRangeStart w:id="141"/>
      <w:r>
        <w:t>Dôležit</w:t>
      </w:r>
      <w:commentRangeEnd w:id="141"/>
      <w:r w:rsidR="006714F2">
        <w:rPr>
          <w:rStyle w:val="Odkaznakomentr"/>
        </w:rPr>
        <w:commentReference w:id="141"/>
      </w:r>
      <w:r w:rsidR="00F65C2F">
        <w:t>ou vlastnosťou</w:t>
      </w:r>
      <w:r>
        <w:t xml:space="preserve"> pre </w:t>
      </w:r>
      <w:r w:rsidR="00F65C2F">
        <w:t xml:space="preserve">grafický </w:t>
      </w:r>
      <w:r>
        <w:t xml:space="preserve">komponent je aj jednoduché presúvanie </w:t>
      </w:r>
      <w:r w:rsidR="00F65C2F">
        <w:t xml:space="preserve">inštancií </w:t>
      </w:r>
      <w:r>
        <w:t xml:space="preserve">komponentov 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komponentu a taktiež prostrie</w:t>
      </w:r>
      <w:r w:rsidR="001D0A77">
        <w:t>dok z Java API podporujúci drag</w:t>
      </w:r>
      <w:r w:rsidR="001D0A77">
        <w:rPr>
          <w:lang w:val="en-US"/>
        </w:rPr>
        <w:t>’</w:t>
      </w:r>
      <w:r w:rsidR="001B1761">
        <w:t xml:space="preserve">n’drop. </w:t>
      </w:r>
    </w:p>
    <w:p w14:paraId="031C4BA7" w14:textId="33913FB1" w:rsidR="00A67455" w:rsidRDefault="001B1761" w:rsidP="00A67455">
      <w:pPr>
        <w:pStyle w:val="ZPNormalnyText"/>
      </w:pPr>
      <w:r>
        <w:t xml:space="preserve">Pri presúvaní grafických komponentov v Java API je potrebné </w:t>
      </w:r>
      <w:commentRangeStart w:id="142"/>
      <w:r>
        <w:t>zdieľať</w:t>
      </w:r>
      <w:commentRangeEnd w:id="142"/>
      <w:r w:rsidR="00206F2C">
        <w:rPr>
          <w:rStyle w:val="Odkaznakomentr"/>
        </w:rPr>
        <w:commentReference w:id="142"/>
      </w:r>
      <w:r>
        <w:t xml:space="preserve">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w:t>
      </w:r>
      <w:commentRangeStart w:id="143"/>
      <w:commentRangeStart w:id="144"/>
      <w:r>
        <w:t xml:space="preserve">ho </w:t>
      </w:r>
      <w:commentRangeEnd w:id="143"/>
      <w:r w:rsidR="00206F2C">
        <w:rPr>
          <w:rStyle w:val="Odkaznakomentr"/>
        </w:rPr>
        <w:commentReference w:id="143"/>
      </w:r>
      <w:commentRangeEnd w:id="144"/>
      <w:r w:rsidR="00F65C2F">
        <w:rPr>
          <w:rStyle w:val="Odkaznakomentr"/>
        </w:rPr>
        <w:commentReference w:id="144"/>
      </w:r>
      <w:r>
        <w:t xml:space="preserve">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commentRangeStart w:id="145"/>
      <w:commentRangeStart w:id="146"/>
      <w:r w:rsidRPr="001B1761">
        <w:rPr>
          <w:rFonts w:ascii="Courier New" w:hAnsi="Courier New" w:cs="Courier New"/>
        </w:rPr>
        <w:t>transferHandler</w:t>
      </w:r>
      <w:commentRangeEnd w:id="145"/>
      <w:r w:rsidR="00206F2C">
        <w:rPr>
          <w:rStyle w:val="Odkaznakomentr"/>
        </w:rPr>
        <w:commentReference w:id="145"/>
      </w:r>
      <w:commentRangeEnd w:id="146"/>
      <w:r w:rsidR="00F65C2F">
        <w:rPr>
          <w:rStyle w:val="Odkaznakomentr"/>
        </w:rPr>
        <w:commentReference w:id="146"/>
      </w:r>
      <w:r>
        <w:t xml:space="preserve">. Tá v prípade pustenia komponentu </w:t>
      </w:r>
      <w:commentRangeStart w:id="147"/>
      <w:r>
        <w:t>dostane presúvaný komponent</w:t>
      </w:r>
      <w:r w:rsidR="00F65C2F">
        <w:t xml:space="preserve"> na vstup</w:t>
      </w:r>
      <w:r>
        <w:t xml:space="preserve"> </w:t>
      </w:r>
      <w:commentRangeEnd w:id="147"/>
      <w:r w:rsidR="00206F2C">
        <w:rPr>
          <w:rStyle w:val="Odkaznakomentr"/>
        </w:rPr>
        <w:commentReference w:id="147"/>
      </w:r>
      <w:r>
        <w:t>a spracuje presun medzi skupinami inštancií komponentov.</w:t>
      </w:r>
    </w:p>
    <w:p w14:paraId="6F03C2CA" w14:textId="77777777" w:rsidR="001B1761" w:rsidRPr="00A67455" w:rsidRDefault="001B1761" w:rsidP="00A67455">
      <w:pPr>
        <w:pStyle w:val="ZPNormalnyText"/>
      </w:pPr>
    </w:p>
    <w:p w14:paraId="18A7D2D5" w14:textId="7D99B9D6" w:rsidR="00235771" w:rsidRDefault="00235771" w:rsidP="00235771">
      <w:pPr>
        <w:pStyle w:val="Nadpis3"/>
      </w:pPr>
      <w:bookmarkStart w:id="148" w:name="_Toc509848274"/>
      <w:r>
        <w:t>Kompilácia a spustenie projektu</w:t>
      </w:r>
      <w:bookmarkEnd w:id="148"/>
    </w:p>
    <w:p w14:paraId="097D1F87" w14:textId="77777777" w:rsidR="00946E10" w:rsidRDefault="00895A9A" w:rsidP="00235771">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2BA82F0" w:rsidR="00C11950" w:rsidRDefault="00895A9A" w:rsidP="00235771">
      <w:r>
        <w:t>Kompilácia je už komplikovanejšia, pretože pre ňu nem</w:t>
      </w:r>
      <w:r w:rsidR="00946E10">
        <w:t>áme</w:t>
      </w:r>
      <w:commentRangeStart w:id="149"/>
      <w:r w:rsidR="00946E10">
        <w:t xml:space="preserve"> </w:t>
      </w:r>
      <w:commentRangeEnd w:id="149"/>
      <w:r w:rsidR="00206F2C">
        <w:rPr>
          <w:rStyle w:val="Odkaznakomentr"/>
        </w:rPr>
        <w:commentReference w:id="149"/>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commentRangeStart w:id="150"/>
      <w:commentRangeStart w:id="151"/>
      <w:r w:rsidR="00F65C2F" w:rsidRPr="00895A9A">
        <w:rPr>
          <w:rFonts w:ascii="Courier New" w:hAnsi="Courier New" w:cs="Courier New"/>
        </w:rPr>
        <w:t>java</w:t>
      </w:r>
      <w:commentRangeEnd w:id="150"/>
      <w:r w:rsidR="00F65C2F">
        <w:rPr>
          <w:rStyle w:val="Odkaznakomentr"/>
        </w:rPr>
        <w:commentReference w:id="150"/>
      </w:r>
      <w:commentRangeEnd w:id="151"/>
      <w:r w:rsidR="00F65C2F">
        <w:rPr>
          <w:rStyle w:val="Odkaznakomentr"/>
        </w:rPr>
        <w:commentReference w:id="151"/>
      </w:r>
      <w:r w:rsidR="00F65C2F" w:rsidRPr="00895A9A">
        <w:rPr>
          <w:rFonts w:ascii="Courier New" w:hAnsi="Courier New" w:cs="Courier New"/>
        </w:rPr>
        <w:t>.lang</w:t>
      </w:r>
      <w:r>
        <w:t>.</w:t>
      </w:r>
      <w:r w:rsidR="00585A94">
        <w:t xml:space="preserve"> Pomocou </w:t>
      </w:r>
      <w:r w:rsidR="00775BC2">
        <w:t xml:space="preserve">tejto triedy spustíme program Arduino kompilátora </w:t>
      </w:r>
      <w:r w:rsidR="00C11950">
        <w:t>s potrebnými parametrami:</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C11950">
      <w:r>
        <w:lastRenderedPageBreak/>
        <w:t>Nasledujúci obrázok zobrazuje externé skripty s parametrami potrebnými pre spustenie kompilácie a nahratie na dosku Arduino.</w:t>
      </w:r>
    </w:p>
    <w:p w14:paraId="3D01596B" w14:textId="77777777" w:rsidR="002F7447" w:rsidRDefault="002F7447" w:rsidP="00235771"/>
    <w:p w14:paraId="0CC8A6CC" w14:textId="2A39BD22" w:rsidR="00585A94" w:rsidRPr="002A7BC1" w:rsidRDefault="002F7447" w:rsidP="00585A94">
      <w:pPr>
        <w:pStyle w:val="ObrzokZdrojovkd"/>
      </w:pPr>
      <w:r w:rsidRPr="00994DA6">
        <w:rPr>
          <w:i/>
        </w:rPr>
        <w:t>// Spustenie kompilácie</w:t>
      </w:r>
      <w:r>
        <w:br/>
      </w:r>
      <w:r w:rsidR="00A04AB5">
        <w:t>a</w:t>
      </w:r>
      <w:r>
        <w:t>rduino.exe --</w:t>
      </w:r>
      <w:r w:rsidR="00585A94" w:rsidRPr="00585A94">
        <w:t>verify</w:t>
      </w:r>
      <w:r>
        <w:t xml:space="preserve"> --</w:t>
      </w:r>
      <w:r w:rsidR="00585A94">
        <w:t xml:space="preserve">board </w:t>
      </w:r>
      <w:r w:rsidR="00585A94" w:rsidRPr="00585A94">
        <w:t>arduino:avr:uno</w:t>
      </w:r>
      <w:r w:rsidR="00585A94">
        <w:t xml:space="preserve"> </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 --</w:t>
      </w:r>
      <w:r w:rsidR="00585A94" w:rsidRPr="00585A94">
        <w:t>upload</w:t>
      </w:r>
      <w:r>
        <w:t xml:space="preserve"> --</w:t>
      </w:r>
      <w:r w:rsidR="00585A94">
        <w:t xml:space="preserve">board </w:t>
      </w:r>
      <w:r w:rsidR="00585A94" w:rsidRPr="00585A94">
        <w:t>arduino:avr:uno</w:t>
      </w:r>
      <w:r>
        <w:t xml:space="preserve"> --port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0DFEDB66" w:rsidR="00585A94" w:rsidRPr="002D7C5D" w:rsidRDefault="00585A94" w:rsidP="00585A94">
      <w:pPr>
        <w:pStyle w:val="ObrazokPopis"/>
      </w:pPr>
      <w:bookmarkStart w:id="152" w:name="_Toc509848301"/>
      <w:r>
        <w:t>Obr. </w:t>
      </w:r>
      <w:fldSimple w:instr=" SEQ Obr. \* ARABIC ">
        <w:r w:rsidR="00F928B9">
          <w:rPr>
            <w:noProof/>
          </w:rPr>
          <w:t>15</w:t>
        </w:r>
      </w:fldSimple>
      <w:r w:rsidR="00A43374">
        <w:tab/>
        <w:t>Priebeh spracovania projektu</w:t>
      </w:r>
      <w:r>
        <w:t xml:space="preserve"> riešením ACProg</w:t>
      </w:r>
      <w:bookmarkEnd w:id="152"/>
    </w:p>
    <w:p w14:paraId="001FC9EE" w14:textId="0BA55AFF" w:rsidR="00585A94" w:rsidRDefault="00946E10" w:rsidP="00235771">
      <w:r>
        <w:t>Pre výstup z kompilácie a</w:t>
      </w:r>
      <w:r w:rsidR="002F7447">
        <w:t xml:space="preserve"> 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53" w:name="_Toc509848275"/>
      <w:r>
        <w:t>Syntaktická analýza kódu</w:t>
      </w:r>
      <w:bookmarkEnd w:id="153"/>
    </w:p>
    <w:p w14:paraId="0592A05B" w14:textId="53D3922D" w:rsidR="00235771" w:rsidRDefault="00994DA6" w:rsidP="00235771">
      <w:r>
        <w:t>Neodmysliteľnou súčasťou integrovaných vývojových prostredí je analýza zdrojového kódu ešte pred tým</w:t>
      </w:r>
      <w:r w:rsidR="00FE4D4C">
        <w:t>,</w:t>
      </w:r>
      <w:r>
        <w:t xml:space="preserve"> ako bude kompilovaný. </w:t>
      </w:r>
      <w:commentRangeStart w:id="154"/>
      <w:commentRangeStart w:id="155"/>
      <w:r>
        <w:t>P</w:t>
      </w:r>
      <w:r w:rsidR="00F65C2F">
        <w:t>re programátora</w:t>
      </w:r>
      <w:r>
        <w:t xml:space="preserve"> je to rýchla </w:t>
      </w:r>
      <w:commentRangeEnd w:id="154"/>
      <w:r w:rsidR="00FE4D4C">
        <w:rPr>
          <w:rStyle w:val="Odkaznakomentr"/>
        </w:rPr>
        <w:commentReference w:id="154"/>
      </w:r>
      <w:commentRangeEnd w:id="155"/>
      <w:r w:rsidR="001662F7">
        <w:rPr>
          <w:rStyle w:val="Odkaznakomentr"/>
        </w:rPr>
        <w:commentReference w:id="155"/>
      </w:r>
      <w:r>
        <w:t xml:space="preserve">spätná väzba o správnosti </w:t>
      </w:r>
      <w:r w:rsidR="00F65C2F">
        <w:t>jeho</w:t>
      </w:r>
      <w:r>
        <w:t xml:space="preserve"> zdrojového kódu. 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347D6244" w:rsidR="00FE4D4C" w:rsidRDefault="00994DA6" w:rsidP="00994DA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 </w:t>
      </w:r>
      <w:r w:rsidR="0084269B" w:rsidRPr="0084269B">
        <w:rPr>
          <w:rFonts w:ascii="Courier New" w:hAnsi="Courier New" w:cs="Courier New"/>
        </w:rPr>
        <w:t>string</w:t>
      </w:r>
      <w:r w:rsidR="0084269B">
        <w:t xml:space="preserve"> </w:t>
      </w:r>
      <w:r w:rsidR="00F65C2F">
        <w:t>je jednoduché overiť</w:t>
      </w:r>
      <w:r w:rsidR="00FE4D4C">
        <w:t>.</w:t>
      </w:r>
      <w:r w:rsidR="0084269B">
        <w:t xml:space="preserve"> </w:t>
      </w:r>
    </w:p>
    <w:p w14:paraId="73BBAEE6" w14:textId="1AFE169B" w:rsidR="00994DA6" w:rsidRDefault="00FE4D4C" w:rsidP="00994DA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môžeme vidieť chybnú konfiguráciu, spolu s upozorneniami, ktoré dáme programátorovi po analýze inštancií komponentov.</w:t>
      </w:r>
    </w:p>
    <w:p w14:paraId="46D040A5" w14:textId="77777777" w:rsidR="009D1608" w:rsidRDefault="009D1608" w:rsidP="009D1608">
      <w:pPr>
        <w:pStyle w:val="Obrzok"/>
      </w:pPr>
      <w:r>
        <w:lastRenderedPageBreak/>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18E92922" w:rsidR="009D1608" w:rsidRDefault="009D1608" w:rsidP="009D1608">
      <w:pPr>
        <w:pStyle w:val="ZPCaption"/>
      </w:pPr>
      <w:bookmarkStart w:id="156" w:name="_Toc509848302"/>
      <w:r>
        <w:t>Obr. </w:t>
      </w:r>
      <w:fldSimple w:instr=" SEQ Obr. \* ARABIC ">
        <w:r>
          <w:rPr>
            <w:noProof/>
          </w:rPr>
          <w:t>16</w:t>
        </w:r>
      </w:fldSimple>
      <w:r>
        <w:tab/>
        <w:t>Ilustrácia chybnej konfigurácie inštancií komponentov.</w:t>
      </w:r>
      <w:bookmarkEnd w:id="156"/>
    </w:p>
    <w:p w14:paraId="4D16E88E" w14:textId="77777777" w:rsidR="00097161" w:rsidRDefault="00F410E5" w:rsidP="00235771">
      <w:r>
        <w:t xml:space="preserve">V druhom kroku </w:t>
      </w:r>
      <w:r w:rsidR="00594C01">
        <w:t>analyzujeme</w:t>
      </w:r>
      <w:r>
        <w:t xml:space="preserve"> 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4C3EF437"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w:t>
      </w:r>
      <w:commentRangeStart w:id="157"/>
      <w:commentRangeStart w:id="158"/>
      <w:r w:rsidR="008C2361">
        <w:t>konštrukt</w:t>
      </w:r>
      <w:commentRangeEnd w:id="157"/>
      <w:r w:rsidR="00097161">
        <w:rPr>
          <w:rStyle w:val="Odkaznakomentr"/>
        </w:rPr>
        <w:commentReference w:id="157"/>
      </w:r>
      <w:commentRangeEnd w:id="158"/>
      <w:r w:rsidR="00351FF4">
        <w:rPr>
          <w:rStyle w:val="Odkaznakomentr"/>
        </w:rPr>
        <w:commentReference w:id="158"/>
      </w:r>
      <w:r w:rsidR="00097161">
        <w:t>,</w:t>
      </w:r>
      <w:r w:rsidR="008C2361">
        <w:t xml:space="preserve"> aký programátor použil. </w:t>
      </w:r>
      <w:r w:rsidR="00097161">
        <w:t>H</w:t>
      </w:r>
      <w:r w:rsidR="008C2361">
        <w:t>ovoríme</w:t>
      </w:r>
      <w:r w:rsidR="00097161">
        <w:t xml:space="preserve"> mu abstraktný</w:t>
      </w:r>
      <w:r w:rsidR="008C2361">
        <w:t xml:space="preserve">, pretože v strome nepotrebujeme 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6DD9FC5C" w:rsidR="0060708B" w:rsidRDefault="008C2361" w:rsidP="00235771">
      <w:r>
        <w:t xml:space="preserve">Druhou zložkou vytvorenia AST </w:t>
      </w:r>
      <w:r w:rsidR="00594C01">
        <w:t xml:space="preserve">je </w:t>
      </w:r>
      <w:r>
        <w:t>parser, ktorý</w:t>
      </w:r>
      <w:r w:rsidR="00097161">
        <w:t>,</w:t>
      </w:r>
      <w:r>
        <w:t xml:space="preserve"> pomocou gramatiky zdrojového kódu</w:t>
      </w:r>
      <w:r w:rsidR="00097161">
        <w:t>,</w:t>
      </w:r>
      <w:r>
        <w:t xml:space="preserve"> v symboloch odhalí všetky konštrukty vyskytujúce sa v</w:t>
      </w:r>
      <w:r w:rsidR="00594C01">
        <w:t xml:space="preserve"> napísanom </w:t>
      </w:r>
      <w:r>
        <w:t>zdrojovom kóde.</w:t>
      </w:r>
      <w:r w:rsidR="0028045C">
        <w:t xml:space="preserve"> Nasledujúci obrázok ilustruje AST</w:t>
      </w:r>
      <w:r w:rsidR="00097161">
        <w:t>,</w:t>
      </w:r>
      <w:r w:rsidR="00594C01">
        <w:t xml:space="preserve"> vytvorený z jednoduchého zdrojového kódu</w:t>
      </w:r>
      <w:r w:rsidR="0028045C">
        <w: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5914839D" w:rsidR="00F928B9" w:rsidRDefault="0028045C" w:rsidP="00F928B9">
      <w:pPr>
        <w:pStyle w:val="ZPCaption"/>
      </w:pPr>
      <w:bookmarkStart w:id="159" w:name="_Toc509848303"/>
      <w:r>
        <w:lastRenderedPageBreak/>
        <w:t>Obr. </w:t>
      </w:r>
      <w:fldSimple w:instr=" SEQ Obr. \* ARABIC ">
        <w:r>
          <w:rPr>
            <w:noProof/>
          </w:rPr>
          <w:t>17</w:t>
        </w:r>
      </w:fldSimple>
      <w:r>
        <w:tab/>
        <w:t>Ilustrácia AST (vpravo) zo zdrojového kódu (vľavo).</w:t>
      </w:r>
      <w:bookmarkEnd w:id="159"/>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36928CED" w14:textId="0A4800AE" w:rsidR="00C00635" w:rsidRDefault="0028045C" w:rsidP="00235771">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B22A7E2" w:rsidR="00775A87" w:rsidRDefault="0086154F" w:rsidP="00775A87">
      <w:pPr>
        <w:pStyle w:val="Nadpis3"/>
      </w:pPr>
      <w:bookmarkStart w:id="160" w:name="_Toc509848276"/>
      <w:r>
        <w:t>Voliteľný UX pre programátora</w:t>
      </w:r>
      <w:bookmarkEnd w:id="160"/>
    </w:p>
    <w:p w14:paraId="345E998E" w14:textId="60AC1D50" w:rsidR="00D96C56" w:rsidRDefault="00351FF4" w:rsidP="005B51AB">
      <w:r>
        <w:t>Na grafickú vizualizáciu</w:t>
      </w:r>
      <w:commentRangeStart w:id="161"/>
      <w:r w:rsidR="00BF4FD8">
        <w:t xml:space="preserve"> integrovaného </w:t>
      </w:r>
      <w:commentRangeEnd w:id="161"/>
      <w:r w:rsidR="00D96C56">
        <w:rPr>
          <w:rStyle w:val="Odkaznakomentr"/>
        </w:rPr>
        <w:commentReference w:id="161"/>
      </w:r>
      <w:r w:rsidR="00BF4FD8">
        <w:t xml:space="preserve">vývojového prostredia sme využili knižnicu DockingFrames. Táto knižnica pri inicializácii potrebuje grafické komponenty (záložky) a ich rozloženie pri spustení. Knižnica počas spustenia podporuje </w:t>
      </w:r>
      <w:r>
        <w:t>úpravu</w:t>
      </w:r>
      <w:commentRangeStart w:id="162"/>
      <w:r w:rsidR="00BF4FD8">
        <w:t xml:space="preserve"> </w:t>
      </w:r>
      <w:commentRangeEnd w:id="162"/>
      <w:r w:rsidR="00D96C56">
        <w:rPr>
          <w:rStyle w:val="Odkaznakomentr"/>
        </w:rPr>
        <w:commentReference w:id="162"/>
      </w:r>
      <w:r>
        <w:t>rozloženia</w:t>
      </w:r>
      <w:r w:rsidR="00BF4FD8">
        <w:t xml:space="preserve"> </w:t>
      </w:r>
      <w:r w:rsidR="005B51AB">
        <w:t xml:space="preserve">záložiek </w:t>
      </w:r>
      <w:r w:rsidR="00BF4FD8">
        <w:t xml:space="preserve">programátorom. </w:t>
      </w:r>
    </w:p>
    <w:p w14:paraId="27195CFC" w14:textId="77777777" w:rsidR="00D96C56" w:rsidRDefault="00BF4FD8" w:rsidP="005B51AB">
      <w:r>
        <w:t>Aby sme dosiahli cieľ voliteľného UX pre programátora</w:t>
      </w:r>
      <w:r w:rsidR="00D96C56">
        <w:t>,</w:t>
      </w:r>
      <w:r>
        <w:t xml:space="preserve"> potrebujeme zabezpečiť</w:t>
      </w:r>
      <w:r w:rsidR="00D96C56">
        <w:t>,</w:t>
      </w:r>
      <w:r>
        <w:t xml:space="preserve"> aby pri opakovanom spustení mal programátor </w:t>
      </w:r>
      <w:r w:rsidR="005B51AB">
        <w:t xml:space="preserve">rovnaké </w:t>
      </w:r>
      <w:r>
        <w:t>rozloženie</w:t>
      </w:r>
      <w:r w:rsidR="00D96C56">
        <w:t>,</w:t>
      </w:r>
      <w:r w:rsidR="005B51AB">
        <w:t xml:space="preserve"> ako naposledy nastavil</w:t>
      </w:r>
      <w:r>
        <w:t>. To zabezpečíme</w:t>
      </w:r>
      <w:r w:rsidR="005B51AB">
        <w:t xml:space="preserve"> uložením rozloženia a načítaním pri opätovn</w:t>
      </w:r>
      <w:r w:rsidR="00594C01">
        <w:t xml:space="preserve">om spustení. </w:t>
      </w:r>
    </w:p>
    <w:p w14:paraId="724B11E1" w14:textId="1310F30F" w:rsidR="005B51AB" w:rsidRDefault="00594C01" w:rsidP="005B51AB">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5B51AB">
      <w:r>
        <w:t>Pre integrované vývojové prostredie sme pripravil</w:t>
      </w:r>
      <w:r w:rsidR="00D96C56">
        <w:t>i dve</w:t>
      </w:r>
      <w:r>
        <w:t xml:space="preserve"> rozloženia záložiek, ktoré bude mať používateľ k dispozícii cez menu. Používateľ sa tak môže kedykoľvek </w:t>
      </w:r>
      <w:r>
        <w:lastRenderedPageBreak/>
        <w:t>vrátiť k prednastaveným roz</w:t>
      </w:r>
      <w:r w:rsidR="00594C01">
        <w:t>loženiam integrovaného vývojové</w:t>
      </w:r>
      <w:r>
        <w:t xml:space="preserve">ho prostredia. Na nasledujúcom obrázku sú </w:t>
      </w:r>
      <w:r w:rsidR="00351FF4">
        <w:t xml:space="preserve">načrtnuté </w:t>
      </w:r>
      <w:commentRangeStart w:id="163"/>
      <w:r>
        <w:t>nami</w:t>
      </w:r>
      <w:commentRangeEnd w:id="163"/>
      <w:r w:rsidR="00D96C56">
        <w:rPr>
          <w:rStyle w:val="Odkaznakomentr"/>
        </w:rPr>
        <w:commentReference w:id="163"/>
      </w:r>
      <w:r>
        <w:t xml:space="preserve">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69C11DD3" w:rsidR="005B51AB" w:rsidRDefault="005B51AB" w:rsidP="005B51AB">
      <w:pPr>
        <w:pStyle w:val="ZPCaption"/>
      </w:pPr>
      <w:bookmarkStart w:id="164" w:name="_Toc509848304"/>
      <w:r>
        <w:t>Obr. </w:t>
      </w:r>
      <w:fldSimple w:instr=" SEQ Obr. \* ARABIC ">
        <w:r w:rsidR="0028045C">
          <w:rPr>
            <w:noProof/>
          </w:rPr>
          <w:t>18</w:t>
        </w:r>
      </w:fldSimple>
      <w:r>
        <w:tab/>
      </w:r>
      <w:r w:rsidR="0060708B">
        <w:t>Navrhnuté rozloženia integrovaného vývojového prostredia</w:t>
      </w:r>
      <w:r>
        <w:t>.</w:t>
      </w:r>
      <w:bookmarkEnd w:id="164"/>
    </w:p>
    <w:p w14:paraId="485015B6" w14:textId="77777777" w:rsidR="005B51AB" w:rsidRDefault="005B51AB" w:rsidP="005B51AB"/>
    <w:p w14:paraId="31A93FE7" w14:textId="77777777" w:rsidR="000E1912" w:rsidRDefault="000E1912" w:rsidP="000E1912">
      <w:pPr>
        <w:pStyle w:val="Nadpis1"/>
      </w:pPr>
      <w:bookmarkStart w:id="165" w:name="_Toc509848277"/>
      <w:r>
        <w:lastRenderedPageBreak/>
        <w:t>Vzorové komponenty pre ACProg</w:t>
      </w:r>
      <w:bookmarkEnd w:id="165"/>
    </w:p>
    <w:p w14:paraId="45054C39" w14:textId="77777777" w:rsidR="000E1912" w:rsidRDefault="000E1912" w:rsidP="000E1912"/>
    <w:p w14:paraId="7749EF3C" w14:textId="77777777" w:rsidR="000E1912" w:rsidRDefault="000E1912" w:rsidP="000E1912">
      <w:pPr>
        <w:pStyle w:val="Nadpis2"/>
      </w:pPr>
      <w:bookmarkStart w:id="166" w:name="_Toc509848278"/>
      <w:r>
        <w:t>Časovač</w:t>
      </w:r>
      <w:bookmarkEnd w:id="166"/>
    </w:p>
    <w:p w14:paraId="6A6BCA67" w14:textId="77777777" w:rsidR="000E1912" w:rsidRDefault="000E1912" w:rsidP="000E1912"/>
    <w:p w14:paraId="4440CA21" w14:textId="77777777" w:rsidR="000E1912" w:rsidRDefault="000E1912" w:rsidP="000E1912">
      <w:pPr>
        <w:pStyle w:val="Nadpis2"/>
      </w:pPr>
      <w:bookmarkStart w:id="167" w:name="_Toc509848279"/>
      <w:r>
        <w:t>Digitálny výstup</w:t>
      </w:r>
      <w:bookmarkEnd w:id="167"/>
    </w:p>
    <w:p w14:paraId="04971F5F" w14:textId="77777777" w:rsidR="000E1912" w:rsidRDefault="000E1912" w:rsidP="000E1912"/>
    <w:p w14:paraId="349B28A6" w14:textId="77777777" w:rsidR="000E1912" w:rsidRDefault="000E1912" w:rsidP="000E1912">
      <w:pPr>
        <w:pStyle w:val="Nadpis2"/>
      </w:pPr>
      <w:bookmarkStart w:id="168" w:name="_Toc509848280"/>
      <w:r>
        <w:t>Digitálny vstup</w:t>
      </w:r>
      <w:bookmarkEnd w:id="168"/>
    </w:p>
    <w:p w14:paraId="3F73376E" w14:textId="77777777" w:rsidR="000E1912" w:rsidRDefault="000E1912" w:rsidP="000E1912"/>
    <w:p w14:paraId="4222499B" w14:textId="77777777" w:rsidR="000E1912" w:rsidRDefault="000E1912" w:rsidP="000E1912">
      <w:pPr>
        <w:pStyle w:val="Nadpis2"/>
      </w:pPr>
      <w:bookmarkStart w:id="169" w:name="_Toc509848281"/>
      <w:r>
        <w:t>Analógový vstup s threshold alert</w:t>
      </w:r>
      <w:bookmarkEnd w:id="169"/>
    </w:p>
    <w:p w14:paraId="386EA690" w14:textId="77777777" w:rsidR="000E1912" w:rsidRDefault="000E1912" w:rsidP="000E1912"/>
    <w:p w14:paraId="07F8A155" w14:textId="77777777" w:rsidR="000E1912" w:rsidRDefault="000E1912" w:rsidP="000E1912">
      <w:pPr>
        <w:pStyle w:val="Nadpis2"/>
      </w:pPr>
      <w:bookmarkStart w:id="170" w:name="_Toc509848282"/>
      <w:r>
        <w:t>Komunikácia pomocou MQTT</w:t>
      </w:r>
      <w:bookmarkEnd w:id="170"/>
    </w:p>
    <w:p w14:paraId="6851E423" w14:textId="77777777" w:rsidR="000E1912" w:rsidRDefault="000E1912" w:rsidP="000E1912"/>
    <w:p w14:paraId="28A9FDA4" w14:textId="77777777" w:rsidR="000E1912" w:rsidRDefault="000E1912" w:rsidP="000E1912">
      <w:pPr>
        <w:pStyle w:val="Nadpis2"/>
      </w:pPr>
      <w:bookmarkStart w:id="171" w:name="_Toc509848283"/>
      <w:r>
        <w:t>Rádiová komunikácia pomocou 433MHz</w:t>
      </w:r>
      <w:bookmarkEnd w:id="171"/>
    </w:p>
    <w:p w14:paraId="1C7437C6" w14:textId="77777777" w:rsidR="000E1912" w:rsidRPr="000E1912" w:rsidRDefault="000E1912" w:rsidP="000E1912"/>
    <w:p w14:paraId="318C6D70" w14:textId="77777777" w:rsidR="000E1912" w:rsidRPr="000E1912" w:rsidRDefault="000E1912" w:rsidP="000E1912"/>
    <w:bookmarkEnd w:id="30"/>
    <w:bookmarkEnd w:id="31"/>
    <w:bookmarkEnd w:id="32"/>
    <w:bookmarkEnd w:id="33"/>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72" w:name="_Toc224306955"/>
      <w:bookmarkStart w:id="173" w:name="_Toc102191192"/>
      <w:bookmarkStart w:id="174" w:name="_Toc509848284"/>
      <w:r>
        <w:lastRenderedPageBreak/>
        <w:t>Záver</w:t>
      </w:r>
      <w:bookmarkEnd w:id="172"/>
      <w:bookmarkEnd w:id="173"/>
      <w:bookmarkEnd w:id="174"/>
    </w:p>
    <w:p w14:paraId="1DFBD336" w14:textId="77777777" w:rsidR="00A954FF" w:rsidRDefault="00A954FF">
      <w:pPr>
        <w:pStyle w:val="ZPNormalnyText"/>
      </w:pPr>
      <w:r>
        <w:rPr>
          <w:highlight w:val="lightGray"/>
        </w:rPr>
        <w:t>V závere je potrebné v stručnosti zhrnúť dosiahnuté výsledky vo vzťahu k stanoveným cieľom.</w:t>
      </w:r>
    </w:p>
    <w:p w14:paraId="60E28533" w14:textId="77777777" w:rsidR="00A954FF" w:rsidRDefault="00A954FF">
      <w:pPr>
        <w:pStyle w:val="ZPNormalnyText"/>
      </w:pPr>
    </w:p>
    <w:p w14:paraId="6D1CD369" w14:textId="4EB1689E" w:rsidR="00A954FF" w:rsidRDefault="00A954FF">
      <w:pPr>
        <w:pStyle w:val="NadpisKapitoly"/>
        <w:numPr>
          <w:ilvl w:val="0"/>
          <w:numId w:val="0"/>
        </w:numPr>
        <w:tabs>
          <w:tab w:val="left" w:pos="720"/>
        </w:tabs>
        <w:rPr>
          <w:rFonts w:ascii="Times New Roman" w:hAnsi="Times New Roman"/>
        </w:rPr>
      </w:pPr>
      <w:bookmarkStart w:id="175" w:name="_Toc224306956"/>
      <w:bookmarkStart w:id="176" w:name="_Toc102191193"/>
      <w:bookmarkStart w:id="177" w:name="_Toc509848285"/>
      <w:r>
        <w:rPr>
          <w:rFonts w:ascii="Times New Roman" w:hAnsi="Times New Roman"/>
        </w:rPr>
        <w:lastRenderedPageBreak/>
        <w:t>Zoznam použitej literatúry</w:t>
      </w:r>
      <w:bookmarkEnd w:id="175"/>
      <w:bookmarkEnd w:id="176"/>
      <w:bookmarkEnd w:id="177"/>
    </w:p>
    <w:p w14:paraId="00C047D3" w14:textId="77777777" w:rsidR="001B1761" w:rsidRDefault="00E11D6B" w:rsidP="00392C6A">
      <w:pPr>
        <w:pStyle w:val="ZPNormalnyText"/>
        <w:rPr>
          <w:rFonts w:eastAsia="SimSun"/>
          <w:noProof/>
          <w:sz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38"/>
      </w:tblGrid>
      <w:tr w:rsidR="001B1761" w14:paraId="283EF0B6" w14:textId="77777777">
        <w:trPr>
          <w:divId w:val="2090881418"/>
          <w:tblCellSpacing w:w="15" w:type="dxa"/>
        </w:trPr>
        <w:tc>
          <w:tcPr>
            <w:tcW w:w="50" w:type="pct"/>
            <w:hideMark/>
          </w:tcPr>
          <w:p w14:paraId="29644419" w14:textId="1C97A5CC" w:rsidR="001B1761" w:rsidRDefault="001B1761">
            <w:pPr>
              <w:pStyle w:val="Bibliografia"/>
              <w:rPr>
                <w:noProof/>
              </w:rPr>
            </w:pPr>
            <w:r>
              <w:rPr>
                <w:noProof/>
              </w:rPr>
              <w:t xml:space="preserve">[1] </w:t>
            </w:r>
          </w:p>
        </w:tc>
        <w:tc>
          <w:tcPr>
            <w:tcW w:w="0" w:type="auto"/>
            <w:hideMark/>
          </w:tcPr>
          <w:p w14:paraId="069549DA" w14:textId="77777777" w:rsidR="001B1761" w:rsidRDefault="001B1761">
            <w:pPr>
              <w:pStyle w:val="Bibliografia"/>
              <w:rPr>
                <w:noProof/>
              </w:rPr>
            </w:pPr>
            <w:r>
              <w:rPr>
                <w:noProof/>
              </w:rPr>
              <w:t xml:space="preserve">Giusto, D.; Iera, A.; Morabito, G.; Atzori, L.;, The Internet of Things, 20th Tyrrhenian Workshop on Digital Communications, Springer, New York, NY, 2010. </w:t>
            </w:r>
          </w:p>
        </w:tc>
      </w:tr>
      <w:tr w:rsidR="001B1761" w14:paraId="35E8913E" w14:textId="77777777">
        <w:trPr>
          <w:divId w:val="2090881418"/>
          <w:tblCellSpacing w:w="15" w:type="dxa"/>
        </w:trPr>
        <w:tc>
          <w:tcPr>
            <w:tcW w:w="50" w:type="pct"/>
            <w:hideMark/>
          </w:tcPr>
          <w:p w14:paraId="11A538A8" w14:textId="77777777" w:rsidR="001B1761" w:rsidRDefault="001B1761">
            <w:pPr>
              <w:pStyle w:val="Bibliografia"/>
              <w:rPr>
                <w:noProof/>
              </w:rPr>
            </w:pPr>
            <w:r>
              <w:rPr>
                <w:noProof/>
              </w:rPr>
              <w:t xml:space="preserve">[2] </w:t>
            </w:r>
          </w:p>
        </w:tc>
        <w:tc>
          <w:tcPr>
            <w:tcW w:w="0" w:type="auto"/>
            <w:hideMark/>
          </w:tcPr>
          <w:p w14:paraId="0A7B43E6" w14:textId="77777777" w:rsidR="001B1761" w:rsidRDefault="001B1761">
            <w:pPr>
              <w:pStyle w:val="Bibliografia"/>
              <w:rPr>
                <w:noProof/>
              </w:rPr>
            </w:pPr>
            <w:r>
              <w:rPr>
                <w:noProof/>
              </w:rPr>
              <w:t>Radovici, A.; Culic, I.; Vaduva, A., „Lecture 1: Introduction to IoT,“ [Online]. Available: https://ocw.cs.pub.ro/courses/iot/courses/01.</w:t>
            </w:r>
          </w:p>
        </w:tc>
      </w:tr>
      <w:tr w:rsidR="001B1761" w14:paraId="33699EEB" w14:textId="77777777">
        <w:trPr>
          <w:divId w:val="2090881418"/>
          <w:tblCellSpacing w:w="15" w:type="dxa"/>
        </w:trPr>
        <w:tc>
          <w:tcPr>
            <w:tcW w:w="50" w:type="pct"/>
            <w:hideMark/>
          </w:tcPr>
          <w:p w14:paraId="3618C453" w14:textId="77777777" w:rsidR="001B1761" w:rsidRDefault="001B1761">
            <w:pPr>
              <w:pStyle w:val="Bibliografia"/>
              <w:rPr>
                <w:noProof/>
              </w:rPr>
            </w:pPr>
            <w:r>
              <w:rPr>
                <w:noProof/>
              </w:rPr>
              <w:t xml:space="preserve">[3] </w:t>
            </w:r>
          </w:p>
        </w:tc>
        <w:tc>
          <w:tcPr>
            <w:tcW w:w="0" w:type="auto"/>
            <w:hideMark/>
          </w:tcPr>
          <w:p w14:paraId="6F3084F5" w14:textId="77777777" w:rsidR="001B1761" w:rsidRDefault="001B1761">
            <w:pPr>
              <w:pStyle w:val="Bibliografia"/>
              <w:rPr>
                <w:noProof/>
              </w:rPr>
            </w:pPr>
            <w:r>
              <w:rPr>
                <w:noProof/>
              </w:rPr>
              <w:t>Adafruit, „Arduino Uno R3 (Atmega328 - assembled),“ [Online]. Available: https://www.adafruit.com/product/50.</w:t>
            </w:r>
          </w:p>
        </w:tc>
      </w:tr>
      <w:tr w:rsidR="001B1761" w14:paraId="4F11046C" w14:textId="77777777">
        <w:trPr>
          <w:divId w:val="2090881418"/>
          <w:tblCellSpacing w:w="15" w:type="dxa"/>
        </w:trPr>
        <w:tc>
          <w:tcPr>
            <w:tcW w:w="50" w:type="pct"/>
            <w:hideMark/>
          </w:tcPr>
          <w:p w14:paraId="76027735" w14:textId="77777777" w:rsidR="001B1761" w:rsidRDefault="001B1761">
            <w:pPr>
              <w:pStyle w:val="Bibliografia"/>
              <w:rPr>
                <w:noProof/>
              </w:rPr>
            </w:pPr>
            <w:r>
              <w:rPr>
                <w:noProof/>
              </w:rPr>
              <w:t xml:space="preserve">[4] </w:t>
            </w:r>
          </w:p>
        </w:tc>
        <w:tc>
          <w:tcPr>
            <w:tcW w:w="0" w:type="auto"/>
            <w:hideMark/>
          </w:tcPr>
          <w:p w14:paraId="57A4244A" w14:textId="77777777" w:rsidR="001B1761" w:rsidRDefault="001B1761">
            <w:pPr>
              <w:pStyle w:val="Bibliografia"/>
              <w:rPr>
                <w:noProof/>
              </w:rPr>
            </w:pPr>
            <w:r>
              <w:rPr>
                <w:noProof/>
              </w:rPr>
              <w:t>Adafruit, „Ethernet Shield for Arduino - W5500 Chipset,“ [Online]. Available: https://www.adafruit.com/product/2971.</w:t>
            </w:r>
          </w:p>
        </w:tc>
      </w:tr>
      <w:tr w:rsidR="001B1761" w14:paraId="307C9A67" w14:textId="77777777">
        <w:trPr>
          <w:divId w:val="2090881418"/>
          <w:tblCellSpacing w:w="15" w:type="dxa"/>
        </w:trPr>
        <w:tc>
          <w:tcPr>
            <w:tcW w:w="50" w:type="pct"/>
            <w:hideMark/>
          </w:tcPr>
          <w:p w14:paraId="5AE37F65" w14:textId="77777777" w:rsidR="001B1761" w:rsidRDefault="001B1761">
            <w:pPr>
              <w:pStyle w:val="Bibliografia"/>
              <w:rPr>
                <w:noProof/>
              </w:rPr>
            </w:pPr>
            <w:r>
              <w:rPr>
                <w:noProof/>
              </w:rPr>
              <w:t xml:space="preserve">[5] </w:t>
            </w:r>
          </w:p>
        </w:tc>
        <w:tc>
          <w:tcPr>
            <w:tcW w:w="0" w:type="auto"/>
            <w:hideMark/>
          </w:tcPr>
          <w:p w14:paraId="649B2F90" w14:textId="77777777" w:rsidR="001B1761" w:rsidRDefault="001B1761">
            <w:pPr>
              <w:pStyle w:val="Bibliografia"/>
              <w:rPr>
                <w:noProof/>
              </w:rPr>
            </w:pPr>
            <w:r>
              <w:rPr>
                <w:noProof/>
              </w:rPr>
              <w:t xml:space="preserve">Sharan, K., Beginning Java 8 APIs, Extensions and Libraries, Berkeley, CA: Apress, 2014. </w:t>
            </w:r>
          </w:p>
        </w:tc>
      </w:tr>
      <w:tr w:rsidR="001B1761" w14:paraId="2C1CCDB2" w14:textId="77777777">
        <w:trPr>
          <w:divId w:val="2090881418"/>
          <w:tblCellSpacing w:w="15" w:type="dxa"/>
        </w:trPr>
        <w:tc>
          <w:tcPr>
            <w:tcW w:w="50" w:type="pct"/>
            <w:hideMark/>
          </w:tcPr>
          <w:p w14:paraId="373C3B42" w14:textId="77777777" w:rsidR="001B1761" w:rsidRDefault="001B1761">
            <w:pPr>
              <w:pStyle w:val="Bibliografia"/>
              <w:rPr>
                <w:noProof/>
              </w:rPr>
            </w:pPr>
            <w:r>
              <w:rPr>
                <w:noProof/>
              </w:rPr>
              <w:t xml:space="preserve">[6] </w:t>
            </w:r>
          </w:p>
        </w:tc>
        <w:tc>
          <w:tcPr>
            <w:tcW w:w="0" w:type="auto"/>
            <w:hideMark/>
          </w:tcPr>
          <w:p w14:paraId="1CBA24A7" w14:textId="77777777" w:rsidR="001B1761" w:rsidRDefault="001B1761">
            <w:pPr>
              <w:pStyle w:val="Bibliografia"/>
              <w:rPr>
                <w:noProof/>
              </w:rPr>
            </w:pPr>
            <w:r>
              <w:rPr>
                <w:noProof/>
              </w:rPr>
              <w:t xml:space="preserve">Tilmanis, P.; White, G., Further Programming in Java, Chapter 7: Event-Driven Programming, Melbourne: RMIT University, 2006. </w:t>
            </w:r>
          </w:p>
        </w:tc>
      </w:tr>
      <w:tr w:rsidR="001B1761" w14:paraId="447F491B" w14:textId="77777777">
        <w:trPr>
          <w:divId w:val="2090881418"/>
          <w:tblCellSpacing w:w="15" w:type="dxa"/>
        </w:trPr>
        <w:tc>
          <w:tcPr>
            <w:tcW w:w="50" w:type="pct"/>
            <w:hideMark/>
          </w:tcPr>
          <w:p w14:paraId="680BF3E3" w14:textId="77777777" w:rsidR="001B1761" w:rsidRDefault="001B1761">
            <w:pPr>
              <w:pStyle w:val="Bibliografia"/>
              <w:rPr>
                <w:noProof/>
              </w:rPr>
            </w:pPr>
            <w:r>
              <w:rPr>
                <w:noProof/>
              </w:rPr>
              <w:t xml:space="preserve">[7] </w:t>
            </w:r>
          </w:p>
        </w:tc>
        <w:tc>
          <w:tcPr>
            <w:tcW w:w="0" w:type="auto"/>
            <w:hideMark/>
          </w:tcPr>
          <w:p w14:paraId="2D983D95" w14:textId="77777777" w:rsidR="001B1761" w:rsidRDefault="001B1761">
            <w:pPr>
              <w:pStyle w:val="Bibliografia"/>
              <w:rPr>
                <w:noProof/>
              </w:rPr>
            </w:pPr>
            <w:r>
              <w:rPr>
                <w:noProof/>
              </w:rPr>
              <w:t>Oracle, „JavaFX Frequently Asked Questions,“ [Online]. Available: http://www.oracle.com/technetwork/java/javafx/overview/faq-1446554.html#6.</w:t>
            </w:r>
          </w:p>
        </w:tc>
      </w:tr>
      <w:tr w:rsidR="001B1761" w14:paraId="14DDB8EF" w14:textId="77777777">
        <w:trPr>
          <w:divId w:val="2090881418"/>
          <w:tblCellSpacing w:w="15" w:type="dxa"/>
        </w:trPr>
        <w:tc>
          <w:tcPr>
            <w:tcW w:w="50" w:type="pct"/>
            <w:hideMark/>
          </w:tcPr>
          <w:p w14:paraId="622471B0" w14:textId="77777777" w:rsidR="001B1761" w:rsidRDefault="001B1761">
            <w:pPr>
              <w:pStyle w:val="Bibliografia"/>
              <w:rPr>
                <w:noProof/>
              </w:rPr>
            </w:pPr>
            <w:r>
              <w:rPr>
                <w:noProof/>
              </w:rPr>
              <w:t xml:space="preserve">[8] </w:t>
            </w:r>
          </w:p>
        </w:tc>
        <w:tc>
          <w:tcPr>
            <w:tcW w:w="0" w:type="auto"/>
            <w:hideMark/>
          </w:tcPr>
          <w:p w14:paraId="2B2A67D2" w14:textId="77777777" w:rsidR="001B1761" w:rsidRDefault="001B1761">
            <w:pPr>
              <w:pStyle w:val="Bibliografia"/>
              <w:rPr>
                <w:noProof/>
              </w:rPr>
            </w:pPr>
            <w:r>
              <w:rPr>
                <w:noProof/>
              </w:rPr>
              <w:t>Sigg, B., „DockingFrames 1.1.1 - Common,“ 2012. [Online]. Available: http://www.docking-frames.org/dockingFrames_v1.1.1/common.pdf.</w:t>
            </w:r>
          </w:p>
        </w:tc>
      </w:tr>
      <w:tr w:rsidR="001B1761" w14:paraId="2FC529E4" w14:textId="77777777">
        <w:trPr>
          <w:divId w:val="2090881418"/>
          <w:tblCellSpacing w:w="15" w:type="dxa"/>
        </w:trPr>
        <w:tc>
          <w:tcPr>
            <w:tcW w:w="50" w:type="pct"/>
            <w:hideMark/>
          </w:tcPr>
          <w:p w14:paraId="190C73E8" w14:textId="77777777" w:rsidR="001B1761" w:rsidRDefault="001B1761">
            <w:pPr>
              <w:pStyle w:val="Bibliografia"/>
              <w:rPr>
                <w:noProof/>
              </w:rPr>
            </w:pPr>
            <w:r>
              <w:rPr>
                <w:noProof/>
              </w:rPr>
              <w:t xml:space="preserve">[9] </w:t>
            </w:r>
          </w:p>
        </w:tc>
        <w:tc>
          <w:tcPr>
            <w:tcW w:w="0" w:type="auto"/>
            <w:hideMark/>
          </w:tcPr>
          <w:p w14:paraId="0DC73EE9" w14:textId="77777777" w:rsidR="001B1761" w:rsidRDefault="001B1761">
            <w:pPr>
              <w:pStyle w:val="Bibliografia"/>
              <w:rPr>
                <w:noProof/>
              </w:rPr>
            </w:pPr>
            <w:r>
              <w:rPr>
                <w:noProof/>
              </w:rPr>
              <w:t>bobbylight, „RSyntaxTextArea,“ 2017. [Online]. Available: https://github.com/bobbylight/RSyntaxTextArea.</w:t>
            </w:r>
          </w:p>
        </w:tc>
      </w:tr>
    </w:tbl>
    <w:p w14:paraId="39E4E0FA" w14:textId="77777777" w:rsidR="001B1761" w:rsidRDefault="001B1761">
      <w:pPr>
        <w:divId w:val="2090881418"/>
        <w:rPr>
          <w:noProof/>
        </w:rPr>
      </w:pPr>
    </w:p>
    <w:p w14:paraId="04D75E9F" w14:textId="77777777" w:rsidR="00A954FF" w:rsidRDefault="00E11D6B" w:rsidP="00392C6A">
      <w:pPr>
        <w:pStyle w:val="ZPNormalnyText"/>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78" w:name="_Toc224306957"/>
      <w:bookmarkStart w:id="179" w:name="_Toc102191194"/>
      <w:bookmarkStart w:id="180" w:name="_Toc509848286"/>
      <w:r>
        <w:rPr>
          <w:rFonts w:ascii="Times New Roman" w:hAnsi="Times New Roman"/>
        </w:rPr>
        <w:lastRenderedPageBreak/>
        <w:t>Prílohy</w:t>
      </w:r>
      <w:bookmarkEnd w:id="178"/>
      <w:bookmarkEnd w:id="179"/>
      <w:bookmarkEnd w:id="180"/>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11992668" w14:textId="77777777" w:rsidR="00A954FF" w:rsidRDefault="00A954FF">
      <w:pPr>
        <w:pStyle w:val="ZPNormalnyText"/>
      </w:pP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Lucy" w:date="2018-03-31T23:22:00Z" w:initials="L">
    <w:p w14:paraId="715D55AD" w14:textId="13052A82" w:rsidR="007E0FD9" w:rsidRDefault="007E0FD9">
      <w:pPr>
        <w:pStyle w:val="Textkomentra"/>
      </w:pPr>
      <w:r>
        <w:rPr>
          <w:rStyle w:val="Odkaznakomentr"/>
        </w:rPr>
        <w:annotationRef/>
      </w:r>
      <w:r>
        <w:t>Code Editor nie veľkým E?</w:t>
      </w:r>
    </w:p>
    <w:p w14:paraId="483C8382" w14:textId="548DFA9A" w:rsidR="007E0FD9" w:rsidRDefault="007E0FD9">
      <w:pPr>
        <w:pStyle w:val="Textkomentra"/>
      </w:pPr>
      <w:r>
        <w:t>433 MHz pridaj medzeru</w:t>
      </w:r>
    </w:p>
  </w:comment>
  <w:comment w:id="20" w:author="Lucy" w:date="2018-03-31T23:29:00Z" w:initials="L">
    <w:p w14:paraId="65D3C0C2" w14:textId="51F8CE86" w:rsidR="007E0FD9" w:rsidRDefault="007E0FD9" w:rsidP="00D679D9">
      <w:pPr>
        <w:pStyle w:val="Textkomentra"/>
        <w:ind w:firstLine="0"/>
      </w:pPr>
      <w:r>
        <w:rPr>
          <w:rStyle w:val="Odkaznakomentr"/>
        </w:rPr>
        <w:annotationRef/>
      </w:r>
      <w:r>
        <w:t>Doska Shield – s nie veľkým?</w:t>
      </w:r>
    </w:p>
    <w:p w14:paraId="5117BFF3" w14:textId="172B9BE1" w:rsidR="007E0FD9" w:rsidRDefault="007E0FD9" w:rsidP="00D679D9">
      <w:pPr>
        <w:pStyle w:val="Textkomentra"/>
        <w:ind w:firstLine="0"/>
      </w:pPr>
      <w:r>
        <w:t>Obr. 3 netreba čiarku</w:t>
      </w:r>
    </w:p>
    <w:p w14:paraId="7F07CEF7" w14:textId="5296AD83" w:rsidR="007E0FD9" w:rsidRDefault="007E0FD9" w:rsidP="00D679D9">
      <w:pPr>
        <w:pStyle w:val="Textkomentra"/>
        <w:ind w:firstLine="0"/>
      </w:pPr>
      <w:r>
        <w:t>Obr. 12 si uprav veľké I na malé</w:t>
      </w:r>
    </w:p>
    <w:p w14:paraId="1809FF5F" w14:textId="798B634D" w:rsidR="007E0FD9" w:rsidRDefault="007E0FD9" w:rsidP="00D679D9">
      <w:pPr>
        <w:pStyle w:val="Textkomentra"/>
        <w:ind w:firstLine="0"/>
      </w:pPr>
      <w:r>
        <w:t>Obr 15 uprav</w:t>
      </w:r>
    </w:p>
  </w:comment>
  <w:comment w:id="25" w:author="Lucy" w:date="2018-03-31T23:29:00Z" w:initials="L">
    <w:p w14:paraId="736D67EC" w14:textId="45759202" w:rsidR="007E0FD9" w:rsidRDefault="007E0FD9">
      <w:pPr>
        <w:pStyle w:val="Textkomentra"/>
      </w:pPr>
      <w:r>
        <w:rPr>
          <w:rStyle w:val="Odkaznakomentr"/>
        </w:rPr>
        <w:annotationRef/>
      </w:r>
      <w:r>
        <w:t>Určite pre? Nie bez neho?</w:t>
      </w:r>
    </w:p>
  </w:comment>
  <w:comment w:id="34" w:author="Lucy" w:date="2018-03-31T23:31:00Z" w:initials="L">
    <w:p w14:paraId="1504F751" w14:textId="01732924" w:rsidR="007E0FD9" w:rsidRDefault="007E0FD9">
      <w:pPr>
        <w:pStyle w:val="Textkomentra"/>
      </w:pPr>
      <w:r>
        <w:rPr>
          <w:rStyle w:val="Odkaznakomentr"/>
        </w:rPr>
        <w:annotationRef/>
      </w:r>
      <w:r>
        <w:t>Teleshopping :D Ale ok</w:t>
      </w:r>
    </w:p>
  </w:comment>
  <w:comment w:id="35" w:author="Lucy" w:date="2018-03-31T23:31:00Z" w:initials="L">
    <w:p w14:paraId="39FDFEAE" w14:textId="2D0DEA96" w:rsidR="007E0FD9" w:rsidRDefault="007E0FD9">
      <w:pPr>
        <w:pStyle w:val="Textkomentra"/>
      </w:pPr>
      <w:r>
        <w:rPr>
          <w:rStyle w:val="Odkaznakomentr"/>
        </w:rPr>
        <w:annotationRef/>
      </w:r>
      <w:r>
        <w:t>Rozsiahlosti čoho?</w:t>
      </w:r>
    </w:p>
  </w:comment>
  <w:comment w:id="36" w:author="Lucy" w:date="2018-03-31T23:32:00Z" w:initials="L">
    <w:p w14:paraId="09ED5955" w14:textId="5A822BD8" w:rsidR="007E0FD9" w:rsidRDefault="007E0FD9">
      <w:pPr>
        <w:pStyle w:val="Textkomentra"/>
      </w:pPr>
      <w:r>
        <w:rPr>
          <w:rStyle w:val="Odkaznakomentr"/>
        </w:rPr>
        <w:annotationRef/>
      </w:r>
      <w:r>
        <w:t>Vata, vynechala by som</w:t>
      </w:r>
    </w:p>
  </w:comment>
  <w:comment w:id="38" w:author="Lucy" w:date="2018-03-31T23:33:00Z" w:initials="L">
    <w:p w14:paraId="529CF2B3" w14:textId="567BC1C4" w:rsidR="007E0FD9" w:rsidRDefault="007E0FD9">
      <w:pPr>
        <w:pStyle w:val="Textkomentra"/>
      </w:pPr>
      <w:r>
        <w:rPr>
          <w:rStyle w:val="Odkaznakomentr"/>
        </w:rPr>
        <w:annotationRef/>
      </w:r>
      <w:r>
        <w:t>Pri popise schémy je vhodné začať senzormi a následne pokračovať v smere toku dát.</w:t>
      </w:r>
    </w:p>
  </w:comment>
  <w:comment w:id="39" w:author="Lucy" w:date="2018-03-31T23:34:00Z" w:initials="L">
    <w:p w14:paraId="64C55F08" w14:textId="3F81DD64" w:rsidR="007E0FD9" w:rsidRDefault="007E0FD9">
      <w:pPr>
        <w:pStyle w:val="Textkomentra"/>
      </w:pPr>
      <w:r>
        <w:rPr>
          <w:rStyle w:val="Odkaznakomentr"/>
        </w:rPr>
        <w:annotationRef/>
      </w:r>
      <w:r>
        <w:t>kto</w:t>
      </w:r>
    </w:p>
  </w:comment>
  <w:comment w:id="40" w:author="Lucy" w:date="2018-03-31T23:34:00Z" w:initials="L">
    <w:p w14:paraId="4D188668" w14:textId="0088B465" w:rsidR="007E0FD9" w:rsidRDefault="007E0FD9">
      <w:pPr>
        <w:pStyle w:val="Textkomentra"/>
      </w:pPr>
      <w:r>
        <w:rPr>
          <w:rStyle w:val="Odkaznakomentr"/>
        </w:rPr>
        <w:annotationRef/>
      </w:r>
      <w:r>
        <w:t>s účelom ich budúcej analýzy</w:t>
      </w:r>
    </w:p>
  </w:comment>
  <w:comment w:id="41" w:author="Lucy" w:date="2018-03-31T23:36:00Z" w:initials="L">
    <w:p w14:paraId="7EDF62D1" w14:textId="32F63841" w:rsidR="007E0FD9" w:rsidRDefault="007E0FD9">
      <w:pPr>
        <w:pStyle w:val="Textkomentra"/>
      </w:pPr>
      <w:r>
        <w:rPr>
          <w:rStyle w:val="Odkaznakomentr"/>
        </w:rPr>
        <w:annotationRef/>
      </w:r>
      <w:r>
        <w:t>Opísaná</w:t>
      </w:r>
    </w:p>
  </w:comment>
  <w:comment w:id="42" w:author="Lucy" w:date="2018-03-31T23:36:00Z" w:initials="L">
    <w:p w14:paraId="2AD8E231" w14:textId="7E2E90F4" w:rsidR="007E0FD9" w:rsidRDefault="007E0FD9">
      <w:pPr>
        <w:pStyle w:val="Textkomentra"/>
      </w:pPr>
      <w:r>
        <w:rPr>
          <w:rStyle w:val="Odkaznakomentr"/>
        </w:rPr>
        <w:annotationRef/>
      </w:r>
      <w:r>
        <w:t>Ak to nerozpíšeš viac, tak je táto veta úplne zbytočná</w:t>
      </w:r>
    </w:p>
  </w:comment>
  <w:comment w:id="44" w:author="Lucy" w:date="2018-03-31T23:38:00Z" w:initials="L">
    <w:p w14:paraId="2DC31364" w14:textId="10AFC492" w:rsidR="007E0FD9" w:rsidRDefault="007E0FD9">
      <w:pPr>
        <w:pStyle w:val="Textkomentra"/>
      </w:pPr>
      <w:r>
        <w:rPr>
          <w:rStyle w:val="Odkaznakomentr"/>
        </w:rPr>
        <w:annotationRef/>
      </w:r>
      <w:r>
        <w:t>Neviem, či by som dala bold, lebo ho veľmi v takomto zmysle ďalej nepoužívaš</w:t>
      </w:r>
    </w:p>
  </w:comment>
  <w:comment w:id="45" w:author="Lucy" w:date="2018-03-31T23:39:00Z" w:initials="L">
    <w:p w14:paraId="4214D5A1" w14:textId="20CDD362" w:rsidR="007E0FD9" w:rsidRDefault="007E0FD9">
      <w:pPr>
        <w:pStyle w:val="Textkomentra"/>
      </w:pPr>
      <w:r>
        <w:rPr>
          <w:rStyle w:val="Odkaznakomentr"/>
        </w:rPr>
        <w:annotationRef/>
      </w:r>
      <w:r>
        <w:t>taktiež</w:t>
      </w:r>
    </w:p>
  </w:comment>
  <w:comment w:id="48" w:author="Lucy" w:date="2018-03-31T23:44:00Z" w:initials="L">
    <w:p w14:paraId="0393DD67" w14:textId="7DE5DFA9" w:rsidR="007E0FD9" w:rsidRDefault="007E0FD9">
      <w:pPr>
        <w:pStyle w:val="Textkomentra"/>
      </w:pPr>
      <w:r>
        <w:rPr>
          <w:rStyle w:val="Odkaznakomentr"/>
        </w:rPr>
        <w:annotationRef/>
      </w:r>
      <w:r>
        <w:t xml:space="preserve">čo tú? Komunikáciu? </w:t>
      </w:r>
    </w:p>
  </w:comment>
  <w:comment w:id="50" w:author="Lucy" w:date="2018-03-31T23:49:00Z" w:initials="L">
    <w:p w14:paraId="0EBB4AA2" w14:textId="00537FB4" w:rsidR="007E0FD9" w:rsidRDefault="007E0FD9">
      <w:pPr>
        <w:pStyle w:val="Textkomentra"/>
      </w:pPr>
      <w:r>
        <w:rPr>
          <w:rStyle w:val="Odkaznakomentr"/>
        </w:rPr>
        <w:annotationRef/>
      </w:r>
      <w:r>
        <w:t>Shield nie je veľkým?</w:t>
      </w:r>
    </w:p>
  </w:comment>
  <w:comment w:id="53" w:author="Lucy" w:date="2018-03-31T23:50:00Z" w:initials="L">
    <w:p w14:paraId="457662F0" w14:textId="371DA54D" w:rsidR="007E0FD9" w:rsidRDefault="007E0FD9">
      <w:pPr>
        <w:pStyle w:val="Textkomentra"/>
      </w:pPr>
      <w:r>
        <w:rPr>
          <w:rStyle w:val="Odkaznakomentr"/>
        </w:rPr>
        <w:annotationRef/>
      </w:r>
      <w:r>
        <w:t>Odstráň čiarku</w:t>
      </w:r>
    </w:p>
  </w:comment>
  <w:comment w:id="56" w:author="Lucy" w:date="2018-03-31T23:53:00Z" w:initials="L">
    <w:p w14:paraId="2FDD5383" w14:textId="7D9680C4" w:rsidR="007E0FD9" w:rsidRDefault="007E0FD9">
      <w:pPr>
        <w:pStyle w:val="Textkomentra"/>
      </w:pPr>
      <w:r>
        <w:rPr>
          <w:rStyle w:val="Odkaznakomentr"/>
        </w:rPr>
        <w:annotationRef/>
      </w:r>
      <w:r>
        <w:t>Daj to celé na novú stranu potom</w:t>
      </w:r>
    </w:p>
  </w:comment>
  <w:comment w:id="58" w:author="Lucy" w:date="2018-03-31T23:54:00Z" w:initials="L">
    <w:p w14:paraId="25AC09F8" w14:textId="4AD2743D" w:rsidR="007E0FD9" w:rsidRDefault="007E0FD9">
      <w:pPr>
        <w:pStyle w:val="Textkomentra"/>
      </w:pPr>
      <w:r>
        <w:rPr>
          <w:rStyle w:val="Odkaznakomentr"/>
        </w:rPr>
        <w:annotationRef/>
      </w:r>
      <w:r>
        <w:t>Zasa tie zámená</w:t>
      </w:r>
    </w:p>
  </w:comment>
  <w:comment w:id="62" w:author="Lucy" w:date="2018-03-31T23:57:00Z" w:initials="L">
    <w:p w14:paraId="46444F4E" w14:textId="744478D6" w:rsidR="007E0FD9" w:rsidRDefault="007E0FD9">
      <w:pPr>
        <w:pStyle w:val="Textkomentra"/>
      </w:pPr>
      <w:r>
        <w:rPr>
          <w:rStyle w:val="Odkaznakomentr"/>
        </w:rPr>
        <w:annotationRef/>
      </w:r>
      <w:r>
        <w:t>Nedala by som</w:t>
      </w:r>
    </w:p>
  </w:comment>
  <w:comment w:id="63" w:author="Lucy" w:date="2018-03-31T23:57:00Z" w:initials="L">
    <w:p w14:paraId="01DCABBF" w14:textId="7A732E84" w:rsidR="007E0FD9" w:rsidRDefault="007E0FD9">
      <w:pPr>
        <w:pStyle w:val="Textkomentra"/>
      </w:pPr>
      <w:r>
        <w:rPr>
          <w:rStyle w:val="Odkaznakomentr"/>
        </w:rPr>
        <w:annotationRef/>
      </w:r>
      <w:r>
        <w:t>V ktorých je do zariadenia nainštalovaný zavádzač</w:t>
      </w:r>
    </w:p>
  </w:comment>
  <w:comment w:id="65" w:author="Lucy" w:date="2018-03-31T23:59:00Z" w:initials="L">
    <w:p w14:paraId="3056245F" w14:textId="44B2F6B0" w:rsidR="007E0FD9" w:rsidRDefault="007E0FD9">
      <w:pPr>
        <w:pStyle w:val="Textkomentra"/>
      </w:pPr>
      <w:r>
        <w:rPr>
          <w:rStyle w:val="Odkaznakomentr"/>
        </w:rPr>
        <w:annotationRef/>
      </w:r>
      <w:r>
        <w:t>Pozri si citovanie v celej práci, lebo sa mi zdalo, že niekde máš zbytočnú medzeru</w:t>
      </w:r>
    </w:p>
  </w:comment>
  <w:comment w:id="66" w:author="Lucy" w:date="2018-03-31T23:59:00Z" w:initials="L">
    <w:p w14:paraId="20AEA99D" w14:textId="742BCD6D" w:rsidR="007E0FD9" w:rsidRDefault="007E0FD9">
      <w:pPr>
        <w:pStyle w:val="Textkomentra"/>
      </w:pPr>
      <w:r>
        <w:rPr>
          <w:rStyle w:val="Odkaznakomentr"/>
        </w:rPr>
        <w:annotationRef/>
      </w:r>
      <w:r>
        <w:t>Nemalo by byť rovnakým písmom ako loop a setup?</w:t>
      </w:r>
    </w:p>
  </w:comment>
  <w:comment w:id="68" w:author="Lucy" w:date="2018-04-01T00:01:00Z" w:initials="L">
    <w:p w14:paraId="4F74C476" w14:textId="6A162133" w:rsidR="007E0FD9" w:rsidRDefault="007E0FD9">
      <w:pPr>
        <w:pStyle w:val="Textkomentra"/>
      </w:pPr>
      <w:r>
        <w:rPr>
          <w:rStyle w:val="Odkaznakomentr"/>
        </w:rPr>
        <w:annotationRef/>
      </w:r>
      <w:r>
        <w:t>Predstavuje reprezentuje whatever len nie „je“ pls</w:t>
      </w:r>
    </w:p>
  </w:comment>
  <w:comment w:id="69" w:author="Lucy" w:date="2018-04-01T00:02:00Z" w:initials="L">
    <w:p w14:paraId="60850B39" w14:textId="3AFE25F6" w:rsidR="007E0FD9" w:rsidRDefault="007E0FD9">
      <w:pPr>
        <w:pStyle w:val="Textkomentra"/>
      </w:pPr>
      <w:r>
        <w:rPr>
          <w:rStyle w:val="Odkaznakomentr"/>
        </w:rPr>
        <w:annotationRef/>
      </w:r>
      <w:r>
        <w:t>Skôr prepnúť. Ak chceš použiť slovo zmeniť, tak takto: Konečnostavový automat môže zmeniť svoj stav...</w:t>
      </w:r>
    </w:p>
  </w:comment>
  <w:comment w:id="71" w:author="Lucy" w:date="2018-04-01T00:03:00Z" w:initials="L">
    <w:p w14:paraId="06135924" w14:textId="5BFB15FB" w:rsidR="007E0FD9" w:rsidRDefault="007E0FD9">
      <w:pPr>
        <w:pStyle w:val="Textkomentra"/>
      </w:pPr>
      <w:r>
        <w:rPr>
          <w:rStyle w:val="Odkaznakomentr"/>
        </w:rPr>
        <w:annotationRef/>
      </w:r>
      <w:r>
        <w:t>Lepšie prítomný čas</w:t>
      </w:r>
    </w:p>
  </w:comment>
  <w:comment w:id="72" w:author="Lucy" w:date="2018-04-01T00:08:00Z" w:initials="L">
    <w:p w14:paraId="1DA11186" w14:textId="1E3BC9EB" w:rsidR="00756461" w:rsidRDefault="00756461">
      <w:pPr>
        <w:pStyle w:val="Textkomentra"/>
      </w:pPr>
      <w:r>
        <w:rPr>
          <w:rStyle w:val="Odkaznakomentr"/>
        </w:rPr>
        <w:annotationRef/>
      </w:r>
      <w:r>
        <w:t>Poznámka nie je dobrá, prepíš prvú vetu</w:t>
      </w:r>
    </w:p>
  </w:comment>
  <w:comment w:id="73" w:author="Lucy" w:date="2018-04-01T00:04:00Z" w:initials="L">
    <w:p w14:paraId="6E17776F" w14:textId="5AEDC099" w:rsidR="007E0FD9" w:rsidRDefault="007E0FD9">
      <w:pPr>
        <w:pStyle w:val="Textkomentra"/>
      </w:pPr>
      <w:r>
        <w:rPr>
          <w:rStyle w:val="Odkaznakomentr"/>
        </w:rPr>
        <w:annotationRef/>
      </w:r>
      <w:r>
        <w:t>Program spustí ďalšiu časť programu?</w:t>
      </w:r>
    </w:p>
  </w:comment>
  <w:comment w:id="74" w:author="Lucy" w:date="2018-04-01T00:04:00Z" w:initials="L">
    <w:p w14:paraId="71570A4B" w14:textId="3A609D2C" w:rsidR="007E0FD9" w:rsidRDefault="007E0FD9">
      <w:pPr>
        <w:pStyle w:val="Textkomentra"/>
      </w:pPr>
      <w:r>
        <w:rPr>
          <w:rStyle w:val="Odkaznakomentr"/>
        </w:rPr>
        <w:annotationRef/>
      </w:r>
      <w:r>
        <w:t>Kto?</w:t>
      </w:r>
    </w:p>
  </w:comment>
  <w:comment w:id="76" w:author="Lucy" w:date="2018-04-01T00:05:00Z" w:initials="L">
    <w:p w14:paraId="0332BA87" w14:textId="4F8A4D48" w:rsidR="00756461" w:rsidRDefault="00756461">
      <w:pPr>
        <w:pStyle w:val="Textkomentra"/>
      </w:pPr>
      <w:r>
        <w:rPr>
          <w:rStyle w:val="Odkaznakomentr"/>
        </w:rPr>
        <w:annotationRef/>
      </w:r>
      <w:r>
        <w:t>Lepšie: aktuálny stav svojich vstupných pinov</w:t>
      </w:r>
    </w:p>
  </w:comment>
  <w:comment w:id="77" w:author="Lucy" w:date="2018-04-01T00:06:00Z" w:initials="L">
    <w:p w14:paraId="79CA83E2" w14:textId="2C42E6E8" w:rsidR="00756461" w:rsidRDefault="00756461">
      <w:pPr>
        <w:pStyle w:val="Textkomentra"/>
      </w:pPr>
      <w:r>
        <w:rPr>
          <w:rStyle w:val="Odkaznakomentr"/>
        </w:rPr>
        <w:annotationRef/>
      </w:r>
      <w:r>
        <w:t>Nasledujúci prípad je prípadom akcie – ale akej? Nepoužívaj zbytočne môže, ak to „je“</w:t>
      </w:r>
    </w:p>
  </w:comment>
  <w:comment w:id="79" w:author="Lucy" w:date="2018-04-01T00:12:00Z" w:initials="L">
    <w:p w14:paraId="53FB3106" w14:textId="28F4A61E" w:rsidR="00653706" w:rsidRDefault="00653706">
      <w:pPr>
        <w:pStyle w:val="Textkomentra"/>
      </w:pPr>
      <w:r>
        <w:rPr>
          <w:rStyle w:val="Odkaznakomentr"/>
        </w:rPr>
        <w:annotationRef/>
      </w:r>
      <w:r>
        <w:t>Fuj, čechizmus, neviem, čo to je, ale fuj</w:t>
      </w:r>
    </w:p>
  </w:comment>
  <w:comment w:id="80" w:author="Lucy" w:date="2018-04-01T00:15:00Z" w:initials="L">
    <w:p w14:paraId="61BBDC61" w14:textId="1B606D3C" w:rsidR="00A159AF" w:rsidRDefault="00A159AF">
      <w:pPr>
        <w:pStyle w:val="Textkomentra"/>
      </w:pPr>
      <w:r>
        <w:rPr>
          <w:rStyle w:val="Odkaznakomentr"/>
        </w:rPr>
        <w:annotationRef/>
      </w:r>
      <w:r>
        <w:t>sputí</w:t>
      </w:r>
    </w:p>
  </w:comment>
  <w:comment w:id="81" w:author="Lucy" w:date="2018-04-01T00:15:00Z" w:initials="L">
    <w:p w14:paraId="5D4B5F67" w14:textId="6D923100" w:rsidR="00A159AF" w:rsidRDefault="00A159AF">
      <w:pPr>
        <w:pStyle w:val="Textkomentra"/>
      </w:pPr>
      <w:r>
        <w:rPr>
          <w:rStyle w:val="Odkaznakomentr"/>
        </w:rPr>
        <w:annotationRef/>
      </w:r>
      <w:r>
        <w:t>wtf</w:t>
      </w:r>
    </w:p>
  </w:comment>
  <w:comment w:id="82" w:author="Lucy" w:date="2018-04-01T00:16:00Z" w:initials="L">
    <w:p w14:paraId="7C68ECBB" w14:textId="4818CEDC" w:rsidR="00A159AF" w:rsidRDefault="00A159AF">
      <w:pPr>
        <w:pStyle w:val="Textkomentra"/>
      </w:pPr>
      <w:r>
        <w:rPr>
          <w:rStyle w:val="Odkaznakomentr"/>
        </w:rPr>
        <w:annotationRef/>
      </w:r>
      <w:r>
        <w:t>zbytočné medzery v citácii</w:t>
      </w:r>
    </w:p>
  </w:comment>
  <w:comment w:id="83" w:author="Lucy" w:date="2018-04-01T00:17:00Z" w:initials="L">
    <w:p w14:paraId="4741582A" w14:textId="40103D5E" w:rsidR="005B6AE6" w:rsidRDefault="005B6AE6">
      <w:pPr>
        <w:pStyle w:val="Textkomentra"/>
      </w:pPr>
      <w:r>
        <w:rPr>
          <w:rStyle w:val="Odkaznakomentr"/>
        </w:rPr>
        <w:annotationRef/>
      </w:r>
      <w:r>
        <w:t>kód sa vykoná?</w:t>
      </w:r>
    </w:p>
  </w:comment>
  <w:comment w:id="85" w:author="Lucy" w:date="2018-04-01T00:20:00Z" w:initials="L">
    <w:p w14:paraId="7C4EC125" w14:textId="48239A9A" w:rsidR="00E4501C" w:rsidRDefault="00E4501C">
      <w:pPr>
        <w:pStyle w:val="Textkomentra"/>
      </w:pPr>
      <w:r>
        <w:rPr>
          <w:rStyle w:val="Odkaznakomentr"/>
        </w:rPr>
        <w:annotationRef/>
      </w:r>
      <w:r>
        <w:t>Obr. 4 – tu nemá byť nejaká dvojbodka abo bodka či dačo?</w:t>
      </w:r>
      <w:bookmarkStart w:id="86" w:name="_GoBack"/>
      <w:bookmarkEnd w:id="86"/>
    </w:p>
  </w:comment>
  <w:comment w:id="88" w:author="Lucy" w:date="2018-04-01T00:18:00Z" w:initials="L">
    <w:p w14:paraId="5E724661" w14:textId="5C9947FF" w:rsidR="00F85EEA" w:rsidRDefault="00F85EEA">
      <w:pPr>
        <w:pStyle w:val="Textkomentra"/>
      </w:pPr>
      <w:r>
        <w:rPr>
          <w:rStyle w:val="Odkaznakomentr"/>
        </w:rPr>
        <w:annotationRef/>
      </w:r>
      <w:r>
        <w:t>Pozri, či treba medzeru</w:t>
      </w:r>
    </w:p>
  </w:comment>
  <w:comment w:id="92" w:author="Lucy" w:date="2018-03-10T16:39:00Z" w:initials="L">
    <w:p w14:paraId="0F6788A2" w14:textId="77777777" w:rsidR="007E0FD9" w:rsidRDefault="007E0FD9">
      <w:pPr>
        <w:pStyle w:val="Textkomentra"/>
      </w:pPr>
      <w:r>
        <w:rPr>
          <w:rStyle w:val="Odkaznakomentr"/>
        </w:rPr>
        <w:annotationRef/>
      </w:r>
      <w:r>
        <w:t>Jooj nahraď to niečím iným... Lebo to takto strašne blbo znie</w:t>
      </w:r>
    </w:p>
  </w:comment>
  <w:comment w:id="93" w:author="Lucy" w:date="2018-03-29T14:04:00Z" w:initials="L">
    <w:p w14:paraId="0995AE7C" w14:textId="0F962691" w:rsidR="007E0FD9" w:rsidRDefault="007E0FD9">
      <w:pPr>
        <w:pStyle w:val="Textkomentra"/>
      </w:pPr>
      <w:r>
        <w:rPr>
          <w:rStyle w:val="Odkaznakomentr"/>
        </w:rPr>
        <w:annotationRef/>
      </w:r>
      <w:r>
        <w:t>Pridala som „sa“</w:t>
      </w:r>
    </w:p>
  </w:comment>
  <w:comment w:id="98" w:author="Lucy" w:date="2018-03-10T17:12:00Z" w:initials="L">
    <w:p w14:paraId="3E0B0468" w14:textId="77777777" w:rsidR="007E0FD9" w:rsidRDefault="007E0FD9">
      <w:pPr>
        <w:pStyle w:val="Textkomentra"/>
      </w:pPr>
      <w:r>
        <w:rPr>
          <w:rStyle w:val="Odkaznakomentr"/>
        </w:rPr>
        <w:annotationRef/>
      </w:r>
      <w:r>
        <w:t>Tu som sa už totálne stratila, nemám ani šajnu, o aký komponent ide.</w:t>
      </w:r>
    </w:p>
  </w:comment>
  <w:comment w:id="106" w:author="Lucy" w:date="2018-03-29T14:16:00Z" w:initials="L">
    <w:p w14:paraId="46122EE6" w14:textId="7D15A7B6" w:rsidR="007E0FD9" w:rsidRDefault="007E0FD9">
      <w:pPr>
        <w:pStyle w:val="Textkomentra"/>
      </w:pPr>
      <w:r>
        <w:rPr>
          <w:rStyle w:val="Odkaznakomentr"/>
        </w:rPr>
        <w:annotationRef/>
      </w:r>
      <w:r>
        <w:t>Až po jeho spustenie – pridala by som až</w:t>
      </w:r>
    </w:p>
  </w:comment>
  <w:comment w:id="109" w:author="Lucy" w:date="2018-03-29T14:19:00Z" w:initials="L">
    <w:p w14:paraId="7ED95428" w14:textId="782E31B4" w:rsidR="007E0FD9" w:rsidRDefault="007E0FD9">
      <w:pPr>
        <w:pStyle w:val="Textkomentra"/>
      </w:pPr>
      <w:r>
        <w:rPr>
          <w:rStyle w:val="Odkaznakomentr"/>
        </w:rPr>
        <w:annotationRef/>
      </w:r>
      <w:r>
        <w:t>Tým komponent naplní...</w:t>
      </w:r>
    </w:p>
  </w:comment>
  <w:comment w:id="110" w:author="Lucy" w:date="2018-03-29T14:20:00Z" w:initials="L">
    <w:p w14:paraId="4E532DAA" w14:textId="55EBE800" w:rsidR="007E0FD9" w:rsidRDefault="007E0FD9">
      <w:pPr>
        <w:pStyle w:val="Textkomentra"/>
      </w:pPr>
      <w:r>
        <w:rPr>
          <w:rStyle w:val="Odkaznakomentr"/>
        </w:rPr>
        <w:annotationRef/>
      </w:r>
      <w:r>
        <w:t>Malým by som dala</w:t>
      </w:r>
    </w:p>
  </w:comment>
  <w:comment w:id="112" w:author="Lucy" w:date="2018-03-29T14:21:00Z" w:initials="L">
    <w:p w14:paraId="739FB9CA" w14:textId="41AE63AC" w:rsidR="007E0FD9" w:rsidRDefault="007E0FD9">
      <w:pPr>
        <w:pStyle w:val="Textkomentra"/>
      </w:pPr>
      <w:r>
        <w:rPr>
          <w:rStyle w:val="Odkaznakomentr"/>
        </w:rPr>
        <w:annotationRef/>
      </w:r>
      <w:r>
        <w:t>To čo je za slovo?</w:t>
      </w:r>
    </w:p>
  </w:comment>
  <w:comment w:id="114" w:author="Lucy" w:date="2018-03-29T14:22:00Z" w:initials="L">
    <w:p w14:paraId="3F12929D" w14:textId="49DACB92" w:rsidR="007E0FD9" w:rsidRDefault="007E0FD9">
      <w:pPr>
        <w:pStyle w:val="Textkomentra"/>
      </w:pPr>
      <w:r>
        <w:rPr>
          <w:rStyle w:val="Odkaznakomentr"/>
        </w:rPr>
        <w:annotationRef/>
      </w:r>
      <w:r>
        <w:t>Radšej novosť</w:t>
      </w:r>
    </w:p>
  </w:comment>
  <w:comment w:id="116" w:author="Lucy" w:date="2018-03-29T14:24:00Z" w:initials="L">
    <w:p w14:paraId="39D071C5" w14:textId="5BA226F9" w:rsidR="007E0FD9" w:rsidRDefault="007E0FD9">
      <w:pPr>
        <w:pStyle w:val="Textkomentra"/>
      </w:pPr>
      <w:r>
        <w:rPr>
          <w:rStyle w:val="Odkaznakomentr"/>
        </w:rPr>
        <w:annotationRef/>
      </w:r>
      <w:r>
        <w:t>Určite spolu?</w:t>
      </w:r>
    </w:p>
  </w:comment>
  <w:comment w:id="117" w:author="patrik fm" w:date="2018-03-31T22:12:00Z" w:initials="pf">
    <w:p w14:paraId="3EC9956C" w14:textId="2C0DB979" w:rsidR="007E0FD9" w:rsidRDefault="007E0FD9">
      <w:pPr>
        <w:pStyle w:val="Textkomentra"/>
      </w:pPr>
      <w:r>
        <w:rPr>
          <w:rStyle w:val="Odkaznakomentr"/>
        </w:rPr>
        <w:annotationRef/>
      </w:r>
      <w:r>
        <w:t>Ano je to nazov triedy</w:t>
      </w:r>
    </w:p>
  </w:comment>
  <w:comment w:id="120" w:author="Lucy" w:date="2018-03-29T14:32:00Z" w:initials="L">
    <w:p w14:paraId="5CC455EB" w14:textId="55E40627" w:rsidR="007E0FD9" w:rsidRDefault="007E0FD9">
      <w:pPr>
        <w:pStyle w:val="Textkomentra"/>
      </w:pPr>
      <w:r>
        <w:rPr>
          <w:rStyle w:val="Odkaznakomentr"/>
        </w:rPr>
        <w:annotationRef/>
      </w:r>
      <w:r>
        <w:t>podľa</w:t>
      </w:r>
    </w:p>
  </w:comment>
  <w:comment w:id="121" w:author="Lucy" w:date="2018-03-29T14:32:00Z" w:initials="L">
    <w:p w14:paraId="1EF547AA" w14:textId="0056FF53" w:rsidR="007E0FD9" w:rsidRDefault="007E0FD9">
      <w:pPr>
        <w:pStyle w:val="Textkomentra"/>
      </w:pPr>
      <w:r>
        <w:rPr>
          <w:rStyle w:val="Odkaznakomentr"/>
        </w:rPr>
        <w:annotationRef/>
      </w:r>
      <w:r>
        <w:t>sme doplnili</w:t>
      </w:r>
    </w:p>
  </w:comment>
  <w:comment w:id="122" w:author="patrik fm" w:date="2018-03-31T17:18:00Z" w:initials="pf">
    <w:p w14:paraId="4AD6F9C4" w14:textId="1DD6100B" w:rsidR="007E0FD9" w:rsidRDefault="007E0FD9">
      <w:pPr>
        <w:pStyle w:val="Textkomentra"/>
      </w:pPr>
      <w:r>
        <w:rPr>
          <w:rStyle w:val="Odkaznakomentr"/>
        </w:rPr>
        <w:annotationRef/>
      </w:r>
      <w:r>
        <w:t>Cela tato podkapitola je o tom co bude v nasledujucej podkapitole implementovane. Je to akasi studia co existuje co pouzijem a co budem musiel implementovat.</w:t>
      </w:r>
    </w:p>
  </w:comment>
  <w:comment w:id="126" w:author="Lucy" w:date="2018-03-29T14:37:00Z" w:initials="L">
    <w:p w14:paraId="09B9A2A4" w14:textId="106F05E1" w:rsidR="007E0FD9" w:rsidRDefault="007E0FD9">
      <w:pPr>
        <w:pStyle w:val="Textkomentra"/>
      </w:pPr>
      <w:r>
        <w:rPr>
          <w:rStyle w:val="Odkaznakomentr"/>
        </w:rPr>
        <w:annotationRef/>
      </w:r>
      <w:r>
        <w:t>toto by som dala veľkým alebo do úvodzoviek</w:t>
      </w:r>
    </w:p>
  </w:comment>
  <w:comment w:id="127" w:author="Lucy" w:date="2018-03-29T14:38:00Z" w:initials="L">
    <w:p w14:paraId="3A8957CE" w14:textId="2319E471" w:rsidR="007E0FD9" w:rsidRDefault="007E0FD9">
      <w:pPr>
        <w:pStyle w:val="Textkomentra"/>
      </w:pPr>
      <w:r>
        <w:rPr>
          <w:rStyle w:val="Odkaznakomentr"/>
        </w:rPr>
        <w:annotationRef/>
      </w:r>
      <w:r>
        <w:t>ukazovacie zámená fuj, nahrad ich  nejakým normálnym slovom (nasledujúcou, spomínaný...)</w:t>
      </w:r>
    </w:p>
  </w:comment>
  <w:comment w:id="128" w:author="Lucy" w:date="2018-03-29T14:38:00Z" w:initials="L">
    <w:p w14:paraId="2DFAA8B8" w14:textId="75083988" w:rsidR="007E0FD9" w:rsidRDefault="007E0FD9">
      <w:pPr>
        <w:pStyle w:val="Textkomentra"/>
      </w:pPr>
      <w:r>
        <w:rPr>
          <w:rStyle w:val="Odkaznakomentr"/>
        </w:rPr>
        <w:annotationRef/>
      </w:r>
      <w:r>
        <w:t>to si určite chcel takto?</w:t>
      </w:r>
    </w:p>
  </w:comment>
  <w:comment w:id="129" w:author="Lucy" w:date="2018-03-29T14:40:00Z" w:initials="L">
    <w:p w14:paraId="3FC31158" w14:textId="139D4A83" w:rsidR="007E0FD9" w:rsidRDefault="007E0FD9">
      <w:pPr>
        <w:pStyle w:val="Textkomentra"/>
      </w:pPr>
      <w:r>
        <w:rPr>
          <w:rStyle w:val="Odkaznakomentr"/>
        </w:rPr>
        <w:annotationRef/>
      </w:r>
      <w:r>
        <w:t>A obsahoval iba zoznam komponentov</w:t>
      </w:r>
    </w:p>
  </w:comment>
  <w:comment w:id="131" w:author="Lucy" w:date="2018-03-29T14:43:00Z" w:initials="L">
    <w:p w14:paraId="0ABBC466" w14:textId="67C2E152" w:rsidR="007E0FD9" w:rsidRDefault="007E0FD9">
      <w:pPr>
        <w:pStyle w:val="Textkomentra"/>
      </w:pPr>
      <w:r>
        <w:rPr>
          <w:rStyle w:val="Odkaznakomentr"/>
        </w:rPr>
        <w:annotationRef/>
      </w:r>
      <w:r>
        <w:t>malým</w:t>
      </w:r>
    </w:p>
  </w:comment>
  <w:comment w:id="133" w:author="Lucy" w:date="2018-03-29T14:49:00Z" w:initials="L">
    <w:p w14:paraId="142C545C" w14:textId="1F89A369" w:rsidR="007E0FD9" w:rsidRDefault="007E0FD9">
      <w:pPr>
        <w:pStyle w:val="Textkomentra"/>
      </w:pPr>
      <w:r>
        <w:rPr>
          <w:rStyle w:val="Odkaznakomentr"/>
        </w:rPr>
        <w:annotationRef/>
      </w:r>
      <w:r>
        <w:t>je umožnený</w:t>
      </w:r>
    </w:p>
  </w:comment>
  <w:comment w:id="139" w:author="Lucy" w:date="2018-03-31T21:35:00Z" w:initials="L">
    <w:p w14:paraId="3E0BB3F8" w14:textId="432EFF1E" w:rsidR="007E0FD9" w:rsidRDefault="007E0FD9">
      <w:pPr>
        <w:pStyle w:val="Textkomentra"/>
      </w:pPr>
      <w:r>
        <w:rPr>
          <w:rStyle w:val="Odkaznakomentr"/>
        </w:rPr>
        <w:annotationRef/>
      </w:r>
      <w:r>
        <w:t>V tejto kapitole</w:t>
      </w:r>
    </w:p>
  </w:comment>
  <w:comment w:id="141" w:author="Lucy" w:date="2018-03-31T21:37:00Z" w:initials="L">
    <w:p w14:paraId="42A7A7BF" w14:textId="7E1592BD" w:rsidR="007E0FD9" w:rsidRDefault="007E0FD9">
      <w:pPr>
        <w:pStyle w:val="Textkomentra"/>
      </w:pPr>
      <w:r>
        <w:rPr>
          <w:rStyle w:val="Odkaznakomentr"/>
        </w:rPr>
        <w:annotationRef/>
      </w:r>
      <w:r>
        <w:t>Dôležitou vlastnosťou komponentu je aj jeho jednoduché presúvanie medzi skupinami.</w:t>
      </w:r>
    </w:p>
  </w:comment>
  <w:comment w:id="142" w:author="Lucy" w:date="2018-03-31T21:39:00Z" w:initials="L">
    <w:p w14:paraId="3FF077CB" w14:textId="3E1E876D" w:rsidR="007E0FD9" w:rsidRDefault="007E0FD9" w:rsidP="00206F2C">
      <w:pPr>
        <w:pStyle w:val="Textkomentra"/>
        <w:ind w:firstLine="0"/>
      </w:pPr>
      <w:r>
        <w:rPr>
          <w:rStyle w:val="Odkaznakomentr"/>
        </w:rPr>
        <w:annotationRef/>
      </w:r>
      <w:r>
        <w:t>Je potrebné ich zdieľať so všetkými komponentmi, na...</w:t>
      </w:r>
    </w:p>
  </w:comment>
  <w:comment w:id="143" w:author="Lucy" w:date="2018-03-31T21:41:00Z" w:initials="L">
    <w:p w14:paraId="343E33B2" w14:textId="4A987678" w:rsidR="007E0FD9" w:rsidRDefault="007E0FD9">
      <w:pPr>
        <w:pStyle w:val="Textkomentra"/>
      </w:pPr>
      <w:r>
        <w:rPr>
          <w:rStyle w:val="Odkaznakomentr"/>
        </w:rPr>
        <w:annotationRef/>
      </w:r>
      <w:r>
        <w:t>Ich, keď rozprávaš o komponentoch</w:t>
      </w:r>
    </w:p>
  </w:comment>
  <w:comment w:id="144" w:author="patrik fm" w:date="2018-03-31T22:17:00Z" w:initials="pf">
    <w:p w14:paraId="549AEF08" w14:textId="1C5E5DD4" w:rsidR="007E0FD9" w:rsidRDefault="007E0FD9">
      <w:pPr>
        <w:pStyle w:val="Textkomentra"/>
      </w:pPr>
      <w:r>
        <w:rPr>
          <w:rStyle w:val="Odkaznakomentr"/>
        </w:rPr>
        <w:annotationRef/>
      </w:r>
      <w:r>
        <w:t xml:space="preserve">Vzdy presuvam len jeden graficky komponent. </w:t>
      </w:r>
    </w:p>
  </w:comment>
  <w:comment w:id="145" w:author="Lucy" w:date="2018-03-31T21:41:00Z" w:initials="L">
    <w:p w14:paraId="5605C544" w14:textId="23ECCA80" w:rsidR="007E0FD9" w:rsidRDefault="007E0FD9">
      <w:pPr>
        <w:pStyle w:val="Textkomentra"/>
      </w:pPr>
      <w:r>
        <w:rPr>
          <w:rStyle w:val="Odkaznakomentr"/>
        </w:rPr>
        <w:annotationRef/>
      </w:r>
      <w:r>
        <w:t>Nie veľkým?</w:t>
      </w:r>
    </w:p>
  </w:comment>
  <w:comment w:id="146" w:author="patrik fm" w:date="2018-03-31T22:15:00Z" w:initials="pf">
    <w:p w14:paraId="6EF91655" w14:textId="7B7CF05C" w:rsidR="007E0FD9" w:rsidRDefault="007E0FD9">
      <w:pPr>
        <w:pStyle w:val="Textkomentra"/>
      </w:pPr>
      <w:r>
        <w:rPr>
          <w:rStyle w:val="Odkaznakomentr"/>
        </w:rPr>
        <w:annotationRef/>
      </w:r>
      <w:r>
        <w:t>Nie, je to nazov metody v jave</w:t>
      </w:r>
    </w:p>
  </w:comment>
  <w:comment w:id="147" w:author="Lucy" w:date="2018-03-31T21:41:00Z" w:initials="L">
    <w:p w14:paraId="4E2162D8" w14:textId="40D992CB" w:rsidR="007E0FD9" w:rsidRDefault="007E0FD9">
      <w:pPr>
        <w:pStyle w:val="Textkomentra"/>
      </w:pPr>
      <w:r>
        <w:rPr>
          <w:rStyle w:val="Odkaznakomentr"/>
        </w:rPr>
        <w:annotationRef/>
      </w:r>
      <w:r>
        <w:t>Dostane presúvaný komponent na vstup</w:t>
      </w:r>
    </w:p>
  </w:comment>
  <w:comment w:id="149" w:author="Lucy" w:date="2018-03-31T21:44:00Z" w:initials="L">
    <w:p w14:paraId="75E15B7F" w14:textId="1E28A933" w:rsidR="007E0FD9" w:rsidRDefault="007E0FD9">
      <w:pPr>
        <w:pStyle w:val="Textkomentra"/>
      </w:pPr>
      <w:r>
        <w:rPr>
          <w:rStyle w:val="Odkaznakomentr"/>
        </w:rPr>
        <w:annotationRef/>
      </w:r>
      <w:r>
        <w:t>Vytvorené/k dispozícii</w:t>
      </w:r>
    </w:p>
  </w:comment>
  <w:comment w:id="150" w:author="Lucy" w:date="2018-03-31T21:44:00Z" w:initials="L">
    <w:p w14:paraId="1FCF7CC0" w14:textId="77777777" w:rsidR="007E0FD9" w:rsidRDefault="007E0FD9" w:rsidP="00F65C2F">
      <w:pPr>
        <w:pStyle w:val="Textkomentra"/>
      </w:pPr>
      <w:r>
        <w:rPr>
          <w:rStyle w:val="Odkaznakomentr"/>
        </w:rPr>
        <w:annotationRef/>
      </w:r>
      <w:r>
        <w:t>Veľkým?</w:t>
      </w:r>
    </w:p>
  </w:comment>
  <w:comment w:id="151" w:author="patrik fm" w:date="2018-03-31T22:18:00Z" w:initials="pf">
    <w:p w14:paraId="54B1985C" w14:textId="0804CE39" w:rsidR="007E0FD9" w:rsidRDefault="007E0FD9">
      <w:pPr>
        <w:pStyle w:val="Textkomentra"/>
      </w:pPr>
      <w:r>
        <w:rPr>
          <w:rStyle w:val="Odkaznakomentr"/>
        </w:rPr>
        <w:annotationRef/>
      </w:r>
      <w:r>
        <w:t>Nazov packagu je malym</w:t>
      </w:r>
    </w:p>
  </w:comment>
  <w:comment w:id="154" w:author="Lucy" w:date="2018-03-31T21:47:00Z" w:initials="L">
    <w:p w14:paraId="20D612FD" w14:textId="33137D1F" w:rsidR="007E0FD9" w:rsidRDefault="007E0FD9">
      <w:pPr>
        <w:pStyle w:val="Textkomentra"/>
      </w:pPr>
      <w:r>
        <w:rPr>
          <w:rStyle w:val="Odkaznakomentr"/>
        </w:rPr>
        <w:annotationRef/>
      </w:r>
      <w:r>
        <w:t>Nedáva to zmysel</w:t>
      </w:r>
    </w:p>
  </w:comment>
  <w:comment w:id="155" w:author="patrik fm" w:date="2018-03-31T23:13:00Z" w:initials="pf">
    <w:p w14:paraId="6F9F2099" w14:textId="2251A6A2" w:rsidR="007E0FD9" w:rsidRDefault="007E0FD9" w:rsidP="001662F7">
      <w:pPr>
        <w:pStyle w:val="Textkomentra"/>
      </w:pPr>
      <w:r>
        <w:rPr>
          <w:rStyle w:val="Odkaznakomentr"/>
        </w:rPr>
        <w:annotationRef/>
      </w:r>
      <w:r>
        <w:t>Upravil som trochu, ale navrhni lepsie.</w:t>
      </w:r>
    </w:p>
  </w:comment>
  <w:comment w:id="157" w:author="Lucy" w:date="2018-03-31T21:51:00Z" w:initials="L">
    <w:p w14:paraId="47665B99" w14:textId="4B4429A4" w:rsidR="007E0FD9" w:rsidRDefault="007E0FD9">
      <w:pPr>
        <w:pStyle w:val="Textkomentra"/>
      </w:pPr>
      <w:r>
        <w:rPr>
          <w:rStyle w:val="Odkaznakomentr"/>
        </w:rPr>
        <w:annotationRef/>
      </w:r>
      <w:r>
        <w:t>?</w:t>
      </w:r>
    </w:p>
  </w:comment>
  <w:comment w:id="158" w:author="patrik fm" w:date="2018-03-31T22:21:00Z" w:initials="pf">
    <w:p w14:paraId="10EEE1E5" w14:textId="05F12EBC" w:rsidR="007E0FD9" w:rsidRDefault="007E0FD9">
      <w:pPr>
        <w:pStyle w:val="Textkomentra"/>
        <w:rPr>
          <w:rFonts w:ascii="Arial" w:hAnsi="Arial" w:cs="Arial"/>
          <w:color w:val="222222"/>
          <w:sz w:val="21"/>
          <w:szCs w:val="21"/>
          <w:shd w:val="clear" w:color="auto" w:fill="FFFFFF"/>
        </w:rPr>
      </w:pPr>
      <w:r>
        <w:rPr>
          <w:rStyle w:val="Odkaznakomentr"/>
        </w:rPr>
        <w:annotationRef/>
      </w:r>
      <w:r>
        <w:rPr>
          <w:rFonts w:ascii="Arial" w:hAnsi="Arial" w:cs="Arial"/>
          <w:color w:val="222222"/>
          <w:sz w:val="21"/>
          <w:szCs w:val="21"/>
          <w:shd w:val="clear" w:color="auto" w:fill="FFFFFF"/>
        </w:rPr>
        <w:t xml:space="preserve">Each node of the tree denotes a </w:t>
      </w:r>
      <w:r w:rsidRPr="00351FF4">
        <w:rPr>
          <w:rFonts w:ascii="Arial" w:hAnsi="Arial" w:cs="Arial"/>
          <w:b/>
          <w:color w:val="222222"/>
          <w:sz w:val="21"/>
          <w:szCs w:val="21"/>
          <w:shd w:val="clear" w:color="auto" w:fill="FFFFFF"/>
        </w:rPr>
        <w:t>construct</w:t>
      </w:r>
      <w:r>
        <w:rPr>
          <w:rFonts w:ascii="Arial" w:hAnsi="Arial" w:cs="Arial"/>
          <w:color w:val="222222"/>
          <w:sz w:val="21"/>
          <w:szCs w:val="21"/>
          <w:shd w:val="clear" w:color="auto" w:fill="FFFFFF"/>
        </w:rPr>
        <w:t xml:space="preserve"> occurring in the source code</w:t>
      </w:r>
    </w:p>
    <w:p w14:paraId="109AA5F6" w14:textId="4756E214" w:rsidR="007E0FD9" w:rsidRDefault="007E0FD9">
      <w:pPr>
        <w:pStyle w:val="Textkomentra"/>
        <w:rPr>
          <w:rFonts w:ascii="Arial" w:hAnsi="Arial" w:cs="Arial"/>
          <w:color w:val="222222"/>
          <w:sz w:val="21"/>
          <w:szCs w:val="21"/>
          <w:shd w:val="clear" w:color="auto" w:fill="FFFFFF"/>
        </w:rPr>
      </w:pPr>
    </w:p>
    <w:p w14:paraId="6B2BFA38" w14:textId="0AAF7D96" w:rsidR="007E0FD9" w:rsidRDefault="007E0FD9">
      <w:pPr>
        <w:pStyle w:val="Textkomentra"/>
      </w:pPr>
      <w:r>
        <w:rPr>
          <w:rFonts w:ascii="Arial" w:hAnsi="Arial" w:cs="Arial"/>
          <w:color w:val="222222"/>
          <w:sz w:val="21"/>
          <w:szCs w:val="21"/>
          <w:shd w:val="clear" w:color="auto" w:fill="FFFFFF"/>
        </w:rPr>
        <w:t>Vieš navrhnut lepsie slovo? Alebo to nechame na Fera?</w:t>
      </w:r>
    </w:p>
  </w:comment>
  <w:comment w:id="161" w:author="Lucy" w:date="2018-03-31T21:55:00Z" w:initials="L">
    <w:p w14:paraId="74B9F8ED" w14:textId="2777DE39" w:rsidR="007E0FD9" w:rsidRDefault="007E0FD9">
      <w:pPr>
        <w:pStyle w:val="Textkomentra"/>
      </w:pPr>
      <w:r>
        <w:rPr>
          <w:rStyle w:val="Odkaznakomentr"/>
        </w:rPr>
        <w:annotationRef/>
      </w:r>
      <w:r>
        <w:t>Na grafickú vizualizáciu</w:t>
      </w:r>
    </w:p>
  </w:comment>
  <w:comment w:id="162" w:author="Lucy" w:date="2018-03-31T21:55:00Z" w:initials="L">
    <w:p w14:paraId="3C95053A" w14:textId="09E3DA22" w:rsidR="007E0FD9" w:rsidRDefault="007E0FD9">
      <w:pPr>
        <w:pStyle w:val="Textkomentra"/>
      </w:pPr>
      <w:r>
        <w:rPr>
          <w:rStyle w:val="Odkaznakomentr"/>
        </w:rPr>
        <w:annotationRef/>
      </w:r>
      <w:r>
        <w:t>Úpravu rozloženia</w:t>
      </w:r>
    </w:p>
  </w:comment>
  <w:comment w:id="163" w:author="Lucy" w:date="2018-03-31T21:57:00Z" w:initials="L">
    <w:p w14:paraId="7AA919B5" w14:textId="13F6B0A9" w:rsidR="007E0FD9" w:rsidRDefault="007E0FD9">
      <w:pPr>
        <w:pStyle w:val="Textkomentra"/>
      </w:pPr>
      <w:r>
        <w:rPr>
          <w:rStyle w:val="Odkaznakomentr"/>
        </w:rPr>
        <w:annotationRef/>
      </w:r>
      <w:r>
        <w:t>Načrtnuté nami navrhnuté</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6788A2" w15:done="0"/>
  <w15:commentEx w15:paraId="0995AE7C" w15:done="0"/>
  <w15:commentEx w15:paraId="3E0B0468" w15:done="0"/>
  <w15:commentEx w15:paraId="46122EE6" w15:done="0"/>
  <w15:commentEx w15:paraId="7ED95428" w15:done="0"/>
  <w15:commentEx w15:paraId="4E532DAA" w15:done="0"/>
  <w15:commentEx w15:paraId="739FB9CA" w15:done="0"/>
  <w15:commentEx w15:paraId="3F12929D" w15:done="0"/>
  <w15:commentEx w15:paraId="39D071C5" w15:done="0"/>
  <w15:commentEx w15:paraId="3EC9956C" w15:paraIdParent="39D071C5" w15:done="0"/>
  <w15:commentEx w15:paraId="5CC455EB" w15:done="0"/>
  <w15:commentEx w15:paraId="1EF547AA" w15:done="0"/>
  <w15:commentEx w15:paraId="4AD6F9C4" w15:paraIdParent="1EF547AA" w15:done="0"/>
  <w15:commentEx w15:paraId="09B9A2A4" w15:done="0"/>
  <w15:commentEx w15:paraId="3A8957CE" w15:done="0"/>
  <w15:commentEx w15:paraId="2DFAA8B8" w15:done="0"/>
  <w15:commentEx w15:paraId="3FC31158" w15:done="0"/>
  <w15:commentEx w15:paraId="0ABBC466" w15:done="0"/>
  <w15:commentEx w15:paraId="142C545C" w15:done="0"/>
  <w15:commentEx w15:paraId="3E0BB3F8" w15:done="0"/>
  <w15:commentEx w15:paraId="42A7A7BF" w15:done="0"/>
  <w15:commentEx w15:paraId="3FF077CB" w15:done="0"/>
  <w15:commentEx w15:paraId="343E33B2" w15:done="0"/>
  <w15:commentEx w15:paraId="549AEF08" w15:paraIdParent="343E33B2" w15:done="0"/>
  <w15:commentEx w15:paraId="5605C544" w15:done="0"/>
  <w15:commentEx w15:paraId="6EF91655" w15:paraIdParent="5605C544" w15:done="0"/>
  <w15:commentEx w15:paraId="4E2162D8" w15:done="0"/>
  <w15:commentEx w15:paraId="75E15B7F" w15:done="0"/>
  <w15:commentEx w15:paraId="1FCF7CC0" w15:done="0"/>
  <w15:commentEx w15:paraId="54B1985C" w15:paraIdParent="1FCF7CC0" w15:done="0"/>
  <w15:commentEx w15:paraId="20D612FD" w15:done="0"/>
  <w15:commentEx w15:paraId="6F9F2099" w15:paraIdParent="20D612FD" w15:done="0"/>
  <w15:commentEx w15:paraId="47665B99" w15:done="0"/>
  <w15:commentEx w15:paraId="6B2BFA38" w15:paraIdParent="47665B99" w15:done="0"/>
  <w15:commentEx w15:paraId="74B9F8ED" w15:done="0"/>
  <w15:commentEx w15:paraId="3C95053A" w15:done="0"/>
  <w15:commentEx w15:paraId="7AA919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776C16" w14:textId="77777777" w:rsidR="001F24F7" w:rsidRDefault="001F24F7">
      <w:pPr>
        <w:spacing w:before="0" w:line="240" w:lineRule="auto"/>
      </w:pPr>
      <w:r>
        <w:separator/>
      </w:r>
    </w:p>
  </w:endnote>
  <w:endnote w:type="continuationSeparator" w:id="0">
    <w:p w14:paraId="10C89164" w14:textId="77777777" w:rsidR="001F24F7" w:rsidRDefault="001F24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B4682" w14:textId="77777777" w:rsidR="007E0FD9" w:rsidRDefault="007E0FD9">
    <w:pPr>
      <w:pStyle w:val="ZPNormalnyText"/>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9AE73" w14:textId="77777777" w:rsidR="007E0FD9" w:rsidRDefault="007E0FD9">
    <w:pPr>
      <w:pStyle w:val="ZPNormalnyText"/>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EEB93" w14:textId="66DDA62A" w:rsidR="007E0FD9" w:rsidRDefault="007E0FD9">
    <w:pPr>
      <w:pStyle w:val="Pta"/>
      <w:pBdr>
        <w:top w:val="dotted" w:sz="4" w:space="1" w:color="auto"/>
      </w:pBdr>
    </w:pPr>
    <w:r>
      <w:tab/>
    </w:r>
    <w:r>
      <w:fldChar w:fldCharType="begin"/>
    </w:r>
    <w:r>
      <w:instrText xml:space="preserve"> PAGE </w:instrText>
    </w:r>
    <w:r>
      <w:fldChar w:fldCharType="separate"/>
    </w:r>
    <w:r w:rsidR="00E4501C">
      <w:rPr>
        <w:noProof/>
      </w:rPr>
      <w:t>20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D94E9" w14:textId="77777777" w:rsidR="001F24F7" w:rsidRDefault="001F24F7">
      <w:pPr>
        <w:spacing w:before="0" w:line="240" w:lineRule="auto"/>
      </w:pPr>
      <w:r>
        <w:separator/>
      </w:r>
    </w:p>
  </w:footnote>
  <w:footnote w:type="continuationSeparator" w:id="0">
    <w:p w14:paraId="5691F50E" w14:textId="77777777" w:rsidR="001F24F7" w:rsidRDefault="001F24F7">
      <w:pPr>
        <w:spacing w:before="0" w:line="240" w:lineRule="auto"/>
      </w:pPr>
      <w:r>
        <w:continuationSeparator/>
      </w:r>
    </w:p>
  </w:footnote>
  <w:footnote w:id="1">
    <w:p w14:paraId="6C0E723F" w14:textId="77777777" w:rsidR="007E0FD9" w:rsidRDefault="007E0FD9">
      <w:pPr>
        <w:pStyle w:val="Textpoznmkypodiarou"/>
      </w:pPr>
      <w:r>
        <w:rPr>
          <w:rStyle w:val="Odkaznapoznmkupodiarou"/>
        </w:rPr>
        <w:footnoteRef/>
      </w:r>
      <w:r>
        <w:t xml:space="preserve"> </w:t>
      </w:r>
      <w:r w:rsidRPr="00E6233B">
        <w:rPr>
          <w:rFonts w:ascii="Courier New" w:hAnsi="Courier New" w:cs="Courier New"/>
        </w:rPr>
        <w:t>delay(int microseconds)</w:t>
      </w:r>
      <w:r>
        <w:t xml:space="preserve"> funkcia implementuje čakanie procesora zadaný počet mikrosekúnd. Tradičný kompilátor Arduino implementuje aktívne čakanie.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8FB93" w14:textId="77777777" w:rsidR="007E0FD9" w:rsidRDefault="007E0FD9">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1E1E8" w14:textId="77777777" w:rsidR="007E0FD9" w:rsidRDefault="007E0FD9">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2A257" w14:textId="77777777" w:rsidR="007E0FD9" w:rsidRDefault="007E0FD9">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8EE738" w14:textId="77777777" w:rsidR="007E0FD9" w:rsidRDefault="007E0FD9">
    <w:pPr>
      <w:pStyle w:val="Hlavika"/>
      <w:rPr>
        <w:sz w:val="32"/>
      </w:rPr>
    </w:pPr>
    <w:r>
      <w:rPr>
        <w:sz w:val="32"/>
      </w:rPr>
      <w:tab/>
    </w:r>
    <w:r>
      <w:rPr>
        <w:vanish/>
        <w:sz w:val="32"/>
      </w:rPr>
      <w:t>Poďakovanie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CFEE7" w14:textId="77777777" w:rsidR="007E0FD9" w:rsidRDefault="007E0FD9">
    <w:pPr>
      <w:pStyle w:val="Hlavika"/>
      <w:rPr>
        <w:sz w:val="32"/>
      </w:rPr>
    </w:pPr>
    <w:r>
      <w:rPr>
        <w:sz w:val="32"/>
      </w:rPr>
      <w:tab/>
    </w:r>
    <w:r>
      <w:rPr>
        <w:vanish/>
        <w:sz w:val="32"/>
      </w:rPr>
      <w:t>Abstrakt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3A5FB" w14:textId="77777777" w:rsidR="007E0FD9" w:rsidRDefault="007E0FD9">
    <w:pPr>
      <w:pStyle w:val="Hlavika"/>
      <w:rPr>
        <w:sz w:val="32"/>
      </w:rPr>
    </w:pPr>
    <w:r>
      <w:rPr>
        <w:sz w:val="32"/>
      </w:rPr>
      <w:tab/>
    </w:r>
    <w:r>
      <w:rPr>
        <w:vanish/>
        <w:sz w:val="32"/>
      </w:rPr>
      <w:t>Obsah</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15975" w14:textId="77777777" w:rsidR="007E0FD9" w:rsidRDefault="007E0FD9">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1">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3">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4">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7"/>
  </w:num>
  <w:num w:numId="32">
    <w:abstractNumId w:val="12"/>
  </w:num>
  <w:num w:numId="33">
    <w:abstractNumId w:val="23"/>
  </w:num>
  <w:num w:numId="34">
    <w:abstractNumId w:val="14"/>
  </w:num>
  <w:num w:numId="35">
    <w:abstractNumId w:val="28"/>
  </w:num>
  <w:num w:numId="36">
    <w:abstractNumId w:val="22"/>
  </w:num>
  <w:num w:numId="37">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15286"/>
    <w:rsid w:val="00024AF8"/>
    <w:rsid w:val="000268E8"/>
    <w:rsid w:val="00092543"/>
    <w:rsid w:val="00097161"/>
    <w:rsid w:val="000C0D5B"/>
    <w:rsid w:val="000C11C6"/>
    <w:rsid w:val="000D54ED"/>
    <w:rsid w:val="000D736F"/>
    <w:rsid w:val="000E1912"/>
    <w:rsid w:val="000E63E1"/>
    <w:rsid w:val="000F4B07"/>
    <w:rsid w:val="00101A84"/>
    <w:rsid w:val="00106F2B"/>
    <w:rsid w:val="00123B4D"/>
    <w:rsid w:val="00130C68"/>
    <w:rsid w:val="001359A8"/>
    <w:rsid w:val="00151684"/>
    <w:rsid w:val="001557A7"/>
    <w:rsid w:val="001662F7"/>
    <w:rsid w:val="00172F0F"/>
    <w:rsid w:val="00176660"/>
    <w:rsid w:val="00186E1C"/>
    <w:rsid w:val="001A141A"/>
    <w:rsid w:val="001A521D"/>
    <w:rsid w:val="001A6BCB"/>
    <w:rsid w:val="001A73A3"/>
    <w:rsid w:val="001B1517"/>
    <w:rsid w:val="001B1761"/>
    <w:rsid w:val="001B1C1D"/>
    <w:rsid w:val="001B61F1"/>
    <w:rsid w:val="001C1EC1"/>
    <w:rsid w:val="001C444E"/>
    <w:rsid w:val="001C7AAC"/>
    <w:rsid w:val="001D0A77"/>
    <w:rsid w:val="001D4DEE"/>
    <w:rsid w:val="001D6423"/>
    <w:rsid w:val="001F0382"/>
    <w:rsid w:val="001F24F7"/>
    <w:rsid w:val="001F2DBB"/>
    <w:rsid w:val="00206F2C"/>
    <w:rsid w:val="00213AEA"/>
    <w:rsid w:val="00213D61"/>
    <w:rsid w:val="00217919"/>
    <w:rsid w:val="002208F2"/>
    <w:rsid w:val="00235771"/>
    <w:rsid w:val="00243F82"/>
    <w:rsid w:val="00252BA4"/>
    <w:rsid w:val="00254C0C"/>
    <w:rsid w:val="00257C4B"/>
    <w:rsid w:val="00260F5D"/>
    <w:rsid w:val="00263773"/>
    <w:rsid w:val="00275D03"/>
    <w:rsid w:val="0028045C"/>
    <w:rsid w:val="00286EA3"/>
    <w:rsid w:val="00290F74"/>
    <w:rsid w:val="00291AD8"/>
    <w:rsid w:val="002A7555"/>
    <w:rsid w:val="002A7BC1"/>
    <w:rsid w:val="002C0167"/>
    <w:rsid w:val="002C1B1A"/>
    <w:rsid w:val="002C2F05"/>
    <w:rsid w:val="002C325E"/>
    <w:rsid w:val="002D3764"/>
    <w:rsid w:val="002D7C5D"/>
    <w:rsid w:val="002F7447"/>
    <w:rsid w:val="0030045B"/>
    <w:rsid w:val="00302AEE"/>
    <w:rsid w:val="00310251"/>
    <w:rsid w:val="00316351"/>
    <w:rsid w:val="00321C76"/>
    <w:rsid w:val="00323245"/>
    <w:rsid w:val="00324B4D"/>
    <w:rsid w:val="0032539B"/>
    <w:rsid w:val="00327810"/>
    <w:rsid w:val="00327902"/>
    <w:rsid w:val="00327E4C"/>
    <w:rsid w:val="003322EF"/>
    <w:rsid w:val="00351FF4"/>
    <w:rsid w:val="00364470"/>
    <w:rsid w:val="00392C6A"/>
    <w:rsid w:val="003A6A26"/>
    <w:rsid w:val="003A6B0A"/>
    <w:rsid w:val="003B1072"/>
    <w:rsid w:val="003C37C1"/>
    <w:rsid w:val="003C3F53"/>
    <w:rsid w:val="003D0B74"/>
    <w:rsid w:val="003D7262"/>
    <w:rsid w:val="003E5DC4"/>
    <w:rsid w:val="003F0995"/>
    <w:rsid w:val="0040744A"/>
    <w:rsid w:val="00421C26"/>
    <w:rsid w:val="00422B89"/>
    <w:rsid w:val="00435EA9"/>
    <w:rsid w:val="00440671"/>
    <w:rsid w:val="004435AB"/>
    <w:rsid w:val="0045412C"/>
    <w:rsid w:val="004645E5"/>
    <w:rsid w:val="00465FDF"/>
    <w:rsid w:val="0047592E"/>
    <w:rsid w:val="00480C60"/>
    <w:rsid w:val="00496BCA"/>
    <w:rsid w:val="00497436"/>
    <w:rsid w:val="004A0CBA"/>
    <w:rsid w:val="004A40BC"/>
    <w:rsid w:val="004B256C"/>
    <w:rsid w:val="004B690C"/>
    <w:rsid w:val="004C4C38"/>
    <w:rsid w:val="004C712F"/>
    <w:rsid w:val="004D1804"/>
    <w:rsid w:val="004D252E"/>
    <w:rsid w:val="004E789C"/>
    <w:rsid w:val="004F4867"/>
    <w:rsid w:val="005037B6"/>
    <w:rsid w:val="0051223D"/>
    <w:rsid w:val="00537B43"/>
    <w:rsid w:val="00567E6A"/>
    <w:rsid w:val="005761CB"/>
    <w:rsid w:val="00585A94"/>
    <w:rsid w:val="00594C01"/>
    <w:rsid w:val="005B51AB"/>
    <w:rsid w:val="005B5F7A"/>
    <w:rsid w:val="005B6AE6"/>
    <w:rsid w:val="005C35A7"/>
    <w:rsid w:val="005C3C5D"/>
    <w:rsid w:val="005D22F7"/>
    <w:rsid w:val="005E1778"/>
    <w:rsid w:val="005E4E14"/>
    <w:rsid w:val="005F0BE7"/>
    <w:rsid w:val="005F1678"/>
    <w:rsid w:val="0060708B"/>
    <w:rsid w:val="00611CA8"/>
    <w:rsid w:val="006120A6"/>
    <w:rsid w:val="00612E97"/>
    <w:rsid w:val="00614037"/>
    <w:rsid w:val="00614D74"/>
    <w:rsid w:val="0062478D"/>
    <w:rsid w:val="00625333"/>
    <w:rsid w:val="006340A5"/>
    <w:rsid w:val="006512DA"/>
    <w:rsid w:val="00653706"/>
    <w:rsid w:val="00656F68"/>
    <w:rsid w:val="0066160C"/>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0F93"/>
    <w:rsid w:val="006E4B6C"/>
    <w:rsid w:val="006F2F69"/>
    <w:rsid w:val="006F43EC"/>
    <w:rsid w:val="0070117F"/>
    <w:rsid w:val="00701ACB"/>
    <w:rsid w:val="0070361A"/>
    <w:rsid w:val="00711357"/>
    <w:rsid w:val="00717D37"/>
    <w:rsid w:val="00723A3B"/>
    <w:rsid w:val="007352D1"/>
    <w:rsid w:val="0073699B"/>
    <w:rsid w:val="00737A95"/>
    <w:rsid w:val="00740C17"/>
    <w:rsid w:val="0075325E"/>
    <w:rsid w:val="00756461"/>
    <w:rsid w:val="00763317"/>
    <w:rsid w:val="00775A87"/>
    <w:rsid w:val="00775BC2"/>
    <w:rsid w:val="00781DD9"/>
    <w:rsid w:val="00783448"/>
    <w:rsid w:val="007909B6"/>
    <w:rsid w:val="007A4E3D"/>
    <w:rsid w:val="007A6BA3"/>
    <w:rsid w:val="007B0796"/>
    <w:rsid w:val="007C207C"/>
    <w:rsid w:val="007D515B"/>
    <w:rsid w:val="007E0FD9"/>
    <w:rsid w:val="007E78CE"/>
    <w:rsid w:val="007F5B8D"/>
    <w:rsid w:val="008250B5"/>
    <w:rsid w:val="0082528A"/>
    <w:rsid w:val="00830D6C"/>
    <w:rsid w:val="0084269B"/>
    <w:rsid w:val="00852FA1"/>
    <w:rsid w:val="0085554D"/>
    <w:rsid w:val="0086154F"/>
    <w:rsid w:val="00862069"/>
    <w:rsid w:val="00864203"/>
    <w:rsid w:val="00870E4F"/>
    <w:rsid w:val="008906BC"/>
    <w:rsid w:val="00893B0D"/>
    <w:rsid w:val="00895A9A"/>
    <w:rsid w:val="00896CA4"/>
    <w:rsid w:val="008A401F"/>
    <w:rsid w:val="008A6C84"/>
    <w:rsid w:val="008C2361"/>
    <w:rsid w:val="008D21F0"/>
    <w:rsid w:val="008F0BA6"/>
    <w:rsid w:val="008F2F15"/>
    <w:rsid w:val="008F4176"/>
    <w:rsid w:val="008F495E"/>
    <w:rsid w:val="008F711C"/>
    <w:rsid w:val="009104E0"/>
    <w:rsid w:val="00914756"/>
    <w:rsid w:val="00915B2D"/>
    <w:rsid w:val="009313C0"/>
    <w:rsid w:val="0093159E"/>
    <w:rsid w:val="00946E10"/>
    <w:rsid w:val="009501C8"/>
    <w:rsid w:val="009546EF"/>
    <w:rsid w:val="00961448"/>
    <w:rsid w:val="009642B9"/>
    <w:rsid w:val="009644D7"/>
    <w:rsid w:val="00966DED"/>
    <w:rsid w:val="009833FD"/>
    <w:rsid w:val="009834EC"/>
    <w:rsid w:val="00991CA1"/>
    <w:rsid w:val="00993865"/>
    <w:rsid w:val="00994DA6"/>
    <w:rsid w:val="009970EF"/>
    <w:rsid w:val="0099777E"/>
    <w:rsid w:val="009A7219"/>
    <w:rsid w:val="009C64C1"/>
    <w:rsid w:val="009D1608"/>
    <w:rsid w:val="009D64FC"/>
    <w:rsid w:val="009D6560"/>
    <w:rsid w:val="009E067E"/>
    <w:rsid w:val="009E1583"/>
    <w:rsid w:val="009E1FF5"/>
    <w:rsid w:val="009E5018"/>
    <w:rsid w:val="00A01FEB"/>
    <w:rsid w:val="00A0238D"/>
    <w:rsid w:val="00A04AB5"/>
    <w:rsid w:val="00A06970"/>
    <w:rsid w:val="00A07DC3"/>
    <w:rsid w:val="00A10FDC"/>
    <w:rsid w:val="00A1540A"/>
    <w:rsid w:val="00A159AF"/>
    <w:rsid w:val="00A24139"/>
    <w:rsid w:val="00A310DD"/>
    <w:rsid w:val="00A31CD6"/>
    <w:rsid w:val="00A35D08"/>
    <w:rsid w:val="00A37D90"/>
    <w:rsid w:val="00A43374"/>
    <w:rsid w:val="00A64640"/>
    <w:rsid w:val="00A67455"/>
    <w:rsid w:val="00A801B1"/>
    <w:rsid w:val="00A90ED7"/>
    <w:rsid w:val="00A94191"/>
    <w:rsid w:val="00A954FF"/>
    <w:rsid w:val="00AA3037"/>
    <w:rsid w:val="00AA3F0C"/>
    <w:rsid w:val="00AB2B40"/>
    <w:rsid w:val="00AB3E61"/>
    <w:rsid w:val="00AC032C"/>
    <w:rsid w:val="00AC099C"/>
    <w:rsid w:val="00AC5CA8"/>
    <w:rsid w:val="00AD2386"/>
    <w:rsid w:val="00AE5F3D"/>
    <w:rsid w:val="00AE762B"/>
    <w:rsid w:val="00AE780A"/>
    <w:rsid w:val="00B01083"/>
    <w:rsid w:val="00B01647"/>
    <w:rsid w:val="00B04BA1"/>
    <w:rsid w:val="00B12043"/>
    <w:rsid w:val="00B13DC3"/>
    <w:rsid w:val="00B143CD"/>
    <w:rsid w:val="00B204A0"/>
    <w:rsid w:val="00B3702D"/>
    <w:rsid w:val="00B516F8"/>
    <w:rsid w:val="00B863C9"/>
    <w:rsid w:val="00BC35BB"/>
    <w:rsid w:val="00BE0FB1"/>
    <w:rsid w:val="00BE37A8"/>
    <w:rsid w:val="00BF4FD8"/>
    <w:rsid w:val="00BF664E"/>
    <w:rsid w:val="00C002DF"/>
    <w:rsid w:val="00C00635"/>
    <w:rsid w:val="00C11950"/>
    <w:rsid w:val="00C31CEB"/>
    <w:rsid w:val="00C47234"/>
    <w:rsid w:val="00C522C9"/>
    <w:rsid w:val="00C705AE"/>
    <w:rsid w:val="00C81E3D"/>
    <w:rsid w:val="00C861A1"/>
    <w:rsid w:val="00CA45D5"/>
    <w:rsid w:val="00CB3095"/>
    <w:rsid w:val="00CB6A3F"/>
    <w:rsid w:val="00CC239C"/>
    <w:rsid w:val="00CC7EA8"/>
    <w:rsid w:val="00CD4F08"/>
    <w:rsid w:val="00CF6D71"/>
    <w:rsid w:val="00CF70C0"/>
    <w:rsid w:val="00CF743A"/>
    <w:rsid w:val="00D06795"/>
    <w:rsid w:val="00D06E6C"/>
    <w:rsid w:val="00D14B15"/>
    <w:rsid w:val="00D14CF5"/>
    <w:rsid w:val="00D239FE"/>
    <w:rsid w:val="00D24649"/>
    <w:rsid w:val="00D36F72"/>
    <w:rsid w:val="00D654E5"/>
    <w:rsid w:val="00D679D9"/>
    <w:rsid w:val="00D723CA"/>
    <w:rsid w:val="00D91FFF"/>
    <w:rsid w:val="00D96C56"/>
    <w:rsid w:val="00DA0B48"/>
    <w:rsid w:val="00DA485D"/>
    <w:rsid w:val="00DA7614"/>
    <w:rsid w:val="00DB24D2"/>
    <w:rsid w:val="00DB5CAF"/>
    <w:rsid w:val="00DB791E"/>
    <w:rsid w:val="00DC2AC9"/>
    <w:rsid w:val="00DC3358"/>
    <w:rsid w:val="00DC6DE5"/>
    <w:rsid w:val="00DC7873"/>
    <w:rsid w:val="00DD1348"/>
    <w:rsid w:val="00DD7BBF"/>
    <w:rsid w:val="00DE4232"/>
    <w:rsid w:val="00E11D6B"/>
    <w:rsid w:val="00E30D34"/>
    <w:rsid w:val="00E4501C"/>
    <w:rsid w:val="00E47D31"/>
    <w:rsid w:val="00E570EA"/>
    <w:rsid w:val="00E6233B"/>
    <w:rsid w:val="00E70CDE"/>
    <w:rsid w:val="00E74804"/>
    <w:rsid w:val="00E7738A"/>
    <w:rsid w:val="00E85AC0"/>
    <w:rsid w:val="00E86427"/>
    <w:rsid w:val="00E933D3"/>
    <w:rsid w:val="00EA6F17"/>
    <w:rsid w:val="00EB36FB"/>
    <w:rsid w:val="00ED19AB"/>
    <w:rsid w:val="00ED73A3"/>
    <w:rsid w:val="00EE09A3"/>
    <w:rsid w:val="00EE11DB"/>
    <w:rsid w:val="00EE3A60"/>
    <w:rsid w:val="00EF1324"/>
    <w:rsid w:val="00F20AEA"/>
    <w:rsid w:val="00F2342E"/>
    <w:rsid w:val="00F36C8F"/>
    <w:rsid w:val="00F410E5"/>
    <w:rsid w:val="00F41BBF"/>
    <w:rsid w:val="00F623CE"/>
    <w:rsid w:val="00F65C2F"/>
    <w:rsid w:val="00F65DE7"/>
    <w:rsid w:val="00F67A06"/>
    <w:rsid w:val="00F7513A"/>
    <w:rsid w:val="00F80D57"/>
    <w:rsid w:val="00F8108D"/>
    <w:rsid w:val="00F85EEA"/>
    <w:rsid w:val="00F86A32"/>
    <w:rsid w:val="00F90A0F"/>
    <w:rsid w:val="00F928B9"/>
    <w:rsid w:val="00F93CE1"/>
    <w:rsid w:val="00F97BEF"/>
    <w:rsid w:val="00FA1BC9"/>
    <w:rsid w:val="00FA2DAF"/>
    <w:rsid w:val="00FB25C4"/>
    <w:rsid w:val="00FB294B"/>
    <w:rsid w:val="00FC68E3"/>
    <w:rsid w:val="00FD787F"/>
    <w:rsid w:val="00FE001D"/>
    <w:rsid w:val="00FE3E76"/>
    <w:rsid w:val="00FE4D4C"/>
    <w:rsid w:val="00FE652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sk-SK" w:eastAsia="sk-SK"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sk-SK" w:eastAsia="sk-SK"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3.png"/><Relationship Id="rId37"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6</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5</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7</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8</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9</b:RefOrder>
  </b:Source>
</b:Sources>
</file>

<file path=customXml/itemProps1.xml><?xml version="1.0" encoding="utf-8"?>
<ds:datastoreItem xmlns:ds="http://schemas.openxmlformats.org/officeDocument/2006/customXml" ds:itemID="{1C4CA54F-7F8D-460E-AFE2-6E26E47B2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2299</TotalTime>
  <Pages>47</Pages>
  <Words>9302</Words>
  <Characters>53024</Characters>
  <Application>Microsoft Office Word</Application>
  <DocSecurity>0</DocSecurity>
  <Lines>441</Lines>
  <Paragraphs>124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62202</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Lucy</cp:lastModifiedBy>
  <cp:revision>86</cp:revision>
  <cp:lastPrinted>2006-10-27T11:45:00Z</cp:lastPrinted>
  <dcterms:created xsi:type="dcterms:W3CDTF">2018-03-10T21:02:00Z</dcterms:created>
  <dcterms:modified xsi:type="dcterms:W3CDTF">2018-03-31T22:20:00Z</dcterms:modified>
</cp:coreProperties>
</file>