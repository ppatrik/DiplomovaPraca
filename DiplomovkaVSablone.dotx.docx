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r w:rsidR="005F1678">
              <w:fldChar w:fldCharType="begin"/>
            </w:r>
            <w:r w:rsidR="005F1678">
              <w:instrText xml:space="preserve"> REF Univerzita \* MERGEFORMAT </w:instrText>
            </w:r>
            <w:r w:rsidR="005F1678">
              <w:fldChar w:fldCharType="separate"/>
            </w:r>
            <w:r w:rsidR="008250B5">
              <w:t>Univerzita Pavla Jozefa Šafárika v Košiciach</w:t>
            </w:r>
            <w:r w:rsidR="005F1678">
              <w:fldChar w:fldCharType="end"/>
            </w:r>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5F1678">
      <w:pPr>
        <w:pStyle w:val="Obsah1"/>
        <w:rPr>
          <w:rFonts w:asciiTheme="minorHAnsi" w:eastAsiaTheme="minorEastAsia" w:hAnsiTheme="minorHAnsi" w:cstheme="minorBidi"/>
          <w:b w:val="0"/>
          <w:bCs w:val="0"/>
          <w:sz w:val="22"/>
          <w:szCs w:val="22"/>
          <w:lang w:eastAsia="sk-SK"/>
        </w:rPr>
      </w:pPr>
      <w:hyperlink w:anchor="_Toc509848237" w:history="1">
        <w:r w:rsidR="00F928B9" w:rsidRPr="005E4C79">
          <w:rPr>
            <w:rStyle w:val="Hypertextovprepojenie"/>
          </w:rPr>
          <w:t>Zoznam ilustrácií</w:t>
        </w:r>
        <w:r w:rsidR="00F928B9">
          <w:rPr>
            <w:webHidden/>
          </w:rPr>
          <w:tab/>
        </w:r>
        <w:r w:rsidR="00F928B9">
          <w:rPr>
            <w:webHidden/>
          </w:rPr>
          <w:fldChar w:fldCharType="begin"/>
        </w:r>
        <w:r w:rsidR="00F928B9">
          <w:rPr>
            <w:webHidden/>
          </w:rPr>
          <w:instrText xml:space="preserve"> PAGEREF _Toc509848237 \h </w:instrText>
        </w:r>
        <w:r w:rsidR="00F928B9">
          <w:rPr>
            <w:webHidden/>
          </w:rPr>
        </w:r>
        <w:r w:rsidR="00F928B9">
          <w:rPr>
            <w:webHidden/>
          </w:rPr>
          <w:fldChar w:fldCharType="separate"/>
        </w:r>
        <w:r w:rsidR="00F928B9">
          <w:rPr>
            <w:webHidden/>
          </w:rPr>
          <w:t>7</w:t>
        </w:r>
        <w:r w:rsidR="00F928B9">
          <w:rPr>
            <w:webHidden/>
          </w:rPr>
          <w:fldChar w:fldCharType="end"/>
        </w:r>
      </w:hyperlink>
    </w:p>
    <w:p w14:paraId="46283918" w14:textId="353D87B1" w:rsidR="00F928B9" w:rsidRDefault="005F1678">
      <w:pPr>
        <w:pStyle w:val="Obsah1"/>
        <w:rPr>
          <w:rFonts w:asciiTheme="minorHAnsi" w:eastAsiaTheme="minorEastAsia" w:hAnsiTheme="minorHAnsi" w:cstheme="minorBidi"/>
          <w:b w:val="0"/>
          <w:bCs w:val="0"/>
          <w:sz w:val="22"/>
          <w:szCs w:val="22"/>
          <w:lang w:eastAsia="sk-SK"/>
        </w:rPr>
      </w:pPr>
      <w:hyperlink w:anchor="_Toc509848238" w:history="1">
        <w:r w:rsidR="00F928B9" w:rsidRPr="005E4C79">
          <w:rPr>
            <w:rStyle w:val="Hypertextovprepojenie"/>
          </w:rPr>
          <w:t>Zoznam tabuliek</w:t>
        </w:r>
        <w:r w:rsidR="00F928B9">
          <w:rPr>
            <w:webHidden/>
          </w:rPr>
          <w:tab/>
        </w:r>
        <w:r w:rsidR="00F928B9">
          <w:rPr>
            <w:webHidden/>
          </w:rPr>
          <w:fldChar w:fldCharType="begin"/>
        </w:r>
        <w:r w:rsidR="00F928B9">
          <w:rPr>
            <w:webHidden/>
          </w:rPr>
          <w:instrText xml:space="preserve"> PAGEREF _Toc509848238 \h </w:instrText>
        </w:r>
        <w:r w:rsidR="00F928B9">
          <w:rPr>
            <w:webHidden/>
          </w:rPr>
        </w:r>
        <w:r w:rsidR="00F928B9">
          <w:rPr>
            <w:webHidden/>
          </w:rPr>
          <w:fldChar w:fldCharType="separate"/>
        </w:r>
        <w:r w:rsidR="00F928B9">
          <w:rPr>
            <w:webHidden/>
          </w:rPr>
          <w:t>8</w:t>
        </w:r>
        <w:r w:rsidR="00F928B9">
          <w:rPr>
            <w:webHidden/>
          </w:rPr>
          <w:fldChar w:fldCharType="end"/>
        </w:r>
      </w:hyperlink>
    </w:p>
    <w:p w14:paraId="102326AA" w14:textId="500D7AB0" w:rsidR="00F928B9" w:rsidRDefault="005F1678">
      <w:pPr>
        <w:pStyle w:val="Obsah1"/>
        <w:rPr>
          <w:rFonts w:asciiTheme="minorHAnsi" w:eastAsiaTheme="minorEastAsia" w:hAnsiTheme="minorHAnsi" w:cstheme="minorBidi"/>
          <w:b w:val="0"/>
          <w:bCs w:val="0"/>
          <w:sz w:val="22"/>
          <w:szCs w:val="22"/>
          <w:lang w:eastAsia="sk-SK"/>
        </w:rPr>
      </w:pPr>
      <w:hyperlink w:anchor="_Toc509848239" w:history="1">
        <w:r w:rsidR="00F928B9" w:rsidRPr="005E4C79">
          <w:rPr>
            <w:rStyle w:val="Hypertextovprepojenie"/>
          </w:rPr>
          <w:t>Zoznam skratiek, značiek a termínov</w:t>
        </w:r>
        <w:r w:rsidR="00F928B9">
          <w:rPr>
            <w:webHidden/>
          </w:rPr>
          <w:tab/>
        </w:r>
        <w:r w:rsidR="00F928B9">
          <w:rPr>
            <w:webHidden/>
          </w:rPr>
          <w:fldChar w:fldCharType="begin"/>
        </w:r>
        <w:r w:rsidR="00F928B9">
          <w:rPr>
            <w:webHidden/>
          </w:rPr>
          <w:instrText xml:space="preserve"> PAGEREF _Toc509848239 \h </w:instrText>
        </w:r>
        <w:r w:rsidR="00F928B9">
          <w:rPr>
            <w:webHidden/>
          </w:rPr>
        </w:r>
        <w:r w:rsidR="00F928B9">
          <w:rPr>
            <w:webHidden/>
          </w:rPr>
          <w:fldChar w:fldCharType="separate"/>
        </w:r>
        <w:r w:rsidR="00F928B9">
          <w:rPr>
            <w:webHidden/>
          </w:rPr>
          <w:t>9</w:t>
        </w:r>
        <w:r w:rsidR="00F928B9">
          <w:rPr>
            <w:webHidden/>
          </w:rPr>
          <w:fldChar w:fldCharType="end"/>
        </w:r>
      </w:hyperlink>
    </w:p>
    <w:p w14:paraId="2F8EF7A3" w14:textId="61E13CFE" w:rsidR="00F928B9" w:rsidRDefault="005F1678">
      <w:pPr>
        <w:pStyle w:val="Obsah1"/>
        <w:rPr>
          <w:rFonts w:asciiTheme="minorHAnsi" w:eastAsiaTheme="minorEastAsia" w:hAnsiTheme="minorHAnsi" w:cstheme="minorBidi"/>
          <w:b w:val="0"/>
          <w:bCs w:val="0"/>
          <w:sz w:val="22"/>
          <w:szCs w:val="22"/>
          <w:lang w:eastAsia="sk-SK"/>
        </w:rPr>
      </w:pPr>
      <w:hyperlink w:anchor="_Toc509848240" w:history="1">
        <w:r w:rsidR="00F928B9" w:rsidRPr="005E4C79">
          <w:rPr>
            <w:rStyle w:val="Hypertextovprepojenie"/>
          </w:rPr>
          <w:t>Úvod</w:t>
        </w:r>
        <w:r w:rsidR="00F928B9">
          <w:rPr>
            <w:webHidden/>
          </w:rPr>
          <w:tab/>
        </w:r>
        <w:r w:rsidR="00F928B9">
          <w:rPr>
            <w:webHidden/>
          </w:rPr>
          <w:fldChar w:fldCharType="begin"/>
        </w:r>
        <w:r w:rsidR="00F928B9">
          <w:rPr>
            <w:webHidden/>
          </w:rPr>
          <w:instrText xml:space="preserve"> PAGEREF _Toc509848240 \h </w:instrText>
        </w:r>
        <w:r w:rsidR="00F928B9">
          <w:rPr>
            <w:webHidden/>
          </w:rPr>
        </w:r>
        <w:r w:rsidR="00F928B9">
          <w:rPr>
            <w:webHidden/>
          </w:rPr>
          <w:fldChar w:fldCharType="separate"/>
        </w:r>
        <w:r w:rsidR="00F928B9">
          <w:rPr>
            <w:webHidden/>
          </w:rPr>
          <w:t>10</w:t>
        </w:r>
        <w:r w:rsidR="00F928B9">
          <w:rPr>
            <w:webHidden/>
          </w:rPr>
          <w:fldChar w:fldCharType="end"/>
        </w:r>
      </w:hyperlink>
    </w:p>
    <w:p w14:paraId="1ABF04AE" w14:textId="6A566F47" w:rsidR="00F928B9" w:rsidRDefault="005F1678">
      <w:pPr>
        <w:pStyle w:val="Obsah1"/>
        <w:rPr>
          <w:rFonts w:asciiTheme="minorHAnsi" w:eastAsiaTheme="minorEastAsia" w:hAnsiTheme="minorHAnsi" w:cstheme="minorBidi"/>
          <w:b w:val="0"/>
          <w:bCs w:val="0"/>
          <w:sz w:val="22"/>
          <w:szCs w:val="22"/>
          <w:lang w:eastAsia="sk-SK"/>
        </w:rPr>
      </w:pPr>
      <w:hyperlink w:anchor="_Toc509848241" w:history="1">
        <w:r w:rsidR="00F928B9" w:rsidRPr="005E4C79">
          <w:rPr>
            <w:rStyle w:val="Hypertextovprepojenie"/>
          </w:rPr>
          <w:t>1</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Internet vecí</w:t>
        </w:r>
        <w:r w:rsidR="00F928B9">
          <w:rPr>
            <w:webHidden/>
          </w:rPr>
          <w:tab/>
        </w:r>
        <w:r w:rsidR="00F928B9">
          <w:rPr>
            <w:webHidden/>
          </w:rPr>
          <w:fldChar w:fldCharType="begin"/>
        </w:r>
        <w:r w:rsidR="00F928B9">
          <w:rPr>
            <w:webHidden/>
          </w:rPr>
          <w:instrText xml:space="preserve"> PAGEREF _Toc509848241 \h </w:instrText>
        </w:r>
        <w:r w:rsidR="00F928B9">
          <w:rPr>
            <w:webHidden/>
          </w:rPr>
        </w:r>
        <w:r w:rsidR="00F928B9">
          <w:rPr>
            <w:webHidden/>
          </w:rPr>
          <w:fldChar w:fldCharType="separate"/>
        </w:r>
        <w:r w:rsidR="00F928B9">
          <w:rPr>
            <w:webHidden/>
          </w:rPr>
          <w:t>11</w:t>
        </w:r>
        <w:r w:rsidR="00F928B9">
          <w:rPr>
            <w:webHidden/>
          </w:rPr>
          <w:fldChar w:fldCharType="end"/>
        </w:r>
      </w:hyperlink>
    </w:p>
    <w:p w14:paraId="2D23403C" w14:textId="4B9B9D7E" w:rsidR="00F928B9" w:rsidRDefault="005F1678">
      <w:pPr>
        <w:pStyle w:val="Obsah2"/>
        <w:rPr>
          <w:rFonts w:asciiTheme="minorHAnsi" w:eastAsiaTheme="minorEastAsia" w:hAnsiTheme="minorHAnsi" w:cstheme="minorBidi"/>
          <w:sz w:val="22"/>
          <w:szCs w:val="22"/>
          <w:lang w:eastAsia="sk-SK"/>
        </w:rPr>
      </w:pPr>
      <w:hyperlink w:anchor="_Toc509848242" w:history="1">
        <w:r w:rsidR="00F928B9" w:rsidRPr="005E4C79">
          <w:rPr>
            <w:rStyle w:val="Hypertextovprepojenie"/>
          </w:rPr>
          <w:t>1.1</w:t>
        </w:r>
        <w:r w:rsidR="00F928B9">
          <w:rPr>
            <w:rFonts w:asciiTheme="minorHAnsi" w:eastAsiaTheme="minorEastAsia" w:hAnsiTheme="minorHAnsi" w:cstheme="minorBidi"/>
            <w:sz w:val="22"/>
            <w:szCs w:val="22"/>
            <w:lang w:eastAsia="sk-SK"/>
          </w:rPr>
          <w:tab/>
        </w:r>
        <w:r w:rsidR="00F928B9" w:rsidRPr="005E4C79">
          <w:rPr>
            <w:rStyle w:val="Hypertextovprepojenie"/>
          </w:rPr>
          <w:t>Hardvér</w:t>
        </w:r>
        <w:r w:rsidR="00F928B9">
          <w:rPr>
            <w:webHidden/>
          </w:rPr>
          <w:tab/>
        </w:r>
        <w:r w:rsidR="00F928B9">
          <w:rPr>
            <w:webHidden/>
          </w:rPr>
          <w:fldChar w:fldCharType="begin"/>
        </w:r>
        <w:r w:rsidR="00F928B9">
          <w:rPr>
            <w:webHidden/>
          </w:rPr>
          <w:instrText xml:space="preserve"> PAGEREF _Toc509848242 \h </w:instrText>
        </w:r>
        <w:r w:rsidR="00F928B9">
          <w:rPr>
            <w:webHidden/>
          </w:rPr>
        </w:r>
        <w:r w:rsidR="00F928B9">
          <w:rPr>
            <w:webHidden/>
          </w:rPr>
          <w:fldChar w:fldCharType="separate"/>
        </w:r>
        <w:r w:rsidR="00F928B9">
          <w:rPr>
            <w:webHidden/>
          </w:rPr>
          <w:t>12</w:t>
        </w:r>
        <w:r w:rsidR="00F928B9">
          <w:rPr>
            <w:webHidden/>
          </w:rPr>
          <w:fldChar w:fldCharType="end"/>
        </w:r>
      </w:hyperlink>
    </w:p>
    <w:p w14:paraId="3C63FA0A" w14:textId="1A6B84F8" w:rsidR="00F928B9" w:rsidRDefault="005F1678">
      <w:pPr>
        <w:pStyle w:val="Obsah2"/>
        <w:rPr>
          <w:rFonts w:asciiTheme="minorHAnsi" w:eastAsiaTheme="minorEastAsia" w:hAnsiTheme="minorHAnsi" w:cstheme="minorBidi"/>
          <w:sz w:val="22"/>
          <w:szCs w:val="22"/>
          <w:lang w:eastAsia="sk-SK"/>
        </w:rPr>
      </w:pPr>
      <w:hyperlink w:anchor="_Toc509848243" w:history="1">
        <w:r w:rsidR="00F928B9" w:rsidRPr="005E4C79">
          <w:rPr>
            <w:rStyle w:val="Hypertextovprepojenie"/>
          </w:rPr>
          <w:t>1.2</w:t>
        </w:r>
        <w:r w:rsidR="00F928B9">
          <w:rPr>
            <w:rFonts w:asciiTheme="minorHAnsi" w:eastAsiaTheme="minorEastAsia" w:hAnsiTheme="minorHAnsi" w:cstheme="minorBidi"/>
            <w:sz w:val="22"/>
            <w:szCs w:val="22"/>
            <w:lang w:eastAsia="sk-SK"/>
          </w:rPr>
          <w:tab/>
        </w:r>
        <w:r w:rsidR="00F928B9" w:rsidRPr="005E4C79">
          <w:rPr>
            <w:rStyle w:val="Hypertextovprepojenie"/>
          </w:rPr>
          <w:t>Softvér</w:t>
        </w:r>
        <w:r w:rsidR="00F928B9">
          <w:rPr>
            <w:webHidden/>
          </w:rPr>
          <w:tab/>
        </w:r>
        <w:r w:rsidR="00F928B9">
          <w:rPr>
            <w:webHidden/>
          </w:rPr>
          <w:fldChar w:fldCharType="begin"/>
        </w:r>
        <w:r w:rsidR="00F928B9">
          <w:rPr>
            <w:webHidden/>
          </w:rPr>
          <w:instrText xml:space="preserve"> PAGEREF _Toc509848243 \h </w:instrText>
        </w:r>
        <w:r w:rsidR="00F928B9">
          <w:rPr>
            <w:webHidden/>
          </w:rPr>
        </w:r>
        <w:r w:rsidR="00F928B9">
          <w:rPr>
            <w:webHidden/>
          </w:rPr>
          <w:fldChar w:fldCharType="separate"/>
        </w:r>
        <w:r w:rsidR="00F928B9">
          <w:rPr>
            <w:webHidden/>
          </w:rPr>
          <w:t>12</w:t>
        </w:r>
        <w:r w:rsidR="00F928B9">
          <w:rPr>
            <w:webHidden/>
          </w:rPr>
          <w:fldChar w:fldCharType="end"/>
        </w:r>
      </w:hyperlink>
    </w:p>
    <w:p w14:paraId="627C2CF8" w14:textId="274C5190" w:rsidR="00F928B9" w:rsidRDefault="005F1678">
      <w:pPr>
        <w:pStyle w:val="Obsah2"/>
        <w:rPr>
          <w:rFonts w:asciiTheme="minorHAnsi" w:eastAsiaTheme="minorEastAsia" w:hAnsiTheme="minorHAnsi" w:cstheme="minorBidi"/>
          <w:sz w:val="22"/>
          <w:szCs w:val="22"/>
          <w:lang w:eastAsia="sk-SK"/>
        </w:rPr>
      </w:pPr>
      <w:hyperlink w:anchor="_Toc509848244" w:history="1">
        <w:r w:rsidR="00F928B9" w:rsidRPr="005E4C79">
          <w:rPr>
            <w:rStyle w:val="Hypertextovprepojenie"/>
          </w:rPr>
          <w:t>1.3</w:t>
        </w:r>
        <w:r w:rsidR="00F928B9">
          <w:rPr>
            <w:rFonts w:asciiTheme="minorHAnsi" w:eastAsiaTheme="minorEastAsia" w:hAnsiTheme="minorHAnsi" w:cstheme="minorBidi"/>
            <w:sz w:val="22"/>
            <w:szCs w:val="22"/>
            <w:lang w:eastAsia="sk-SK"/>
          </w:rPr>
          <w:tab/>
        </w:r>
        <w:r w:rsidR="00F928B9" w:rsidRPr="005E4C79">
          <w:rPr>
            <w:rStyle w:val="Hypertextovprepojenie"/>
          </w:rPr>
          <w:t>Mikrokontrolér v porovnaní so single-board počítačom</w:t>
        </w:r>
        <w:r w:rsidR="00F928B9">
          <w:rPr>
            <w:webHidden/>
          </w:rPr>
          <w:tab/>
        </w:r>
        <w:r w:rsidR="00F928B9">
          <w:rPr>
            <w:webHidden/>
          </w:rPr>
          <w:fldChar w:fldCharType="begin"/>
        </w:r>
        <w:r w:rsidR="00F928B9">
          <w:rPr>
            <w:webHidden/>
          </w:rPr>
          <w:instrText xml:space="preserve"> PAGEREF _Toc509848244 \h </w:instrText>
        </w:r>
        <w:r w:rsidR="00F928B9">
          <w:rPr>
            <w:webHidden/>
          </w:rPr>
        </w:r>
        <w:r w:rsidR="00F928B9">
          <w:rPr>
            <w:webHidden/>
          </w:rPr>
          <w:fldChar w:fldCharType="separate"/>
        </w:r>
        <w:r w:rsidR="00F928B9">
          <w:rPr>
            <w:webHidden/>
          </w:rPr>
          <w:t>13</w:t>
        </w:r>
        <w:r w:rsidR="00F928B9">
          <w:rPr>
            <w:webHidden/>
          </w:rPr>
          <w:fldChar w:fldCharType="end"/>
        </w:r>
      </w:hyperlink>
    </w:p>
    <w:p w14:paraId="50D6100B" w14:textId="42D0793D" w:rsidR="00F928B9" w:rsidRDefault="005F1678">
      <w:pPr>
        <w:pStyle w:val="Obsah1"/>
        <w:rPr>
          <w:rFonts w:asciiTheme="minorHAnsi" w:eastAsiaTheme="minorEastAsia" w:hAnsiTheme="minorHAnsi" w:cstheme="minorBidi"/>
          <w:b w:val="0"/>
          <w:bCs w:val="0"/>
          <w:sz w:val="22"/>
          <w:szCs w:val="22"/>
          <w:lang w:eastAsia="sk-SK"/>
        </w:rPr>
      </w:pPr>
      <w:hyperlink w:anchor="_Toc509848245" w:history="1">
        <w:r w:rsidR="00F928B9" w:rsidRPr="005E4C79">
          <w:rPr>
            <w:rStyle w:val="Hypertextovprepojenie"/>
          </w:rPr>
          <w:t>2</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Platforma Arduino</w:t>
        </w:r>
        <w:r w:rsidR="00F928B9">
          <w:rPr>
            <w:webHidden/>
          </w:rPr>
          <w:tab/>
        </w:r>
        <w:r w:rsidR="00F928B9">
          <w:rPr>
            <w:webHidden/>
          </w:rPr>
          <w:fldChar w:fldCharType="begin"/>
        </w:r>
        <w:r w:rsidR="00F928B9">
          <w:rPr>
            <w:webHidden/>
          </w:rPr>
          <w:instrText xml:space="preserve"> PAGEREF _Toc509848245 \h </w:instrText>
        </w:r>
        <w:r w:rsidR="00F928B9">
          <w:rPr>
            <w:webHidden/>
          </w:rPr>
        </w:r>
        <w:r w:rsidR="00F928B9">
          <w:rPr>
            <w:webHidden/>
          </w:rPr>
          <w:fldChar w:fldCharType="separate"/>
        </w:r>
        <w:r w:rsidR="00F928B9">
          <w:rPr>
            <w:webHidden/>
          </w:rPr>
          <w:t>14</w:t>
        </w:r>
        <w:r w:rsidR="00F928B9">
          <w:rPr>
            <w:webHidden/>
          </w:rPr>
          <w:fldChar w:fldCharType="end"/>
        </w:r>
      </w:hyperlink>
    </w:p>
    <w:p w14:paraId="3F3249B1" w14:textId="0D85AB30" w:rsidR="00F928B9" w:rsidRDefault="005F1678">
      <w:pPr>
        <w:pStyle w:val="Obsah2"/>
        <w:rPr>
          <w:rFonts w:asciiTheme="minorHAnsi" w:eastAsiaTheme="minorEastAsia" w:hAnsiTheme="minorHAnsi" w:cstheme="minorBidi"/>
          <w:sz w:val="22"/>
          <w:szCs w:val="22"/>
          <w:lang w:eastAsia="sk-SK"/>
        </w:rPr>
      </w:pPr>
      <w:hyperlink w:anchor="_Toc509848246" w:history="1">
        <w:r w:rsidR="00F928B9" w:rsidRPr="005E4C79">
          <w:rPr>
            <w:rStyle w:val="Hypertextovprepojenie"/>
          </w:rPr>
          <w:t>2.1</w:t>
        </w:r>
        <w:r w:rsidR="00F928B9">
          <w:rPr>
            <w:rFonts w:asciiTheme="minorHAnsi" w:eastAsiaTheme="minorEastAsia" w:hAnsiTheme="minorHAnsi" w:cstheme="minorBidi"/>
            <w:sz w:val="22"/>
            <w:szCs w:val="22"/>
            <w:lang w:eastAsia="sk-SK"/>
          </w:rPr>
          <w:tab/>
        </w:r>
        <w:r w:rsidR="00F928B9" w:rsidRPr="005E4C79">
          <w:rPr>
            <w:rStyle w:val="Hypertextovprepojenie"/>
          </w:rPr>
          <w:t>Parametre mikrokontroléra</w:t>
        </w:r>
        <w:r w:rsidR="00F928B9">
          <w:rPr>
            <w:webHidden/>
          </w:rPr>
          <w:tab/>
        </w:r>
        <w:r w:rsidR="00F928B9">
          <w:rPr>
            <w:webHidden/>
          </w:rPr>
          <w:fldChar w:fldCharType="begin"/>
        </w:r>
        <w:r w:rsidR="00F928B9">
          <w:rPr>
            <w:webHidden/>
          </w:rPr>
          <w:instrText xml:space="preserve"> PAGEREF _Toc509848246 \h </w:instrText>
        </w:r>
        <w:r w:rsidR="00F928B9">
          <w:rPr>
            <w:webHidden/>
          </w:rPr>
        </w:r>
        <w:r w:rsidR="00F928B9">
          <w:rPr>
            <w:webHidden/>
          </w:rPr>
          <w:fldChar w:fldCharType="separate"/>
        </w:r>
        <w:r w:rsidR="00F928B9">
          <w:rPr>
            <w:webHidden/>
          </w:rPr>
          <w:t>15</w:t>
        </w:r>
        <w:r w:rsidR="00F928B9">
          <w:rPr>
            <w:webHidden/>
          </w:rPr>
          <w:fldChar w:fldCharType="end"/>
        </w:r>
      </w:hyperlink>
    </w:p>
    <w:p w14:paraId="0741E106" w14:textId="710A7EAC" w:rsidR="00F928B9" w:rsidRDefault="005F1678">
      <w:pPr>
        <w:pStyle w:val="Obsah2"/>
        <w:rPr>
          <w:rFonts w:asciiTheme="minorHAnsi" w:eastAsiaTheme="minorEastAsia" w:hAnsiTheme="minorHAnsi" w:cstheme="minorBidi"/>
          <w:sz w:val="22"/>
          <w:szCs w:val="22"/>
          <w:lang w:eastAsia="sk-SK"/>
        </w:rPr>
      </w:pPr>
      <w:hyperlink w:anchor="_Toc509848247" w:history="1">
        <w:r w:rsidR="00F928B9" w:rsidRPr="005E4C79">
          <w:rPr>
            <w:rStyle w:val="Hypertextovprepojenie"/>
          </w:rPr>
          <w:t>2.2</w:t>
        </w:r>
        <w:r w:rsidR="00F928B9">
          <w:rPr>
            <w:rFonts w:asciiTheme="minorHAnsi" w:eastAsiaTheme="minorEastAsia" w:hAnsiTheme="minorHAnsi" w:cstheme="minorBidi"/>
            <w:sz w:val="22"/>
            <w:szCs w:val="22"/>
            <w:lang w:eastAsia="sk-SK"/>
          </w:rPr>
          <w:tab/>
        </w:r>
        <w:r w:rsidR="00F928B9" w:rsidRPr="005E4C79">
          <w:rPr>
            <w:rStyle w:val="Hypertextovprepojenie"/>
          </w:rPr>
          <w:t>Programovanie pre mikrokontroléry</w:t>
        </w:r>
        <w:r w:rsidR="00F928B9">
          <w:rPr>
            <w:webHidden/>
          </w:rPr>
          <w:tab/>
        </w:r>
        <w:r w:rsidR="00F928B9">
          <w:rPr>
            <w:webHidden/>
          </w:rPr>
          <w:fldChar w:fldCharType="begin"/>
        </w:r>
        <w:r w:rsidR="00F928B9">
          <w:rPr>
            <w:webHidden/>
          </w:rPr>
          <w:instrText xml:space="preserve"> PAGEREF _Toc509848247 \h </w:instrText>
        </w:r>
        <w:r w:rsidR="00F928B9">
          <w:rPr>
            <w:webHidden/>
          </w:rPr>
        </w:r>
        <w:r w:rsidR="00F928B9">
          <w:rPr>
            <w:webHidden/>
          </w:rPr>
          <w:fldChar w:fldCharType="separate"/>
        </w:r>
        <w:r w:rsidR="00F928B9">
          <w:rPr>
            <w:webHidden/>
          </w:rPr>
          <w:t>16</w:t>
        </w:r>
        <w:r w:rsidR="00F928B9">
          <w:rPr>
            <w:webHidden/>
          </w:rPr>
          <w:fldChar w:fldCharType="end"/>
        </w:r>
      </w:hyperlink>
    </w:p>
    <w:p w14:paraId="05624EDE" w14:textId="647B819F" w:rsidR="00F928B9" w:rsidRDefault="005F1678">
      <w:pPr>
        <w:pStyle w:val="Obsah2"/>
        <w:rPr>
          <w:rFonts w:asciiTheme="minorHAnsi" w:eastAsiaTheme="minorEastAsia" w:hAnsiTheme="minorHAnsi" w:cstheme="minorBidi"/>
          <w:sz w:val="22"/>
          <w:szCs w:val="22"/>
          <w:lang w:eastAsia="sk-SK"/>
        </w:rPr>
      </w:pPr>
      <w:hyperlink w:anchor="_Toc509848248" w:history="1">
        <w:r w:rsidR="00F928B9" w:rsidRPr="005E4C79">
          <w:rPr>
            <w:rStyle w:val="Hypertextovprepojenie"/>
          </w:rPr>
          <w:t>2.3</w:t>
        </w:r>
        <w:r w:rsidR="00F928B9">
          <w:rPr>
            <w:rFonts w:asciiTheme="minorHAnsi" w:eastAsiaTheme="minorEastAsia" w:hAnsiTheme="minorHAnsi" w:cstheme="minorBidi"/>
            <w:sz w:val="22"/>
            <w:szCs w:val="22"/>
            <w:lang w:eastAsia="sk-SK"/>
          </w:rPr>
          <w:tab/>
        </w:r>
        <w:r w:rsidR="00F928B9" w:rsidRPr="005E4C79">
          <w:rPr>
            <w:rStyle w:val="Hypertextovprepojenie"/>
          </w:rPr>
          <w:t>Existujúce riešenia pre platformu Arduino</w:t>
        </w:r>
        <w:r w:rsidR="00F928B9">
          <w:rPr>
            <w:webHidden/>
          </w:rPr>
          <w:tab/>
        </w:r>
        <w:r w:rsidR="00F928B9">
          <w:rPr>
            <w:webHidden/>
          </w:rPr>
          <w:fldChar w:fldCharType="begin"/>
        </w:r>
        <w:r w:rsidR="00F928B9">
          <w:rPr>
            <w:webHidden/>
          </w:rPr>
          <w:instrText xml:space="preserve"> PAGEREF _Toc509848248 \h </w:instrText>
        </w:r>
        <w:r w:rsidR="00F928B9">
          <w:rPr>
            <w:webHidden/>
          </w:rPr>
        </w:r>
        <w:r w:rsidR="00F928B9">
          <w:rPr>
            <w:webHidden/>
          </w:rPr>
          <w:fldChar w:fldCharType="separate"/>
        </w:r>
        <w:r w:rsidR="00F928B9">
          <w:rPr>
            <w:webHidden/>
          </w:rPr>
          <w:t>17</w:t>
        </w:r>
        <w:r w:rsidR="00F928B9">
          <w:rPr>
            <w:webHidden/>
          </w:rPr>
          <w:fldChar w:fldCharType="end"/>
        </w:r>
      </w:hyperlink>
    </w:p>
    <w:p w14:paraId="27784A28" w14:textId="3C309A6F" w:rsidR="00F928B9" w:rsidRDefault="005F1678">
      <w:pPr>
        <w:pStyle w:val="Obsah3"/>
        <w:rPr>
          <w:rFonts w:asciiTheme="minorHAnsi" w:eastAsiaTheme="minorEastAsia" w:hAnsiTheme="minorHAnsi" w:cstheme="minorBidi"/>
          <w:iCs w:val="0"/>
          <w:sz w:val="22"/>
          <w:szCs w:val="22"/>
          <w:lang w:eastAsia="sk-SK"/>
        </w:rPr>
      </w:pPr>
      <w:hyperlink w:anchor="_Toc509848249" w:history="1">
        <w:r w:rsidR="00F928B9" w:rsidRPr="005E4C79">
          <w:rPr>
            <w:rStyle w:val="Hypertextovprepojenie"/>
          </w:rPr>
          <w:t>2.3.1</w:t>
        </w:r>
        <w:r w:rsidR="00F928B9">
          <w:rPr>
            <w:rFonts w:asciiTheme="minorHAnsi" w:eastAsiaTheme="minorEastAsia" w:hAnsiTheme="minorHAnsi" w:cstheme="minorBidi"/>
            <w:iCs w:val="0"/>
            <w:sz w:val="22"/>
            <w:szCs w:val="22"/>
            <w:lang w:eastAsia="sk-SK"/>
          </w:rPr>
          <w:tab/>
        </w:r>
        <w:r w:rsidR="00F928B9" w:rsidRPr="005E4C79">
          <w:rPr>
            <w:rStyle w:val="Hypertextovprepojenie"/>
          </w:rPr>
          <w:t>Arduino EventManager</w:t>
        </w:r>
        <w:r w:rsidR="00F928B9">
          <w:rPr>
            <w:webHidden/>
          </w:rPr>
          <w:tab/>
        </w:r>
        <w:r w:rsidR="00F928B9">
          <w:rPr>
            <w:webHidden/>
          </w:rPr>
          <w:fldChar w:fldCharType="begin"/>
        </w:r>
        <w:r w:rsidR="00F928B9">
          <w:rPr>
            <w:webHidden/>
          </w:rPr>
          <w:instrText xml:space="preserve"> PAGEREF _Toc509848249 \h </w:instrText>
        </w:r>
        <w:r w:rsidR="00F928B9">
          <w:rPr>
            <w:webHidden/>
          </w:rPr>
        </w:r>
        <w:r w:rsidR="00F928B9">
          <w:rPr>
            <w:webHidden/>
          </w:rPr>
          <w:fldChar w:fldCharType="separate"/>
        </w:r>
        <w:r w:rsidR="00F928B9">
          <w:rPr>
            <w:webHidden/>
          </w:rPr>
          <w:t>17</w:t>
        </w:r>
        <w:r w:rsidR="00F928B9">
          <w:rPr>
            <w:webHidden/>
          </w:rPr>
          <w:fldChar w:fldCharType="end"/>
        </w:r>
      </w:hyperlink>
    </w:p>
    <w:p w14:paraId="4CC19A27" w14:textId="7B782080" w:rsidR="00F928B9" w:rsidRDefault="005F1678">
      <w:pPr>
        <w:pStyle w:val="Obsah3"/>
        <w:rPr>
          <w:rFonts w:asciiTheme="minorHAnsi" w:eastAsiaTheme="minorEastAsia" w:hAnsiTheme="minorHAnsi" w:cstheme="minorBidi"/>
          <w:iCs w:val="0"/>
          <w:sz w:val="22"/>
          <w:szCs w:val="22"/>
          <w:lang w:eastAsia="sk-SK"/>
        </w:rPr>
      </w:pPr>
      <w:hyperlink w:anchor="_Toc509848250" w:history="1">
        <w:r w:rsidR="00F928B9" w:rsidRPr="005E4C79">
          <w:rPr>
            <w:rStyle w:val="Hypertextovprepojenie"/>
          </w:rPr>
          <w:t>2.3.2</w:t>
        </w:r>
        <w:r w:rsidR="00F928B9">
          <w:rPr>
            <w:rFonts w:asciiTheme="minorHAnsi" w:eastAsiaTheme="minorEastAsia" w:hAnsiTheme="minorHAnsi" w:cstheme="minorBidi"/>
            <w:iCs w:val="0"/>
            <w:sz w:val="22"/>
            <w:szCs w:val="22"/>
            <w:lang w:eastAsia="sk-SK"/>
          </w:rPr>
          <w:tab/>
        </w:r>
        <w:r w:rsidR="00F928B9" w:rsidRPr="005E4C79">
          <w:rPr>
            <w:rStyle w:val="Hypertextovprepojenie"/>
          </w:rPr>
          <w:t>Quantum Leaps Modeling Tool</w:t>
        </w:r>
        <w:r w:rsidR="00F928B9">
          <w:rPr>
            <w:webHidden/>
          </w:rPr>
          <w:tab/>
        </w:r>
        <w:r w:rsidR="00F928B9">
          <w:rPr>
            <w:webHidden/>
          </w:rPr>
          <w:fldChar w:fldCharType="begin"/>
        </w:r>
        <w:r w:rsidR="00F928B9">
          <w:rPr>
            <w:webHidden/>
          </w:rPr>
          <w:instrText xml:space="preserve"> PAGEREF _Toc509848250 \h </w:instrText>
        </w:r>
        <w:r w:rsidR="00F928B9">
          <w:rPr>
            <w:webHidden/>
          </w:rPr>
        </w:r>
        <w:r w:rsidR="00F928B9">
          <w:rPr>
            <w:webHidden/>
          </w:rPr>
          <w:fldChar w:fldCharType="separate"/>
        </w:r>
        <w:r w:rsidR="00F928B9">
          <w:rPr>
            <w:webHidden/>
          </w:rPr>
          <w:t>17</w:t>
        </w:r>
        <w:r w:rsidR="00F928B9">
          <w:rPr>
            <w:webHidden/>
          </w:rPr>
          <w:fldChar w:fldCharType="end"/>
        </w:r>
      </w:hyperlink>
    </w:p>
    <w:p w14:paraId="3A4397CB" w14:textId="0515E886" w:rsidR="00F928B9" w:rsidRDefault="005F1678">
      <w:pPr>
        <w:pStyle w:val="Obsah3"/>
        <w:rPr>
          <w:rFonts w:asciiTheme="minorHAnsi" w:eastAsiaTheme="minorEastAsia" w:hAnsiTheme="minorHAnsi" w:cstheme="minorBidi"/>
          <w:iCs w:val="0"/>
          <w:sz w:val="22"/>
          <w:szCs w:val="22"/>
          <w:lang w:eastAsia="sk-SK"/>
        </w:rPr>
      </w:pPr>
      <w:hyperlink w:anchor="_Toc509848251" w:history="1">
        <w:r w:rsidR="00F928B9" w:rsidRPr="005E4C79">
          <w:rPr>
            <w:rStyle w:val="Hypertextovprepojenie"/>
          </w:rPr>
          <w:t>2.3.3</w:t>
        </w:r>
        <w:r w:rsidR="00F928B9">
          <w:rPr>
            <w:rFonts w:asciiTheme="minorHAnsi" w:eastAsiaTheme="minorEastAsia" w:hAnsiTheme="minorHAnsi" w:cstheme="minorBidi"/>
            <w:iCs w:val="0"/>
            <w:sz w:val="22"/>
            <w:szCs w:val="22"/>
            <w:lang w:eastAsia="sk-SK"/>
          </w:rPr>
          <w:tab/>
        </w:r>
        <w:r w:rsidR="00F928B9" w:rsidRPr="005E4C79">
          <w:rPr>
            <w:rStyle w:val="Hypertextovprepojenie"/>
          </w:rPr>
          <w:t>ARTe (Arduino Real-Time extension)</w:t>
        </w:r>
        <w:r w:rsidR="00F928B9">
          <w:rPr>
            <w:webHidden/>
          </w:rPr>
          <w:tab/>
        </w:r>
        <w:r w:rsidR="00F928B9">
          <w:rPr>
            <w:webHidden/>
          </w:rPr>
          <w:fldChar w:fldCharType="begin"/>
        </w:r>
        <w:r w:rsidR="00F928B9">
          <w:rPr>
            <w:webHidden/>
          </w:rPr>
          <w:instrText xml:space="preserve"> PAGEREF _Toc509848251 \h </w:instrText>
        </w:r>
        <w:r w:rsidR="00F928B9">
          <w:rPr>
            <w:webHidden/>
          </w:rPr>
        </w:r>
        <w:r w:rsidR="00F928B9">
          <w:rPr>
            <w:webHidden/>
          </w:rPr>
          <w:fldChar w:fldCharType="separate"/>
        </w:r>
        <w:r w:rsidR="00F928B9">
          <w:rPr>
            <w:webHidden/>
          </w:rPr>
          <w:t>18</w:t>
        </w:r>
        <w:r w:rsidR="00F928B9">
          <w:rPr>
            <w:webHidden/>
          </w:rPr>
          <w:fldChar w:fldCharType="end"/>
        </w:r>
      </w:hyperlink>
    </w:p>
    <w:p w14:paraId="4E23277A" w14:textId="33450958" w:rsidR="00F928B9" w:rsidRDefault="005F1678">
      <w:pPr>
        <w:pStyle w:val="Obsah3"/>
        <w:rPr>
          <w:rFonts w:asciiTheme="minorHAnsi" w:eastAsiaTheme="minorEastAsia" w:hAnsiTheme="minorHAnsi" w:cstheme="minorBidi"/>
          <w:iCs w:val="0"/>
          <w:sz w:val="22"/>
          <w:szCs w:val="22"/>
          <w:lang w:eastAsia="sk-SK"/>
        </w:rPr>
      </w:pPr>
      <w:hyperlink w:anchor="_Toc509848252" w:history="1">
        <w:r w:rsidR="00F928B9" w:rsidRPr="005E4C79">
          <w:rPr>
            <w:rStyle w:val="Hypertextovprepojenie"/>
          </w:rPr>
          <w:t>2.3.4</w:t>
        </w:r>
        <w:r w:rsidR="00F928B9">
          <w:rPr>
            <w:rFonts w:asciiTheme="minorHAnsi" w:eastAsiaTheme="minorEastAsia" w:hAnsiTheme="minorHAnsi" w:cstheme="minorBidi"/>
            <w:iCs w:val="0"/>
            <w:sz w:val="22"/>
            <w:szCs w:val="22"/>
            <w:lang w:eastAsia="sk-SK"/>
          </w:rPr>
          <w:tab/>
        </w:r>
        <w:r w:rsidR="00F928B9" w:rsidRPr="005E4C79">
          <w:rPr>
            <w:rStyle w:val="Hypertextovprepojenie"/>
          </w:rPr>
          <w:t>Cayenne</w:t>
        </w:r>
        <w:r w:rsidR="00F928B9">
          <w:rPr>
            <w:webHidden/>
          </w:rPr>
          <w:tab/>
        </w:r>
        <w:r w:rsidR="00F928B9">
          <w:rPr>
            <w:webHidden/>
          </w:rPr>
          <w:fldChar w:fldCharType="begin"/>
        </w:r>
        <w:r w:rsidR="00F928B9">
          <w:rPr>
            <w:webHidden/>
          </w:rPr>
          <w:instrText xml:space="preserve"> PAGEREF _Toc509848252 \h </w:instrText>
        </w:r>
        <w:r w:rsidR="00F928B9">
          <w:rPr>
            <w:webHidden/>
          </w:rPr>
        </w:r>
        <w:r w:rsidR="00F928B9">
          <w:rPr>
            <w:webHidden/>
          </w:rPr>
          <w:fldChar w:fldCharType="separate"/>
        </w:r>
        <w:r w:rsidR="00F928B9">
          <w:rPr>
            <w:webHidden/>
          </w:rPr>
          <w:t>18</w:t>
        </w:r>
        <w:r w:rsidR="00F928B9">
          <w:rPr>
            <w:webHidden/>
          </w:rPr>
          <w:fldChar w:fldCharType="end"/>
        </w:r>
      </w:hyperlink>
    </w:p>
    <w:p w14:paraId="35AE6044" w14:textId="429D99A5" w:rsidR="00F928B9" w:rsidRDefault="005F1678">
      <w:pPr>
        <w:pStyle w:val="Obsah1"/>
        <w:rPr>
          <w:rFonts w:asciiTheme="minorHAnsi" w:eastAsiaTheme="minorEastAsia" w:hAnsiTheme="minorHAnsi" w:cstheme="minorBidi"/>
          <w:b w:val="0"/>
          <w:bCs w:val="0"/>
          <w:sz w:val="22"/>
          <w:szCs w:val="22"/>
          <w:lang w:eastAsia="sk-SK"/>
        </w:rPr>
      </w:pPr>
      <w:hyperlink w:anchor="_Toc509848253" w:history="1">
        <w:r w:rsidR="00F928B9" w:rsidRPr="005E4C79">
          <w:rPr>
            <w:rStyle w:val="Hypertextovprepojenie"/>
          </w:rPr>
          <w:t>3</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Komponentové a udalosťami orientované programovanie</w:t>
        </w:r>
        <w:r w:rsidR="00F928B9">
          <w:rPr>
            <w:webHidden/>
          </w:rPr>
          <w:tab/>
        </w:r>
        <w:r w:rsidR="00F928B9">
          <w:rPr>
            <w:webHidden/>
          </w:rPr>
          <w:fldChar w:fldCharType="begin"/>
        </w:r>
        <w:r w:rsidR="00F928B9">
          <w:rPr>
            <w:webHidden/>
          </w:rPr>
          <w:instrText xml:space="preserve"> PAGEREF _Toc509848253 \h </w:instrText>
        </w:r>
        <w:r w:rsidR="00F928B9">
          <w:rPr>
            <w:webHidden/>
          </w:rPr>
        </w:r>
        <w:r w:rsidR="00F928B9">
          <w:rPr>
            <w:webHidden/>
          </w:rPr>
          <w:fldChar w:fldCharType="separate"/>
        </w:r>
        <w:r w:rsidR="00F928B9">
          <w:rPr>
            <w:webHidden/>
          </w:rPr>
          <w:t>19</w:t>
        </w:r>
        <w:r w:rsidR="00F928B9">
          <w:rPr>
            <w:webHidden/>
          </w:rPr>
          <w:fldChar w:fldCharType="end"/>
        </w:r>
      </w:hyperlink>
    </w:p>
    <w:p w14:paraId="7DAFEE96" w14:textId="7A2A2DE6" w:rsidR="00F928B9" w:rsidRDefault="005F1678">
      <w:pPr>
        <w:pStyle w:val="Obsah2"/>
        <w:rPr>
          <w:rFonts w:asciiTheme="minorHAnsi" w:eastAsiaTheme="minorEastAsia" w:hAnsiTheme="minorHAnsi" w:cstheme="minorBidi"/>
          <w:sz w:val="22"/>
          <w:szCs w:val="22"/>
          <w:lang w:eastAsia="sk-SK"/>
        </w:rPr>
      </w:pPr>
      <w:hyperlink w:anchor="_Toc509848254" w:history="1">
        <w:r w:rsidR="00F928B9" w:rsidRPr="005E4C79">
          <w:rPr>
            <w:rStyle w:val="Hypertextovprepojenie"/>
          </w:rPr>
          <w:t>3.1</w:t>
        </w:r>
        <w:r w:rsidR="00F928B9">
          <w:rPr>
            <w:rFonts w:asciiTheme="minorHAnsi" w:eastAsiaTheme="minorEastAsia" w:hAnsiTheme="minorHAnsi" w:cstheme="minorBidi"/>
            <w:sz w:val="22"/>
            <w:szCs w:val="22"/>
            <w:lang w:eastAsia="sk-SK"/>
          </w:rPr>
          <w:tab/>
        </w:r>
        <w:r w:rsidR="00F928B9" w:rsidRPr="005E4C79">
          <w:rPr>
            <w:rStyle w:val="Hypertextovprepojenie"/>
          </w:rPr>
          <w:t>Spracovanie udalosti</w:t>
        </w:r>
        <w:r w:rsidR="00F928B9">
          <w:rPr>
            <w:webHidden/>
          </w:rPr>
          <w:tab/>
        </w:r>
        <w:r w:rsidR="00F928B9">
          <w:rPr>
            <w:webHidden/>
          </w:rPr>
          <w:fldChar w:fldCharType="begin"/>
        </w:r>
        <w:r w:rsidR="00F928B9">
          <w:rPr>
            <w:webHidden/>
          </w:rPr>
          <w:instrText xml:space="preserve"> PAGEREF _Toc509848254 \h </w:instrText>
        </w:r>
        <w:r w:rsidR="00F928B9">
          <w:rPr>
            <w:webHidden/>
          </w:rPr>
        </w:r>
        <w:r w:rsidR="00F928B9">
          <w:rPr>
            <w:webHidden/>
          </w:rPr>
          <w:fldChar w:fldCharType="separate"/>
        </w:r>
        <w:r w:rsidR="00F928B9">
          <w:rPr>
            <w:webHidden/>
          </w:rPr>
          <w:t>20</w:t>
        </w:r>
        <w:r w:rsidR="00F928B9">
          <w:rPr>
            <w:webHidden/>
          </w:rPr>
          <w:fldChar w:fldCharType="end"/>
        </w:r>
      </w:hyperlink>
    </w:p>
    <w:p w14:paraId="6160E12F" w14:textId="1BC8134F" w:rsidR="00F928B9" w:rsidRDefault="005F1678">
      <w:pPr>
        <w:pStyle w:val="Obsah1"/>
        <w:rPr>
          <w:rFonts w:asciiTheme="minorHAnsi" w:eastAsiaTheme="minorEastAsia" w:hAnsiTheme="minorHAnsi" w:cstheme="minorBidi"/>
          <w:b w:val="0"/>
          <w:bCs w:val="0"/>
          <w:sz w:val="22"/>
          <w:szCs w:val="22"/>
          <w:lang w:eastAsia="sk-SK"/>
        </w:rPr>
      </w:pPr>
      <w:hyperlink w:anchor="_Toc509848255" w:history="1">
        <w:r w:rsidR="00F928B9" w:rsidRPr="005E4C79">
          <w:rPr>
            <w:rStyle w:val="Hypertextovprepojenie"/>
          </w:rPr>
          <w:t>4</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Integrované vývojové prostredie</w:t>
        </w:r>
        <w:r w:rsidR="00F928B9">
          <w:rPr>
            <w:webHidden/>
          </w:rPr>
          <w:tab/>
        </w:r>
        <w:r w:rsidR="00F928B9">
          <w:rPr>
            <w:webHidden/>
          </w:rPr>
          <w:fldChar w:fldCharType="begin"/>
        </w:r>
        <w:r w:rsidR="00F928B9">
          <w:rPr>
            <w:webHidden/>
          </w:rPr>
          <w:instrText xml:space="preserve"> PAGEREF _Toc509848255 \h </w:instrText>
        </w:r>
        <w:r w:rsidR="00F928B9">
          <w:rPr>
            <w:webHidden/>
          </w:rPr>
        </w:r>
        <w:r w:rsidR="00F928B9">
          <w:rPr>
            <w:webHidden/>
          </w:rPr>
          <w:fldChar w:fldCharType="separate"/>
        </w:r>
        <w:r w:rsidR="00F928B9">
          <w:rPr>
            <w:webHidden/>
          </w:rPr>
          <w:t>22</w:t>
        </w:r>
        <w:r w:rsidR="00F928B9">
          <w:rPr>
            <w:webHidden/>
          </w:rPr>
          <w:fldChar w:fldCharType="end"/>
        </w:r>
      </w:hyperlink>
    </w:p>
    <w:p w14:paraId="5CABA91B" w14:textId="165C9573" w:rsidR="00F928B9" w:rsidRDefault="005F1678">
      <w:pPr>
        <w:pStyle w:val="Obsah2"/>
        <w:rPr>
          <w:rFonts w:asciiTheme="minorHAnsi" w:eastAsiaTheme="minorEastAsia" w:hAnsiTheme="minorHAnsi" w:cstheme="minorBidi"/>
          <w:sz w:val="22"/>
          <w:szCs w:val="22"/>
          <w:lang w:eastAsia="sk-SK"/>
        </w:rPr>
      </w:pPr>
      <w:hyperlink w:anchor="_Toc509848256" w:history="1">
        <w:r w:rsidR="00F928B9" w:rsidRPr="005E4C79">
          <w:rPr>
            <w:rStyle w:val="Hypertextovprepojenie"/>
          </w:rPr>
          <w:t>4.1</w:t>
        </w:r>
        <w:r w:rsidR="00F928B9">
          <w:rPr>
            <w:rFonts w:asciiTheme="minorHAnsi" w:eastAsiaTheme="minorEastAsia" w:hAnsiTheme="minorHAnsi" w:cstheme="minorBidi"/>
            <w:sz w:val="22"/>
            <w:szCs w:val="22"/>
            <w:lang w:eastAsia="sk-SK"/>
          </w:rPr>
          <w:tab/>
        </w:r>
        <w:r w:rsidR="00F928B9" w:rsidRPr="005E4C79">
          <w:rPr>
            <w:rStyle w:val="Hypertextovprepojenie"/>
          </w:rPr>
          <w:t>Rapid Application Development</w:t>
        </w:r>
        <w:r w:rsidR="00F928B9">
          <w:rPr>
            <w:webHidden/>
          </w:rPr>
          <w:tab/>
        </w:r>
        <w:r w:rsidR="00F928B9">
          <w:rPr>
            <w:webHidden/>
          </w:rPr>
          <w:fldChar w:fldCharType="begin"/>
        </w:r>
        <w:r w:rsidR="00F928B9">
          <w:rPr>
            <w:webHidden/>
          </w:rPr>
          <w:instrText xml:space="preserve"> PAGEREF _Toc509848256 \h </w:instrText>
        </w:r>
        <w:r w:rsidR="00F928B9">
          <w:rPr>
            <w:webHidden/>
          </w:rPr>
        </w:r>
        <w:r w:rsidR="00F928B9">
          <w:rPr>
            <w:webHidden/>
          </w:rPr>
          <w:fldChar w:fldCharType="separate"/>
        </w:r>
        <w:r w:rsidR="00F928B9">
          <w:rPr>
            <w:webHidden/>
          </w:rPr>
          <w:t>22</w:t>
        </w:r>
        <w:r w:rsidR="00F928B9">
          <w:rPr>
            <w:webHidden/>
          </w:rPr>
          <w:fldChar w:fldCharType="end"/>
        </w:r>
      </w:hyperlink>
    </w:p>
    <w:p w14:paraId="40835344" w14:textId="09C1E017" w:rsidR="00F928B9" w:rsidRDefault="005F1678">
      <w:pPr>
        <w:pStyle w:val="Obsah1"/>
        <w:rPr>
          <w:rFonts w:asciiTheme="minorHAnsi" w:eastAsiaTheme="minorEastAsia" w:hAnsiTheme="minorHAnsi" w:cstheme="minorBidi"/>
          <w:b w:val="0"/>
          <w:bCs w:val="0"/>
          <w:sz w:val="22"/>
          <w:szCs w:val="22"/>
          <w:lang w:eastAsia="sk-SK"/>
        </w:rPr>
      </w:pPr>
      <w:hyperlink w:anchor="_Toc509848257" w:history="1">
        <w:r w:rsidR="00F928B9" w:rsidRPr="005E4C79">
          <w:rPr>
            <w:rStyle w:val="Hypertextovprepojenie"/>
          </w:rPr>
          <w:t>5</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Architektúra komponentového a udalosťami orientovaného riešenia ACProg</w:t>
        </w:r>
        <w:r w:rsidR="00F928B9">
          <w:rPr>
            <w:webHidden/>
          </w:rPr>
          <w:tab/>
        </w:r>
        <w:r w:rsidR="00F928B9">
          <w:rPr>
            <w:webHidden/>
          </w:rPr>
          <w:fldChar w:fldCharType="begin"/>
        </w:r>
        <w:r w:rsidR="00F928B9">
          <w:rPr>
            <w:webHidden/>
          </w:rPr>
          <w:instrText xml:space="preserve"> PAGEREF _Toc509848257 \h </w:instrText>
        </w:r>
        <w:r w:rsidR="00F928B9">
          <w:rPr>
            <w:webHidden/>
          </w:rPr>
        </w:r>
        <w:r w:rsidR="00F928B9">
          <w:rPr>
            <w:webHidden/>
          </w:rPr>
          <w:fldChar w:fldCharType="separate"/>
        </w:r>
        <w:r w:rsidR="00F928B9">
          <w:rPr>
            <w:webHidden/>
          </w:rPr>
          <w:t>23</w:t>
        </w:r>
        <w:r w:rsidR="00F928B9">
          <w:rPr>
            <w:webHidden/>
          </w:rPr>
          <w:fldChar w:fldCharType="end"/>
        </w:r>
      </w:hyperlink>
    </w:p>
    <w:p w14:paraId="091E251C" w14:textId="0DE7991B" w:rsidR="00F928B9" w:rsidRDefault="005F1678">
      <w:pPr>
        <w:pStyle w:val="Obsah2"/>
        <w:rPr>
          <w:rFonts w:asciiTheme="minorHAnsi" w:eastAsiaTheme="minorEastAsia" w:hAnsiTheme="minorHAnsi" w:cstheme="minorBidi"/>
          <w:sz w:val="22"/>
          <w:szCs w:val="22"/>
          <w:lang w:eastAsia="sk-SK"/>
        </w:rPr>
      </w:pPr>
      <w:hyperlink w:anchor="_Toc509848258" w:history="1">
        <w:r w:rsidR="00F928B9" w:rsidRPr="005E4C79">
          <w:rPr>
            <w:rStyle w:val="Hypertextovprepojenie"/>
          </w:rPr>
          <w:t>5.1</w:t>
        </w:r>
        <w:r w:rsidR="00F928B9">
          <w:rPr>
            <w:rFonts w:asciiTheme="minorHAnsi" w:eastAsiaTheme="minorEastAsia" w:hAnsiTheme="minorHAnsi" w:cstheme="minorBidi"/>
            <w:sz w:val="22"/>
            <w:szCs w:val="22"/>
            <w:lang w:eastAsia="sk-SK"/>
          </w:rPr>
          <w:tab/>
        </w:r>
        <w:r w:rsidR="00F928B9" w:rsidRPr="005E4C79">
          <w:rPr>
            <w:rStyle w:val="Hypertextovprepojenie"/>
          </w:rPr>
          <w:t>XML konfiguračný súbor</w:t>
        </w:r>
        <w:r w:rsidR="00F928B9">
          <w:rPr>
            <w:webHidden/>
          </w:rPr>
          <w:tab/>
        </w:r>
        <w:r w:rsidR="00F928B9">
          <w:rPr>
            <w:webHidden/>
          </w:rPr>
          <w:fldChar w:fldCharType="begin"/>
        </w:r>
        <w:r w:rsidR="00F928B9">
          <w:rPr>
            <w:webHidden/>
          </w:rPr>
          <w:instrText xml:space="preserve"> PAGEREF _Toc509848258 \h </w:instrText>
        </w:r>
        <w:r w:rsidR="00F928B9">
          <w:rPr>
            <w:webHidden/>
          </w:rPr>
        </w:r>
        <w:r w:rsidR="00F928B9">
          <w:rPr>
            <w:webHidden/>
          </w:rPr>
          <w:fldChar w:fldCharType="separate"/>
        </w:r>
        <w:r w:rsidR="00F928B9">
          <w:rPr>
            <w:webHidden/>
          </w:rPr>
          <w:t>24</w:t>
        </w:r>
        <w:r w:rsidR="00F928B9">
          <w:rPr>
            <w:webHidden/>
          </w:rPr>
          <w:fldChar w:fldCharType="end"/>
        </w:r>
      </w:hyperlink>
    </w:p>
    <w:p w14:paraId="648248A2" w14:textId="063B2997" w:rsidR="00F928B9" w:rsidRDefault="005F1678">
      <w:pPr>
        <w:pStyle w:val="Obsah2"/>
        <w:rPr>
          <w:rFonts w:asciiTheme="minorHAnsi" w:eastAsiaTheme="minorEastAsia" w:hAnsiTheme="minorHAnsi" w:cstheme="minorBidi"/>
          <w:sz w:val="22"/>
          <w:szCs w:val="22"/>
          <w:lang w:eastAsia="sk-SK"/>
        </w:rPr>
      </w:pPr>
      <w:hyperlink w:anchor="_Toc509848259" w:history="1">
        <w:r w:rsidR="00F928B9" w:rsidRPr="005E4C79">
          <w:rPr>
            <w:rStyle w:val="Hypertextovprepojenie"/>
          </w:rPr>
          <w:t>5.2</w:t>
        </w:r>
        <w:r w:rsidR="00F928B9">
          <w:rPr>
            <w:rFonts w:asciiTheme="minorHAnsi" w:eastAsiaTheme="minorEastAsia" w:hAnsiTheme="minorHAnsi" w:cstheme="minorBidi"/>
            <w:sz w:val="22"/>
            <w:szCs w:val="22"/>
            <w:lang w:eastAsia="sk-SK"/>
          </w:rPr>
          <w:tab/>
        </w:r>
        <w:r w:rsidR="00F928B9" w:rsidRPr="005E4C79">
          <w:rPr>
            <w:rStyle w:val="Hypertextovprepojenie"/>
          </w:rPr>
          <w:t>Generátor knižnice pre Arduino</w:t>
        </w:r>
        <w:r w:rsidR="00F928B9">
          <w:rPr>
            <w:webHidden/>
          </w:rPr>
          <w:tab/>
        </w:r>
        <w:r w:rsidR="00F928B9">
          <w:rPr>
            <w:webHidden/>
          </w:rPr>
          <w:fldChar w:fldCharType="begin"/>
        </w:r>
        <w:r w:rsidR="00F928B9">
          <w:rPr>
            <w:webHidden/>
          </w:rPr>
          <w:instrText xml:space="preserve"> PAGEREF _Toc509848259 \h </w:instrText>
        </w:r>
        <w:r w:rsidR="00F928B9">
          <w:rPr>
            <w:webHidden/>
          </w:rPr>
        </w:r>
        <w:r w:rsidR="00F928B9">
          <w:rPr>
            <w:webHidden/>
          </w:rPr>
          <w:fldChar w:fldCharType="separate"/>
        </w:r>
        <w:r w:rsidR="00F928B9">
          <w:rPr>
            <w:webHidden/>
          </w:rPr>
          <w:t>25</w:t>
        </w:r>
        <w:r w:rsidR="00F928B9">
          <w:rPr>
            <w:webHidden/>
          </w:rPr>
          <w:fldChar w:fldCharType="end"/>
        </w:r>
      </w:hyperlink>
    </w:p>
    <w:p w14:paraId="75296828" w14:textId="13E3D9B3" w:rsidR="00F928B9" w:rsidRDefault="005F1678">
      <w:pPr>
        <w:pStyle w:val="Obsah2"/>
        <w:rPr>
          <w:rFonts w:asciiTheme="minorHAnsi" w:eastAsiaTheme="minorEastAsia" w:hAnsiTheme="minorHAnsi" w:cstheme="minorBidi"/>
          <w:sz w:val="22"/>
          <w:szCs w:val="22"/>
          <w:lang w:eastAsia="sk-SK"/>
        </w:rPr>
      </w:pPr>
      <w:hyperlink w:anchor="_Toc509848260" w:history="1">
        <w:r w:rsidR="00F928B9" w:rsidRPr="005E4C79">
          <w:rPr>
            <w:rStyle w:val="Hypertextovprepojenie"/>
          </w:rPr>
          <w:t>5.3</w:t>
        </w:r>
        <w:r w:rsidR="00F928B9">
          <w:rPr>
            <w:rFonts w:asciiTheme="minorHAnsi" w:eastAsiaTheme="minorEastAsia" w:hAnsiTheme="minorHAnsi" w:cstheme="minorBidi"/>
            <w:sz w:val="22"/>
            <w:szCs w:val="22"/>
            <w:lang w:eastAsia="sk-SK"/>
          </w:rPr>
          <w:tab/>
        </w:r>
        <w:r w:rsidR="00F928B9" w:rsidRPr="005E4C79">
          <w:rPr>
            <w:rStyle w:val="Hypertextovprepojenie"/>
          </w:rPr>
          <w:t>Typy komponentov (moduly)</w:t>
        </w:r>
        <w:r w:rsidR="00F928B9">
          <w:rPr>
            <w:webHidden/>
          </w:rPr>
          <w:tab/>
        </w:r>
        <w:r w:rsidR="00F928B9">
          <w:rPr>
            <w:webHidden/>
          </w:rPr>
          <w:fldChar w:fldCharType="begin"/>
        </w:r>
        <w:r w:rsidR="00F928B9">
          <w:rPr>
            <w:webHidden/>
          </w:rPr>
          <w:instrText xml:space="preserve"> PAGEREF _Toc509848260 \h </w:instrText>
        </w:r>
        <w:r w:rsidR="00F928B9">
          <w:rPr>
            <w:webHidden/>
          </w:rPr>
        </w:r>
        <w:r w:rsidR="00F928B9">
          <w:rPr>
            <w:webHidden/>
          </w:rPr>
          <w:fldChar w:fldCharType="separate"/>
        </w:r>
        <w:r w:rsidR="00F928B9">
          <w:rPr>
            <w:webHidden/>
          </w:rPr>
          <w:t>26</w:t>
        </w:r>
        <w:r w:rsidR="00F928B9">
          <w:rPr>
            <w:webHidden/>
          </w:rPr>
          <w:fldChar w:fldCharType="end"/>
        </w:r>
      </w:hyperlink>
    </w:p>
    <w:p w14:paraId="508DC9A8" w14:textId="5F1B5FAB" w:rsidR="00F928B9" w:rsidRDefault="005F1678">
      <w:pPr>
        <w:pStyle w:val="Obsah1"/>
        <w:rPr>
          <w:rFonts w:asciiTheme="minorHAnsi" w:eastAsiaTheme="minorEastAsia" w:hAnsiTheme="minorHAnsi" w:cstheme="minorBidi"/>
          <w:b w:val="0"/>
          <w:bCs w:val="0"/>
          <w:sz w:val="22"/>
          <w:szCs w:val="22"/>
          <w:lang w:eastAsia="sk-SK"/>
        </w:rPr>
      </w:pPr>
      <w:hyperlink w:anchor="_Toc509848261" w:history="1">
        <w:r w:rsidR="00F928B9" w:rsidRPr="005E4C79">
          <w:rPr>
            <w:rStyle w:val="Hypertextovprepojenie"/>
          </w:rPr>
          <w:t>6</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IDE pre projekt ACProg</w:t>
        </w:r>
        <w:r w:rsidR="00F928B9">
          <w:rPr>
            <w:webHidden/>
          </w:rPr>
          <w:tab/>
        </w:r>
        <w:r w:rsidR="00F928B9">
          <w:rPr>
            <w:webHidden/>
          </w:rPr>
          <w:fldChar w:fldCharType="begin"/>
        </w:r>
        <w:r w:rsidR="00F928B9">
          <w:rPr>
            <w:webHidden/>
          </w:rPr>
          <w:instrText xml:space="preserve"> PAGEREF _Toc509848261 \h </w:instrText>
        </w:r>
        <w:r w:rsidR="00F928B9">
          <w:rPr>
            <w:webHidden/>
          </w:rPr>
        </w:r>
        <w:r w:rsidR="00F928B9">
          <w:rPr>
            <w:webHidden/>
          </w:rPr>
          <w:fldChar w:fldCharType="separate"/>
        </w:r>
        <w:r w:rsidR="00F928B9">
          <w:rPr>
            <w:webHidden/>
          </w:rPr>
          <w:t>27</w:t>
        </w:r>
        <w:r w:rsidR="00F928B9">
          <w:rPr>
            <w:webHidden/>
          </w:rPr>
          <w:fldChar w:fldCharType="end"/>
        </w:r>
      </w:hyperlink>
    </w:p>
    <w:p w14:paraId="6A7E0713" w14:textId="7BA9F030" w:rsidR="00F928B9" w:rsidRDefault="005F1678">
      <w:pPr>
        <w:pStyle w:val="Obsah2"/>
        <w:rPr>
          <w:rFonts w:asciiTheme="minorHAnsi" w:eastAsiaTheme="minorEastAsia" w:hAnsiTheme="minorHAnsi" w:cstheme="minorBidi"/>
          <w:sz w:val="22"/>
          <w:szCs w:val="22"/>
          <w:lang w:eastAsia="sk-SK"/>
        </w:rPr>
      </w:pPr>
      <w:hyperlink w:anchor="_Toc509848262" w:history="1">
        <w:r w:rsidR="00F928B9" w:rsidRPr="005E4C79">
          <w:rPr>
            <w:rStyle w:val="Hypertextovprepojenie"/>
          </w:rPr>
          <w:t>6.1</w:t>
        </w:r>
        <w:r w:rsidR="00F928B9">
          <w:rPr>
            <w:rFonts w:asciiTheme="minorHAnsi" w:eastAsiaTheme="minorEastAsia" w:hAnsiTheme="minorHAnsi" w:cstheme="minorBidi"/>
            <w:sz w:val="22"/>
            <w:szCs w:val="22"/>
            <w:lang w:eastAsia="sk-SK"/>
          </w:rPr>
          <w:tab/>
        </w:r>
        <w:r w:rsidR="00F928B9" w:rsidRPr="005E4C79">
          <w:rPr>
            <w:rStyle w:val="Hypertextovprepojenie"/>
          </w:rPr>
          <w:t>Používateľské požiadavky</w:t>
        </w:r>
        <w:r w:rsidR="00F928B9">
          <w:rPr>
            <w:webHidden/>
          </w:rPr>
          <w:tab/>
        </w:r>
        <w:r w:rsidR="00F928B9">
          <w:rPr>
            <w:webHidden/>
          </w:rPr>
          <w:fldChar w:fldCharType="begin"/>
        </w:r>
        <w:r w:rsidR="00F928B9">
          <w:rPr>
            <w:webHidden/>
          </w:rPr>
          <w:instrText xml:space="preserve"> PAGEREF _Toc509848262 \h </w:instrText>
        </w:r>
        <w:r w:rsidR="00F928B9">
          <w:rPr>
            <w:webHidden/>
          </w:rPr>
        </w:r>
        <w:r w:rsidR="00F928B9">
          <w:rPr>
            <w:webHidden/>
          </w:rPr>
          <w:fldChar w:fldCharType="separate"/>
        </w:r>
        <w:r w:rsidR="00F928B9">
          <w:rPr>
            <w:webHidden/>
          </w:rPr>
          <w:t>27</w:t>
        </w:r>
        <w:r w:rsidR="00F928B9">
          <w:rPr>
            <w:webHidden/>
          </w:rPr>
          <w:fldChar w:fldCharType="end"/>
        </w:r>
      </w:hyperlink>
    </w:p>
    <w:p w14:paraId="7FE243F5" w14:textId="78410008" w:rsidR="00F928B9" w:rsidRDefault="005F1678">
      <w:pPr>
        <w:pStyle w:val="Obsah3"/>
        <w:rPr>
          <w:rFonts w:asciiTheme="minorHAnsi" w:eastAsiaTheme="minorEastAsia" w:hAnsiTheme="minorHAnsi" w:cstheme="minorBidi"/>
          <w:iCs w:val="0"/>
          <w:sz w:val="22"/>
          <w:szCs w:val="22"/>
          <w:lang w:eastAsia="sk-SK"/>
        </w:rPr>
      </w:pPr>
      <w:hyperlink w:anchor="_Toc509848263" w:history="1">
        <w:r w:rsidR="00F928B9" w:rsidRPr="005E4C79">
          <w:rPr>
            <w:rStyle w:val="Hypertextovprepojenie"/>
          </w:rPr>
          <w:t>6.1.1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návrh IDE</w:t>
        </w:r>
        <w:r w:rsidR="00F928B9">
          <w:rPr>
            <w:webHidden/>
          </w:rPr>
          <w:tab/>
        </w:r>
        <w:r w:rsidR="00F928B9">
          <w:rPr>
            <w:webHidden/>
          </w:rPr>
          <w:fldChar w:fldCharType="begin"/>
        </w:r>
        <w:r w:rsidR="00F928B9">
          <w:rPr>
            <w:webHidden/>
          </w:rPr>
          <w:instrText xml:space="preserve"> PAGEREF _Toc509848263 \h </w:instrText>
        </w:r>
        <w:r w:rsidR="00F928B9">
          <w:rPr>
            <w:webHidden/>
          </w:rPr>
        </w:r>
        <w:r w:rsidR="00F928B9">
          <w:rPr>
            <w:webHidden/>
          </w:rPr>
          <w:fldChar w:fldCharType="separate"/>
        </w:r>
        <w:r w:rsidR="00F928B9">
          <w:rPr>
            <w:webHidden/>
          </w:rPr>
          <w:t>28</w:t>
        </w:r>
        <w:r w:rsidR="00F928B9">
          <w:rPr>
            <w:webHidden/>
          </w:rPr>
          <w:fldChar w:fldCharType="end"/>
        </w:r>
      </w:hyperlink>
    </w:p>
    <w:p w14:paraId="265608F7" w14:textId="787ED690" w:rsidR="00F928B9" w:rsidRDefault="005F1678">
      <w:pPr>
        <w:pStyle w:val="Obsah2"/>
        <w:rPr>
          <w:rFonts w:asciiTheme="minorHAnsi" w:eastAsiaTheme="minorEastAsia" w:hAnsiTheme="minorHAnsi" w:cstheme="minorBidi"/>
          <w:sz w:val="22"/>
          <w:szCs w:val="22"/>
          <w:lang w:eastAsia="sk-SK"/>
        </w:rPr>
      </w:pPr>
      <w:hyperlink w:anchor="_Toc509848264" w:history="1">
        <w:r w:rsidR="00F928B9" w:rsidRPr="005E4C79">
          <w:rPr>
            <w:rStyle w:val="Hypertextovprepojenie"/>
          </w:rPr>
          <w:t>6.2</w:t>
        </w:r>
        <w:r w:rsidR="00F928B9">
          <w:rPr>
            <w:rFonts w:asciiTheme="minorHAnsi" w:eastAsiaTheme="minorEastAsia" w:hAnsiTheme="minorHAnsi" w:cstheme="minorBidi"/>
            <w:sz w:val="22"/>
            <w:szCs w:val="22"/>
            <w:lang w:eastAsia="sk-SK"/>
          </w:rPr>
          <w:tab/>
        </w:r>
        <w:r w:rsidR="00F928B9" w:rsidRPr="005E4C79">
          <w:rPr>
            <w:rStyle w:val="Hypertextovprepojenie"/>
          </w:rPr>
          <w:t>Technologický návrh</w:t>
        </w:r>
        <w:r w:rsidR="00F928B9">
          <w:rPr>
            <w:webHidden/>
          </w:rPr>
          <w:tab/>
        </w:r>
        <w:r w:rsidR="00F928B9">
          <w:rPr>
            <w:webHidden/>
          </w:rPr>
          <w:fldChar w:fldCharType="begin"/>
        </w:r>
        <w:r w:rsidR="00F928B9">
          <w:rPr>
            <w:webHidden/>
          </w:rPr>
          <w:instrText xml:space="preserve"> PAGEREF _Toc509848264 \h </w:instrText>
        </w:r>
        <w:r w:rsidR="00F928B9">
          <w:rPr>
            <w:webHidden/>
          </w:rPr>
        </w:r>
        <w:r w:rsidR="00F928B9">
          <w:rPr>
            <w:webHidden/>
          </w:rPr>
          <w:fldChar w:fldCharType="separate"/>
        </w:r>
        <w:r w:rsidR="00F928B9">
          <w:rPr>
            <w:webHidden/>
          </w:rPr>
          <w:t>29</w:t>
        </w:r>
        <w:r w:rsidR="00F928B9">
          <w:rPr>
            <w:webHidden/>
          </w:rPr>
          <w:fldChar w:fldCharType="end"/>
        </w:r>
      </w:hyperlink>
    </w:p>
    <w:p w14:paraId="4DA2A20E" w14:textId="22514EF0" w:rsidR="00F928B9" w:rsidRDefault="005F1678">
      <w:pPr>
        <w:pStyle w:val="Obsah3"/>
        <w:rPr>
          <w:rFonts w:asciiTheme="minorHAnsi" w:eastAsiaTheme="minorEastAsia" w:hAnsiTheme="minorHAnsi" w:cstheme="minorBidi"/>
          <w:iCs w:val="0"/>
          <w:sz w:val="22"/>
          <w:szCs w:val="22"/>
          <w:lang w:eastAsia="sk-SK"/>
        </w:rPr>
      </w:pPr>
      <w:hyperlink w:anchor="_Toc509848265" w:history="1">
        <w:r w:rsidR="00F928B9" w:rsidRPr="005E4C79">
          <w:rPr>
            <w:rStyle w:val="Hypertextovprepojenie"/>
          </w:rPr>
          <w:t>6.2.1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framework Java Swing</w:t>
        </w:r>
        <w:r w:rsidR="00F928B9">
          <w:rPr>
            <w:webHidden/>
          </w:rPr>
          <w:tab/>
        </w:r>
        <w:r w:rsidR="00F928B9">
          <w:rPr>
            <w:webHidden/>
          </w:rPr>
          <w:fldChar w:fldCharType="begin"/>
        </w:r>
        <w:r w:rsidR="00F928B9">
          <w:rPr>
            <w:webHidden/>
          </w:rPr>
          <w:instrText xml:space="preserve"> PAGEREF _Toc509848265 \h </w:instrText>
        </w:r>
        <w:r w:rsidR="00F928B9">
          <w:rPr>
            <w:webHidden/>
          </w:rPr>
        </w:r>
        <w:r w:rsidR="00F928B9">
          <w:rPr>
            <w:webHidden/>
          </w:rPr>
          <w:fldChar w:fldCharType="separate"/>
        </w:r>
        <w:r w:rsidR="00F928B9">
          <w:rPr>
            <w:webHidden/>
          </w:rPr>
          <w:t>30</w:t>
        </w:r>
        <w:r w:rsidR="00F928B9">
          <w:rPr>
            <w:webHidden/>
          </w:rPr>
          <w:fldChar w:fldCharType="end"/>
        </w:r>
      </w:hyperlink>
    </w:p>
    <w:p w14:paraId="732FC102" w14:textId="7FB63341" w:rsidR="00F928B9" w:rsidRDefault="005F1678">
      <w:pPr>
        <w:pStyle w:val="Obsah3"/>
        <w:rPr>
          <w:rFonts w:asciiTheme="minorHAnsi" w:eastAsiaTheme="minorEastAsia" w:hAnsiTheme="minorHAnsi" w:cstheme="minorBidi"/>
          <w:iCs w:val="0"/>
          <w:sz w:val="22"/>
          <w:szCs w:val="22"/>
          <w:lang w:eastAsia="sk-SK"/>
        </w:rPr>
      </w:pPr>
      <w:hyperlink w:anchor="_Toc509848266" w:history="1">
        <w:r w:rsidR="00F928B9" w:rsidRPr="005E4C79">
          <w:rPr>
            <w:rStyle w:val="Hypertextovprepojenie"/>
          </w:rPr>
          <w:t>6.2.2</w:t>
        </w:r>
        <w:r w:rsidR="00F928B9">
          <w:rPr>
            <w:rFonts w:asciiTheme="minorHAnsi" w:eastAsiaTheme="minorEastAsia" w:hAnsiTheme="minorHAnsi" w:cstheme="minorBidi"/>
            <w:iCs w:val="0"/>
            <w:sz w:val="22"/>
            <w:szCs w:val="22"/>
            <w:lang w:eastAsia="sk-SK"/>
          </w:rPr>
          <w:tab/>
        </w:r>
        <w:r w:rsidR="00F928B9" w:rsidRPr="005E4C79">
          <w:rPr>
            <w:rStyle w:val="Hypertextovprepojenie"/>
          </w:rPr>
          <w:t>Rozloženie aplikácie – Docking framework</w:t>
        </w:r>
        <w:r w:rsidR="00F928B9">
          <w:rPr>
            <w:webHidden/>
          </w:rPr>
          <w:tab/>
        </w:r>
        <w:r w:rsidR="00F928B9">
          <w:rPr>
            <w:webHidden/>
          </w:rPr>
          <w:fldChar w:fldCharType="begin"/>
        </w:r>
        <w:r w:rsidR="00F928B9">
          <w:rPr>
            <w:webHidden/>
          </w:rPr>
          <w:instrText xml:space="preserve"> PAGEREF _Toc509848266 \h </w:instrText>
        </w:r>
        <w:r w:rsidR="00F928B9">
          <w:rPr>
            <w:webHidden/>
          </w:rPr>
        </w:r>
        <w:r w:rsidR="00F928B9">
          <w:rPr>
            <w:webHidden/>
          </w:rPr>
          <w:fldChar w:fldCharType="separate"/>
        </w:r>
        <w:r w:rsidR="00F928B9">
          <w:rPr>
            <w:webHidden/>
          </w:rPr>
          <w:t>30</w:t>
        </w:r>
        <w:r w:rsidR="00F928B9">
          <w:rPr>
            <w:webHidden/>
          </w:rPr>
          <w:fldChar w:fldCharType="end"/>
        </w:r>
      </w:hyperlink>
    </w:p>
    <w:p w14:paraId="0A0C6656" w14:textId="07041865" w:rsidR="00F928B9" w:rsidRDefault="005F1678">
      <w:pPr>
        <w:pStyle w:val="Obsah3"/>
        <w:rPr>
          <w:rFonts w:asciiTheme="minorHAnsi" w:eastAsiaTheme="minorEastAsia" w:hAnsiTheme="minorHAnsi" w:cstheme="minorBidi"/>
          <w:iCs w:val="0"/>
          <w:sz w:val="22"/>
          <w:szCs w:val="22"/>
          <w:lang w:eastAsia="sk-SK"/>
        </w:rPr>
      </w:pPr>
      <w:hyperlink w:anchor="_Toc509848267" w:history="1">
        <w:r w:rsidR="00F928B9" w:rsidRPr="005E4C79">
          <w:rPr>
            <w:rStyle w:val="Hypertextovprepojenie"/>
          </w:rPr>
          <w:t>6.2.3</w:t>
        </w:r>
        <w:r w:rsidR="00F928B9">
          <w:rPr>
            <w:rFonts w:asciiTheme="minorHAnsi" w:eastAsiaTheme="minorEastAsia" w:hAnsiTheme="minorHAnsi" w:cstheme="minorBidi"/>
            <w:iCs w:val="0"/>
            <w:sz w:val="22"/>
            <w:szCs w:val="22"/>
            <w:lang w:eastAsia="sk-SK"/>
          </w:rPr>
          <w:tab/>
        </w:r>
        <w:r w:rsidR="00F928B9" w:rsidRPr="005E4C79">
          <w:rPr>
            <w:rStyle w:val="Hypertextovprepojenie"/>
          </w:rPr>
          <w:t>Code editor</w:t>
        </w:r>
        <w:r w:rsidR="00F928B9">
          <w:rPr>
            <w:webHidden/>
          </w:rPr>
          <w:tab/>
        </w:r>
        <w:r w:rsidR="00F928B9">
          <w:rPr>
            <w:webHidden/>
          </w:rPr>
          <w:fldChar w:fldCharType="begin"/>
        </w:r>
        <w:r w:rsidR="00F928B9">
          <w:rPr>
            <w:webHidden/>
          </w:rPr>
          <w:instrText xml:space="preserve"> PAGEREF _Toc509848267 \h </w:instrText>
        </w:r>
        <w:r w:rsidR="00F928B9">
          <w:rPr>
            <w:webHidden/>
          </w:rPr>
        </w:r>
        <w:r w:rsidR="00F928B9">
          <w:rPr>
            <w:webHidden/>
          </w:rPr>
          <w:fldChar w:fldCharType="separate"/>
        </w:r>
        <w:r w:rsidR="00F928B9">
          <w:rPr>
            <w:webHidden/>
          </w:rPr>
          <w:t>31</w:t>
        </w:r>
        <w:r w:rsidR="00F928B9">
          <w:rPr>
            <w:webHidden/>
          </w:rPr>
          <w:fldChar w:fldCharType="end"/>
        </w:r>
      </w:hyperlink>
    </w:p>
    <w:p w14:paraId="18BEA76B" w14:textId="06EEAC8F" w:rsidR="00F928B9" w:rsidRDefault="005F1678">
      <w:pPr>
        <w:pStyle w:val="Obsah3"/>
        <w:rPr>
          <w:rFonts w:asciiTheme="minorHAnsi" w:eastAsiaTheme="minorEastAsia" w:hAnsiTheme="minorHAnsi" w:cstheme="minorBidi"/>
          <w:iCs w:val="0"/>
          <w:sz w:val="22"/>
          <w:szCs w:val="22"/>
          <w:lang w:eastAsia="sk-SK"/>
        </w:rPr>
      </w:pPr>
      <w:hyperlink w:anchor="_Toc509848268" w:history="1">
        <w:r w:rsidR="00F928B9" w:rsidRPr="005E4C79">
          <w:rPr>
            <w:rStyle w:val="Hypertextovprepojenie"/>
          </w:rPr>
          <w:t>6.2.4</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komponentov (modulov) a inštancie komponentov.</w:t>
        </w:r>
        <w:r w:rsidR="00F928B9">
          <w:rPr>
            <w:webHidden/>
          </w:rPr>
          <w:tab/>
        </w:r>
        <w:r w:rsidR="00F928B9">
          <w:rPr>
            <w:webHidden/>
          </w:rPr>
          <w:fldChar w:fldCharType="begin"/>
        </w:r>
        <w:r w:rsidR="00F928B9">
          <w:rPr>
            <w:webHidden/>
          </w:rPr>
          <w:instrText xml:space="preserve"> PAGEREF _Toc509848268 \h </w:instrText>
        </w:r>
        <w:r w:rsidR="00F928B9">
          <w:rPr>
            <w:webHidden/>
          </w:rPr>
        </w:r>
        <w:r w:rsidR="00F928B9">
          <w:rPr>
            <w:webHidden/>
          </w:rPr>
          <w:fldChar w:fldCharType="separate"/>
        </w:r>
        <w:r w:rsidR="00F928B9">
          <w:rPr>
            <w:webHidden/>
          </w:rPr>
          <w:t>32</w:t>
        </w:r>
        <w:r w:rsidR="00F928B9">
          <w:rPr>
            <w:webHidden/>
          </w:rPr>
          <w:fldChar w:fldCharType="end"/>
        </w:r>
      </w:hyperlink>
    </w:p>
    <w:p w14:paraId="652973DC" w14:textId="0956F5BA" w:rsidR="00F928B9" w:rsidRDefault="005F1678">
      <w:pPr>
        <w:pStyle w:val="Obsah3"/>
        <w:rPr>
          <w:rFonts w:asciiTheme="minorHAnsi" w:eastAsiaTheme="minorEastAsia" w:hAnsiTheme="minorHAnsi" w:cstheme="minorBidi"/>
          <w:iCs w:val="0"/>
          <w:sz w:val="22"/>
          <w:szCs w:val="22"/>
          <w:lang w:eastAsia="sk-SK"/>
        </w:rPr>
      </w:pPr>
      <w:hyperlink w:anchor="_Toc509848269" w:history="1">
        <w:r w:rsidR="00F928B9" w:rsidRPr="005E4C79">
          <w:rPr>
            <w:rStyle w:val="Hypertextovprepojenie"/>
          </w:rPr>
          <w:t>6.2.5</w:t>
        </w:r>
        <w:r w:rsidR="00F928B9">
          <w:rPr>
            <w:rFonts w:asciiTheme="minorHAnsi" w:eastAsiaTheme="minorEastAsia" w:hAnsiTheme="minorHAnsi" w:cstheme="minorBidi"/>
            <w:iCs w:val="0"/>
            <w:sz w:val="22"/>
            <w:szCs w:val="22"/>
            <w:lang w:eastAsia="sk-SK"/>
          </w:rPr>
          <w:tab/>
        </w:r>
        <w:r w:rsidR="00F928B9" w:rsidRPr="005E4C79">
          <w:rPr>
            <w:rStyle w:val="Hypertextovprepojenie"/>
          </w:rPr>
          <w:t>Properties</w:t>
        </w:r>
        <w:r w:rsidR="00F928B9">
          <w:rPr>
            <w:webHidden/>
          </w:rPr>
          <w:tab/>
        </w:r>
        <w:r w:rsidR="00F928B9">
          <w:rPr>
            <w:webHidden/>
          </w:rPr>
          <w:fldChar w:fldCharType="begin"/>
        </w:r>
        <w:r w:rsidR="00F928B9">
          <w:rPr>
            <w:webHidden/>
          </w:rPr>
          <w:instrText xml:space="preserve"> PAGEREF _Toc509848269 \h </w:instrText>
        </w:r>
        <w:r w:rsidR="00F928B9">
          <w:rPr>
            <w:webHidden/>
          </w:rPr>
        </w:r>
        <w:r w:rsidR="00F928B9">
          <w:rPr>
            <w:webHidden/>
          </w:rPr>
          <w:fldChar w:fldCharType="separate"/>
        </w:r>
        <w:r w:rsidR="00F928B9">
          <w:rPr>
            <w:webHidden/>
          </w:rPr>
          <w:t>33</w:t>
        </w:r>
        <w:r w:rsidR="00F928B9">
          <w:rPr>
            <w:webHidden/>
          </w:rPr>
          <w:fldChar w:fldCharType="end"/>
        </w:r>
      </w:hyperlink>
    </w:p>
    <w:p w14:paraId="024E9D69" w14:textId="2AB7CEE6" w:rsidR="00F928B9" w:rsidRDefault="005F1678">
      <w:pPr>
        <w:pStyle w:val="Obsah2"/>
        <w:rPr>
          <w:rFonts w:asciiTheme="minorHAnsi" w:eastAsiaTheme="minorEastAsia" w:hAnsiTheme="minorHAnsi" w:cstheme="minorBidi"/>
          <w:sz w:val="22"/>
          <w:szCs w:val="22"/>
          <w:lang w:eastAsia="sk-SK"/>
        </w:rPr>
      </w:pPr>
      <w:hyperlink w:anchor="_Toc509848270" w:history="1">
        <w:r w:rsidR="00F928B9" w:rsidRPr="005E4C79">
          <w:rPr>
            <w:rStyle w:val="Hypertextovprepojenie"/>
          </w:rPr>
          <w:t>6.3</w:t>
        </w:r>
        <w:r w:rsidR="00F928B9">
          <w:rPr>
            <w:rFonts w:asciiTheme="minorHAnsi" w:eastAsiaTheme="minorEastAsia" w:hAnsiTheme="minorHAnsi" w:cstheme="minorBidi"/>
            <w:sz w:val="22"/>
            <w:szCs w:val="22"/>
            <w:lang w:eastAsia="sk-SK"/>
          </w:rPr>
          <w:tab/>
        </w:r>
        <w:r w:rsidR="00F928B9" w:rsidRPr="005E4C79">
          <w:rPr>
            <w:rStyle w:val="Hypertextovprepojenie"/>
          </w:rPr>
          <w:t>Architektúra IDE</w:t>
        </w:r>
        <w:r w:rsidR="00F928B9">
          <w:rPr>
            <w:webHidden/>
          </w:rPr>
          <w:tab/>
        </w:r>
        <w:r w:rsidR="00F928B9">
          <w:rPr>
            <w:webHidden/>
          </w:rPr>
          <w:fldChar w:fldCharType="begin"/>
        </w:r>
        <w:r w:rsidR="00F928B9">
          <w:rPr>
            <w:webHidden/>
          </w:rPr>
          <w:instrText xml:space="preserve"> PAGEREF _Toc509848270 \h </w:instrText>
        </w:r>
        <w:r w:rsidR="00F928B9">
          <w:rPr>
            <w:webHidden/>
          </w:rPr>
        </w:r>
        <w:r w:rsidR="00F928B9">
          <w:rPr>
            <w:webHidden/>
          </w:rPr>
          <w:fldChar w:fldCharType="separate"/>
        </w:r>
        <w:r w:rsidR="00F928B9">
          <w:rPr>
            <w:webHidden/>
          </w:rPr>
          <w:t>34</w:t>
        </w:r>
        <w:r w:rsidR="00F928B9">
          <w:rPr>
            <w:webHidden/>
          </w:rPr>
          <w:fldChar w:fldCharType="end"/>
        </w:r>
      </w:hyperlink>
    </w:p>
    <w:p w14:paraId="1CF97A7F" w14:textId="501C7D25" w:rsidR="00F928B9" w:rsidRDefault="005F1678">
      <w:pPr>
        <w:pStyle w:val="Obsah2"/>
        <w:rPr>
          <w:rFonts w:asciiTheme="minorHAnsi" w:eastAsiaTheme="minorEastAsia" w:hAnsiTheme="minorHAnsi" w:cstheme="minorBidi"/>
          <w:sz w:val="22"/>
          <w:szCs w:val="22"/>
          <w:lang w:eastAsia="sk-SK"/>
        </w:rPr>
      </w:pPr>
      <w:hyperlink w:anchor="_Toc509848271" w:history="1">
        <w:r w:rsidR="00F928B9" w:rsidRPr="005E4C79">
          <w:rPr>
            <w:rStyle w:val="Hypertextovprepojenie"/>
          </w:rPr>
          <w:t>6.4</w:t>
        </w:r>
        <w:r w:rsidR="00F928B9">
          <w:rPr>
            <w:rFonts w:asciiTheme="minorHAnsi" w:eastAsiaTheme="minorEastAsia" w:hAnsiTheme="minorHAnsi" w:cstheme="minorBidi"/>
            <w:sz w:val="22"/>
            <w:szCs w:val="22"/>
            <w:lang w:eastAsia="sk-SK"/>
          </w:rPr>
          <w:tab/>
        </w:r>
        <w:r w:rsidR="00F928B9" w:rsidRPr="005E4C79">
          <w:rPr>
            <w:rStyle w:val="Hypertextovprepojenie"/>
          </w:rPr>
          <w:t>Implementácia IDE</w:t>
        </w:r>
        <w:r w:rsidR="00F928B9">
          <w:rPr>
            <w:webHidden/>
          </w:rPr>
          <w:tab/>
        </w:r>
        <w:r w:rsidR="00F928B9">
          <w:rPr>
            <w:webHidden/>
          </w:rPr>
          <w:fldChar w:fldCharType="begin"/>
        </w:r>
        <w:r w:rsidR="00F928B9">
          <w:rPr>
            <w:webHidden/>
          </w:rPr>
          <w:instrText xml:space="preserve"> PAGEREF _Toc509848271 \h </w:instrText>
        </w:r>
        <w:r w:rsidR="00F928B9">
          <w:rPr>
            <w:webHidden/>
          </w:rPr>
        </w:r>
        <w:r w:rsidR="00F928B9">
          <w:rPr>
            <w:webHidden/>
          </w:rPr>
          <w:fldChar w:fldCharType="separate"/>
        </w:r>
        <w:r w:rsidR="00F928B9">
          <w:rPr>
            <w:webHidden/>
          </w:rPr>
          <w:t>35</w:t>
        </w:r>
        <w:r w:rsidR="00F928B9">
          <w:rPr>
            <w:webHidden/>
          </w:rPr>
          <w:fldChar w:fldCharType="end"/>
        </w:r>
      </w:hyperlink>
    </w:p>
    <w:p w14:paraId="29DD1A34" w14:textId="01A1D2C9" w:rsidR="00F928B9" w:rsidRDefault="005F1678">
      <w:pPr>
        <w:pStyle w:val="Obsah3"/>
        <w:rPr>
          <w:rFonts w:asciiTheme="minorHAnsi" w:eastAsiaTheme="minorEastAsia" w:hAnsiTheme="minorHAnsi" w:cstheme="minorBidi"/>
          <w:iCs w:val="0"/>
          <w:sz w:val="22"/>
          <w:szCs w:val="22"/>
          <w:lang w:eastAsia="sk-SK"/>
        </w:rPr>
      </w:pPr>
      <w:hyperlink w:anchor="_Toc509848272" w:history="1">
        <w:r w:rsidR="00F928B9" w:rsidRPr="005E4C79">
          <w:rPr>
            <w:rStyle w:val="Hypertextovprepojenie"/>
          </w:rPr>
          <w:t>6.4.1</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dostupných komponentov</w:t>
        </w:r>
        <w:r w:rsidR="00F928B9">
          <w:rPr>
            <w:webHidden/>
          </w:rPr>
          <w:tab/>
        </w:r>
        <w:r w:rsidR="00F928B9">
          <w:rPr>
            <w:webHidden/>
          </w:rPr>
          <w:fldChar w:fldCharType="begin"/>
        </w:r>
        <w:r w:rsidR="00F928B9">
          <w:rPr>
            <w:webHidden/>
          </w:rPr>
          <w:instrText xml:space="preserve"> PAGEREF _Toc509848272 \h </w:instrText>
        </w:r>
        <w:r w:rsidR="00F928B9">
          <w:rPr>
            <w:webHidden/>
          </w:rPr>
        </w:r>
        <w:r w:rsidR="00F928B9">
          <w:rPr>
            <w:webHidden/>
          </w:rPr>
          <w:fldChar w:fldCharType="separate"/>
        </w:r>
        <w:r w:rsidR="00F928B9">
          <w:rPr>
            <w:webHidden/>
          </w:rPr>
          <w:t>35</w:t>
        </w:r>
        <w:r w:rsidR="00F928B9">
          <w:rPr>
            <w:webHidden/>
          </w:rPr>
          <w:fldChar w:fldCharType="end"/>
        </w:r>
      </w:hyperlink>
    </w:p>
    <w:p w14:paraId="224312FC" w14:textId="2B6D0CD6" w:rsidR="00F928B9" w:rsidRDefault="005F1678">
      <w:pPr>
        <w:pStyle w:val="Obsah3"/>
        <w:rPr>
          <w:rFonts w:asciiTheme="minorHAnsi" w:eastAsiaTheme="minorEastAsia" w:hAnsiTheme="minorHAnsi" w:cstheme="minorBidi"/>
          <w:iCs w:val="0"/>
          <w:sz w:val="22"/>
          <w:szCs w:val="22"/>
          <w:lang w:eastAsia="sk-SK"/>
        </w:rPr>
      </w:pPr>
      <w:hyperlink w:anchor="_Toc509848273" w:history="1">
        <w:r w:rsidR="00F928B9" w:rsidRPr="005E4C79">
          <w:rPr>
            <w:rStyle w:val="Hypertextovprepojenie"/>
          </w:rPr>
          <w:t>6.4.2</w:t>
        </w:r>
        <w:r w:rsidR="00F928B9">
          <w:rPr>
            <w:rFonts w:asciiTheme="minorHAnsi" w:eastAsiaTheme="minorEastAsia" w:hAnsiTheme="minorHAnsi" w:cstheme="minorBidi"/>
            <w:iCs w:val="0"/>
            <w:sz w:val="22"/>
            <w:szCs w:val="22"/>
            <w:lang w:eastAsia="sk-SK"/>
          </w:rPr>
          <w:tab/>
        </w:r>
        <w:r w:rsidR="00F928B9" w:rsidRPr="005E4C79">
          <w:rPr>
            <w:rStyle w:val="Hypertextovprepojenie"/>
          </w:rPr>
          <w:t>Skupinové zobrazenie inštancií komponentov</w:t>
        </w:r>
        <w:r w:rsidR="00F928B9">
          <w:rPr>
            <w:webHidden/>
          </w:rPr>
          <w:tab/>
        </w:r>
        <w:r w:rsidR="00F928B9">
          <w:rPr>
            <w:webHidden/>
          </w:rPr>
          <w:fldChar w:fldCharType="begin"/>
        </w:r>
        <w:r w:rsidR="00F928B9">
          <w:rPr>
            <w:webHidden/>
          </w:rPr>
          <w:instrText xml:space="preserve"> PAGEREF _Toc509848273 \h </w:instrText>
        </w:r>
        <w:r w:rsidR="00F928B9">
          <w:rPr>
            <w:webHidden/>
          </w:rPr>
        </w:r>
        <w:r w:rsidR="00F928B9">
          <w:rPr>
            <w:webHidden/>
          </w:rPr>
          <w:fldChar w:fldCharType="separate"/>
        </w:r>
        <w:r w:rsidR="00F928B9">
          <w:rPr>
            <w:webHidden/>
          </w:rPr>
          <w:t>36</w:t>
        </w:r>
        <w:r w:rsidR="00F928B9">
          <w:rPr>
            <w:webHidden/>
          </w:rPr>
          <w:fldChar w:fldCharType="end"/>
        </w:r>
      </w:hyperlink>
    </w:p>
    <w:p w14:paraId="023C1C13" w14:textId="3E0143AD" w:rsidR="00F928B9" w:rsidRDefault="005F1678">
      <w:pPr>
        <w:pStyle w:val="Obsah3"/>
        <w:rPr>
          <w:rFonts w:asciiTheme="minorHAnsi" w:eastAsiaTheme="minorEastAsia" w:hAnsiTheme="minorHAnsi" w:cstheme="minorBidi"/>
          <w:iCs w:val="0"/>
          <w:sz w:val="22"/>
          <w:szCs w:val="22"/>
          <w:lang w:eastAsia="sk-SK"/>
        </w:rPr>
      </w:pPr>
      <w:hyperlink w:anchor="_Toc509848274" w:history="1">
        <w:r w:rsidR="00F928B9" w:rsidRPr="005E4C79">
          <w:rPr>
            <w:rStyle w:val="Hypertextovprepojenie"/>
          </w:rPr>
          <w:t>6.4.3</w:t>
        </w:r>
        <w:r w:rsidR="00F928B9">
          <w:rPr>
            <w:rFonts w:asciiTheme="minorHAnsi" w:eastAsiaTheme="minorEastAsia" w:hAnsiTheme="minorHAnsi" w:cstheme="minorBidi"/>
            <w:iCs w:val="0"/>
            <w:sz w:val="22"/>
            <w:szCs w:val="22"/>
            <w:lang w:eastAsia="sk-SK"/>
          </w:rPr>
          <w:tab/>
        </w:r>
        <w:r w:rsidR="00F928B9" w:rsidRPr="005E4C79">
          <w:rPr>
            <w:rStyle w:val="Hypertextovprepojenie"/>
          </w:rPr>
          <w:t>Kompilácia a spustenie projektu</w:t>
        </w:r>
        <w:r w:rsidR="00F928B9">
          <w:rPr>
            <w:webHidden/>
          </w:rPr>
          <w:tab/>
        </w:r>
        <w:r w:rsidR="00F928B9">
          <w:rPr>
            <w:webHidden/>
          </w:rPr>
          <w:fldChar w:fldCharType="begin"/>
        </w:r>
        <w:r w:rsidR="00F928B9">
          <w:rPr>
            <w:webHidden/>
          </w:rPr>
          <w:instrText xml:space="preserve"> PAGEREF _Toc509848274 \h </w:instrText>
        </w:r>
        <w:r w:rsidR="00F928B9">
          <w:rPr>
            <w:webHidden/>
          </w:rPr>
        </w:r>
        <w:r w:rsidR="00F928B9">
          <w:rPr>
            <w:webHidden/>
          </w:rPr>
          <w:fldChar w:fldCharType="separate"/>
        </w:r>
        <w:r w:rsidR="00F928B9">
          <w:rPr>
            <w:webHidden/>
          </w:rPr>
          <w:t>37</w:t>
        </w:r>
        <w:r w:rsidR="00F928B9">
          <w:rPr>
            <w:webHidden/>
          </w:rPr>
          <w:fldChar w:fldCharType="end"/>
        </w:r>
      </w:hyperlink>
    </w:p>
    <w:p w14:paraId="570DC62A" w14:textId="038FA8E9" w:rsidR="00F928B9" w:rsidRDefault="005F1678">
      <w:pPr>
        <w:pStyle w:val="Obsah3"/>
        <w:rPr>
          <w:rFonts w:asciiTheme="minorHAnsi" w:eastAsiaTheme="minorEastAsia" w:hAnsiTheme="minorHAnsi" w:cstheme="minorBidi"/>
          <w:iCs w:val="0"/>
          <w:sz w:val="22"/>
          <w:szCs w:val="22"/>
          <w:lang w:eastAsia="sk-SK"/>
        </w:rPr>
      </w:pPr>
      <w:hyperlink w:anchor="_Toc509848275" w:history="1">
        <w:r w:rsidR="00F928B9" w:rsidRPr="005E4C79">
          <w:rPr>
            <w:rStyle w:val="Hypertextovprepojenie"/>
          </w:rPr>
          <w:t>6.4.4</w:t>
        </w:r>
        <w:r w:rsidR="00F928B9">
          <w:rPr>
            <w:rFonts w:asciiTheme="minorHAnsi" w:eastAsiaTheme="minorEastAsia" w:hAnsiTheme="minorHAnsi" w:cstheme="minorBidi"/>
            <w:iCs w:val="0"/>
            <w:sz w:val="22"/>
            <w:szCs w:val="22"/>
            <w:lang w:eastAsia="sk-SK"/>
          </w:rPr>
          <w:tab/>
        </w:r>
        <w:r w:rsidR="00F928B9" w:rsidRPr="005E4C79">
          <w:rPr>
            <w:rStyle w:val="Hypertextovprepojenie"/>
          </w:rPr>
          <w:t>Syntaktická analýza kódu</w:t>
        </w:r>
        <w:r w:rsidR="00F928B9">
          <w:rPr>
            <w:webHidden/>
          </w:rPr>
          <w:tab/>
        </w:r>
        <w:r w:rsidR="00F928B9">
          <w:rPr>
            <w:webHidden/>
          </w:rPr>
          <w:fldChar w:fldCharType="begin"/>
        </w:r>
        <w:r w:rsidR="00F928B9">
          <w:rPr>
            <w:webHidden/>
          </w:rPr>
          <w:instrText xml:space="preserve"> PAGEREF _Toc509848275 \h </w:instrText>
        </w:r>
        <w:r w:rsidR="00F928B9">
          <w:rPr>
            <w:webHidden/>
          </w:rPr>
        </w:r>
        <w:r w:rsidR="00F928B9">
          <w:rPr>
            <w:webHidden/>
          </w:rPr>
          <w:fldChar w:fldCharType="separate"/>
        </w:r>
        <w:r w:rsidR="00F928B9">
          <w:rPr>
            <w:webHidden/>
          </w:rPr>
          <w:t>38</w:t>
        </w:r>
        <w:r w:rsidR="00F928B9">
          <w:rPr>
            <w:webHidden/>
          </w:rPr>
          <w:fldChar w:fldCharType="end"/>
        </w:r>
      </w:hyperlink>
    </w:p>
    <w:p w14:paraId="46781B1E" w14:textId="516339A5" w:rsidR="00F928B9" w:rsidRDefault="005F1678">
      <w:pPr>
        <w:pStyle w:val="Obsah3"/>
        <w:rPr>
          <w:rFonts w:asciiTheme="minorHAnsi" w:eastAsiaTheme="minorEastAsia" w:hAnsiTheme="minorHAnsi" w:cstheme="minorBidi"/>
          <w:iCs w:val="0"/>
          <w:sz w:val="22"/>
          <w:szCs w:val="22"/>
          <w:lang w:eastAsia="sk-SK"/>
        </w:rPr>
      </w:pPr>
      <w:hyperlink w:anchor="_Toc509848276" w:history="1">
        <w:r w:rsidR="00F928B9" w:rsidRPr="005E4C79">
          <w:rPr>
            <w:rStyle w:val="Hypertextovprepojenie"/>
          </w:rPr>
          <w:t>6.4.5</w:t>
        </w:r>
        <w:r w:rsidR="00F928B9">
          <w:rPr>
            <w:rFonts w:asciiTheme="minorHAnsi" w:eastAsiaTheme="minorEastAsia" w:hAnsiTheme="minorHAnsi" w:cstheme="minorBidi"/>
            <w:iCs w:val="0"/>
            <w:sz w:val="22"/>
            <w:szCs w:val="22"/>
            <w:lang w:eastAsia="sk-SK"/>
          </w:rPr>
          <w:tab/>
        </w:r>
        <w:r w:rsidR="00F928B9" w:rsidRPr="005E4C79">
          <w:rPr>
            <w:rStyle w:val="Hypertextovprepojenie"/>
          </w:rPr>
          <w:t>Voliteľný UX pre programátora</w:t>
        </w:r>
        <w:r w:rsidR="00F928B9">
          <w:rPr>
            <w:webHidden/>
          </w:rPr>
          <w:tab/>
        </w:r>
        <w:r w:rsidR="00F928B9">
          <w:rPr>
            <w:webHidden/>
          </w:rPr>
          <w:fldChar w:fldCharType="begin"/>
        </w:r>
        <w:r w:rsidR="00F928B9">
          <w:rPr>
            <w:webHidden/>
          </w:rPr>
          <w:instrText xml:space="preserve"> PAGEREF _Toc509848276 \h </w:instrText>
        </w:r>
        <w:r w:rsidR="00F928B9">
          <w:rPr>
            <w:webHidden/>
          </w:rPr>
        </w:r>
        <w:r w:rsidR="00F928B9">
          <w:rPr>
            <w:webHidden/>
          </w:rPr>
          <w:fldChar w:fldCharType="separate"/>
        </w:r>
        <w:r w:rsidR="00F928B9">
          <w:rPr>
            <w:webHidden/>
          </w:rPr>
          <w:t>40</w:t>
        </w:r>
        <w:r w:rsidR="00F928B9">
          <w:rPr>
            <w:webHidden/>
          </w:rPr>
          <w:fldChar w:fldCharType="end"/>
        </w:r>
      </w:hyperlink>
    </w:p>
    <w:p w14:paraId="08B520EC" w14:textId="6A1FDD77" w:rsidR="00F928B9" w:rsidRDefault="005F1678">
      <w:pPr>
        <w:pStyle w:val="Obsah1"/>
        <w:rPr>
          <w:rFonts w:asciiTheme="minorHAnsi" w:eastAsiaTheme="minorEastAsia" w:hAnsiTheme="minorHAnsi" w:cstheme="minorBidi"/>
          <w:b w:val="0"/>
          <w:bCs w:val="0"/>
          <w:sz w:val="22"/>
          <w:szCs w:val="22"/>
          <w:lang w:eastAsia="sk-SK"/>
        </w:rPr>
      </w:pPr>
      <w:hyperlink w:anchor="_Toc509848277" w:history="1">
        <w:r w:rsidR="00F928B9" w:rsidRPr="005E4C79">
          <w:rPr>
            <w:rStyle w:val="Hypertextovprepojenie"/>
          </w:rPr>
          <w:t>7</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Vzorové komponenty pre ACProg</w:t>
        </w:r>
        <w:r w:rsidR="00F928B9">
          <w:rPr>
            <w:webHidden/>
          </w:rPr>
          <w:tab/>
        </w:r>
        <w:r w:rsidR="00F928B9">
          <w:rPr>
            <w:webHidden/>
          </w:rPr>
          <w:fldChar w:fldCharType="begin"/>
        </w:r>
        <w:r w:rsidR="00F928B9">
          <w:rPr>
            <w:webHidden/>
          </w:rPr>
          <w:instrText xml:space="preserve"> PAGEREF _Toc509848277 \h </w:instrText>
        </w:r>
        <w:r w:rsidR="00F928B9">
          <w:rPr>
            <w:webHidden/>
          </w:rPr>
        </w:r>
        <w:r w:rsidR="00F928B9">
          <w:rPr>
            <w:webHidden/>
          </w:rPr>
          <w:fldChar w:fldCharType="separate"/>
        </w:r>
        <w:r w:rsidR="00F928B9">
          <w:rPr>
            <w:webHidden/>
          </w:rPr>
          <w:t>41</w:t>
        </w:r>
        <w:r w:rsidR="00F928B9">
          <w:rPr>
            <w:webHidden/>
          </w:rPr>
          <w:fldChar w:fldCharType="end"/>
        </w:r>
      </w:hyperlink>
    </w:p>
    <w:p w14:paraId="27BCBB1A" w14:textId="49E95A2B" w:rsidR="00F928B9" w:rsidRDefault="005F1678">
      <w:pPr>
        <w:pStyle w:val="Obsah2"/>
        <w:rPr>
          <w:rFonts w:asciiTheme="minorHAnsi" w:eastAsiaTheme="minorEastAsia" w:hAnsiTheme="minorHAnsi" w:cstheme="minorBidi"/>
          <w:sz w:val="22"/>
          <w:szCs w:val="22"/>
          <w:lang w:eastAsia="sk-SK"/>
        </w:rPr>
      </w:pPr>
      <w:hyperlink w:anchor="_Toc509848278" w:history="1">
        <w:r w:rsidR="00F928B9" w:rsidRPr="005E4C79">
          <w:rPr>
            <w:rStyle w:val="Hypertextovprepojenie"/>
          </w:rPr>
          <w:t>7.1</w:t>
        </w:r>
        <w:r w:rsidR="00F928B9">
          <w:rPr>
            <w:rFonts w:asciiTheme="minorHAnsi" w:eastAsiaTheme="minorEastAsia" w:hAnsiTheme="minorHAnsi" w:cstheme="minorBidi"/>
            <w:sz w:val="22"/>
            <w:szCs w:val="22"/>
            <w:lang w:eastAsia="sk-SK"/>
          </w:rPr>
          <w:tab/>
        </w:r>
        <w:r w:rsidR="00F928B9" w:rsidRPr="005E4C79">
          <w:rPr>
            <w:rStyle w:val="Hypertextovprepojenie"/>
          </w:rPr>
          <w:t>Časovač</w:t>
        </w:r>
        <w:r w:rsidR="00F928B9">
          <w:rPr>
            <w:webHidden/>
          </w:rPr>
          <w:tab/>
        </w:r>
        <w:r w:rsidR="00F928B9">
          <w:rPr>
            <w:webHidden/>
          </w:rPr>
          <w:fldChar w:fldCharType="begin"/>
        </w:r>
        <w:r w:rsidR="00F928B9">
          <w:rPr>
            <w:webHidden/>
          </w:rPr>
          <w:instrText xml:space="preserve"> PAGEREF _Toc509848278 \h </w:instrText>
        </w:r>
        <w:r w:rsidR="00F928B9">
          <w:rPr>
            <w:webHidden/>
          </w:rPr>
        </w:r>
        <w:r w:rsidR="00F928B9">
          <w:rPr>
            <w:webHidden/>
          </w:rPr>
          <w:fldChar w:fldCharType="separate"/>
        </w:r>
        <w:r w:rsidR="00F928B9">
          <w:rPr>
            <w:webHidden/>
          </w:rPr>
          <w:t>41</w:t>
        </w:r>
        <w:r w:rsidR="00F928B9">
          <w:rPr>
            <w:webHidden/>
          </w:rPr>
          <w:fldChar w:fldCharType="end"/>
        </w:r>
      </w:hyperlink>
    </w:p>
    <w:p w14:paraId="0E62A539" w14:textId="1DEFFF52" w:rsidR="00F928B9" w:rsidRDefault="005F1678">
      <w:pPr>
        <w:pStyle w:val="Obsah2"/>
        <w:rPr>
          <w:rFonts w:asciiTheme="minorHAnsi" w:eastAsiaTheme="minorEastAsia" w:hAnsiTheme="minorHAnsi" w:cstheme="minorBidi"/>
          <w:sz w:val="22"/>
          <w:szCs w:val="22"/>
          <w:lang w:eastAsia="sk-SK"/>
        </w:rPr>
      </w:pPr>
      <w:hyperlink w:anchor="_Toc509848279" w:history="1">
        <w:r w:rsidR="00F928B9" w:rsidRPr="005E4C79">
          <w:rPr>
            <w:rStyle w:val="Hypertextovprepojenie"/>
          </w:rPr>
          <w:t>7.2</w:t>
        </w:r>
        <w:r w:rsidR="00F928B9">
          <w:rPr>
            <w:rFonts w:asciiTheme="minorHAnsi" w:eastAsiaTheme="minorEastAsia" w:hAnsiTheme="minorHAnsi" w:cstheme="minorBidi"/>
            <w:sz w:val="22"/>
            <w:szCs w:val="22"/>
            <w:lang w:eastAsia="sk-SK"/>
          </w:rPr>
          <w:tab/>
        </w:r>
        <w:r w:rsidR="00F928B9" w:rsidRPr="005E4C79">
          <w:rPr>
            <w:rStyle w:val="Hypertextovprepojenie"/>
          </w:rPr>
          <w:t>Digitálny výstup</w:t>
        </w:r>
        <w:r w:rsidR="00F928B9">
          <w:rPr>
            <w:webHidden/>
          </w:rPr>
          <w:tab/>
        </w:r>
        <w:r w:rsidR="00F928B9">
          <w:rPr>
            <w:webHidden/>
          </w:rPr>
          <w:fldChar w:fldCharType="begin"/>
        </w:r>
        <w:r w:rsidR="00F928B9">
          <w:rPr>
            <w:webHidden/>
          </w:rPr>
          <w:instrText xml:space="preserve"> PAGEREF _Toc509848279 \h </w:instrText>
        </w:r>
        <w:r w:rsidR="00F928B9">
          <w:rPr>
            <w:webHidden/>
          </w:rPr>
        </w:r>
        <w:r w:rsidR="00F928B9">
          <w:rPr>
            <w:webHidden/>
          </w:rPr>
          <w:fldChar w:fldCharType="separate"/>
        </w:r>
        <w:r w:rsidR="00F928B9">
          <w:rPr>
            <w:webHidden/>
          </w:rPr>
          <w:t>41</w:t>
        </w:r>
        <w:r w:rsidR="00F928B9">
          <w:rPr>
            <w:webHidden/>
          </w:rPr>
          <w:fldChar w:fldCharType="end"/>
        </w:r>
      </w:hyperlink>
    </w:p>
    <w:p w14:paraId="796927D6" w14:textId="43F6E868" w:rsidR="00F928B9" w:rsidRDefault="005F1678">
      <w:pPr>
        <w:pStyle w:val="Obsah2"/>
        <w:rPr>
          <w:rFonts w:asciiTheme="minorHAnsi" w:eastAsiaTheme="minorEastAsia" w:hAnsiTheme="minorHAnsi" w:cstheme="minorBidi"/>
          <w:sz w:val="22"/>
          <w:szCs w:val="22"/>
          <w:lang w:eastAsia="sk-SK"/>
        </w:rPr>
      </w:pPr>
      <w:hyperlink w:anchor="_Toc509848280" w:history="1">
        <w:r w:rsidR="00F928B9" w:rsidRPr="005E4C79">
          <w:rPr>
            <w:rStyle w:val="Hypertextovprepojenie"/>
          </w:rPr>
          <w:t>7.3</w:t>
        </w:r>
        <w:r w:rsidR="00F928B9">
          <w:rPr>
            <w:rFonts w:asciiTheme="minorHAnsi" w:eastAsiaTheme="minorEastAsia" w:hAnsiTheme="minorHAnsi" w:cstheme="minorBidi"/>
            <w:sz w:val="22"/>
            <w:szCs w:val="22"/>
            <w:lang w:eastAsia="sk-SK"/>
          </w:rPr>
          <w:tab/>
        </w:r>
        <w:r w:rsidR="00F928B9" w:rsidRPr="005E4C79">
          <w:rPr>
            <w:rStyle w:val="Hypertextovprepojenie"/>
          </w:rPr>
          <w:t>Digitálny vstup</w:t>
        </w:r>
        <w:r w:rsidR="00F928B9">
          <w:rPr>
            <w:webHidden/>
          </w:rPr>
          <w:tab/>
        </w:r>
        <w:r w:rsidR="00F928B9">
          <w:rPr>
            <w:webHidden/>
          </w:rPr>
          <w:fldChar w:fldCharType="begin"/>
        </w:r>
        <w:r w:rsidR="00F928B9">
          <w:rPr>
            <w:webHidden/>
          </w:rPr>
          <w:instrText xml:space="preserve"> PAGEREF _Toc509848280 \h </w:instrText>
        </w:r>
        <w:r w:rsidR="00F928B9">
          <w:rPr>
            <w:webHidden/>
          </w:rPr>
        </w:r>
        <w:r w:rsidR="00F928B9">
          <w:rPr>
            <w:webHidden/>
          </w:rPr>
          <w:fldChar w:fldCharType="separate"/>
        </w:r>
        <w:r w:rsidR="00F928B9">
          <w:rPr>
            <w:webHidden/>
          </w:rPr>
          <w:t>41</w:t>
        </w:r>
        <w:r w:rsidR="00F928B9">
          <w:rPr>
            <w:webHidden/>
          </w:rPr>
          <w:fldChar w:fldCharType="end"/>
        </w:r>
      </w:hyperlink>
    </w:p>
    <w:p w14:paraId="522A3C6B" w14:textId="6D32A370" w:rsidR="00F928B9" w:rsidRDefault="005F1678">
      <w:pPr>
        <w:pStyle w:val="Obsah2"/>
        <w:rPr>
          <w:rFonts w:asciiTheme="minorHAnsi" w:eastAsiaTheme="minorEastAsia" w:hAnsiTheme="minorHAnsi" w:cstheme="minorBidi"/>
          <w:sz w:val="22"/>
          <w:szCs w:val="22"/>
          <w:lang w:eastAsia="sk-SK"/>
        </w:rPr>
      </w:pPr>
      <w:hyperlink w:anchor="_Toc509848281" w:history="1">
        <w:r w:rsidR="00F928B9" w:rsidRPr="005E4C79">
          <w:rPr>
            <w:rStyle w:val="Hypertextovprepojenie"/>
          </w:rPr>
          <w:t>7.4</w:t>
        </w:r>
        <w:r w:rsidR="00F928B9">
          <w:rPr>
            <w:rFonts w:asciiTheme="minorHAnsi" w:eastAsiaTheme="minorEastAsia" w:hAnsiTheme="minorHAnsi" w:cstheme="minorBidi"/>
            <w:sz w:val="22"/>
            <w:szCs w:val="22"/>
            <w:lang w:eastAsia="sk-SK"/>
          </w:rPr>
          <w:tab/>
        </w:r>
        <w:r w:rsidR="00F928B9" w:rsidRPr="005E4C79">
          <w:rPr>
            <w:rStyle w:val="Hypertextovprepojenie"/>
          </w:rPr>
          <w:t>Analógový vstup s threshold alert</w:t>
        </w:r>
        <w:r w:rsidR="00F928B9">
          <w:rPr>
            <w:webHidden/>
          </w:rPr>
          <w:tab/>
        </w:r>
        <w:r w:rsidR="00F928B9">
          <w:rPr>
            <w:webHidden/>
          </w:rPr>
          <w:fldChar w:fldCharType="begin"/>
        </w:r>
        <w:r w:rsidR="00F928B9">
          <w:rPr>
            <w:webHidden/>
          </w:rPr>
          <w:instrText xml:space="preserve"> PAGEREF _Toc509848281 \h </w:instrText>
        </w:r>
        <w:r w:rsidR="00F928B9">
          <w:rPr>
            <w:webHidden/>
          </w:rPr>
        </w:r>
        <w:r w:rsidR="00F928B9">
          <w:rPr>
            <w:webHidden/>
          </w:rPr>
          <w:fldChar w:fldCharType="separate"/>
        </w:r>
        <w:r w:rsidR="00F928B9">
          <w:rPr>
            <w:webHidden/>
          </w:rPr>
          <w:t>41</w:t>
        </w:r>
        <w:r w:rsidR="00F928B9">
          <w:rPr>
            <w:webHidden/>
          </w:rPr>
          <w:fldChar w:fldCharType="end"/>
        </w:r>
      </w:hyperlink>
    </w:p>
    <w:p w14:paraId="395CC27E" w14:textId="703A9BE0" w:rsidR="00F928B9" w:rsidRDefault="005F1678">
      <w:pPr>
        <w:pStyle w:val="Obsah2"/>
        <w:rPr>
          <w:rFonts w:asciiTheme="minorHAnsi" w:eastAsiaTheme="minorEastAsia" w:hAnsiTheme="minorHAnsi" w:cstheme="minorBidi"/>
          <w:sz w:val="22"/>
          <w:szCs w:val="22"/>
          <w:lang w:eastAsia="sk-SK"/>
        </w:rPr>
      </w:pPr>
      <w:hyperlink w:anchor="_Toc509848282" w:history="1">
        <w:r w:rsidR="00F928B9" w:rsidRPr="005E4C79">
          <w:rPr>
            <w:rStyle w:val="Hypertextovprepojenie"/>
          </w:rPr>
          <w:t>7.5</w:t>
        </w:r>
        <w:r w:rsidR="00F928B9">
          <w:rPr>
            <w:rFonts w:asciiTheme="minorHAnsi" w:eastAsiaTheme="minorEastAsia" w:hAnsiTheme="minorHAnsi" w:cstheme="minorBidi"/>
            <w:sz w:val="22"/>
            <w:szCs w:val="22"/>
            <w:lang w:eastAsia="sk-SK"/>
          </w:rPr>
          <w:tab/>
        </w:r>
        <w:r w:rsidR="00F928B9" w:rsidRPr="005E4C79">
          <w:rPr>
            <w:rStyle w:val="Hypertextovprepojenie"/>
          </w:rPr>
          <w:t>Komunikácia pomocou MQTT</w:t>
        </w:r>
        <w:r w:rsidR="00F928B9">
          <w:rPr>
            <w:webHidden/>
          </w:rPr>
          <w:tab/>
        </w:r>
        <w:r w:rsidR="00F928B9">
          <w:rPr>
            <w:webHidden/>
          </w:rPr>
          <w:fldChar w:fldCharType="begin"/>
        </w:r>
        <w:r w:rsidR="00F928B9">
          <w:rPr>
            <w:webHidden/>
          </w:rPr>
          <w:instrText xml:space="preserve"> PAGEREF _Toc509848282 \h </w:instrText>
        </w:r>
        <w:r w:rsidR="00F928B9">
          <w:rPr>
            <w:webHidden/>
          </w:rPr>
        </w:r>
        <w:r w:rsidR="00F928B9">
          <w:rPr>
            <w:webHidden/>
          </w:rPr>
          <w:fldChar w:fldCharType="separate"/>
        </w:r>
        <w:r w:rsidR="00F928B9">
          <w:rPr>
            <w:webHidden/>
          </w:rPr>
          <w:t>41</w:t>
        </w:r>
        <w:r w:rsidR="00F928B9">
          <w:rPr>
            <w:webHidden/>
          </w:rPr>
          <w:fldChar w:fldCharType="end"/>
        </w:r>
      </w:hyperlink>
    </w:p>
    <w:p w14:paraId="369E2BA6" w14:textId="28B29165" w:rsidR="00F928B9" w:rsidRDefault="005F1678">
      <w:pPr>
        <w:pStyle w:val="Obsah2"/>
        <w:rPr>
          <w:rFonts w:asciiTheme="minorHAnsi" w:eastAsiaTheme="minorEastAsia" w:hAnsiTheme="minorHAnsi" w:cstheme="minorBidi"/>
          <w:sz w:val="22"/>
          <w:szCs w:val="22"/>
          <w:lang w:eastAsia="sk-SK"/>
        </w:rPr>
      </w:pPr>
      <w:hyperlink w:anchor="_Toc509848283" w:history="1">
        <w:r w:rsidR="00F928B9" w:rsidRPr="005E4C79">
          <w:rPr>
            <w:rStyle w:val="Hypertextovprepojenie"/>
          </w:rPr>
          <w:t>7.6</w:t>
        </w:r>
        <w:r w:rsidR="00F928B9">
          <w:rPr>
            <w:rFonts w:asciiTheme="minorHAnsi" w:eastAsiaTheme="minorEastAsia" w:hAnsiTheme="minorHAnsi" w:cstheme="minorBidi"/>
            <w:sz w:val="22"/>
            <w:szCs w:val="22"/>
            <w:lang w:eastAsia="sk-SK"/>
          </w:rPr>
          <w:tab/>
        </w:r>
        <w:r w:rsidR="00F928B9" w:rsidRPr="005E4C79">
          <w:rPr>
            <w:rStyle w:val="Hypertextovprepojenie"/>
          </w:rPr>
          <w:t>Rádiová komunikácia pomocou 433MHz</w:t>
        </w:r>
        <w:r w:rsidR="00F928B9">
          <w:rPr>
            <w:webHidden/>
          </w:rPr>
          <w:tab/>
        </w:r>
        <w:r w:rsidR="00F928B9">
          <w:rPr>
            <w:webHidden/>
          </w:rPr>
          <w:fldChar w:fldCharType="begin"/>
        </w:r>
        <w:r w:rsidR="00F928B9">
          <w:rPr>
            <w:webHidden/>
          </w:rPr>
          <w:instrText xml:space="preserve"> PAGEREF _Toc509848283 \h </w:instrText>
        </w:r>
        <w:r w:rsidR="00F928B9">
          <w:rPr>
            <w:webHidden/>
          </w:rPr>
        </w:r>
        <w:r w:rsidR="00F928B9">
          <w:rPr>
            <w:webHidden/>
          </w:rPr>
          <w:fldChar w:fldCharType="separate"/>
        </w:r>
        <w:r w:rsidR="00F928B9">
          <w:rPr>
            <w:webHidden/>
          </w:rPr>
          <w:t>41</w:t>
        </w:r>
        <w:r w:rsidR="00F928B9">
          <w:rPr>
            <w:webHidden/>
          </w:rPr>
          <w:fldChar w:fldCharType="end"/>
        </w:r>
      </w:hyperlink>
    </w:p>
    <w:p w14:paraId="6CFD4AE8" w14:textId="638DF39A" w:rsidR="00F928B9" w:rsidRDefault="005F1678">
      <w:pPr>
        <w:pStyle w:val="Obsah1"/>
        <w:rPr>
          <w:rFonts w:asciiTheme="minorHAnsi" w:eastAsiaTheme="minorEastAsia" w:hAnsiTheme="minorHAnsi" w:cstheme="minorBidi"/>
          <w:b w:val="0"/>
          <w:bCs w:val="0"/>
          <w:sz w:val="22"/>
          <w:szCs w:val="22"/>
          <w:lang w:eastAsia="sk-SK"/>
        </w:rPr>
      </w:pPr>
      <w:hyperlink w:anchor="_Toc509848284" w:history="1">
        <w:r w:rsidR="00F928B9" w:rsidRPr="005E4C79">
          <w:rPr>
            <w:rStyle w:val="Hypertextovprepojenie"/>
          </w:rPr>
          <w:t>Záver</w:t>
        </w:r>
        <w:r w:rsidR="00F928B9">
          <w:rPr>
            <w:webHidden/>
          </w:rPr>
          <w:tab/>
        </w:r>
        <w:r w:rsidR="00F928B9">
          <w:rPr>
            <w:webHidden/>
          </w:rPr>
          <w:fldChar w:fldCharType="begin"/>
        </w:r>
        <w:r w:rsidR="00F928B9">
          <w:rPr>
            <w:webHidden/>
          </w:rPr>
          <w:instrText xml:space="preserve"> PAGEREF _Toc509848284 \h </w:instrText>
        </w:r>
        <w:r w:rsidR="00F928B9">
          <w:rPr>
            <w:webHidden/>
          </w:rPr>
        </w:r>
        <w:r w:rsidR="00F928B9">
          <w:rPr>
            <w:webHidden/>
          </w:rPr>
          <w:fldChar w:fldCharType="separate"/>
        </w:r>
        <w:r w:rsidR="00F928B9">
          <w:rPr>
            <w:webHidden/>
          </w:rPr>
          <w:t>42</w:t>
        </w:r>
        <w:r w:rsidR="00F928B9">
          <w:rPr>
            <w:webHidden/>
          </w:rPr>
          <w:fldChar w:fldCharType="end"/>
        </w:r>
      </w:hyperlink>
    </w:p>
    <w:p w14:paraId="4C2F8AAF" w14:textId="2C317F20" w:rsidR="00F928B9" w:rsidRDefault="005F1678">
      <w:pPr>
        <w:pStyle w:val="Obsah1"/>
        <w:rPr>
          <w:rFonts w:asciiTheme="minorHAnsi" w:eastAsiaTheme="minorEastAsia" w:hAnsiTheme="minorHAnsi" w:cstheme="minorBidi"/>
          <w:b w:val="0"/>
          <w:bCs w:val="0"/>
          <w:sz w:val="22"/>
          <w:szCs w:val="22"/>
          <w:lang w:eastAsia="sk-SK"/>
        </w:rPr>
      </w:pPr>
      <w:hyperlink w:anchor="_Toc509848285" w:history="1">
        <w:r w:rsidR="00F928B9" w:rsidRPr="005E4C79">
          <w:rPr>
            <w:rStyle w:val="Hypertextovprepojenie"/>
          </w:rPr>
          <w:t>Zoznam použitej literatúry</w:t>
        </w:r>
        <w:r w:rsidR="00F928B9">
          <w:rPr>
            <w:webHidden/>
          </w:rPr>
          <w:tab/>
        </w:r>
        <w:r w:rsidR="00F928B9">
          <w:rPr>
            <w:webHidden/>
          </w:rPr>
          <w:fldChar w:fldCharType="begin"/>
        </w:r>
        <w:r w:rsidR="00F928B9">
          <w:rPr>
            <w:webHidden/>
          </w:rPr>
          <w:instrText xml:space="preserve"> PAGEREF _Toc509848285 \h </w:instrText>
        </w:r>
        <w:r w:rsidR="00F928B9">
          <w:rPr>
            <w:webHidden/>
          </w:rPr>
        </w:r>
        <w:r w:rsidR="00F928B9">
          <w:rPr>
            <w:webHidden/>
          </w:rPr>
          <w:fldChar w:fldCharType="separate"/>
        </w:r>
        <w:r w:rsidR="00F928B9">
          <w:rPr>
            <w:webHidden/>
          </w:rPr>
          <w:t>43</w:t>
        </w:r>
        <w:r w:rsidR="00F928B9">
          <w:rPr>
            <w:webHidden/>
          </w:rPr>
          <w:fldChar w:fldCharType="end"/>
        </w:r>
      </w:hyperlink>
    </w:p>
    <w:p w14:paraId="56E844B3" w14:textId="21B90481" w:rsidR="00F928B9" w:rsidRDefault="005F1678">
      <w:pPr>
        <w:pStyle w:val="Obsah1"/>
        <w:rPr>
          <w:rFonts w:asciiTheme="minorHAnsi" w:eastAsiaTheme="minorEastAsia" w:hAnsiTheme="minorHAnsi" w:cstheme="minorBidi"/>
          <w:b w:val="0"/>
          <w:bCs w:val="0"/>
          <w:sz w:val="22"/>
          <w:szCs w:val="22"/>
          <w:lang w:eastAsia="sk-SK"/>
        </w:rPr>
      </w:pPr>
      <w:hyperlink w:anchor="_Toc509848286" w:history="1">
        <w:r w:rsidR="00F928B9" w:rsidRPr="005E4C79">
          <w:rPr>
            <w:rStyle w:val="Hypertextovprepojenie"/>
          </w:rPr>
          <w:t>Prílohy</w:t>
        </w:r>
        <w:r w:rsidR="00F928B9">
          <w:rPr>
            <w:webHidden/>
          </w:rPr>
          <w:tab/>
        </w:r>
        <w:r w:rsidR="00F928B9">
          <w:rPr>
            <w:webHidden/>
          </w:rPr>
          <w:fldChar w:fldCharType="begin"/>
        </w:r>
        <w:r w:rsidR="00F928B9">
          <w:rPr>
            <w:webHidden/>
          </w:rPr>
          <w:instrText xml:space="preserve"> PAGEREF _Toc509848286 \h </w:instrText>
        </w:r>
        <w:r w:rsidR="00F928B9">
          <w:rPr>
            <w:webHidden/>
          </w:rPr>
        </w:r>
        <w:r w:rsidR="00F928B9">
          <w:rPr>
            <w:webHidden/>
          </w:rPr>
          <w:fldChar w:fldCharType="separate"/>
        </w:r>
        <w:r w:rsidR="00F928B9">
          <w:rPr>
            <w:webHidden/>
          </w:rPr>
          <w:t>44</w:t>
        </w:r>
        <w:r w:rsidR="00F928B9">
          <w:rPr>
            <w:webHidden/>
          </w:rPr>
          <w:fldChar w:fldCharType="end"/>
        </w:r>
      </w:hyperlink>
    </w:p>
    <w:p w14:paraId="43DE1012" w14:textId="0EC6118D"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09848237"/>
      <w:bookmarkStart w:id="18" w:name="_Toc102191181"/>
      <w:r>
        <w:lastRenderedPageBreak/>
        <w:t xml:space="preserve">Zoznam </w:t>
      </w:r>
      <w:bookmarkEnd w:id="16"/>
      <w:r>
        <w:t>ilustrácií</w:t>
      </w:r>
      <w:bookmarkEnd w:id="17"/>
    </w:p>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848238"/>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848239"/>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pre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77777777"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r>
        <w:rPr>
          <w:bCs/>
        </w:rPr>
        <w:t xml:space="preserve"> </w:t>
      </w:r>
      <w:commentRangeStart w:id="23"/>
      <w:r>
        <w:rPr>
          <w:bCs/>
        </w:rPr>
        <w:t>card</w:t>
      </w:r>
      <w:commentRangeEnd w:id="23"/>
      <w:r w:rsidR="006F43EC">
        <w:rPr>
          <w:rStyle w:val="Odkaznakomentr"/>
        </w:rPr>
        <w:commentReference w:id="23"/>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09848240"/>
      <w:r>
        <w:lastRenderedPageBreak/>
        <w:t>Úvod</w:t>
      </w:r>
      <w:bookmarkEnd w:id="18"/>
      <w:bookmarkEnd w:id="24"/>
      <w:bookmarkEnd w:id="25"/>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6" w:name="_Ref509758086"/>
      <w:bookmarkStart w:id="27" w:name="_Toc509848241"/>
      <w:bookmarkStart w:id="28" w:name="_Toc102191183"/>
      <w:bookmarkStart w:id="29" w:name="_Ref101960788"/>
      <w:bookmarkStart w:id="30" w:name="_Ref101952784"/>
      <w:bookmarkStart w:id="31" w:name="_Toc224306945"/>
      <w:r>
        <w:lastRenderedPageBreak/>
        <w:t>Internet vecí</w:t>
      </w:r>
      <w:bookmarkEnd w:id="26"/>
      <w:bookmarkEnd w:id="27"/>
    </w:p>
    <w:p w14:paraId="0BC5949A" w14:textId="77777777" w:rsidR="00B516F8" w:rsidRDefault="006C01A6" w:rsidP="00392C6A">
      <w:r>
        <w:t xml:space="preserve">Pojem internetu vecí (IoT) pokrýva viac ako len koncept alebo technológiu. Je to nový prístup, ktorý ovplyvňuje vývoj aktuálnych technológií, aplikácií a vízií. </w:t>
      </w:r>
      <w:r w:rsidR="00723A3B">
        <w:t>Kvôli rozsiahlosti e</w:t>
      </w:r>
      <w:r>
        <w:t>šte nemáme presnú definíciu pre IoT ako také. Viaceré vedecké články sa zhodujú v tom,</w:t>
      </w:r>
      <w:r w:rsidR="00723A3B">
        <w:t xml:space="preserve"> že </w:t>
      </w:r>
      <w:r>
        <w:t>k</w:t>
      </w:r>
      <w:r w:rsidR="00A801B1">
        <w:t>ľúčovým prv</w:t>
      </w:r>
      <w:r>
        <w:t>kom IoT</w:t>
      </w:r>
      <w:r w:rsidR="00A801B1">
        <w:t xml:space="preserve"> je prepojenie fyzického a digitálneho sveta</w:t>
      </w:r>
      <w:r w:rsidR="00723A3B">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2" w:name="_Toc509848287"/>
      <w:r>
        <w:t>Obr. </w:t>
      </w:r>
      <w:r w:rsidR="005F1678">
        <w:fldChar w:fldCharType="begin"/>
      </w:r>
      <w:r w:rsidR="005F1678">
        <w:instrText xml:space="preserve"> SEQ Obr. \* ARABIC </w:instrText>
      </w:r>
      <w:r w:rsidR="005F1678">
        <w:fldChar w:fldCharType="separate"/>
      </w:r>
      <w:r>
        <w:rPr>
          <w:noProof/>
        </w:rPr>
        <w:t>1</w:t>
      </w:r>
      <w:r w:rsidR="005F1678">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2"/>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IoT server je zariadenie na sieti, ktoré prijíma </w:t>
      </w:r>
      <w:r w:rsidR="00717D37">
        <w:lastRenderedPageBreak/>
        <w:t>dáta zo všetkých senzorov a vykonáva cloud spracovanie. Pozícia cloud spracovania je veľmi podobná lokálnemu spracovaniu. Hlavným rozdielom je množstvo spracovávaných dát. Kým pre lokálne spracovanie máme nízke výkonnostné prostriedky</w:t>
      </w:r>
      <w:r w:rsidR="006C3946">
        <w:t>,</w:t>
      </w:r>
      <w:r w:rsidR="00717D37">
        <w:t xml:space="preserve"> pri cloud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cloud úložisku. </w:t>
      </w:r>
      <w:r w:rsidR="002C1B1A">
        <w:t>Táto s</w:t>
      </w:r>
      <w:r w:rsidR="00717D37">
        <w:t>chéma predstavuje</w:t>
      </w:r>
      <w:r w:rsidR="002C1B1A">
        <w:t xml:space="preserve"> </w:t>
      </w:r>
      <w:r w:rsidR="00717D37">
        <w:t>potenciál</w:t>
      </w:r>
      <w:r w:rsidR="002C1B1A">
        <w:t>, ktorý IoT poskytuje</w:t>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3" w:name="_Toc509848242"/>
      <w:r>
        <w:t>Hardvér</w:t>
      </w:r>
      <w:bookmarkEnd w:id="33"/>
      <w:r>
        <w:t xml:space="preserve"> </w:t>
      </w:r>
    </w:p>
    <w:p w14:paraId="43C1C301" w14:textId="028DA005" w:rsidR="004645E5" w:rsidRDefault="00392C6A" w:rsidP="00310251">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disponuje 32</w:t>
      </w:r>
      <w:r w:rsidR="003C3F53">
        <w:t xml:space="preserve"> </w:t>
      </w:r>
      <w:r w:rsidR="00AE762B">
        <w:t>kB ROM a</w:t>
      </w:r>
      <w:r w:rsidR="002C1B1A">
        <w:t> </w:t>
      </w:r>
      <w:r w:rsidR="00AE762B">
        <w:t>2</w:t>
      </w:r>
      <w:r w:rsidR="002C1B1A">
        <w:t xml:space="preserve"> </w:t>
      </w:r>
      <w:r w:rsidR="00AE762B">
        <w:t xml:space="preserve">kB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4" w:name="_Toc509848243"/>
      <w:r>
        <w:t>Soft</w:t>
      </w:r>
      <w:r w:rsidR="00172F0F">
        <w:t>vér</w:t>
      </w:r>
      <w:bookmarkEnd w:id="34"/>
    </w:p>
    <w:p w14:paraId="676F1C77" w14:textId="77777777" w:rsidR="007C207C" w:rsidRDefault="00172F0F" w:rsidP="007C207C">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w:t>
      </w:r>
      <w:r>
        <w:lastRenderedPageBreak/>
        <w:t xml:space="preserve">mikrokontroléra. </w:t>
      </w:r>
      <w:r w:rsidR="00F80D57">
        <w:t>Pomocou neho</w:t>
      </w:r>
      <w:r w:rsidR="001A6BCB">
        <w:t xml:space="preserve"> mikrokontrolér číta hodnoty vstupných pinov (zo senzorov) a riadi výstupné piny (k a</w:t>
      </w:r>
      <w:r w:rsidR="00ED73A3">
        <w:t>kt</w:t>
      </w:r>
      <w:r w:rsidR="001A6BCB">
        <w:t>utátorom).</w:t>
      </w:r>
      <w:r w:rsidR="007C207C">
        <w:t xml:space="preserve"> Najčastejším programovacím jazykom pre mikrokontroléry je upravená verzia jazyka C. Netreba zab</w:t>
      </w:r>
      <w:r w:rsidR="006C3946">
        <w:t>údať</w:t>
      </w:r>
      <w:r w:rsidR="007C207C">
        <w:t>, že mikrokontroléry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prototypovaniu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5" w:name="_Toc509848244"/>
      <w:r w:rsidR="00B516F8">
        <w:t>Mikrokontrolér v porovnaní so single-board počítačom</w:t>
      </w:r>
      <w:bookmarkEnd w:id="35"/>
    </w:p>
    <w:p w14:paraId="5D6FA5A9" w14:textId="77777777" w:rsidR="0099777E" w:rsidRDefault="000F4B07" w:rsidP="00614037">
      <w:r>
        <w:t>Hlavnou návrhovou črtou mikrokontroléra je komunikácia so senzormi, aktuátormi a pod. Pre takú komunikáciu je dôležité presné časovanie prenosu signálov</w:t>
      </w:r>
      <w:r w:rsidR="00614037">
        <w:t xml:space="preserve"> a tú nám mikrokontroléry priamo poskytujú. Pri single-board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Single-board počítače často poskytujú rôzne mikrokontroléry implementujúce komunikačné protokoly používané v elektronike (napr. I2C). Pomocou nich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36" w:name="_Toc509848245"/>
      <w:r>
        <w:lastRenderedPageBreak/>
        <w:t>Platforma</w:t>
      </w:r>
      <w:r w:rsidR="00CB3095" w:rsidRPr="00CB3095">
        <w:t xml:space="preserve"> Arduino</w:t>
      </w:r>
      <w:bookmarkEnd w:id="36"/>
    </w:p>
    <w:p w14:paraId="7FD6FFD1" w14:textId="21E1C0FC" w:rsidR="001F2DBB" w:rsidRDefault="001F2DBB" w:rsidP="001F2DBB">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5D08F1EE"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3C3F53">
        <w:t>pre každého</w:t>
      </w:r>
      <w:r w:rsidR="00CD4F08">
        <w:t xml:space="preserve">. Dosky Arduino </w:t>
      </w:r>
      <w:r w:rsidR="00DD7BBF">
        <w:t xml:space="preserve">sú špecifické vyvedenými pinmi na ich okraji. Toto vyvedenie 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DD7BBF">
        <w:t>shield.</w:t>
      </w:r>
      <w:r w:rsidR="00F7513A">
        <w:t xml:space="preserve"> Arduino shield poskytuje rovnaký tvar, rozloženie pinov</w:t>
      </w:r>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37" w:name="_Toc509848288"/>
      <w:r>
        <w:t>Obr. </w:t>
      </w:r>
      <w:r w:rsidR="005F1678">
        <w:fldChar w:fldCharType="begin"/>
      </w:r>
      <w:r w:rsidR="005F1678">
        <w:instrText xml:space="preserve"> SEQ Obr. \* ARABIC </w:instrText>
      </w:r>
      <w:r w:rsidR="005F1678">
        <w:fldChar w:fldCharType="separate"/>
      </w:r>
      <w:r>
        <w:rPr>
          <w:noProof/>
        </w:rPr>
        <w:t>2</w:t>
      </w:r>
      <w:r w:rsidR="005F1678">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shield (vpravo)</w:t>
      </w:r>
      <w:sdt>
        <w:sdtPr>
          <w:id w:val="-1218961779"/>
          <w:citation/>
        </w:sdtPr>
        <w:sdtEnd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37"/>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38" w:name="_Toc509848289"/>
      <w:r>
        <w:t>Obr. </w:t>
      </w:r>
      <w:r w:rsidR="005F1678">
        <w:fldChar w:fldCharType="begin"/>
      </w:r>
      <w:r w:rsidR="005F1678">
        <w:instrText xml:space="preserve"> SEQ Obr. \* ARABIC </w:instrText>
      </w:r>
      <w:r w:rsidR="005F1678">
        <w:fldChar w:fldCharType="separate"/>
      </w:r>
      <w:r>
        <w:rPr>
          <w:noProof/>
        </w:rPr>
        <w:t>3</w:t>
      </w:r>
      <w:r w:rsidR="005F1678">
        <w:rPr>
          <w:noProof/>
        </w:rPr>
        <w:fldChar w:fldCharType="end"/>
      </w:r>
      <w:r>
        <w:tab/>
        <w:t>Arduino IDE</w:t>
      </w:r>
      <w:r w:rsidR="004A0CBA">
        <w:t>, s vyznačením kompilácie a spustenie.</w:t>
      </w:r>
      <w:bookmarkEnd w:id="38"/>
    </w:p>
    <w:p w14:paraId="5D65372F" w14:textId="77777777" w:rsidR="00614D74" w:rsidRDefault="00614D74" w:rsidP="00783448"/>
    <w:p w14:paraId="0F02E8C2" w14:textId="77777777" w:rsidR="00CB3095" w:rsidRDefault="00CB3095" w:rsidP="00CB3095">
      <w:pPr>
        <w:pStyle w:val="Nadpis2"/>
      </w:pPr>
      <w:bookmarkStart w:id="39" w:name="_Toc509848246"/>
      <w:r>
        <w:t xml:space="preserve">Parametre </w:t>
      </w:r>
      <w:r w:rsidR="00C31CEB">
        <w:t>mikrokontroléra</w:t>
      </w:r>
      <w:bookmarkEnd w:id="39"/>
    </w:p>
    <w:p w14:paraId="47EA59A3" w14:textId="142ADFDE" w:rsidR="00AD2386" w:rsidRDefault="00A310DD" w:rsidP="004A0CBA">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r w:rsidR="00291AD8">
        <w:t>mikrokontroléra vyvedené vstupno-</w:t>
      </w:r>
      <w:r w:rsidR="002C0167">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40" w:name="_Toc509692893"/>
      <w:r>
        <w:t>Tab. </w:t>
      </w:r>
      <w:r w:rsidR="005F1678">
        <w:fldChar w:fldCharType="begin"/>
      </w:r>
      <w:r w:rsidR="005F1678">
        <w:instrText xml:space="preserve"> SEQ Tab. \* ARABIC </w:instrText>
      </w:r>
      <w:r w:rsidR="005F1678">
        <w:fldChar w:fldCharType="separate"/>
      </w:r>
      <w:r>
        <w:rPr>
          <w:noProof/>
        </w:rPr>
        <w:t>1</w:t>
      </w:r>
      <w:r w:rsidR="005F1678">
        <w:rPr>
          <w:noProof/>
        </w:rPr>
        <w:fldChar w:fldCharType="end"/>
      </w:r>
      <w:r>
        <w:tab/>
      </w:r>
      <w:r w:rsidR="00915B2D">
        <w:t>Porovnanie parametrov pre rôzne modely dosiek Arduino</w:t>
      </w:r>
      <w:bookmarkEnd w:id="40"/>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Analógové / 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lastRenderedPageBreak/>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r>
              <w:t>Raspberry PI (singe-board)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ARMv8 64bit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1" w:name="_Toc509848247"/>
      <w:r>
        <w:t>Programovanie pre mikrokontrolér</w:t>
      </w:r>
      <w:r w:rsidR="009642B9">
        <w:t>y</w:t>
      </w:r>
      <w:bookmarkEnd w:id="41"/>
    </w:p>
    <w:p w14:paraId="4DEA4145" w14:textId="77777777" w:rsidR="00AA3037" w:rsidRDefault="00AA3037" w:rsidP="00AA3037">
      <w:r>
        <w:t xml:space="preserve">Programovacím jazykom pre mikrokontroléry je najčastejšie istá obdoba vyššieho programovacieho jazyka C++. Tvorcovia mikrokontrolérov vydávajú špecifikácie spolu s kompilátorom tohto programovacieho jazyka. Kompilátory </w:t>
      </w:r>
      <w:r w:rsidR="002D7C5D">
        <w:t>prevádzajú tento jazyk na assembler pracujúci s konkrétnymi registrami a inštrukciami, ktoré sú hardvérovo implementované na použitom mikrokontroléri.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2" w:name="_Toc509848290"/>
      <w:r>
        <w:t>Obr. </w:t>
      </w:r>
      <w:r w:rsidR="005F1678">
        <w:fldChar w:fldCharType="begin"/>
      </w:r>
      <w:r w:rsidR="005F1678">
        <w:instrText xml:space="preserve"> SEQ Obr. \* ARABIC </w:instrText>
      </w:r>
      <w:r w:rsidR="005F1678">
        <w:fldChar w:fldCharType="separate"/>
      </w:r>
      <w:r>
        <w:rPr>
          <w:noProof/>
        </w:rPr>
        <w:t>4</w:t>
      </w:r>
      <w:r w:rsidR="005F1678">
        <w:rPr>
          <w:noProof/>
        </w:rPr>
        <w:fldChar w:fldCharType="end"/>
      </w:r>
      <w:r>
        <w:tab/>
        <w:t>Rozdelenie zdrojového kódu Arduino príkladového programu</w:t>
      </w:r>
      <w:bookmarkEnd w:id="42"/>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 xml:space="preserve">mu. Taktiež v tejto sekcii môžeme vytvoriť pomocné metódy pre prehľadnejší zdrojový kód. </w:t>
      </w:r>
    </w:p>
    <w:p w14:paraId="6FC286F2" w14:textId="28C81091" w:rsidR="003A6B0A" w:rsidRDefault="00DC2AC9" w:rsidP="003A6B0A">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pin</w:t>
      </w:r>
      <w:r w:rsidR="00291AD8">
        <w:t>y</w:t>
      </w:r>
      <w:r>
        <w:t xml:space="preserve">, </w:t>
      </w:r>
      <w:r w:rsidR="00291AD8">
        <w:t>alebo výstupné</w:t>
      </w:r>
      <w:r>
        <w:t xml:space="preserve"> pin</w:t>
      </w:r>
      <w:r w:rsidR="00291AD8">
        <w:t>y</w:t>
      </w:r>
      <w:r>
        <w:t>). Pri zavedení môžeme n</w:t>
      </w:r>
      <w:r w:rsidR="00291AD8">
        <w:t xml:space="preserve">astaviť aj časovače zariadenia. </w:t>
      </w:r>
      <w:r>
        <w:t xml:space="preserve">Arduino UNO disponuje tromi časovačmi. Časovače v nastavenom intervale spustia zadanú sadu inštrukcií. Poslednou sekciou je sekcia behu programu (ďalej loop sekcia). </w:t>
      </w:r>
      <w:r w:rsidR="003A6B0A">
        <w:t xml:space="preserve">Loop sekcia je cyklicky spúšťaná a predstavuje správanie mikrokontroléra. V tejto sekcii vykonáva </w:t>
      </w:r>
      <w:r w:rsidR="003A6B0A">
        <w:lastRenderedPageBreak/>
        <w:t>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3" w:name="_Ref507961170"/>
      <w:bookmarkStart w:id="44" w:name="_Toc509848248"/>
      <w:r>
        <w:t>Existujúce riešenia pre platformu Arduino</w:t>
      </w:r>
      <w:bookmarkEnd w:id="43"/>
      <w:bookmarkEnd w:id="44"/>
    </w:p>
    <w:p w14:paraId="0F6639A5" w14:textId="77777777" w:rsidR="001B1517" w:rsidRDefault="00291AD8" w:rsidP="007A4E3D">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cloud spracovanie. Vo všetkých analyzovaných online riešeniach bola úplne vynechaná časť </w:t>
      </w:r>
      <w:r w:rsidR="001A521D">
        <w:t>lokálneho spracovania a uloženie</w:t>
      </w:r>
      <w:r w:rsidR="001B1517">
        <w:t xml:space="preserve"> dát. </w:t>
      </w:r>
      <w:r w:rsidRPr="001B1517">
        <w:rPr>
          <w:b/>
        </w:rPr>
        <w:t>Offline</w:t>
      </w:r>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45" w:name="_Toc509848249"/>
      <w:r>
        <w:t>Arduino EventManager</w:t>
      </w:r>
      <w:bookmarkEnd w:id="45"/>
    </w:p>
    <w:p w14:paraId="59699B3A" w14:textId="145BFB58" w:rsidR="00CB3095" w:rsidRPr="00E85AC0" w:rsidRDefault="007A4E3D" w:rsidP="007A4E3D">
      <w:pPr>
        <w:rPr>
          <w:strike/>
        </w:rPr>
      </w:pPr>
      <w:r>
        <w:t xml:space="preserve">Knižnica Arduino EventManager[12]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(callback) a programujeme spracovanie udalostí. Pri registrovaní funkcie </w:t>
      </w:r>
      <w:r w:rsidR="00E85AC0">
        <w:t xml:space="preserve">určíme konkrétny pin, pri ktorého zmene má byť udalosť vyvolaná. </w:t>
      </w:r>
      <w:commentRangeStart w:id="46"/>
      <w:commentRangeStart w:id="47"/>
      <w:commentRangeStart w:id="48"/>
      <w:r w:rsidR="001A521D" w:rsidRPr="00E85AC0">
        <w:rPr>
          <w:strike/>
        </w:rPr>
        <w:t xml:space="preserve"> </w:t>
      </w:r>
      <w:commentRangeEnd w:id="46"/>
      <w:r w:rsidR="001A521D" w:rsidRPr="00E85AC0">
        <w:rPr>
          <w:rStyle w:val="Odkaznakomentr"/>
          <w:strike/>
        </w:rPr>
        <w:commentReference w:id="46"/>
      </w:r>
      <w:commentRangeEnd w:id="47"/>
      <w:r w:rsidR="009642B9" w:rsidRPr="00E85AC0">
        <w:rPr>
          <w:rStyle w:val="Odkaznakomentr"/>
          <w:strike/>
        </w:rPr>
        <w:commentReference w:id="47"/>
      </w:r>
      <w:commentRangeEnd w:id="48"/>
      <w:r w:rsidR="00E85AC0">
        <w:rPr>
          <w:rStyle w:val="Odkaznakomentr"/>
        </w:rPr>
        <w:commentReference w:id="48"/>
      </w:r>
      <w:r w:rsidR="001A521D" w:rsidRPr="00E85AC0">
        <w:rPr>
          <w:strike/>
        </w:rPr>
        <w:t>ktorého zmenu m</w:t>
      </w:r>
      <w:r w:rsidRPr="00E85AC0">
        <w:rPr>
          <w:strike/>
        </w:rPr>
        <w:t>á byť udalosť vyvolaná.</w:t>
      </w:r>
    </w:p>
    <w:p w14:paraId="4374F2EF" w14:textId="77777777" w:rsidR="00CB3095" w:rsidRDefault="00CB3095" w:rsidP="00CB3095">
      <w:pPr>
        <w:pStyle w:val="Nadpis3"/>
      </w:pPr>
      <w:bookmarkStart w:id="49" w:name="_Toc509848250"/>
      <w:r>
        <w:t>Quantum Leaps Modeling Tool</w:t>
      </w:r>
      <w:bookmarkEnd w:id="49"/>
    </w:p>
    <w:p w14:paraId="7898A61E" w14:textId="77777777" w:rsidR="00CB3095" w:rsidRPr="00CB3095" w:rsidRDefault="007A4E3D" w:rsidP="007A4E3D">
      <w:r>
        <w:t>Modelovací nástroj Quantum Leaps Modeling Tool zaradzujeme do skupiny offline riešení. Aplikácie v tomto nástroji modelujeme pomo</w:t>
      </w:r>
      <w:r w:rsidR="001A521D">
        <w:t>cou stavového automatu. Konečno</w:t>
      </w:r>
      <w:r>
        <w:t>stavový automat je matematický model výpočtu. Je to abstraktný stroj, ktorý môže byť v danom čase presne v jednom stave z konečného počtu stavov. Konečnostavový automat sa môže zmeniť z jedného stavu na druhý v reakcii na niektoré externé vstupy.</w:t>
      </w:r>
    </w:p>
    <w:p w14:paraId="1329D14D" w14:textId="77777777" w:rsidR="00CB3095" w:rsidRDefault="00CB3095" w:rsidP="00CB3095">
      <w:pPr>
        <w:pStyle w:val="Nadpis3"/>
      </w:pPr>
      <w:bookmarkStart w:id="50" w:name="_Toc509848251"/>
      <w:r w:rsidRPr="00CB3095">
        <w:lastRenderedPageBreak/>
        <w:t>ARTe (Arduino Real-Time extension)</w:t>
      </w:r>
      <w:bookmarkEnd w:id="50"/>
    </w:p>
    <w:p w14:paraId="464F28F3" w14:textId="77777777" w:rsidR="00CB3095" w:rsidRPr="00CB3095" w:rsidRDefault="003A6B0A" w:rsidP="00CB3095">
      <w:r>
        <w:t xml:space="preserve">Rozšírenie Arduino kompilátora ARTe zaradzujeme do skupiny offline riešení. Toto rozšírenie umožňuje vytvorenie viacerých loop sekcií, ktoré sa budú opakovať pseudoparalelne. </w:t>
      </w:r>
      <w:r w:rsidR="00E6233B">
        <w:t xml:space="preserve">Vývojári ARTe dosiahli tento pseudoparalelizmus prepísaním implementácie čakacích </w:t>
      </w:r>
      <w:r w:rsidR="001A521D">
        <w:t xml:space="preserve">− </w:t>
      </w:r>
      <w:r w:rsidR="00E6233B">
        <w:t>delay</w:t>
      </w:r>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delay vyvolaný a spustí ďalšiu časť programu. Ďalšou časťou programu rozumieme ďalši</w:t>
      </w:r>
      <w:r w:rsidR="001A521D">
        <w:t>u loop sekciu od začiatku, respektíve</w:t>
      </w:r>
      <w:r w:rsidR="00E6233B">
        <w:t xml:space="preserve"> od posledného volania delay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51" w:name="_Toc509848252"/>
      <w:r>
        <w:t>Cayenne</w:t>
      </w:r>
      <w:bookmarkEnd w:id="51"/>
    </w:p>
    <w:p w14:paraId="7BAC04C3" w14:textId="77777777" w:rsidR="00E85AC0" w:rsidRDefault="001A521D" w:rsidP="007A4E3D">
      <w:r>
        <w:t>Aplikáciu</w:t>
      </w:r>
      <w:r w:rsidR="007A4E3D">
        <w:t xml:space="preserve"> Cayenne[14] zaradzujeme do kategórie online riešení. Na</w:t>
      </w:r>
      <w:r>
        <w:t xml:space="preserve"> dosku A</w:t>
      </w:r>
      <w:r w:rsidR="007A4E3D">
        <w:t>rduino je nahraná špeciálna aplikácia. Táto aplikácia automatizovane odosiela na servery Cayenne svoj aktuálny stav vstupných pinov. Doska taktiež čaká na inštrukcie zo serverov Cayenne pre nastavenie výstupných pinov. Vo webovom nástroji Cayenne vidí</w:t>
      </w:r>
      <w:r>
        <w:t xml:space="preserve">me reálny stav vstupných pinov a </w:t>
      </w:r>
      <w:r w:rsidR="007A4E3D">
        <w:t>dokážeme nastavovať rôzne akcie pre z</w:t>
      </w:r>
      <w:r w:rsidR="009642B9">
        <w:t>a</w:t>
      </w:r>
      <w:r w:rsidR="007A4E3D">
        <w:t xml:space="preserve">pnutie výstupných pinov. </w:t>
      </w:r>
    </w:p>
    <w:p w14:paraId="49A0825A" w14:textId="539EE827" w:rsidR="00AE5F3D" w:rsidRPr="00AE5F3D" w:rsidRDefault="007A4E3D" w:rsidP="007A4E3D">
      <w:r>
        <w:t>Prík</w:t>
      </w:r>
      <w:r w:rsidR="001A521D">
        <w:t>ladom akcie môže byť nasledovný prípad.</w:t>
      </w:r>
      <w:r>
        <w:t xml:space="preserve"> </w:t>
      </w:r>
      <w:r w:rsidR="00E85AC0">
        <w:t xml:space="preserve">Nech je teplotný senzor na pine 5. </w:t>
      </w:r>
      <w:r>
        <w:t xml:space="preserve">Ak stúpne teplota </w:t>
      </w:r>
      <w:r w:rsidRPr="00E85AC0">
        <w:rPr>
          <w:strike/>
        </w:rPr>
        <w:t xml:space="preserve">(teplotný senzor </w:t>
      </w:r>
      <w:commentRangeStart w:id="52"/>
      <w:commentRangeStart w:id="53"/>
      <w:r w:rsidRPr="00E85AC0">
        <w:rPr>
          <w:strike/>
        </w:rPr>
        <w:t>je na pine 5</w:t>
      </w:r>
      <w:commentRangeEnd w:id="52"/>
      <w:r w:rsidR="001A521D" w:rsidRPr="00E85AC0">
        <w:rPr>
          <w:rStyle w:val="Odkaznakomentr"/>
          <w:strike/>
        </w:rPr>
        <w:commentReference w:id="52"/>
      </w:r>
      <w:commentRangeEnd w:id="53"/>
      <w:r w:rsidR="009642B9" w:rsidRPr="00E85AC0">
        <w:rPr>
          <w:rStyle w:val="Odkaznakomentr"/>
          <w:strike/>
        </w:rPr>
        <w:commentReference w:id="53"/>
      </w:r>
      <w:r w:rsidRPr="00E85AC0">
        <w:rPr>
          <w:strike/>
        </w:rPr>
        <w:t>)</w:t>
      </w:r>
      <w:r>
        <w:t xml:space="preserve"> nad 30</w:t>
      </w:r>
      <w:r w:rsidR="001A521D">
        <w:t xml:space="preserve"> °</w:t>
      </w:r>
      <w:r>
        <w:t xml:space="preserve">C, tak zapni klimatizáciu (zapni </w:t>
      </w:r>
      <w:commentRangeStart w:id="54"/>
      <w:r>
        <w:t>5V</w:t>
      </w:r>
      <w:commentRangeEnd w:id="54"/>
      <w:r w:rsidR="00E85AC0">
        <w:rPr>
          <w:rStyle w:val="Odkaznakomentr"/>
        </w:rPr>
        <w:commentReference w:id="54"/>
      </w:r>
      <w:r>
        <w:t xml:space="preserve"> na pine 4). </w:t>
      </w:r>
      <w:r>
        <w:cr/>
      </w:r>
    </w:p>
    <w:p w14:paraId="2DB5A3CB" w14:textId="77777777" w:rsidR="00CB3095" w:rsidRPr="00CB3095" w:rsidRDefault="00CB3095" w:rsidP="00CB3095"/>
    <w:p w14:paraId="2C596835" w14:textId="77777777" w:rsidR="00C31CEB" w:rsidRDefault="00C31CEB" w:rsidP="00CB3095">
      <w:pPr>
        <w:pStyle w:val="Nadpis1"/>
      </w:pPr>
      <w:bookmarkStart w:id="55" w:name="_Toc509848253"/>
      <w:r>
        <w:lastRenderedPageBreak/>
        <w:t>Komponentové a udalosťami orientované programovanie</w:t>
      </w:r>
      <w:bookmarkEnd w:id="55"/>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r w:rsidR="006D2825">
        <w:t xml:space="preserve">posuvník, ale aj tabuľka v grafických používateľských prostrediach. </w:t>
      </w:r>
      <w:r w:rsidR="00A64640">
        <w:t>Zdrojový kód komponentu inak nazývaný ako model komponetnu,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End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56" w:name="_Toc509848291"/>
      <w:r>
        <w:t>Obr. </w:t>
      </w:r>
      <w:r w:rsidR="005F1678">
        <w:fldChar w:fldCharType="begin"/>
      </w:r>
      <w:r w:rsidR="005F1678">
        <w:instrText xml:space="preserve"> SEQ Obr. \* ARABIC </w:instrText>
      </w:r>
      <w:r w:rsidR="005F1678">
        <w:fldChar w:fldCharType="separate"/>
      </w:r>
      <w:r w:rsidR="00961448">
        <w:rPr>
          <w:noProof/>
        </w:rPr>
        <w:t>5</w:t>
      </w:r>
      <w:r w:rsidR="005F1678">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56"/>
    </w:p>
    <w:p w14:paraId="233EA2FA" w14:textId="77777777" w:rsidR="001557A7" w:rsidRDefault="001557A7" w:rsidP="00C31CEB"/>
    <w:p w14:paraId="34FF1C33" w14:textId="77777777" w:rsidR="00C705AE" w:rsidRDefault="001359A8" w:rsidP="008F4176">
      <w:pPr>
        <w:pStyle w:val="Nadpis2"/>
      </w:pPr>
      <w:bookmarkStart w:id="57" w:name="_Toc509848254"/>
      <w:r>
        <w:t>Spracovanie udalosti</w:t>
      </w:r>
      <w:bookmarkEnd w:id="57"/>
    </w:p>
    <w:p w14:paraId="39E9A007" w14:textId="77777777" w:rsidR="001359A8" w:rsidRDefault="00E47D31" w:rsidP="001359A8">
      <w:r>
        <w:t>Aby program mohol spracovávať udalosti, potrebuje na to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58" w:name="_Toc509848292"/>
      <w:r>
        <w:t>Obr. </w:t>
      </w:r>
      <w:r w:rsidR="005F1678">
        <w:fldChar w:fldCharType="begin"/>
      </w:r>
      <w:r w:rsidR="005F1678">
        <w:instrText xml:space="preserve"> SEQ Obr. \* ARABIC </w:instrText>
      </w:r>
      <w:r w:rsidR="005F1678">
        <w:fldChar w:fldCharType="separate"/>
      </w:r>
      <w:r w:rsidR="00961448">
        <w:rPr>
          <w:noProof/>
        </w:rPr>
        <w:t>6</w:t>
      </w:r>
      <w:r w:rsidR="005F1678">
        <w:rPr>
          <w:noProof/>
        </w:rPr>
        <w:fldChar w:fldCharType="end"/>
      </w:r>
      <w:r>
        <w:tab/>
      </w:r>
      <w:r w:rsidR="00961448">
        <w:t>Práca plánovača úloh s registráciou a vyvolaním udalosti</w:t>
      </w:r>
      <w:bookmarkEnd w:id="58"/>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59" w:name="_Toc509848255"/>
      <w:r>
        <w:lastRenderedPageBreak/>
        <w:t>Integrované vývojové prostredie</w:t>
      </w:r>
      <w:bookmarkEnd w:id="59"/>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22564A7E" w14:textId="77777777" w:rsidR="00AB2B40" w:rsidRDefault="00AB2B40" w:rsidP="00F86A32"/>
    <w:p w14:paraId="637480EA" w14:textId="77777777" w:rsidR="00DB791E" w:rsidRDefault="006120A6" w:rsidP="00F86A32">
      <w:pPr>
        <w:pStyle w:val="Nadpis2"/>
      </w:pPr>
      <w:bookmarkStart w:id="60" w:name="_Toc509848256"/>
      <w:r>
        <w:t>Rapid Application D</w:t>
      </w:r>
      <w:r w:rsidR="00DB791E">
        <w:t>evelopment</w:t>
      </w:r>
      <w:bookmarkEnd w:id="60"/>
    </w:p>
    <w:p w14:paraId="0782733E" w14:textId="00E26DA9"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61"/>
      <w:r w:rsidR="006120A6">
        <w:t>O</w:t>
      </w:r>
      <w:r w:rsidR="006B481A">
        <w:t>dporúča</w:t>
      </w:r>
      <w:commentRangeEnd w:id="61"/>
      <w:r w:rsidR="004435AB">
        <w:rPr>
          <w:rStyle w:val="Odkaznakomentr"/>
        </w:rPr>
        <w:commentReference w:id="61"/>
      </w:r>
      <w:r w:rsidR="00E85AC0">
        <w:t xml:space="preserve"> </w:t>
      </w:r>
      <w:commentRangeStart w:id="62"/>
      <w:r w:rsidR="00E85AC0">
        <w:t>sa</w:t>
      </w:r>
      <w:commentRangeEnd w:id="62"/>
      <w:r w:rsidR="00E85AC0">
        <w:rPr>
          <w:rStyle w:val="Odkaznakomentr"/>
        </w:rPr>
        <w:commentReference w:id="62"/>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63" w:name="_Ref508111526"/>
      <w:bookmarkStart w:id="64"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63"/>
      <w:bookmarkEnd w:id="64"/>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65" w:name="_Toc509848293"/>
      <w:r>
        <w:t>Obr. </w:t>
      </w:r>
      <w:r w:rsidR="005F1678">
        <w:fldChar w:fldCharType="begin"/>
      </w:r>
      <w:r w:rsidR="005F1678">
        <w:instrText xml:space="preserve"> SEQ Obr. \* ARABIC </w:instrText>
      </w:r>
      <w:r w:rsidR="005F1678">
        <w:fldChar w:fldCharType="separate"/>
      </w:r>
      <w:r w:rsidR="002A7BC1">
        <w:rPr>
          <w:noProof/>
        </w:rPr>
        <w:t>7</w:t>
      </w:r>
      <w:r w:rsidR="005F1678">
        <w:rPr>
          <w:noProof/>
        </w:rPr>
        <w:fldChar w:fldCharType="end"/>
      </w:r>
      <w:r>
        <w:tab/>
      </w:r>
      <w:r w:rsidR="00FA1BC9">
        <w:t>Priebeh spracovania projektu, riešením ACProg</w:t>
      </w:r>
      <w:bookmarkEnd w:id="65"/>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66" w:name="_Toc509848258"/>
      <w:r>
        <w:t>XML k</w:t>
      </w:r>
      <w:r w:rsidR="005C3C5D">
        <w:t>onfiguračný súbor</w:t>
      </w:r>
      <w:bookmarkEnd w:id="66"/>
    </w:p>
    <w:p w14:paraId="04D8A2AB" w14:textId="0F17C85D" w:rsidR="00966DED" w:rsidRDefault="002A7BC1" w:rsidP="002A7BC1">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2A7BC1">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2A7BC1">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2A7BC1">
      <w:r>
        <w:lastRenderedPageBreak/>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67"/>
      <w:r w:rsidR="00497436">
        <w:t xml:space="preserve">komponentu </w:t>
      </w:r>
      <w:commentRangeEnd w:id="67"/>
      <w:r w:rsidR="004B256C">
        <w:rPr>
          <w:rStyle w:val="Odkaznakomentr"/>
        </w:rPr>
        <w:commentReference w:id="67"/>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68" w:name="_Toc509848294"/>
      <w:r>
        <w:t>Obr. </w:t>
      </w:r>
      <w:r w:rsidR="005F1678">
        <w:fldChar w:fldCharType="begin"/>
      </w:r>
      <w:r w:rsidR="005F1678">
        <w:instrText xml:space="preserve"> SEQ Obr. \* ARABIC </w:instrText>
      </w:r>
      <w:r w:rsidR="005F1678">
        <w:fldChar w:fldCharType="separate"/>
      </w:r>
      <w:r w:rsidR="00286EA3">
        <w:rPr>
          <w:noProof/>
        </w:rPr>
        <w:t>8</w:t>
      </w:r>
      <w:r w:rsidR="005F1678">
        <w:rPr>
          <w:noProof/>
        </w:rPr>
        <w:fldChar w:fldCharType="end"/>
      </w:r>
      <w:r>
        <w:tab/>
        <w:t>Priebeh spracovania projektu, riešením ACProg</w:t>
      </w:r>
      <w:bookmarkEnd w:id="68"/>
    </w:p>
    <w:p w14:paraId="4B86FA2F" w14:textId="77777777" w:rsidR="005C3C5D" w:rsidRPr="005C3C5D" w:rsidRDefault="005C3C5D" w:rsidP="005C3C5D"/>
    <w:p w14:paraId="1438BEB5" w14:textId="77777777" w:rsidR="00CB3095" w:rsidRDefault="00CB3095" w:rsidP="005C3C5D">
      <w:pPr>
        <w:pStyle w:val="Nadpis2"/>
      </w:pPr>
      <w:bookmarkStart w:id="69" w:name="_Toc509848259"/>
      <w:r>
        <w:t>Generátor knižnice pre Arduino</w:t>
      </w:r>
      <w:bookmarkEnd w:id="69"/>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w:t>
      </w:r>
      <w:r>
        <w:lastRenderedPageBreak/>
        <w:t xml:space="preserve">Inštancie komponentov </w:t>
      </w:r>
      <w:r w:rsidR="009E1FF5">
        <w:t>sú</w:t>
      </w:r>
      <w:r>
        <w:t xml:space="preserve"> globálne a používateľ v nich bude môcť </w:t>
      </w:r>
      <w:r w:rsidR="0068552E">
        <w:t xml:space="preserve">priebežne </w:t>
      </w:r>
      <w:r>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70" w:name="_Ref509410869"/>
      <w:bookmarkStart w:id="71" w:name="_Toc509848260"/>
      <w:r>
        <w:t>Typy komponentov (moduly)</w:t>
      </w:r>
      <w:bookmarkEnd w:id="70"/>
      <w:bookmarkEnd w:id="71"/>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72" w:name="_Toc509848261"/>
      <w:r>
        <w:lastRenderedPageBreak/>
        <w:t>IDE pre projekt ACProg</w:t>
      </w:r>
      <w:bookmarkEnd w:id="72"/>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73" w:name="_Ref509690349"/>
      <w:bookmarkStart w:id="74" w:name="_Toc509848262"/>
      <w:r>
        <w:t>Používateľské požiadavky</w:t>
      </w:r>
      <w:bookmarkEnd w:id="73"/>
      <w:bookmarkEnd w:id="74"/>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06805DEB" w:rsidR="008F0BA6" w:rsidRDefault="00A06970" w:rsidP="00F36C8F">
      <w:r>
        <w:t xml:space="preserve">Kľúčovou úlohou týchto softvérov bolo zjednodušiť programátorom spracovanie ich napísaného zdrojového kódu </w:t>
      </w:r>
      <w:commentRangeStart w:id="75"/>
      <w:r>
        <w:t xml:space="preserve">po </w:t>
      </w:r>
      <w:commentRangeEnd w:id="75"/>
      <w:r w:rsidR="00480C60">
        <w:rPr>
          <w:rStyle w:val="Odkaznakomentr"/>
        </w:rPr>
        <w:commentReference w:id="75"/>
      </w:r>
      <w:r>
        <w:t>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1ED1B63F" w:rsidR="00F36C8F" w:rsidRDefault="00321C76" w:rsidP="00F36C8F">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76" w:name="_Toc509848263"/>
      <w:r>
        <w:t>Grafický n</w:t>
      </w:r>
      <w:r w:rsidR="00C705AE">
        <w:t>ávrh IDE</w:t>
      </w:r>
      <w:bookmarkEnd w:id="76"/>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77" w:name="_Toc509848295"/>
      <w:r>
        <w:t>Obr. </w:t>
      </w:r>
      <w:r w:rsidR="005F1678">
        <w:fldChar w:fldCharType="begin"/>
      </w:r>
      <w:r w:rsidR="005F1678">
        <w:instrText xml:space="preserve"> SEQ Obr. \* ARABIC </w:instrText>
      </w:r>
      <w:r w:rsidR="005F1678">
        <w:fldChar w:fldCharType="separate"/>
      </w:r>
      <w:r w:rsidR="00286EA3">
        <w:rPr>
          <w:noProof/>
        </w:rPr>
        <w:t>9</w:t>
      </w:r>
      <w:r w:rsidR="005F1678">
        <w:rPr>
          <w:noProof/>
        </w:rPr>
        <w:fldChar w:fldCharType="end"/>
      </w:r>
      <w:r>
        <w:tab/>
        <w:t>Prototyp integrovaného vývojového prostredia pre ACProg</w:t>
      </w:r>
      <w:bookmarkEnd w:id="77"/>
    </w:p>
    <w:p w14:paraId="39A9F2EA" w14:textId="34B848F0"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439D2676"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78"/>
      <w:r w:rsidR="00DD1348">
        <w:t xml:space="preserve"> </w:t>
      </w:r>
      <w:commentRangeEnd w:id="78"/>
      <w:r w:rsidR="00B01647">
        <w:rPr>
          <w:rStyle w:val="Odkaznakomentr"/>
        </w:rPr>
        <w:commentReference w:id="78"/>
      </w:r>
      <w:r w:rsidR="00DD1348">
        <w:t>Komponent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1101D619"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commentRangeStart w:id="79"/>
      <w:r w:rsidR="00B01647">
        <w:t xml:space="preserve">Pomoc, Súbor či </w:t>
      </w:r>
      <w:r>
        <w:t>Nastavenia</w:t>
      </w:r>
      <w:commentRangeEnd w:id="79"/>
      <w:r w:rsidR="00B01647">
        <w:rPr>
          <w:rStyle w:val="Odkaznakomentr"/>
        </w:rPr>
        <w:commentReference w:id="79"/>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0" w:name="_Toc509848264"/>
      <w:r>
        <w:t>Technologický návrh</w:t>
      </w:r>
      <w:bookmarkEnd w:id="80"/>
    </w:p>
    <w:p w14:paraId="50EC2448" w14:textId="77777777" w:rsidR="0082528A"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5170E8CC" w:rsidR="002C325E" w:rsidRDefault="002C325E" w:rsidP="00DA485D">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81"/>
      <w:r w:rsidR="00286EA3">
        <w:t xml:space="preserve">balíčkovací </w:t>
      </w:r>
      <w:commentRangeEnd w:id="81"/>
      <w:r w:rsidR="0082528A">
        <w:rPr>
          <w:rStyle w:val="Odkaznakomentr"/>
        </w:rPr>
        <w:commentReference w:id="81"/>
      </w:r>
      <w:r w:rsidR="00286EA3">
        <w:t xml:space="preserve">systém pre automatizované sťahovanie rôznych knižníc a zostavenie projektu. </w:t>
      </w:r>
      <w:commentRangeStart w:id="82"/>
      <w:r w:rsidR="00286EA3">
        <w:t>Použijeme</w:t>
      </w:r>
      <w:commentRangeEnd w:id="82"/>
      <w:r w:rsidR="0082528A">
        <w:rPr>
          <w:rStyle w:val="Odkaznakomentr"/>
        </w:rPr>
        <w:commentReference w:id="82"/>
      </w:r>
      <w:r w:rsidR="00286EA3">
        <w:t xml:space="preserve"> balíčkovací nástroj Maven.</w:t>
      </w:r>
    </w:p>
    <w:p w14:paraId="3DF94DDB" w14:textId="77777777" w:rsidR="003A6A26" w:rsidRDefault="00CB6A3F" w:rsidP="003A6A26">
      <w:pPr>
        <w:pStyle w:val="Nadpis3"/>
      </w:pPr>
      <w:bookmarkStart w:id="83" w:name="_Toc509848265"/>
      <w:r>
        <w:t>Grafický f</w:t>
      </w:r>
      <w:r w:rsidR="003A6A26">
        <w:t>ramework Java Swing</w:t>
      </w:r>
      <w:bookmarkEnd w:id="83"/>
    </w:p>
    <w:p w14:paraId="69C083B1" w14:textId="77777777" w:rsidR="0030045B" w:rsidRDefault="00CB6A3F" w:rsidP="00DA485D">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commentRangeStart w:id="84"/>
      <w:r w:rsidR="00213AEA">
        <w:t>mladý vek</w:t>
      </w:r>
      <w:r w:rsidR="00EE3A60">
        <w:t xml:space="preserve"> </w:t>
      </w:r>
      <w:commentRangeEnd w:id="84"/>
      <w:r w:rsidR="0030045B">
        <w:rPr>
          <w:rStyle w:val="Odkaznakomentr"/>
        </w:rPr>
        <w:commentReference w:id="84"/>
      </w:r>
      <w:r w:rsidR="00EE3A60">
        <w:t>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A485D">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r>
        <w:t>Code editor</w:t>
      </w:r>
      <w:r w:rsidR="0030045B">
        <w:t>,</w:t>
      </w:r>
    </w:p>
    <w:p w14:paraId="55EF26BC" w14:textId="76A76F8E" w:rsidR="002C2F05" w:rsidRDefault="002C2F05" w:rsidP="002C2F05">
      <w:pPr>
        <w:pStyle w:val="Odsekzoznamu"/>
        <w:numPr>
          <w:ilvl w:val="0"/>
          <w:numId w:val="34"/>
        </w:numPr>
      </w:pPr>
      <w:r>
        <w:t>Properties</w:t>
      </w:r>
      <w:r w:rsidR="0030045B">
        <w:t>,</w:t>
      </w:r>
    </w:p>
    <w:p w14:paraId="0C50F945" w14:textId="7C2ED331" w:rsidR="002C2F05" w:rsidRDefault="002C2F05" w:rsidP="002C2F05">
      <w:pPr>
        <w:pStyle w:val="Odsekzoznamu"/>
        <w:numPr>
          <w:ilvl w:val="0"/>
          <w:numId w:val="34"/>
        </w:numPr>
      </w:pPr>
      <w:r>
        <w:t>Component toolbox a</w:t>
      </w:r>
      <w:r w:rsidR="0030045B">
        <w:t> </w:t>
      </w:r>
      <w:r>
        <w:t>Designer</w:t>
      </w:r>
      <w:r w:rsidR="0030045B">
        <w:t>.</w:t>
      </w:r>
    </w:p>
    <w:p w14:paraId="53E17965" w14:textId="521B2737" w:rsidR="00235771" w:rsidRDefault="0086154F" w:rsidP="00235771">
      <w:pPr>
        <w:pStyle w:val="Nadpis3"/>
      </w:pPr>
      <w:bookmarkStart w:id="85" w:name="_Toc509848266"/>
      <w:r>
        <w:lastRenderedPageBreak/>
        <w:t>Rozloženie aplikácie –</w:t>
      </w:r>
      <w:r w:rsidR="002C2F05">
        <w:t xml:space="preserve"> </w:t>
      </w:r>
      <w:r w:rsidR="00235771">
        <w:t>Docking framework</w:t>
      </w:r>
      <w:bookmarkEnd w:id="85"/>
    </w:p>
    <w:p w14:paraId="2DC2863F" w14:textId="77777777" w:rsidR="00FE3E76" w:rsidRDefault="002C2F05" w:rsidP="00235771">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48D1960" w:rsidR="00235771" w:rsidRDefault="006340A5" w:rsidP="00235771">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layoutov vo </w:t>
      </w:r>
      <w:commentRangeStart w:id="86"/>
      <w:r>
        <w:t xml:space="preserve">swingu </w:t>
      </w:r>
      <w:commentRangeEnd w:id="86"/>
      <w:r w:rsidR="00FE3E76">
        <w:rPr>
          <w:rStyle w:val="Odkaznakomentr"/>
        </w:rPr>
        <w:commentReference w:id="86"/>
      </w:r>
      <w:r>
        <w:t>na 3 panely (</w:t>
      </w:r>
      <w:commentRangeStart w:id="87"/>
      <w:r>
        <w:t>BorderLayout</w:t>
      </w:r>
      <w:commentRangeEnd w:id="87"/>
      <w:r w:rsidR="00FE3E76">
        <w:rPr>
          <w:rStyle w:val="Odkaznakomentr"/>
        </w:rPr>
        <w:commentReference w:id="87"/>
      </w:r>
      <w:r>
        <w:t xml:space="preserve">). Pri iných layoutoch vo </w:t>
      </w:r>
      <w:commentRangeStart w:id="88"/>
      <w:r>
        <w:t xml:space="preserve">swingu </w:t>
      </w:r>
      <w:commentRangeEnd w:id="88"/>
      <w:r w:rsidR="00FE3E76">
        <w:rPr>
          <w:rStyle w:val="Odkaznakomentr"/>
        </w:rPr>
        <w:commentReference w:id="88"/>
      </w:r>
      <w:r>
        <w:t xml:space="preserve">boli problémy s chýbajúcou responzívnosťou na základe veľkosti okna spustenej aplikácie. Preto sme túto implementáciu pod čistým </w:t>
      </w:r>
      <w:commentRangeStart w:id="89"/>
      <w:r>
        <w:t xml:space="preserve">swingom </w:t>
      </w:r>
      <w:commentRangeEnd w:id="89"/>
      <w:r w:rsidR="00FE3E76">
        <w:rPr>
          <w:rStyle w:val="Odkaznakomentr"/>
        </w:rPr>
        <w:commentReference w:id="89"/>
      </w:r>
      <w:r>
        <w:t>zavrhli a pozreli sa na ponuku dostupných modulov.</w:t>
      </w:r>
    </w:p>
    <w:p w14:paraId="091A49B9" w14:textId="77777777" w:rsidR="00681190" w:rsidRDefault="006340A5" w:rsidP="006340A5">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w:t>
      </w:r>
      <w:r w:rsidR="00FE3E76">
        <w:t>, na</w:t>
      </w:r>
      <w:r w:rsidR="008A6C84">
        <w:t xml:space="preserve"> ktorej j</w:t>
      </w:r>
      <w:r w:rsidR="00FE3E76">
        <w:t>e postavené prostredie Eclipse.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6340A5">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open source systém, tento platený modul by sme nemohli použiť. </w:t>
      </w:r>
    </w:p>
    <w:p w14:paraId="32634EDB" w14:textId="13EEDE07" w:rsidR="006340A5" w:rsidRDefault="008A6C84" w:rsidP="006340A5">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90" w:name="_Toc509848296"/>
      <w:r>
        <w:t>Obr. </w:t>
      </w:r>
      <w:r w:rsidR="005F1678">
        <w:fldChar w:fldCharType="begin"/>
      </w:r>
      <w:r w:rsidR="005F1678">
        <w:instrText xml:space="preserve"> SEQ Obr. \* ARABIC </w:instrText>
      </w:r>
      <w:r w:rsidR="005F1678">
        <w:fldChar w:fldCharType="separate"/>
      </w:r>
      <w:r>
        <w:rPr>
          <w:noProof/>
        </w:rPr>
        <w:t>10</w:t>
      </w:r>
      <w:r w:rsidR="005F1678">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90"/>
    </w:p>
    <w:p w14:paraId="038710F7" w14:textId="77777777" w:rsidR="00286EA3" w:rsidRPr="006340A5" w:rsidRDefault="00286EA3" w:rsidP="006340A5"/>
    <w:p w14:paraId="0315CD8A" w14:textId="6E4BB9F9" w:rsidR="002C2F05" w:rsidRDefault="002C2F05" w:rsidP="002C2F05">
      <w:pPr>
        <w:pStyle w:val="Nadpis3"/>
      </w:pPr>
      <w:bookmarkStart w:id="91" w:name="_Toc509848267"/>
      <w:r>
        <w:t>Code editor</w:t>
      </w:r>
      <w:bookmarkEnd w:id="91"/>
    </w:p>
    <w:p w14:paraId="1354C79B" w14:textId="793BDCDF" w:rsidR="002C2F05" w:rsidRDefault="0085554D" w:rsidP="002C2F05">
      <w:r>
        <w:t>V integrovanom vývojovom pros</w:t>
      </w:r>
      <w:r w:rsidR="005037B6">
        <w:t>tredí bude programátor vytvárať</w:t>
      </w:r>
      <w:r>
        <w:t xml:space="preserve"> zdrojový kód pre spracovanie udalosti. Preto je na mieste potreba editora zdrojového kódu s vyznačovaním syntaxe. Vhodným rozšírením editora by b</w:t>
      </w:r>
      <w:r w:rsidR="00EB36FB">
        <w:t>olo aj automatické dokončovanie</w:t>
      </w:r>
      <w:r>
        <w:t xml:space="preserve"> s ponukou vhodných, </w:t>
      </w:r>
      <w:commentRangeStart w:id="92"/>
      <w:r>
        <w:t xml:space="preserve">ale </w:t>
      </w:r>
      <w:commentRangeEnd w:id="92"/>
      <w:r w:rsidR="00EB36FB">
        <w:rPr>
          <w:rStyle w:val="Odkaznakomentr"/>
        </w:rPr>
        <w:commentReference w:id="92"/>
      </w:r>
      <w:r>
        <w:t>aj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väčšina z nich používa riešenie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8F711C">
        <w:t xml:space="preserve">. </w:t>
      </w:r>
    </w:p>
    <w:p w14:paraId="09F03BF6" w14:textId="3D540EB0" w:rsidR="008F711C" w:rsidRDefault="008F711C" w:rsidP="002C2F05">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4FB07F1D" w:rsidR="008F711C" w:rsidRDefault="008F711C" w:rsidP="008F711C">
      <w:pPr>
        <w:pStyle w:val="Odsekzoznamu"/>
        <w:numPr>
          <w:ilvl w:val="0"/>
          <w:numId w:val="34"/>
        </w:numPr>
      </w:pPr>
      <w:r>
        <w:t xml:space="preserve">spell checking – kontrola použitých slov </w:t>
      </w:r>
      <w:commentRangeStart w:id="93"/>
      <w:r>
        <w:t xml:space="preserve">voči </w:t>
      </w:r>
      <w:commentRangeEnd w:id="93"/>
      <w:r w:rsidR="00EB36FB">
        <w:rPr>
          <w:rStyle w:val="Odkaznakomentr"/>
        </w:rPr>
        <w:commentReference w:id="93"/>
      </w:r>
      <w:r>
        <w:t>jazykovému slovníku.</w:t>
      </w:r>
    </w:p>
    <w:p w14:paraId="7FD59731" w14:textId="77777777" w:rsidR="00D91FFF" w:rsidRDefault="008F711C" w:rsidP="008F711C">
      <w:r>
        <w:t xml:space="preserve">Pomocou pluginu pre RSyntaxTextArea </w:t>
      </w:r>
      <w:commentRangeStart w:id="94"/>
      <w:r>
        <w:t xml:space="preserve">doplníme </w:t>
      </w:r>
      <w:commentRangeEnd w:id="94"/>
      <w:r w:rsidR="00D91FFF">
        <w:rPr>
          <w:rStyle w:val="Odkaznakomentr"/>
        </w:rPr>
        <w:commentReference w:id="94"/>
      </w:r>
      <w:r>
        <w:t xml:space="preserve">ďalšie funkcionality, potrebné k naplneniu stanovených používateľských požiadaviek. Hlavnou úlohou pluginu </w:t>
      </w:r>
      <w:commentRangeStart w:id="95"/>
      <w:r>
        <w:t xml:space="preserve">bude </w:t>
      </w:r>
      <w:commentRangeEnd w:id="95"/>
      <w:r w:rsidR="00D91FFF">
        <w:rPr>
          <w:rStyle w:val="Odkaznakomentr"/>
        </w:rPr>
        <w:commentReference w:id="95"/>
      </w:r>
      <w:r>
        <w:t xml:space="preserve">analyzovať zdrojový kód a získavať z neho </w:t>
      </w:r>
      <w:r w:rsidR="00D91FFF">
        <w:t xml:space="preserve">jeho </w:t>
      </w:r>
      <w:r>
        <w:t>štruktúru</w:t>
      </w:r>
      <w:r w:rsidRPr="00D91FFF">
        <w:rPr>
          <w:strike/>
        </w:rPr>
        <w:t xml:space="preserve"> napísaného zdrojového kódu</w:t>
      </w:r>
      <w:r>
        <w:t>.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2F3C58B3" w:rsidR="008F711C" w:rsidRDefault="009C64C1" w:rsidP="008F711C">
      <w:r>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commentRangeStart w:id="96"/>
      <w:r w:rsidRPr="00D91FFF">
        <w:rPr>
          <w:strike/>
        </w:rPr>
        <w:t>budú</w:t>
      </w:r>
      <w:r>
        <w:t xml:space="preserve"> </w:t>
      </w:r>
      <w:commentRangeEnd w:id="96"/>
      <w:r w:rsidR="00D91FFF">
        <w:rPr>
          <w:rStyle w:val="Odkaznakomentr"/>
        </w:rPr>
        <w:commentReference w:id="96"/>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97" w:name="_Toc509848297"/>
      <w:r>
        <w:t>Obr. </w:t>
      </w:r>
      <w:r w:rsidR="005F1678">
        <w:fldChar w:fldCharType="begin"/>
      </w:r>
      <w:r w:rsidR="005F1678">
        <w:instrText xml:space="preserve"> SEQ Obr. \* AR</w:instrText>
      </w:r>
      <w:r w:rsidR="005F1678">
        <w:instrText xml:space="preserve">ABIC </w:instrText>
      </w:r>
      <w:r w:rsidR="005F1678">
        <w:fldChar w:fldCharType="separate"/>
      </w:r>
      <w:r w:rsidR="005F0BE7">
        <w:rPr>
          <w:noProof/>
        </w:rPr>
        <w:t>11</w:t>
      </w:r>
      <w:r w:rsidR="005F1678">
        <w:rPr>
          <w:noProof/>
        </w:rPr>
        <w:fldChar w:fldCharType="end"/>
      </w:r>
      <w:r>
        <w:tab/>
        <w:t>Editor zdrojového kódu s ilustrovaním vyznačenia chyby.</w:t>
      </w:r>
      <w:bookmarkEnd w:id="97"/>
    </w:p>
    <w:p w14:paraId="623FDA53" w14:textId="77777777" w:rsidR="009C64C1" w:rsidRDefault="009C64C1" w:rsidP="008F711C"/>
    <w:p w14:paraId="0CCF2C8C" w14:textId="7FBA21E5" w:rsidR="002C2F05" w:rsidRDefault="009C64C1" w:rsidP="002C2F05">
      <w:pPr>
        <w:pStyle w:val="Nadpis3"/>
      </w:pPr>
      <w:bookmarkStart w:id="98" w:name="_Ref509772235"/>
      <w:bookmarkStart w:id="99" w:name="_Toc509848268"/>
      <w:r>
        <w:t>Ponuka komponentov</w:t>
      </w:r>
      <w:r w:rsidR="006A5D5F">
        <w:t xml:space="preserve"> (modulov)</w:t>
      </w:r>
      <w:r>
        <w:t xml:space="preserve"> a</w:t>
      </w:r>
      <w:r w:rsidR="005F0BE7">
        <w:t> inštancie komponentov</w:t>
      </w:r>
      <w:r>
        <w:t>.</w:t>
      </w:r>
      <w:bookmarkEnd w:id="98"/>
      <w:bookmarkEnd w:id="99"/>
    </w:p>
    <w:p w14:paraId="00C3A755" w14:textId="76C9E5FF"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commentRangeStart w:id="100"/>
      <w:r w:rsidRPr="006A5D5F">
        <w:rPr>
          <w:b/>
        </w:rPr>
        <w:t>ponuka komponentov</w:t>
      </w:r>
      <w:r>
        <w:t xml:space="preserve"> </w:t>
      </w:r>
      <w:commentRangeEnd w:id="100"/>
      <w:r w:rsidR="00421C26">
        <w:rPr>
          <w:rStyle w:val="Odkaznakomentr"/>
        </w:rPr>
        <w:commentReference w:id="100"/>
      </w:r>
      <w:r>
        <w:t>bude zobrazovať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commentRangeStart w:id="101"/>
      <w:r>
        <w:t>Taký komponent je dostupný priamo v Java Swing frameworku a preto využijeme túto štandardnú implementáciu</w:t>
      </w:r>
      <w:commentRangeEnd w:id="101"/>
      <w:r w:rsidR="00421C26">
        <w:rPr>
          <w:rStyle w:val="Odkaznakomentr"/>
        </w:rPr>
        <w:commentReference w:id="101"/>
      </w:r>
      <w:r>
        <w:t>.</w:t>
      </w:r>
    </w:p>
    <w:p w14:paraId="65E72FA4" w14:textId="7494E80A" w:rsidR="006A5D5F" w:rsidRDefault="006A5D5F" w:rsidP="009C64C1">
      <w:commentRangeStart w:id="102"/>
      <w:r>
        <w:t xml:space="preserve">Grafický komponent </w:t>
      </w:r>
      <w:r w:rsidR="005F0BE7">
        <w:rPr>
          <w:b/>
        </w:rPr>
        <w:t>inštancií komponentov</w:t>
      </w:r>
      <w:r w:rsidRPr="006A5D5F">
        <w:t xml:space="preserve"> </w:t>
      </w:r>
      <w:commentRangeEnd w:id="102"/>
      <w:r w:rsidR="00421C26">
        <w:rPr>
          <w:rStyle w:val="Odkaznakomentr"/>
        </w:rPr>
        <w:commentReference w:id="102"/>
      </w:r>
      <w:r w:rsidRPr="006A5D5F">
        <w:t xml:space="preserve">bude </w:t>
      </w:r>
      <w:r>
        <w:t>zobrazovať už vybrané typy 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103"/>
      <w:r w:rsidR="005F0BE7">
        <w:t>, s obsahom len zoznamu komponentov</w:t>
      </w:r>
      <w:commentRangeEnd w:id="103"/>
      <w:r w:rsidR="00435EA9">
        <w:rPr>
          <w:rStyle w:val="Odkaznakomentr"/>
        </w:rPr>
        <w:commentReference w:id="103"/>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rsidR="005F0BE7">
        <w:t xml:space="preserve">Na nasledujúcich obrázkoch ilustrujeme </w:t>
      </w:r>
      <w:r w:rsidR="00A0238D">
        <w:t>spomínané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3D1EC1AC" w:rsidR="005F0BE7" w:rsidRDefault="005F0BE7" w:rsidP="005F0BE7">
      <w:pPr>
        <w:pStyle w:val="ZPCaption"/>
      </w:pPr>
      <w:bookmarkStart w:id="104" w:name="_Toc509848298"/>
      <w:r>
        <w:t>Obr. </w:t>
      </w:r>
      <w:r w:rsidR="005F1678">
        <w:fldChar w:fldCharType="begin"/>
      </w:r>
      <w:r w:rsidR="005F1678">
        <w:instrText xml:space="preserve"> SEQ Obr. \* ARABIC </w:instrText>
      </w:r>
      <w:r w:rsidR="005F1678">
        <w:fldChar w:fldCharType="separate"/>
      </w:r>
      <w:r>
        <w:rPr>
          <w:noProof/>
        </w:rPr>
        <w:t>12</w:t>
      </w:r>
      <w:r w:rsidR="005F1678">
        <w:rPr>
          <w:noProof/>
        </w:rPr>
        <w:fldChar w:fldCharType="end"/>
      </w:r>
      <w:r>
        <w:tab/>
        <w:t xml:space="preserve">Ponuka komponentov (vľavo), </w:t>
      </w:r>
      <w:commentRangeStart w:id="105"/>
      <w:r>
        <w:t xml:space="preserve">Inštancie </w:t>
      </w:r>
      <w:commentRangeEnd w:id="105"/>
      <w:r w:rsidR="00BF664E">
        <w:rPr>
          <w:rStyle w:val="Odkaznakomentr"/>
          <w:b w:val="0"/>
          <w:bCs w:val="0"/>
        </w:rPr>
        <w:commentReference w:id="105"/>
      </w:r>
      <w:r>
        <w:t>komponentov (vpravo).</w:t>
      </w:r>
      <w:bookmarkEnd w:id="104"/>
    </w:p>
    <w:p w14:paraId="3681867A" w14:textId="77777777" w:rsidR="005F0BE7" w:rsidRPr="005F0BE7" w:rsidRDefault="005F0BE7" w:rsidP="005F0BE7">
      <w:pPr>
        <w:pStyle w:val="ZPNormalnyText"/>
      </w:pPr>
    </w:p>
    <w:p w14:paraId="23BC69D7" w14:textId="7232794A" w:rsidR="009C64C1" w:rsidRPr="009C64C1" w:rsidRDefault="009C64C1" w:rsidP="009C64C1">
      <w:pPr>
        <w:pStyle w:val="Nadpis3"/>
      </w:pPr>
      <w:bookmarkStart w:id="106" w:name="_Toc509848269"/>
      <w:r>
        <w:t>Properties</w:t>
      </w:r>
      <w:bookmarkEnd w:id="106"/>
    </w:p>
    <w:p w14:paraId="51CF1F55" w14:textId="7000F97D" w:rsidR="002C2F05" w:rsidRDefault="00DB5CAF" w:rsidP="002C2F05">
      <w:r>
        <w:t xml:space="preserve">K inštanciám komponentov je dôležité mať grafický prvok pre nastavenie vlastností inštancie komponentu. Na to nám </w:t>
      </w:r>
      <w:commentRangeStart w:id="107"/>
      <w:r>
        <w:t xml:space="preserve">bude slúžiť </w:t>
      </w:r>
      <w:commentRangeEnd w:id="107"/>
      <w:r w:rsidR="00BF664E">
        <w:rPr>
          <w:rStyle w:val="Odkaznakomentr"/>
        </w:rPr>
        <w:commentReference w:id="107"/>
      </w:r>
      <w:r>
        <w:t xml:space="preserve">grafický komponent Properties. Hlavnou úlohou tohto grafického komponentu bude po vybraní inštancie komponentu načítať z definičného súboru vlastnosti aj udalosti a zobraziť ich programátorovi. Udalosť budeme uvažovať ako vlastnosť typu event.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t>int – číselný typ,</w:t>
      </w:r>
    </w:p>
    <w:p w14:paraId="7CAFE127" w14:textId="40DCCE4C" w:rsidR="00DB5CAF" w:rsidRDefault="00DB5CAF" w:rsidP="00DB5CAF">
      <w:pPr>
        <w:pStyle w:val="Odsekzoznamu"/>
        <w:numPr>
          <w:ilvl w:val="0"/>
          <w:numId w:val="34"/>
        </w:numPr>
      </w:pPr>
      <w:r>
        <w:t>string – textový typ,</w:t>
      </w:r>
    </w:p>
    <w:p w14:paraId="71E31611" w14:textId="57CA1301" w:rsidR="00DB5CAF" w:rsidRDefault="00DB5CAF" w:rsidP="00DB5CAF">
      <w:pPr>
        <w:pStyle w:val="Odsekzoznamu"/>
        <w:numPr>
          <w:ilvl w:val="0"/>
          <w:numId w:val="34"/>
        </w:numPr>
      </w:pPr>
      <w:r>
        <w:t>pin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t>boolean – dátový typ uchovávajúci 1 bit (true/false),</w:t>
      </w:r>
    </w:p>
    <w:p w14:paraId="0B615300" w14:textId="2E25332C" w:rsidR="00DB5CAF" w:rsidRDefault="00DB5CAF" w:rsidP="00DB5CAF">
      <w:pPr>
        <w:pStyle w:val="Odsekzoznamu"/>
        <w:numPr>
          <w:ilvl w:val="0"/>
          <w:numId w:val="34"/>
        </w:numPr>
      </w:pPr>
      <w:r>
        <w:t>event – textový typ ukazujúci na názov funkcie.</w:t>
      </w:r>
    </w:p>
    <w:p w14:paraId="6428E9B0" w14:textId="06EAEB95" w:rsidR="00AA3F0C" w:rsidRDefault="00AA3F0C" w:rsidP="00AA3F0C">
      <w:r>
        <w:t>Podľa dátového typu zobrazíme programátorovi príslušný grafický formul</w:t>
      </w:r>
      <w:r w:rsidR="00BF664E">
        <w:t xml:space="preserve">árový komponent. V prípade int a </w:t>
      </w:r>
      <w:r>
        <w:t xml:space="preserve">string to bude textové pole </w:t>
      </w:r>
      <w:r w:rsidR="00BF664E">
        <w:t>na</w:t>
      </w:r>
      <w:r>
        <w:t xml:space="preserve"> vypísanie hodnoty, ktorá bude validovaná po vložení programátorom. Ak máme dátový typ int, tak používateľ bude do textového poľa môcť vložiť iba číselné znaky. Pre typ boolean bude používateľ vidieť checkbox a v prípade typov pin a event bude mať používateľ select box v ktorom si vyberie jednu z prednastavených a dostupných hodnôt.</w:t>
      </w:r>
    </w:p>
    <w:p w14:paraId="013DD032" w14:textId="77777777" w:rsidR="00AA3F0C" w:rsidRDefault="00AA3F0C" w:rsidP="00AA3F0C"/>
    <w:p w14:paraId="3453089D" w14:textId="77777777" w:rsidR="00235771" w:rsidRDefault="00235771" w:rsidP="00235771">
      <w:pPr>
        <w:pStyle w:val="Nadpis2"/>
      </w:pPr>
      <w:bookmarkStart w:id="108" w:name="_Toc509848270"/>
      <w:r>
        <w:lastRenderedPageBreak/>
        <w:t>Architektúra IDE</w:t>
      </w:r>
      <w:bookmarkEnd w:id="108"/>
    </w:p>
    <w:p w14:paraId="707E4BDE" w14:textId="5E51A90A" w:rsidR="00235771" w:rsidRDefault="00E7738A" w:rsidP="00235771">
      <w:r>
        <w:t>V tejto podkapitole si predstavíme diagram tried integrovaného vývojového prostredia. Diagram bude predstavený v poradí,</w:t>
      </w:r>
      <w:r w:rsidR="00BF664E">
        <w:t xml:space="preserve"> v</w:t>
      </w:r>
      <w:r>
        <w:t xml:space="preserve"> akom sa používateľ bude stretávať s jednotlivými súčasťami prostredia. Základná štruktúra tried je nasledovná:</w:t>
      </w:r>
    </w:p>
    <w:p w14:paraId="6777E7EA" w14:textId="520008DB" w:rsidR="00E7738A" w:rsidRDefault="00E7738A" w:rsidP="00E7738A">
      <w:pPr>
        <w:pStyle w:val="Odsekzoznamu"/>
        <w:numPr>
          <w:ilvl w:val="0"/>
          <w:numId w:val="36"/>
        </w:numPr>
      </w:pPr>
      <w:r>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228D7B85"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12E654C6"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bude cesta k Arduino kompilátoru a</w:t>
      </w:r>
      <w:r w:rsidR="00AE780A">
        <w:t> cesta k umiestneniu ACProg modulov.</w:t>
      </w:r>
    </w:p>
    <w:p w14:paraId="4EAEE2EA" w14:textId="2C98D654" w:rsidR="00AE780A" w:rsidRDefault="00AE780A" w:rsidP="00E7738A">
      <w:pPr>
        <w:pStyle w:val="Odsekzoznamu"/>
        <w:numPr>
          <w:ilvl w:val="1"/>
          <w:numId w:val="36"/>
        </w:numPr>
      </w:pPr>
      <w:r>
        <w:t>EditorFrame – hlavné používateľské okno integrovaného vývojového prostredia. Okno bude priamo implementovať 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75998723" w:rsidR="00C705AE" w:rsidRDefault="00F41BBF" w:rsidP="00C705AE">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lastRenderedPageBreak/>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C47234">
      <w:r>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74799172" w:rsidR="00C47234" w:rsidRDefault="00FB294B" w:rsidP="00C47234">
      <w:r>
        <w:t>Preto sme sa rozhodli využiť udalosťami orientované programovanie aj pre túto komunikáciu. Navrhli sme princíp registrovania na udalosti pomocou singleton triedy EventManager. K</w:t>
      </w:r>
      <w:r w:rsidR="00A90ED7">
        <w:t xml:space="preserve"> nej </w:t>
      </w:r>
      <w:commentRangeStart w:id="109"/>
      <w:r>
        <w:t xml:space="preserve">je </w:t>
      </w:r>
      <w:commentRangeEnd w:id="109"/>
      <w:r w:rsidR="00A90ED7">
        <w:rPr>
          <w:rStyle w:val="Odkaznakomentr"/>
        </w:rPr>
        <w:commentReference w:id="109"/>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dalostí. EventManager bude spúšť</w:t>
      </w:r>
      <w:r>
        <w:t>ať udalosti 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110" w:name="_Toc509848271"/>
      <w:r>
        <w:t>Implementácia IDE</w:t>
      </w:r>
      <w:bookmarkEnd w:id="110"/>
    </w:p>
    <w:p w14:paraId="4625EFD4" w14:textId="629BFF83" w:rsidR="003A6A26" w:rsidRDefault="00993865" w:rsidP="003A6A26">
      <w:r>
        <w:t xml:space="preserve">V tejto podkapitole sa budeme venovať implementačným </w:t>
      </w:r>
      <w:r w:rsidR="003322EF">
        <w:t xml:space="preserve">problémom, aké bolo potrebné riešiť 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11" w:name="_Toc509848272"/>
      <w:r>
        <w:t>Ponuka dostupných komponentov</w:t>
      </w:r>
      <w:bookmarkEnd w:id="111"/>
    </w:p>
    <w:p w14:paraId="7583E164" w14:textId="3EF2FD6A" w:rsidR="00235771"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r w:rsidR="008906BC">
        <w:t xml:space="preserve">Pre zobrazenie komponentov potrebujeme vložiť do JTree koreňový element ponuky komponentov. Dostupné komponenty načítame z priečinka zadaného v konfigurácii </w:t>
      </w:r>
      <w:r w:rsidR="00F20AEA">
        <w:t xml:space="preserve">projektu. Tieto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12" w:name="_Toc509848299"/>
      <w:r>
        <w:t>Obr. </w:t>
      </w:r>
      <w:r w:rsidR="005F1678">
        <w:fldChar w:fldCharType="begin"/>
      </w:r>
      <w:r w:rsidR="005F1678">
        <w:instrText xml:space="preserve"> SEQ Obr. \* ARABIC </w:instrText>
      </w:r>
      <w:r w:rsidR="005F1678">
        <w:fldChar w:fldCharType="separate"/>
      </w:r>
      <w:r>
        <w:rPr>
          <w:noProof/>
        </w:rPr>
        <w:t>13</w:t>
      </w:r>
      <w:r w:rsidR="005F1678">
        <w:rPr>
          <w:noProof/>
        </w:rPr>
        <w:fldChar w:fldCharType="end"/>
      </w:r>
      <w:r>
        <w:tab/>
        <w:t xml:space="preserve">Vizuál grafického komponentu </w:t>
      </w:r>
      <w:r w:rsidR="009834EC">
        <w:t>JTree so zdrojovým kódom.</w:t>
      </w:r>
      <w:bookmarkEnd w:id="112"/>
    </w:p>
    <w:p w14:paraId="5F6AA0CD" w14:textId="276CC773" w:rsidR="00235771" w:rsidRDefault="00235771" w:rsidP="00235771"/>
    <w:p w14:paraId="132C4D4A" w14:textId="52823A8B" w:rsidR="009A7219" w:rsidRDefault="009A7219" w:rsidP="009A7219">
      <w:pPr>
        <w:pStyle w:val="Nadpis3"/>
      </w:pPr>
      <w:bookmarkStart w:id="113" w:name="_Ref509772226"/>
      <w:bookmarkStart w:id="114" w:name="_Toc509848273"/>
      <w:r>
        <w:t>Skupinové zobrazenie inštancií komponentov</w:t>
      </w:r>
      <w:bookmarkEnd w:id="113"/>
      <w:bookmarkEnd w:id="114"/>
    </w:p>
    <w:p w14:paraId="60F8DD11" w14:textId="77777777" w:rsidR="00316351"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Teraz rozoberieme implementáciu tohto komponentu. Pri implementácii sme sa inšpirovali návrhom podobných komponentov vo frameworku </w:t>
      </w:r>
      <w:commentRangeStart w:id="115"/>
      <w:r>
        <w:t>swing</w:t>
      </w:r>
      <w:commentRangeEnd w:id="115"/>
      <w:r w:rsidR="00316351">
        <w:rPr>
          <w:rStyle w:val="Odkaznakomentr"/>
        </w:rPr>
        <w:commentReference w:id="115"/>
      </w:r>
      <w:r>
        <w:t xml:space="preserve">, a preto samotný obsah bude ovládaný modelom. </w:t>
      </w:r>
    </w:p>
    <w:p w14:paraId="06DBC807" w14:textId="2AF0ED73" w:rsidR="009A7219" w:rsidRDefault="009A7219" w:rsidP="0091475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štruktúry mapa, typom kľúča je</w:t>
      </w:r>
      <w:r w:rsidR="00316351">
        <w:t xml:space="preserve"> skupina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16" w:name="_Toc509848300"/>
      <w:r>
        <w:t>Obr. </w:t>
      </w:r>
      <w:r w:rsidR="005F1678">
        <w:fldChar w:fldCharType="begin"/>
      </w:r>
      <w:r w:rsidR="005F1678">
        <w:instrText xml:space="preserve"> SEQ Obr. \* ARABIC </w:instrText>
      </w:r>
      <w:r w:rsidR="005F1678">
        <w:fldChar w:fldCharType="separate"/>
      </w:r>
      <w:r w:rsidR="00A67455">
        <w:rPr>
          <w:noProof/>
        </w:rPr>
        <w:t>14</w:t>
      </w:r>
      <w:r w:rsidR="005F1678">
        <w:rPr>
          <w:noProof/>
        </w:rPr>
        <w:fldChar w:fldCharType="end"/>
      </w:r>
      <w:r>
        <w:tab/>
      </w:r>
      <w:r w:rsidR="00A67455">
        <w:t>Rozdelenie grafickej implementácie</w:t>
      </w:r>
      <w:r>
        <w:t>.</w:t>
      </w:r>
      <w:bookmarkEnd w:id="116"/>
    </w:p>
    <w:p w14:paraId="1D4C67F7" w14:textId="157F2A8A" w:rsidR="00A67455" w:rsidRDefault="00A67455" w:rsidP="00A67455">
      <w:pPr>
        <w:pStyle w:val="ZPNormalnyText"/>
      </w:pPr>
      <w:r w:rsidRPr="001B1761">
        <w:rPr>
          <w:rFonts w:ascii="Courier New" w:hAnsi="Courier New" w:cs="Courier New"/>
        </w:rPr>
        <w:lastRenderedPageBreak/>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časťou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z frameworku </w:t>
      </w:r>
      <w:commentRangeStart w:id="117"/>
      <w:r>
        <w:t xml:space="preserve">swing </w:t>
      </w:r>
      <w:commentRangeEnd w:id="117"/>
      <w:r w:rsidR="00E86427">
        <w:rPr>
          <w:rStyle w:val="Odkaznakomentr"/>
        </w:rPr>
        <w:commentReference w:id="117"/>
      </w:r>
      <w:r w:rsidRPr="001B1761">
        <w:rPr>
          <w:rFonts w:ascii="Courier New" w:hAnsi="Courier New" w:cs="Courier New"/>
        </w:rPr>
        <w:t>JList</w:t>
      </w:r>
      <w:r>
        <w:t>.</w:t>
      </w:r>
    </w:p>
    <w:p w14:paraId="6025F55C" w14:textId="77777777" w:rsidR="008F495E" w:rsidRDefault="00A67455" w:rsidP="00A67455">
      <w:pPr>
        <w:pStyle w:val="ZPNormalnyText"/>
      </w:pPr>
      <w:r>
        <w:t xml:space="preserve">Dôležité pre tento komponent je aj jednoduché presúvanie komponentov medzi skupinami. </w:t>
      </w:r>
      <w:r w:rsidR="008F495E">
        <w:t>Na</w:t>
      </w:r>
      <w:r w:rsidR="001B1761">
        <w:t xml:space="preserve"> naplnenie tejto úlohy budeme potrebovať spracovanie udalosti kliknutia na konkrétnu inštanciu komponentu a taktiež prostrie</w:t>
      </w:r>
      <w:r w:rsidR="001D0A77">
        <w:t>dok z Java API podporujúci drag</w:t>
      </w:r>
      <w:r w:rsidR="001D0A77">
        <w:rPr>
          <w:lang w:val="en-US"/>
        </w:rPr>
        <w:t>’</w:t>
      </w:r>
      <w:r w:rsidR="001B1761">
        <w:t xml:space="preserve">n’drop. </w:t>
      </w:r>
    </w:p>
    <w:p w14:paraId="031C4BA7" w14:textId="099F6F64" w:rsidR="00A67455" w:rsidRDefault="001B1761" w:rsidP="00A67455">
      <w:pPr>
        <w:pStyle w:val="ZPNormalnyText"/>
      </w:pPr>
      <w:r>
        <w:t>Pri presúvaní grafických komponentov v Java API je potrebné zdieľať tento kom</w:t>
      </w:r>
      <w:r w:rsidR="008F495E">
        <w:t>ponent medzi všetkými komponent</w:t>
      </w:r>
      <w:r>
        <w:t>mi</w:t>
      </w:r>
      <w:r w:rsidR="008F495E">
        <w:t>, na ktoré</w:t>
      </w:r>
      <w:r>
        <w:t xml:space="preserve"> ho budeme chcieť pustiť. V komponentoch frameworku </w:t>
      </w:r>
      <w:commentRangeStart w:id="118"/>
      <w:r>
        <w:t xml:space="preserve">java swing </w:t>
      </w:r>
      <w:commentRangeEnd w:id="118"/>
      <w:r w:rsidR="008F495E">
        <w:rPr>
          <w:rStyle w:val="Odkaznakomentr"/>
        </w:rPr>
        <w:commentReference w:id="118"/>
      </w:r>
      <w:r>
        <w:t>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na vstupe dostane presúvaný komponent 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19" w:name="_Toc509848274"/>
      <w:r>
        <w:t>Kompilácia a spustenie projektu</w:t>
      </w:r>
      <w:bookmarkEnd w:id="119"/>
    </w:p>
    <w:p w14:paraId="097D1F87" w14:textId="77777777" w:rsidR="00946E10" w:rsidRDefault="00895A9A" w:rsidP="00235771">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D34223D" w14:textId="3214E22B" w:rsidR="00235771" w:rsidRDefault="00895A9A" w:rsidP="00235771">
      <w:r>
        <w:t>Kompilácia je už komplikovanejšia, pretože pre ňu nem</w:t>
      </w:r>
      <w:r w:rsidR="00946E10">
        <w:t>áme aplikačné rozhranie. Kompil</w:t>
      </w:r>
      <w:r>
        <w:t xml:space="preserve">ácia je možná pomocou konzolového programu dodávaného s Arduino IDE. Java API však podporuje spúšťanie externých skriptov pomocou triedy </w:t>
      </w:r>
      <w:r w:rsidRPr="00895A9A">
        <w:rPr>
          <w:rFonts w:ascii="Courier New" w:hAnsi="Courier New" w:cs="Courier New"/>
        </w:rPr>
        <w:t>java.lang.Runtime</w:t>
      </w:r>
      <w:r>
        <w:t>.</w:t>
      </w:r>
      <w:r w:rsidR="00585A94">
        <w:t xml:space="preserve"> </w:t>
      </w:r>
      <w:commentRangeStart w:id="120"/>
      <w:r w:rsidR="00585A94">
        <w:t xml:space="preserve">Pomocou </w:t>
      </w:r>
      <w:commentRangeEnd w:id="120"/>
      <w:r w:rsidR="00946E10">
        <w:rPr>
          <w:rStyle w:val="Odkaznakomentr"/>
        </w:rPr>
        <w:commentReference w:id="120"/>
      </w:r>
      <w:r w:rsidR="00585A94">
        <w:t>tejto triedy sme dokázali spustiť kompiláciu pomocou Arduino kompilátora a pomocou parametrov sériového rozhrania pripojenia dosky Arduino aj nahrať nový program na dosku Arduino. Nasledujúci obrázok zobrazuje externé skripty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lastRenderedPageBreak/>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0DFEDB66" w:rsidR="00585A94" w:rsidRPr="002D7C5D" w:rsidRDefault="00585A94" w:rsidP="00585A94">
      <w:pPr>
        <w:pStyle w:val="ObrazokPopis"/>
      </w:pPr>
      <w:bookmarkStart w:id="121" w:name="_Toc509848301"/>
      <w:commentRangeStart w:id="122"/>
      <w:r>
        <w:t>Obr. </w:t>
      </w:r>
      <w:r w:rsidR="005F1678">
        <w:fldChar w:fldCharType="begin"/>
      </w:r>
      <w:r w:rsidR="005F1678">
        <w:instrText xml:space="preserve"> SEQ Obr. \* ARABIC </w:instrText>
      </w:r>
      <w:r w:rsidR="005F1678">
        <w:fldChar w:fldCharType="separate"/>
      </w:r>
      <w:r w:rsidR="00F928B9">
        <w:rPr>
          <w:noProof/>
        </w:rPr>
        <w:t>15</w:t>
      </w:r>
      <w:r w:rsidR="005F1678">
        <w:rPr>
          <w:noProof/>
        </w:rPr>
        <w:fldChar w:fldCharType="end"/>
      </w:r>
      <w:r w:rsidR="00A43374">
        <w:tab/>
        <w:t>Priebeh spracovania projektu</w:t>
      </w:r>
      <w:bookmarkStart w:id="123" w:name="_GoBack"/>
      <w:bookmarkEnd w:id="123"/>
      <w:r>
        <w:t xml:space="preserve"> riešením ACProg</w:t>
      </w:r>
      <w:bookmarkEnd w:id="121"/>
      <w:commentRangeEnd w:id="122"/>
      <w:r w:rsidR="00946E10">
        <w:rPr>
          <w:rStyle w:val="Odkaznakomentr"/>
          <w:b w:val="0"/>
          <w:bCs w:val="0"/>
        </w:rPr>
        <w:commentReference w:id="122"/>
      </w:r>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24" w:name="_Toc509848275"/>
      <w:r>
        <w:t>Syntaktická analýza kódu</w:t>
      </w:r>
      <w:bookmarkEnd w:id="124"/>
    </w:p>
    <w:p w14:paraId="0592A05B" w14:textId="76E37143" w:rsidR="00235771" w:rsidRDefault="00994DA6" w:rsidP="00235771">
      <w:r>
        <w:t>Neodmysliteľnou súčasťou integrovaných vývojových prostredí je analýza zdrojového kódu ešte pred tým ako bude kompilovaný. Pre programátorov je to rýchla spätná väzba o správnosti ich zdrojového kódu. Analýzu kódu pre riešenie ACProg budeme robiť v dvoch krokoch.</w:t>
      </w:r>
    </w:p>
    <w:p w14:paraId="0E7CFE38" w14:textId="5C4D9770" w:rsidR="00994DA6" w:rsidRDefault="00994DA6" w:rsidP="00994DA6">
      <w:pPr>
        <w:pStyle w:val="Odsekzoznamu"/>
        <w:numPr>
          <w:ilvl w:val="0"/>
          <w:numId w:val="37"/>
        </w:numPr>
      </w:pPr>
      <w:r>
        <w:t>Analýza inštancií komponentov.</w:t>
      </w:r>
    </w:p>
    <w:p w14:paraId="2AF58C01" w14:textId="4050B850" w:rsidR="00994DA6" w:rsidRDefault="00994DA6" w:rsidP="00994DA6">
      <w:pPr>
        <w:pStyle w:val="Odsekzoznamu"/>
        <w:numPr>
          <w:ilvl w:val="0"/>
          <w:numId w:val="37"/>
        </w:numPr>
      </w:pPr>
      <w:r>
        <w:t>Analýza zdrojového kódu s prehľadaním vytvorených funkcií a premenných.</w:t>
      </w:r>
    </w:p>
    <w:p w14:paraId="73BBAEE6" w14:textId="1DCC50C3" w:rsidR="00994DA6" w:rsidRDefault="00994DA6" w:rsidP="00994DA6">
      <w:r>
        <w:t>V prvom kroku budeme analyzovať nakonfigurované inštancie ACProg komponentov. Základnou analýzou bude overenie správnosti dátových typov.</w:t>
      </w:r>
      <w:r w:rsidR="0084269B">
        <w:t xml:space="preserve"> Základné dátové typy ako </w:t>
      </w:r>
      <w:r w:rsidR="0084269B" w:rsidRPr="0084269B">
        <w:rPr>
          <w:rFonts w:ascii="Courier New" w:hAnsi="Courier New" w:cs="Courier New"/>
        </w:rPr>
        <w:t>int</w:t>
      </w:r>
      <w:r w:rsidR="0084269B">
        <w:t xml:space="preserve">, </w:t>
      </w:r>
      <w:r w:rsidR="0084269B" w:rsidRPr="0084269B">
        <w:rPr>
          <w:rFonts w:ascii="Courier New" w:hAnsi="Courier New" w:cs="Courier New"/>
        </w:rPr>
        <w:t>string</w:t>
      </w:r>
      <w:r w:rsidR="0084269B">
        <w:t xml:space="preserve"> </w:t>
      </w:r>
      <w:r w:rsidR="009D1608">
        <w:t>patria</w:t>
      </w:r>
      <w:r w:rsidR="0084269B">
        <w:t xml:space="preserve"> k jednoduchým overeniam, avšak pri dátových typoch ako </w:t>
      </w:r>
      <w:r w:rsidR="0084269B" w:rsidRPr="0084269B">
        <w:rPr>
          <w:rFonts w:ascii="Courier New" w:hAnsi="Courier New" w:cs="Courier New"/>
        </w:rPr>
        <w:t>pin</w:t>
      </w:r>
      <w:r w:rsidR="0084269B">
        <w:t xml:space="preserve"> budeme potrebovať overiť či zadaný pin je na zvolenej doske Arduino, s požadovanými vlastnosťami. Okrem kontroly dátových typov potrebujeme overiť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25" w:name="_Toc509848302"/>
      <w:r>
        <w:t>Obr. </w:t>
      </w:r>
      <w:r w:rsidR="005F1678">
        <w:fldChar w:fldCharType="begin"/>
      </w:r>
      <w:r w:rsidR="005F1678">
        <w:instrText xml:space="preserve"> SEQ Obr. \* ARABIC </w:instrText>
      </w:r>
      <w:r w:rsidR="005F1678">
        <w:fldChar w:fldCharType="separate"/>
      </w:r>
      <w:r>
        <w:rPr>
          <w:noProof/>
        </w:rPr>
        <w:t>16</w:t>
      </w:r>
      <w:r w:rsidR="005F1678">
        <w:rPr>
          <w:noProof/>
        </w:rPr>
        <w:fldChar w:fldCharType="end"/>
      </w:r>
      <w:r>
        <w:tab/>
        <w:t>Ilustrácia chybnej konfigurácie inštancií komponentov.</w:t>
      </w:r>
      <w:bookmarkEnd w:id="125"/>
    </w:p>
    <w:p w14:paraId="5D94BF06" w14:textId="1C7B7E4A" w:rsidR="0060708B" w:rsidRDefault="00F410E5" w:rsidP="00235771">
      <w:r>
        <w:t xml:space="preserve">V druhom kroku budeme analyzovať zdrojový kód. Pre analýzu zdrojového kódu nebude stačiť jednoduché vyhľadávanie vzoriek v texte. Budeme potrebovať komplexne analyzovať napísaný text ako syntax c++ programu. </w:t>
      </w:r>
      <w:r w:rsidR="008C2361">
        <w:t>Na takú analýze je vhodné vytvoriť abstraktný syntaktický strom (AST). AST je stromová reprezentácia abstraktnej syntaktickej štruktúry zdrojového kódu. Uzly v strome zobrazujú konštrukt aký programátor použil. Abstraktný mu hovoríme, pretože v strome nepotrebujeme všetky detailné informácie. Pre vytvorenie AST budeme potrebovať lexikálny analyzátor (angl. lexer)  pomocou, ktorého budeme skenovať zdrojový kód a označovať v ňom symboly ak splnia podmienky napísané regulárnymi výrazmi. Druhou zložkou vytvorenia AST bude parser, ktorý pomocou gramatiky zdrojového kódu v symboloch odhalí všetky konštrukty vyskytujúce sa v zdrojovom kóde.</w:t>
      </w:r>
      <w:r w:rsidR="0028045C">
        <w:t xml:space="preserve"> Nasledujúci obrázok ilustruje AST.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26" w:name="_Toc509848303"/>
      <w:r>
        <w:t>Obr. </w:t>
      </w:r>
      <w:r w:rsidR="005F1678">
        <w:fldChar w:fldCharType="begin"/>
      </w:r>
      <w:r w:rsidR="005F1678">
        <w:instrText xml:space="preserve"> SEQ Obr. \* ARABIC </w:instrText>
      </w:r>
      <w:r w:rsidR="005F1678">
        <w:fldChar w:fldCharType="separate"/>
      </w:r>
      <w:r>
        <w:rPr>
          <w:noProof/>
        </w:rPr>
        <w:t>17</w:t>
      </w:r>
      <w:r w:rsidR="005F1678">
        <w:rPr>
          <w:noProof/>
        </w:rPr>
        <w:fldChar w:fldCharType="end"/>
      </w:r>
      <w:r>
        <w:tab/>
        <w:t>Ilustrácia AST (vpravo) zo zdrojového kódu (vľavo).</w:t>
      </w:r>
      <w:bookmarkEnd w:id="126"/>
    </w:p>
    <w:p w14:paraId="2DA9E9C8" w14:textId="77777777" w:rsidR="00F928B9" w:rsidRPr="00F928B9" w:rsidRDefault="00F928B9" w:rsidP="00F928B9">
      <w:pPr>
        <w:pStyle w:val="ZPNormalnyText"/>
      </w:pPr>
    </w:p>
    <w:p w14:paraId="36928CED" w14:textId="024B3786" w:rsidR="00C00635"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 xml:space="preserve">Podľa dostupnej špecifikácie  syntaxe pre c++ sme vytvorili gramatiku, ktorou budeme analyzovať </w:t>
      </w:r>
      <w:r>
        <w:t>prečítané symboly a prejdeme cely súbor zdrojového kódu</w:t>
      </w:r>
      <w:r w:rsidR="00C00635">
        <w:t>.</w:t>
      </w:r>
      <w:r>
        <w:t xml:space="preserve"> Parser pri prechode zdrojovým kódom zaznamenáva nájdené konštrukty a uchováva ich vo svojej reprezentácii AST. Pri používaní už existujúcich funkcií a tried, parser skontroluje typové priradenia parametrov a v prípade nezrovnalosti upozorníme programátora. Po prechode zdrojovým kódom máme k dispozícii zoznam všetkých premenných, funkcií, tried a importov použitých v programe. Pomocou takto získaných informácií overíme priradenie udalostí v inštanciách. Budeme kontrolovať 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27" w:name="_Toc509848276"/>
      <w:r>
        <w:t>Voliteľný UX pre programátora</w:t>
      </w:r>
      <w:bookmarkEnd w:id="127"/>
    </w:p>
    <w:p w14:paraId="724B11E1" w14:textId="230D51A1" w:rsidR="005B51AB" w:rsidRDefault="00BF4FD8" w:rsidP="005B51AB">
      <w:r>
        <w:t xml:space="preserve">Pre grafický vizuál integrovaného vývojového prostredia sme využili knižnicu DockingFrames. Táto knižnica pri inicializácii potrebuje grafické komponenty (záložky) a ich rozloženie pri spustení. Knižnica počas spustenia podporuje upraviť rozloženie </w:t>
      </w:r>
      <w:r w:rsidR="005B51AB">
        <w:t xml:space="preserve">záložiek </w:t>
      </w:r>
      <w:r>
        <w:t xml:space="preserve">programátorom. Aby sme dosiahli cieľ voliteľného UX pre programátora potrebujeme zabezpečiť aby pri opakovanom spustení mal programátor </w:t>
      </w:r>
      <w:r w:rsidR="005B51AB">
        <w:t xml:space="preserve">rovnaké </w:t>
      </w:r>
      <w:r>
        <w:t>rozloženie</w:t>
      </w:r>
      <w:r w:rsidR="005B51AB">
        <w:t xml:space="preserve"> ako naposledy nastavil</w:t>
      </w:r>
      <w:r>
        <w:t>. To zabezpečíme</w:t>
      </w:r>
      <w:r w:rsidR="005B51AB">
        <w:t xml:space="preserve"> uložením rozloženia a načítaním pri opätovnom spustení. Uloženie rozloženie bude spracované pri zatváraní integrovaného vývojového prostredia. Rozloženie bude v XML súbore obsahovať informácie o záložkách a ich presnom umiestnené, ktoré získame pomocou aplikačného rozhrania knižnice DockingFrames, konkrétne pomocou triedy CControl.</w:t>
      </w:r>
    </w:p>
    <w:p w14:paraId="51015352" w14:textId="6E1575AB" w:rsidR="005B51AB" w:rsidRDefault="005B51AB" w:rsidP="005B51AB">
      <w:r>
        <w:t>Pre integrované vývojové prostredie sme pripravili 2 rozloženia záložiek, ktoré bude mať používateľ k dispozícii cez menu. Používateľ sa tak môže kedykoľvek vrátiť k prednastaveným rozloženiam integrovaného vývojové ho prostredia. Na nasledujúcom obrázku sú nami navrhnuté rozloženia.</w:t>
      </w:r>
    </w:p>
    <w:p w14:paraId="6EEED12A" w14:textId="77777777" w:rsidR="005B51AB" w:rsidRDefault="005B51AB" w:rsidP="005B51AB">
      <w:pPr>
        <w:pStyle w:val="Obrzok"/>
      </w:pPr>
      <w:r>
        <w:lastRenderedPageBreak/>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28" w:name="_Toc509848304"/>
      <w:r>
        <w:t>Obr. </w:t>
      </w:r>
      <w:r w:rsidR="005F1678">
        <w:fldChar w:fldCharType="begin"/>
      </w:r>
      <w:r w:rsidR="005F1678">
        <w:instrText xml:space="preserve"> SEQ Obr. \* ARABIC </w:instrText>
      </w:r>
      <w:r w:rsidR="005F1678">
        <w:fldChar w:fldCharType="separate"/>
      </w:r>
      <w:r w:rsidR="0028045C">
        <w:rPr>
          <w:noProof/>
        </w:rPr>
        <w:t>18</w:t>
      </w:r>
      <w:r w:rsidR="005F1678">
        <w:rPr>
          <w:noProof/>
        </w:rPr>
        <w:fldChar w:fldCharType="end"/>
      </w:r>
      <w:r>
        <w:tab/>
      </w:r>
      <w:r w:rsidR="0060708B">
        <w:t>Navrhnuté rozloženia integrovaného vývojového prostredia</w:t>
      </w:r>
      <w:r>
        <w:t>.</w:t>
      </w:r>
      <w:bookmarkEnd w:id="128"/>
    </w:p>
    <w:p w14:paraId="485015B6" w14:textId="77777777" w:rsidR="005B51AB" w:rsidRDefault="005B51AB" w:rsidP="005B51AB"/>
    <w:p w14:paraId="31A93FE7" w14:textId="77777777" w:rsidR="000E1912" w:rsidRDefault="000E1912" w:rsidP="000E1912">
      <w:pPr>
        <w:pStyle w:val="Nadpis1"/>
      </w:pPr>
      <w:bookmarkStart w:id="129" w:name="_Toc509848277"/>
      <w:r>
        <w:lastRenderedPageBreak/>
        <w:t>Vzorové komponenty pre ACProg</w:t>
      </w:r>
      <w:bookmarkEnd w:id="129"/>
    </w:p>
    <w:p w14:paraId="45054C39" w14:textId="77777777" w:rsidR="000E1912" w:rsidRDefault="000E1912" w:rsidP="000E1912"/>
    <w:p w14:paraId="7749EF3C" w14:textId="77777777" w:rsidR="000E1912" w:rsidRDefault="000E1912" w:rsidP="000E1912">
      <w:pPr>
        <w:pStyle w:val="Nadpis2"/>
      </w:pPr>
      <w:bookmarkStart w:id="130" w:name="_Toc509848278"/>
      <w:r>
        <w:t>Časovač</w:t>
      </w:r>
      <w:bookmarkEnd w:id="130"/>
    </w:p>
    <w:p w14:paraId="6A6BCA67" w14:textId="77777777" w:rsidR="000E1912" w:rsidRDefault="000E1912" w:rsidP="000E1912"/>
    <w:p w14:paraId="4440CA21" w14:textId="77777777" w:rsidR="000E1912" w:rsidRDefault="000E1912" w:rsidP="000E1912">
      <w:pPr>
        <w:pStyle w:val="Nadpis2"/>
      </w:pPr>
      <w:bookmarkStart w:id="131" w:name="_Toc509848279"/>
      <w:r>
        <w:t>Digitálny výstup</w:t>
      </w:r>
      <w:bookmarkEnd w:id="131"/>
    </w:p>
    <w:p w14:paraId="04971F5F" w14:textId="77777777" w:rsidR="000E1912" w:rsidRDefault="000E1912" w:rsidP="000E1912"/>
    <w:p w14:paraId="349B28A6" w14:textId="77777777" w:rsidR="000E1912" w:rsidRDefault="000E1912" w:rsidP="000E1912">
      <w:pPr>
        <w:pStyle w:val="Nadpis2"/>
      </w:pPr>
      <w:bookmarkStart w:id="132" w:name="_Toc509848280"/>
      <w:r>
        <w:t>Digitálny vstup</w:t>
      </w:r>
      <w:bookmarkEnd w:id="132"/>
    </w:p>
    <w:p w14:paraId="3F73376E" w14:textId="77777777" w:rsidR="000E1912" w:rsidRDefault="000E1912" w:rsidP="000E1912"/>
    <w:p w14:paraId="4222499B" w14:textId="77777777" w:rsidR="000E1912" w:rsidRDefault="000E1912" w:rsidP="000E1912">
      <w:pPr>
        <w:pStyle w:val="Nadpis2"/>
      </w:pPr>
      <w:bookmarkStart w:id="133" w:name="_Toc509848281"/>
      <w:r>
        <w:t>Analógový vstup s threshold alert</w:t>
      </w:r>
      <w:bookmarkEnd w:id="133"/>
    </w:p>
    <w:p w14:paraId="386EA690" w14:textId="77777777" w:rsidR="000E1912" w:rsidRDefault="000E1912" w:rsidP="000E1912"/>
    <w:p w14:paraId="07F8A155" w14:textId="77777777" w:rsidR="000E1912" w:rsidRDefault="000E1912" w:rsidP="000E1912">
      <w:pPr>
        <w:pStyle w:val="Nadpis2"/>
      </w:pPr>
      <w:bookmarkStart w:id="134" w:name="_Toc509848282"/>
      <w:r>
        <w:t>Komunikácia pomocou MQTT</w:t>
      </w:r>
      <w:bookmarkEnd w:id="134"/>
    </w:p>
    <w:p w14:paraId="6851E423" w14:textId="77777777" w:rsidR="000E1912" w:rsidRDefault="000E1912" w:rsidP="000E1912"/>
    <w:p w14:paraId="28A9FDA4" w14:textId="77777777" w:rsidR="000E1912" w:rsidRDefault="000E1912" w:rsidP="000E1912">
      <w:pPr>
        <w:pStyle w:val="Nadpis2"/>
      </w:pPr>
      <w:bookmarkStart w:id="135" w:name="_Toc509848283"/>
      <w:r>
        <w:t>Rádiová komunikácia pomocou 433MHz</w:t>
      </w:r>
      <w:bookmarkEnd w:id="135"/>
    </w:p>
    <w:p w14:paraId="1C7437C6" w14:textId="77777777" w:rsidR="000E1912" w:rsidRPr="000E1912" w:rsidRDefault="000E1912" w:rsidP="000E1912"/>
    <w:p w14:paraId="318C6D70" w14:textId="77777777" w:rsidR="000E1912" w:rsidRPr="000E1912" w:rsidRDefault="000E1912" w:rsidP="000E1912"/>
    <w:bookmarkEnd w:id="28"/>
    <w:bookmarkEnd w:id="29"/>
    <w:bookmarkEnd w:id="30"/>
    <w:bookmarkEnd w:id="31"/>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36" w:name="_Toc224306955"/>
      <w:bookmarkStart w:id="137" w:name="_Toc102191192"/>
      <w:bookmarkStart w:id="138" w:name="_Toc509848284"/>
      <w:r>
        <w:lastRenderedPageBreak/>
        <w:t>Záver</w:t>
      </w:r>
      <w:bookmarkEnd w:id="136"/>
      <w:bookmarkEnd w:id="137"/>
      <w:bookmarkEnd w:id="138"/>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39" w:name="_Toc224306956"/>
      <w:bookmarkStart w:id="140" w:name="_Toc102191193"/>
      <w:bookmarkStart w:id="141" w:name="_Toc509848285"/>
      <w:r>
        <w:rPr>
          <w:rFonts w:ascii="Times New Roman" w:hAnsi="Times New Roman"/>
        </w:rPr>
        <w:lastRenderedPageBreak/>
        <w:t>Zoznam použitej literatúry</w:t>
      </w:r>
      <w:bookmarkEnd w:id="139"/>
      <w:bookmarkEnd w:id="140"/>
      <w:bookmarkEnd w:id="141"/>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42" w:name="_Toc224306957"/>
      <w:bookmarkStart w:id="143" w:name="_Toc102191194"/>
      <w:bookmarkStart w:id="144" w:name="_Toc509848286"/>
      <w:r>
        <w:rPr>
          <w:rFonts w:ascii="Times New Roman" w:hAnsi="Times New Roman"/>
        </w:rPr>
        <w:lastRenderedPageBreak/>
        <w:t>Prílohy</w:t>
      </w:r>
      <w:bookmarkEnd w:id="142"/>
      <w:bookmarkEnd w:id="143"/>
      <w:bookmarkEnd w:id="144"/>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Lucy" w:date="2018-03-29T13:52:00Z" w:initials="L">
    <w:p w14:paraId="3D2C1831" w14:textId="13827905" w:rsidR="009833FD" w:rsidRDefault="009833FD">
      <w:pPr>
        <w:pStyle w:val="Textkomentra"/>
      </w:pPr>
      <w:r>
        <w:rPr>
          <w:rStyle w:val="Odkaznakomentr"/>
        </w:rPr>
        <w:annotationRef/>
      </w:r>
      <w:r>
        <w:t>Card?</w:t>
      </w:r>
    </w:p>
    <w:p w14:paraId="6F14FEDE" w14:textId="77777777" w:rsidR="009833FD" w:rsidRDefault="009833FD">
      <w:pPr>
        <w:pStyle w:val="Textkomentra"/>
      </w:pPr>
    </w:p>
  </w:comment>
  <w:comment w:id="46" w:author="Lucy" w:date="2018-03-10T16:19:00Z" w:initials="L">
    <w:p w14:paraId="7001CF94" w14:textId="77777777" w:rsidR="009833FD" w:rsidRDefault="009833FD">
      <w:pPr>
        <w:pStyle w:val="Textkomentra"/>
      </w:pPr>
      <w:r>
        <w:rPr>
          <w:rStyle w:val="Odkaznakomentr"/>
        </w:rPr>
        <w:annotationRef/>
      </w:r>
      <w:r>
        <w:t>Nie radšej po?</w:t>
      </w:r>
    </w:p>
  </w:comment>
  <w:comment w:id="47" w:author="patrik fm" w:date="2018-03-10T21:53:00Z" w:initials="pf">
    <w:p w14:paraId="10855C07" w14:textId="77777777" w:rsidR="009833FD" w:rsidRDefault="009833FD">
      <w:pPr>
        <w:pStyle w:val="Textkomentra"/>
      </w:pPr>
      <w:r>
        <w:rPr>
          <w:rStyle w:val="Odkaznakomentr"/>
        </w:rPr>
        <w:annotationRef/>
      </w:r>
      <w:r>
        <w:t>Pin si predstav ako dierku na usb-cko, ktora je ocislovana. Ak sa nieco stane na pine 4, tak vykonaj ulohu ABC().</w:t>
      </w:r>
    </w:p>
  </w:comment>
  <w:comment w:id="48" w:author="Lucy" w:date="2018-03-29T13:58:00Z" w:initials="L">
    <w:p w14:paraId="27C62DDF" w14:textId="1E85521E" w:rsidR="009833FD" w:rsidRDefault="009833FD">
      <w:pPr>
        <w:pStyle w:val="Textkomentra"/>
      </w:pPr>
      <w:r>
        <w:rPr>
          <w:rStyle w:val="Odkaznakomentr"/>
        </w:rPr>
        <w:annotationRef/>
      </w:r>
      <w:r>
        <w:t>Takto lepšie? Určite nie na</w:t>
      </w:r>
    </w:p>
    <w:p w14:paraId="71B0965D" w14:textId="77777777" w:rsidR="009833FD" w:rsidRDefault="009833FD">
      <w:pPr>
        <w:pStyle w:val="Textkomentra"/>
      </w:pPr>
    </w:p>
  </w:comment>
  <w:comment w:id="52" w:author="Lucy" w:date="2018-03-10T16:25:00Z" w:initials="L">
    <w:p w14:paraId="0A085AAF" w14:textId="77777777" w:rsidR="009833FD" w:rsidRDefault="009833FD">
      <w:pPr>
        <w:pStyle w:val="Textkomentra"/>
      </w:pPr>
      <w:r>
        <w:rPr>
          <w:rStyle w:val="Odkaznakomentr"/>
        </w:rPr>
        <w:annotationRef/>
      </w:r>
      <w:r>
        <w:t>Toto nedáva veľmi zmysel</w:t>
      </w:r>
    </w:p>
  </w:comment>
  <w:comment w:id="53" w:author="patrik fm" w:date="2018-03-10T21:55:00Z" w:initials="pf">
    <w:p w14:paraId="7D8B9CF3" w14:textId="77777777" w:rsidR="009833FD" w:rsidRDefault="009833FD" w:rsidP="009642B9">
      <w:pPr>
        <w:pStyle w:val="Textkomentra"/>
      </w:pPr>
      <w:r>
        <w:rPr>
          <w:rStyle w:val="Odkaznakomentr"/>
        </w:rPr>
        <w:annotationRef/>
      </w:r>
      <w:r>
        <w:t>Pin som vysvetlil v komentari vyssie</w:t>
      </w:r>
    </w:p>
  </w:comment>
  <w:comment w:id="54" w:author="Lucy" w:date="2018-03-29T14:01:00Z" w:initials="L">
    <w:p w14:paraId="123CFFEE" w14:textId="4580FFCE" w:rsidR="009833FD" w:rsidRDefault="009833FD">
      <w:pPr>
        <w:pStyle w:val="Textkomentra"/>
      </w:pPr>
      <w:r>
        <w:rPr>
          <w:rStyle w:val="Odkaznakomentr"/>
        </w:rPr>
        <w:annotationRef/>
      </w:r>
      <w:r>
        <w:t>Medzera?</w:t>
      </w:r>
    </w:p>
  </w:comment>
  <w:comment w:id="61" w:author="Lucy" w:date="2018-03-10T16:39:00Z" w:initials="L">
    <w:p w14:paraId="0F6788A2" w14:textId="77777777" w:rsidR="009833FD" w:rsidRDefault="009833FD">
      <w:pPr>
        <w:pStyle w:val="Textkomentra"/>
      </w:pPr>
      <w:r>
        <w:rPr>
          <w:rStyle w:val="Odkaznakomentr"/>
        </w:rPr>
        <w:annotationRef/>
      </w:r>
      <w:r>
        <w:t>Jooj nahraď to niečím iným... Lebo to takto strašne blbo znie</w:t>
      </w:r>
    </w:p>
  </w:comment>
  <w:comment w:id="62" w:author="Lucy" w:date="2018-03-29T14:04:00Z" w:initials="L">
    <w:p w14:paraId="0995AE7C" w14:textId="0F962691" w:rsidR="009833FD" w:rsidRDefault="009833FD">
      <w:pPr>
        <w:pStyle w:val="Textkomentra"/>
      </w:pPr>
      <w:r>
        <w:rPr>
          <w:rStyle w:val="Odkaznakomentr"/>
        </w:rPr>
        <w:annotationRef/>
      </w:r>
      <w:r>
        <w:t>Pridala som „sa“</w:t>
      </w:r>
    </w:p>
  </w:comment>
  <w:comment w:id="67" w:author="Lucy" w:date="2018-03-10T17:12:00Z" w:initials="L">
    <w:p w14:paraId="3E0B0468" w14:textId="77777777" w:rsidR="009833FD" w:rsidRDefault="009833FD">
      <w:pPr>
        <w:pStyle w:val="Textkomentra"/>
      </w:pPr>
      <w:r>
        <w:rPr>
          <w:rStyle w:val="Odkaznakomentr"/>
        </w:rPr>
        <w:annotationRef/>
      </w:r>
      <w:r>
        <w:t>Tu som sa už totálne stratila, nemám ani šajnu, o aký komponent ide.</w:t>
      </w:r>
    </w:p>
  </w:comment>
  <w:comment w:id="75" w:author="Lucy" w:date="2018-03-29T14:16:00Z" w:initials="L">
    <w:p w14:paraId="46122EE6" w14:textId="7D15A7B6" w:rsidR="00480C60" w:rsidRDefault="00480C60">
      <w:pPr>
        <w:pStyle w:val="Textkomentra"/>
      </w:pPr>
      <w:r>
        <w:rPr>
          <w:rStyle w:val="Odkaznakomentr"/>
        </w:rPr>
        <w:annotationRef/>
      </w:r>
      <w:r>
        <w:t>Až po jeho spustenie – pridala by som až</w:t>
      </w:r>
    </w:p>
  </w:comment>
  <w:comment w:id="78" w:author="Lucy" w:date="2018-03-29T14:19:00Z" w:initials="L">
    <w:p w14:paraId="7ED95428" w14:textId="782E31B4" w:rsidR="00B01647" w:rsidRDefault="00B01647">
      <w:pPr>
        <w:pStyle w:val="Textkomentra"/>
      </w:pPr>
      <w:r>
        <w:rPr>
          <w:rStyle w:val="Odkaznakomentr"/>
        </w:rPr>
        <w:annotationRef/>
      </w:r>
      <w:r>
        <w:t>Tým komponent naplní...</w:t>
      </w:r>
    </w:p>
  </w:comment>
  <w:comment w:id="79" w:author="Lucy" w:date="2018-03-29T14:20:00Z" w:initials="L">
    <w:p w14:paraId="4E532DAA" w14:textId="55EBE800" w:rsidR="00B01647" w:rsidRDefault="00B01647">
      <w:pPr>
        <w:pStyle w:val="Textkomentra"/>
      </w:pPr>
      <w:r>
        <w:rPr>
          <w:rStyle w:val="Odkaznakomentr"/>
        </w:rPr>
        <w:annotationRef/>
      </w:r>
      <w:r>
        <w:t>Malým by som dala</w:t>
      </w:r>
    </w:p>
  </w:comment>
  <w:comment w:id="81" w:author="Lucy" w:date="2018-03-29T14:21:00Z" w:initials="L">
    <w:p w14:paraId="739FB9CA" w14:textId="41AE63AC" w:rsidR="0082528A" w:rsidRDefault="0082528A">
      <w:pPr>
        <w:pStyle w:val="Textkomentra"/>
      </w:pPr>
      <w:r>
        <w:rPr>
          <w:rStyle w:val="Odkaznakomentr"/>
        </w:rPr>
        <w:annotationRef/>
      </w:r>
      <w:r>
        <w:t>To čo je za slovo?</w:t>
      </w:r>
    </w:p>
  </w:comment>
  <w:comment w:id="82" w:author="Lucy" w:date="2018-03-29T14:21:00Z" w:initials="L">
    <w:p w14:paraId="5123F538" w14:textId="77777777" w:rsidR="0082528A" w:rsidRDefault="0082528A">
      <w:pPr>
        <w:pStyle w:val="Textkomentra"/>
      </w:pPr>
      <w:r>
        <w:rPr>
          <w:rStyle w:val="Odkaznakomentr"/>
        </w:rPr>
        <w:annotationRef/>
      </w:r>
      <w:r>
        <w:t>V našom projekte sme použili...</w:t>
      </w:r>
    </w:p>
    <w:p w14:paraId="5A329706" w14:textId="6B833EBB" w:rsidR="0082528A" w:rsidRDefault="0082528A">
      <w:pPr>
        <w:pStyle w:val="Textkomentra"/>
      </w:pPr>
    </w:p>
  </w:comment>
  <w:comment w:id="84" w:author="Lucy" w:date="2018-03-29T14:22:00Z" w:initials="L">
    <w:p w14:paraId="3F12929D" w14:textId="49DACB92" w:rsidR="0030045B" w:rsidRDefault="0030045B">
      <w:pPr>
        <w:pStyle w:val="Textkomentra"/>
      </w:pPr>
      <w:r>
        <w:rPr>
          <w:rStyle w:val="Odkaznakomentr"/>
        </w:rPr>
        <w:annotationRef/>
      </w:r>
      <w:r>
        <w:t>Radšej novosť</w:t>
      </w:r>
    </w:p>
  </w:comment>
  <w:comment w:id="86" w:author="Lucy" w:date="2018-03-29T14:24:00Z" w:initials="L">
    <w:p w14:paraId="341326DB" w14:textId="002580F2" w:rsidR="00FE3E76" w:rsidRDefault="00FE3E76">
      <w:pPr>
        <w:pStyle w:val="Textkomentra"/>
      </w:pPr>
      <w:r>
        <w:rPr>
          <w:rStyle w:val="Odkaznakomentr"/>
        </w:rPr>
        <w:annotationRef/>
      </w:r>
      <w:r>
        <w:t>Veľké S?</w:t>
      </w:r>
    </w:p>
  </w:comment>
  <w:comment w:id="87" w:author="Lucy" w:date="2018-03-29T14:24:00Z" w:initials="L">
    <w:p w14:paraId="39D071C5" w14:textId="5BA226F9" w:rsidR="00FE3E76" w:rsidRDefault="00FE3E76">
      <w:pPr>
        <w:pStyle w:val="Textkomentra"/>
      </w:pPr>
      <w:r>
        <w:rPr>
          <w:rStyle w:val="Odkaznakomentr"/>
        </w:rPr>
        <w:annotationRef/>
      </w:r>
      <w:r>
        <w:t>Určite spolu?</w:t>
      </w:r>
    </w:p>
  </w:comment>
  <w:comment w:id="88" w:author="Lucy" w:date="2018-03-29T14:24:00Z" w:initials="L">
    <w:p w14:paraId="76BE1883" w14:textId="48467988" w:rsidR="00FE3E76" w:rsidRDefault="00FE3E76">
      <w:pPr>
        <w:pStyle w:val="Textkomentra"/>
      </w:pPr>
      <w:r>
        <w:rPr>
          <w:rStyle w:val="Odkaznakomentr"/>
        </w:rPr>
        <w:annotationRef/>
      </w:r>
      <w:r>
        <w:t>taktiež</w:t>
      </w:r>
    </w:p>
  </w:comment>
  <w:comment w:id="89" w:author="Lucy" w:date="2018-03-29T14:25:00Z" w:initials="L">
    <w:p w14:paraId="52B12C59" w14:textId="67456F06" w:rsidR="00FE3E76" w:rsidRDefault="00FE3E76">
      <w:pPr>
        <w:pStyle w:val="Textkomentra"/>
      </w:pPr>
      <w:r>
        <w:rPr>
          <w:rStyle w:val="Odkaznakomentr"/>
        </w:rPr>
        <w:annotationRef/>
      </w:r>
      <w:r>
        <w:t>taktiež</w:t>
      </w:r>
    </w:p>
  </w:comment>
  <w:comment w:id="92" w:author="Lucy" w:date="2018-03-29T14:31:00Z" w:initials="L">
    <w:p w14:paraId="51B208F8" w14:textId="745BAE8E" w:rsidR="00EB36FB" w:rsidRDefault="00EB36FB">
      <w:pPr>
        <w:pStyle w:val="Textkomentra"/>
      </w:pPr>
      <w:r>
        <w:rPr>
          <w:rStyle w:val="Odkaznakomentr"/>
        </w:rPr>
        <w:annotationRef/>
      </w:r>
      <w:r>
        <w:t>vynechala by som to ale</w:t>
      </w:r>
    </w:p>
  </w:comment>
  <w:comment w:id="93" w:author="Lucy" w:date="2018-03-29T14:32:00Z" w:initials="L">
    <w:p w14:paraId="5CC455EB" w14:textId="55E40627" w:rsidR="00EB36FB" w:rsidRDefault="00EB36FB">
      <w:pPr>
        <w:pStyle w:val="Textkomentra"/>
      </w:pPr>
      <w:r>
        <w:rPr>
          <w:rStyle w:val="Odkaznakomentr"/>
        </w:rPr>
        <w:annotationRef/>
      </w:r>
      <w:r>
        <w:t>podľa</w:t>
      </w:r>
    </w:p>
  </w:comment>
  <w:comment w:id="94" w:author="Lucy" w:date="2018-03-29T14:32:00Z" w:initials="L">
    <w:p w14:paraId="1EF547AA" w14:textId="0056FF53" w:rsidR="00D91FFF" w:rsidRDefault="00D91FFF">
      <w:pPr>
        <w:pStyle w:val="Textkomentra"/>
      </w:pPr>
      <w:r>
        <w:rPr>
          <w:rStyle w:val="Odkaznakomentr"/>
        </w:rPr>
        <w:annotationRef/>
      </w:r>
      <w:r>
        <w:t>sme doplnili</w:t>
      </w:r>
    </w:p>
  </w:comment>
  <w:comment w:id="95" w:author="Lucy" w:date="2018-03-29T14:32:00Z" w:initials="L">
    <w:p w14:paraId="248DCF19" w14:textId="38FE2A51" w:rsidR="00D91FFF" w:rsidRDefault="00D91FFF">
      <w:pPr>
        <w:pStyle w:val="Textkomentra"/>
      </w:pPr>
      <w:r>
        <w:rPr>
          <w:rStyle w:val="Odkaznakomentr"/>
        </w:rPr>
        <w:annotationRef/>
      </w:r>
      <w:r>
        <w:t>bolo</w:t>
      </w:r>
    </w:p>
  </w:comment>
  <w:comment w:id="96" w:author="Lucy" w:date="2018-03-29T14:33:00Z" w:initials="L">
    <w:p w14:paraId="39239A4D" w14:textId="1E629299" w:rsidR="00D91FFF" w:rsidRDefault="00D91FFF">
      <w:pPr>
        <w:pStyle w:val="Textkomentra"/>
      </w:pPr>
      <w:r>
        <w:rPr>
          <w:rStyle w:val="Odkaznakomentr"/>
        </w:rPr>
        <w:annotationRef/>
      </w:r>
      <w:r>
        <w:t>sú</w:t>
      </w:r>
    </w:p>
  </w:comment>
  <w:comment w:id="100" w:author="Lucy" w:date="2018-03-29T14:37:00Z" w:initials="L">
    <w:p w14:paraId="09B9A2A4" w14:textId="106F05E1" w:rsidR="00421C26" w:rsidRDefault="00421C26">
      <w:pPr>
        <w:pStyle w:val="Textkomentra"/>
      </w:pPr>
      <w:r>
        <w:rPr>
          <w:rStyle w:val="Odkaznakomentr"/>
        </w:rPr>
        <w:annotationRef/>
      </w:r>
      <w:r>
        <w:t>toto by som dala veľkým alebo do úvodzoviek</w:t>
      </w:r>
    </w:p>
  </w:comment>
  <w:comment w:id="101" w:author="Lucy" w:date="2018-03-29T14:38:00Z" w:initials="L">
    <w:p w14:paraId="3A8957CE" w14:textId="2319E471" w:rsidR="00421C26" w:rsidRDefault="00421C26">
      <w:pPr>
        <w:pStyle w:val="Textkomentra"/>
      </w:pPr>
      <w:r>
        <w:rPr>
          <w:rStyle w:val="Odkaznakomentr"/>
        </w:rPr>
        <w:annotationRef/>
      </w:r>
      <w:r>
        <w:t>ukazovacie zámená fuj, nahrad ich  nejakým normálnym slovom (nasledujúcou, spomínaný...)</w:t>
      </w:r>
    </w:p>
  </w:comment>
  <w:comment w:id="102" w:author="Lucy" w:date="2018-03-29T14:38:00Z" w:initials="L">
    <w:p w14:paraId="2DFAA8B8" w14:textId="75083988" w:rsidR="00421C26" w:rsidRDefault="00421C26">
      <w:pPr>
        <w:pStyle w:val="Textkomentra"/>
      </w:pPr>
      <w:r>
        <w:rPr>
          <w:rStyle w:val="Odkaznakomentr"/>
        </w:rPr>
        <w:annotationRef/>
      </w:r>
      <w:r>
        <w:t>to si určite chcel takto?</w:t>
      </w:r>
    </w:p>
  </w:comment>
  <w:comment w:id="103" w:author="Lucy" w:date="2018-03-29T14:40:00Z" w:initials="L">
    <w:p w14:paraId="3FC31158" w14:textId="139D4A83" w:rsidR="00435EA9" w:rsidRDefault="00435EA9">
      <w:pPr>
        <w:pStyle w:val="Textkomentra"/>
      </w:pPr>
      <w:r>
        <w:rPr>
          <w:rStyle w:val="Odkaznakomentr"/>
        </w:rPr>
        <w:annotationRef/>
      </w:r>
      <w:r>
        <w:t>A obsahoval iba zoznam komponentov</w:t>
      </w:r>
    </w:p>
  </w:comment>
  <w:comment w:id="105" w:author="Lucy" w:date="2018-03-29T14:43:00Z" w:initials="L">
    <w:p w14:paraId="0ABBC466" w14:textId="67C2E152" w:rsidR="00BF664E" w:rsidRDefault="00BF664E">
      <w:pPr>
        <w:pStyle w:val="Textkomentra"/>
      </w:pPr>
      <w:r>
        <w:rPr>
          <w:rStyle w:val="Odkaznakomentr"/>
        </w:rPr>
        <w:annotationRef/>
      </w:r>
      <w:r>
        <w:t>malým</w:t>
      </w:r>
    </w:p>
  </w:comment>
  <w:comment w:id="107" w:author="Lucy" w:date="2018-03-29T14:43:00Z" w:initials="L">
    <w:p w14:paraId="3A4B051E" w14:textId="67883909" w:rsidR="00BF664E" w:rsidRDefault="00BF664E">
      <w:pPr>
        <w:pStyle w:val="Textkomentra"/>
      </w:pPr>
      <w:r>
        <w:rPr>
          <w:rStyle w:val="Odkaznakomentr"/>
        </w:rPr>
        <w:annotationRef/>
      </w:r>
      <w:r>
        <w:t>zasa</w:t>
      </w:r>
    </w:p>
  </w:comment>
  <w:comment w:id="109" w:author="Lucy" w:date="2018-03-29T14:49:00Z" w:initials="L">
    <w:p w14:paraId="142C545C" w14:textId="1F89A369" w:rsidR="00A90ED7" w:rsidRDefault="00A90ED7">
      <w:pPr>
        <w:pStyle w:val="Textkomentra"/>
      </w:pPr>
      <w:r>
        <w:rPr>
          <w:rStyle w:val="Odkaznakomentr"/>
        </w:rPr>
        <w:annotationRef/>
      </w:r>
      <w:r>
        <w:t>je umožnený</w:t>
      </w:r>
    </w:p>
  </w:comment>
  <w:comment w:id="115" w:author="Lucy" w:date="2018-03-29T14:51:00Z" w:initials="L">
    <w:p w14:paraId="0AF09325" w14:textId="04699153" w:rsidR="00316351" w:rsidRDefault="00316351">
      <w:pPr>
        <w:pStyle w:val="Textkomentra"/>
      </w:pPr>
      <w:r>
        <w:rPr>
          <w:rStyle w:val="Odkaznakomentr"/>
        </w:rPr>
        <w:annotationRef/>
      </w:r>
      <w:r>
        <w:t>veľké S?</w:t>
      </w:r>
    </w:p>
  </w:comment>
  <w:comment w:id="117" w:author="Lucy" w:date="2018-03-29T14:53:00Z" w:initials="L">
    <w:p w14:paraId="4A8FAE06" w14:textId="6A05AD28" w:rsidR="00E86427" w:rsidRDefault="00E86427">
      <w:pPr>
        <w:pStyle w:val="Textkomentra"/>
      </w:pPr>
      <w:r>
        <w:rPr>
          <w:rStyle w:val="Odkaznakomentr"/>
        </w:rPr>
        <w:annotationRef/>
      </w:r>
      <w:r>
        <w:t>veľké S?</w:t>
      </w:r>
    </w:p>
  </w:comment>
  <w:comment w:id="118" w:author="Lucy" w:date="2018-03-29T14:54:00Z" w:initials="L">
    <w:p w14:paraId="0E3A5ED9" w14:textId="14CAFCFD" w:rsidR="008F495E" w:rsidRDefault="008F495E">
      <w:pPr>
        <w:pStyle w:val="Textkomentra"/>
      </w:pPr>
      <w:r>
        <w:rPr>
          <w:rStyle w:val="Odkaznakomentr"/>
        </w:rPr>
        <w:annotationRef/>
      </w:r>
      <w:r>
        <w:t>veľké písmená?</w:t>
      </w:r>
    </w:p>
  </w:comment>
  <w:comment w:id="120" w:author="Lucy" w:date="2018-03-29T14:57:00Z" w:initials="L">
    <w:p w14:paraId="663547A3" w14:textId="454EC9D2" w:rsidR="00946E10" w:rsidRDefault="00946E10">
      <w:pPr>
        <w:pStyle w:val="Textkomentra"/>
      </w:pPr>
      <w:r>
        <w:rPr>
          <w:rStyle w:val="Odkaznakomentr"/>
        </w:rPr>
        <w:annotationRef/>
      </w:r>
      <w:r>
        <w:t>Prepíš na iné slovo, aby sa to neopakovala toľkokrát v jednej vete... napr Vďaka tejto triede?</w:t>
      </w:r>
    </w:p>
  </w:comment>
  <w:comment w:id="122" w:author="Lucy" w:date="2018-03-29T14:58:00Z" w:initials="L">
    <w:p w14:paraId="7AA15DB8" w14:textId="63E37ABA" w:rsidR="00946E10" w:rsidRDefault="00946E10">
      <w:pPr>
        <w:pStyle w:val="Textkomentra"/>
      </w:pPr>
      <w:r>
        <w:rPr>
          <w:rStyle w:val="Odkaznakomentr"/>
        </w:rPr>
        <w:annotationRef/>
      </w:r>
      <w:r>
        <w:t>Netreba čiarku</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14FEDE" w15:done="0"/>
  <w15:commentEx w15:paraId="7001CF94" w15:done="0"/>
  <w15:commentEx w15:paraId="10855C07" w15:paraIdParent="7001CF94" w15:done="0"/>
  <w15:commentEx w15:paraId="71B0965D" w15:done="0"/>
  <w15:commentEx w15:paraId="0A085AAF" w15:done="0"/>
  <w15:commentEx w15:paraId="7D8B9CF3" w15:paraIdParent="0A085AAF" w15:done="0"/>
  <w15:commentEx w15:paraId="123CFFEE" w15:done="0"/>
  <w15:commentEx w15:paraId="0F6788A2" w15:done="0"/>
  <w15:commentEx w15:paraId="0995AE7C" w15:done="0"/>
  <w15:commentEx w15:paraId="3E0B0468" w15:done="0"/>
  <w15:commentEx w15:paraId="46122EE6" w15:done="0"/>
  <w15:commentEx w15:paraId="7ED95428" w15:done="0"/>
  <w15:commentEx w15:paraId="4E532DAA" w15:done="0"/>
  <w15:commentEx w15:paraId="739FB9CA" w15:done="0"/>
  <w15:commentEx w15:paraId="5A329706" w15:done="0"/>
  <w15:commentEx w15:paraId="3F12929D" w15:done="0"/>
  <w15:commentEx w15:paraId="341326DB" w15:done="0"/>
  <w15:commentEx w15:paraId="39D071C5" w15:done="0"/>
  <w15:commentEx w15:paraId="76BE1883" w15:done="0"/>
  <w15:commentEx w15:paraId="52B12C59" w15:done="0"/>
  <w15:commentEx w15:paraId="51B208F8" w15:done="0"/>
  <w15:commentEx w15:paraId="5CC455EB" w15:done="0"/>
  <w15:commentEx w15:paraId="1EF547AA" w15:done="0"/>
  <w15:commentEx w15:paraId="248DCF19" w15:done="0"/>
  <w15:commentEx w15:paraId="39239A4D" w15:done="0"/>
  <w15:commentEx w15:paraId="09B9A2A4" w15:done="0"/>
  <w15:commentEx w15:paraId="3A8957CE" w15:done="0"/>
  <w15:commentEx w15:paraId="2DFAA8B8" w15:done="0"/>
  <w15:commentEx w15:paraId="3FC31158" w15:done="0"/>
  <w15:commentEx w15:paraId="0ABBC466" w15:done="0"/>
  <w15:commentEx w15:paraId="3A4B051E" w15:done="0"/>
  <w15:commentEx w15:paraId="142C545C" w15:done="0"/>
  <w15:commentEx w15:paraId="0AF09325" w15:done="0"/>
  <w15:commentEx w15:paraId="4A8FAE06" w15:done="0"/>
  <w15:commentEx w15:paraId="0E3A5ED9" w15:done="0"/>
  <w15:commentEx w15:paraId="663547A3" w15:done="0"/>
  <w15:commentEx w15:paraId="7AA15DB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C3B81" w14:textId="77777777" w:rsidR="005F1678" w:rsidRDefault="005F1678">
      <w:pPr>
        <w:spacing w:before="0" w:line="240" w:lineRule="auto"/>
      </w:pPr>
      <w:r>
        <w:separator/>
      </w:r>
    </w:p>
  </w:endnote>
  <w:endnote w:type="continuationSeparator" w:id="0">
    <w:p w14:paraId="4B8624EE" w14:textId="77777777" w:rsidR="005F1678" w:rsidRDefault="005F16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9833FD" w:rsidRDefault="009833FD">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9833FD" w:rsidRDefault="009833FD">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5305CD59" w:rsidR="009833FD" w:rsidRDefault="009833FD">
    <w:pPr>
      <w:pStyle w:val="Pta"/>
      <w:pBdr>
        <w:top w:val="dotted" w:sz="4" w:space="1" w:color="auto"/>
      </w:pBdr>
    </w:pPr>
    <w:r>
      <w:tab/>
    </w:r>
    <w:r>
      <w:fldChar w:fldCharType="begin"/>
    </w:r>
    <w:r>
      <w:instrText xml:space="preserve"> PAGE </w:instrText>
    </w:r>
    <w:r>
      <w:fldChar w:fldCharType="separate"/>
    </w:r>
    <w:r w:rsidR="00A43374">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47652" w14:textId="77777777" w:rsidR="005F1678" w:rsidRDefault="005F1678">
      <w:pPr>
        <w:spacing w:before="0" w:line="240" w:lineRule="auto"/>
      </w:pPr>
      <w:r>
        <w:separator/>
      </w:r>
    </w:p>
  </w:footnote>
  <w:footnote w:type="continuationSeparator" w:id="0">
    <w:p w14:paraId="4FCE43B9" w14:textId="77777777" w:rsidR="005F1678" w:rsidRDefault="005F1678">
      <w:pPr>
        <w:spacing w:before="0" w:line="240" w:lineRule="auto"/>
      </w:pPr>
      <w:r>
        <w:continuationSeparator/>
      </w:r>
    </w:p>
  </w:footnote>
  <w:footnote w:id="1">
    <w:p w14:paraId="6C0E723F" w14:textId="77777777" w:rsidR="009833FD" w:rsidRDefault="009833FD">
      <w:pPr>
        <w:pStyle w:val="Textpoznmkypodiarou"/>
      </w:pPr>
      <w:r>
        <w:rPr>
          <w:rStyle w:val="Odkaznapoznmkupodiarou"/>
        </w:rPr>
        <w:footnoteRef/>
      </w:r>
      <w:r>
        <w:t xml:space="preserve"> </w:t>
      </w:r>
      <w:r w:rsidRPr="00E6233B">
        <w:rPr>
          <w:rFonts w:ascii="Courier New" w:hAnsi="Courier New" w:cs="Courier New"/>
        </w:rPr>
        <w:t>delay(int microseconds)</w:t>
      </w:r>
      <w:r>
        <w:t xml:space="preserve"> funkcia implementuje čakanie procesora zadaný počet mikrosekúnd.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9833FD" w:rsidRDefault="009833FD">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9833FD" w:rsidRDefault="009833FD">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9833FD" w:rsidRDefault="009833FD">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9833FD" w:rsidRDefault="009833FD">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9833FD" w:rsidRDefault="009833FD">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9833FD" w:rsidRDefault="009833FD">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9833FD" w:rsidRDefault="009833FD">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24AF8"/>
    <w:rsid w:val="000268E8"/>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2DBB"/>
    <w:rsid w:val="00213AEA"/>
    <w:rsid w:val="00213D61"/>
    <w:rsid w:val="00217919"/>
    <w:rsid w:val="002208F2"/>
    <w:rsid w:val="00235771"/>
    <w:rsid w:val="00243F82"/>
    <w:rsid w:val="00252BA4"/>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045B"/>
    <w:rsid w:val="00302AEE"/>
    <w:rsid w:val="00310251"/>
    <w:rsid w:val="00316351"/>
    <w:rsid w:val="00321C76"/>
    <w:rsid w:val="00323245"/>
    <w:rsid w:val="00324B4D"/>
    <w:rsid w:val="0032539B"/>
    <w:rsid w:val="00327810"/>
    <w:rsid w:val="00327902"/>
    <w:rsid w:val="00327E4C"/>
    <w:rsid w:val="003322EF"/>
    <w:rsid w:val="00364470"/>
    <w:rsid w:val="00392C6A"/>
    <w:rsid w:val="003A6A26"/>
    <w:rsid w:val="003A6B0A"/>
    <w:rsid w:val="003B1072"/>
    <w:rsid w:val="003C37C1"/>
    <w:rsid w:val="003C3F53"/>
    <w:rsid w:val="003D0B74"/>
    <w:rsid w:val="003D7262"/>
    <w:rsid w:val="003E5DC4"/>
    <w:rsid w:val="003F0995"/>
    <w:rsid w:val="0040744A"/>
    <w:rsid w:val="00421C26"/>
    <w:rsid w:val="00422B89"/>
    <w:rsid w:val="00435EA9"/>
    <w:rsid w:val="004435AB"/>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67E6A"/>
    <w:rsid w:val="005761CB"/>
    <w:rsid w:val="00585A94"/>
    <w:rsid w:val="005B51AB"/>
    <w:rsid w:val="005B5F7A"/>
    <w:rsid w:val="005C35A7"/>
    <w:rsid w:val="005C3C5D"/>
    <w:rsid w:val="005D22F7"/>
    <w:rsid w:val="005E1778"/>
    <w:rsid w:val="005F0BE7"/>
    <w:rsid w:val="005F1678"/>
    <w:rsid w:val="0060708B"/>
    <w:rsid w:val="00611CA8"/>
    <w:rsid w:val="006120A6"/>
    <w:rsid w:val="00612E97"/>
    <w:rsid w:val="00614037"/>
    <w:rsid w:val="00614D74"/>
    <w:rsid w:val="00625333"/>
    <w:rsid w:val="006340A5"/>
    <w:rsid w:val="006512DA"/>
    <w:rsid w:val="00656F68"/>
    <w:rsid w:val="00670C3C"/>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4B6C"/>
    <w:rsid w:val="006F2F69"/>
    <w:rsid w:val="006F43EC"/>
    <w:rsid w:val="0070117F"/>
    <w:rsid w:val="00701ACB"/>
    <w:rsid w:val="0070361A"/>
    <w:rsid w:val="00711357"/>
    <w:rsid w:val="00717D37"/>
    <w:rsid w:val="00723A3B"/>
    <w:rsid w:val="007352D1"/>
    <w:rsid w:val="0073699B"/>
    <w:rsid w:val="00737A95"/>
    <w:rsid w:val="00740C17"/>
    <w:rsid w:val="0075325E"/>
    <w:rsid w:val="00763317"/>
    <w:rsid w:val="00775A87"/>
    <w:rsid w:val="00781DD9"/>
    <w:rsid w:val="00783448"/>
    <w:rsid w:val="007909B6"/>
    <w:rsid w:val="007A4E3D"/>
    <w:rsid w:val="007A6BA3"/>
    <w:rsid w:val="007B0796"/>
    <w:rsid w:val="007C207C"/>
    <w:rsid w:val="007D515B"/>
    <w:rsid w:val="007E78CE"/>
    <w:rsid w:val="007F5B8D"/>
    <w:rsid w:val="008250B5"/>
    <w:rsid w:val="0082528A"/>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238D"/>
    <w:rsid w:val="00A04AB5"/>
    <w:rsid w:val="00A06970"/>
    <w:rsid w:val="00A07DC3"/>
    <w:rsid w:val="00A10FDC"/>
    <w:rsid w:val="00A1540A"/>
    <w:rsid w:val="00A24139"/>
    <w:rsid w:val="00A310DD"/>
    <w:rsid w:val="00A31CD6"/>
    <w:rsid w:val="00A37D90"/>
    <w:rsid w:val="00A43374"/>
    <w:rsid w:val="00A64640"/>
    <w:rsid w:val="00A67455"/>
    <w:rsid w:val="00A801B1"/>
    <w:rsid w:val="00A90ED7"/>
    <w:rsid w:val="00A94191"/>
    <w:rsid w:val="00A954FF"/>
    <w:rsid w:val="00AA3037"/>
    <w:rsid w:val="00AA3F0C"/>
    <w:rsid w:val="00AB2B40"/>
    <w:rsid w:val="00AB3E61"/>
    <w:rsid w:val="00AC099C"/>
    <w:rsid w:val="00AC5CA8"/>
    <w:rsid w:val="00AD2386"/>
    <w:rsid w:val="00AE5F3D"/>
    <w:rsid w:val="00AE762B"/>
    <w:rsid w:val="00AE780A"/>
    <w:rsid w:val="00B01647"/>
    <w:rsid w:val="00B04BA1"/>
    <w:rsid w:val="00B12043"/>
    <w:rsid w:val="00B13DC3"/>
    <w:rsid w:val="00B143CD"/>
    <w:rsid w:val="00B204A0"/>
    <w:rsid w:val="00B3702D"/>
    <w:rsid w:val="00B516F8"/>
    <w:rsid w:val="00B863C9"/>
    <w:rsid w:val="00BC35BB"/>
    <w:rsid w:val="00BE37A8"/>
    <w:rsid w:val="00BF4FD8"/>
    <w:rsid w:val="00BF664E"/>
    <w:rsid w:val="00C002DF"/>
    <w:rsid w:val="00C00635"/>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14B15"/>
    <w:rsid w:val="00D14CF5"/>
    <w:rsid w:val="00D239FE"/>
    <w:rsid w:val="00D36F72"/>
    <w:rsid w:val="00D654E5"/>
    <w:rsid w:val="00D723CA"/>
    <w:rsid w:val="00D91FFF"/>
    <w:rsid w:val="00DA0B48"/>
    <w:rsid w:val="00DA485D"/>
    <w:rsid w:val="00DB24D2"/>
    <w:rsid w:val="00DB5CAF"/>
    <w:rsid w:val="00DB791E"/>
    <w:rsid w:val="00DC2AC9"/>
    <w:rsid w:val="00DC3358"/>
    <w:rsid w:val="00DC7873"/>
    <w:rsid w:val="00DD1348"/>
    <w:rsid w:val="00DD7BBF"/>
    <w:rsid w:val="00DE4232"/>
    <w:rsid w:val="00E11D6B"/>
    <w:rsid w:val="00E30D34"/>
    <w:rsid w:val="00E47D31"/>
    <w:rsid w:val="00E570EA"/>
    <w:rsid w:val="00E6233B"/>
    <w:rsid w:val="00E7738A"/>
    <w:rsid w:val="00E85AC0"/>
    <w:rsid w:val="00E86427"/>
    <w:rsid w:val="00E933D3"/>
    <w:rsid w:val="00EA6F17"/>
    <w:rsid w:val="00EB36FB"/>
    <w:rsid w:val="00ED19AB"/>
    <w:rsid w:val="00ED73A3"/>
    <w:rsid w:val="00EE09A3"/>
    <w:rsid w:val="00EE3A60"/>
    <w:rsid w:val="00EF1324"/>
    <w:rsid w:val="00F20AEA"/>
    <w:rsid w:val="00F2342E"/>
    <w:rsid w:val="00F36C8F"/>
    <w:rsid w:val="00F410E5"/>
    <w:rsid w:val="00F41BBF"/>
    <w:rsid w:val="00F623CE"/>
    <w:rsid w:val="00F65DE7"/>
    <w:rsid w:val="00F7513A"/>
    <w:rsid w:val="00F80D57"/>
    <w:rsid w:val="00F8108D"/>
    <w:rsid w:val="00F86A32"/>
    <w:rsid w:val="00F90A0F"/>
    <w:rsid w:val="00F928B9"/>
    <w:rsid w:val="00F93CE1"/>
    <w:rsid w:val="00F97BEF"/>
    <w:rsid w:val="00FA1BC9"/>
    <w:rsid w:val="00FA2DAF"/>
    <w:rsid w:val="00FB25C4"/>
    <w:rsid w:val="00FB294B"/>
    <w:rsid w:val="00FC68E3"/>
    <w:rsid w:val="00FD787F"/>
    <w:rsid w:val="00FE001D"/>
    <w:rsid w:val="00FE3E7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0A1DDCEC-7686-455C-81CB-41BEA3F8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5A804773-8FB5-45AB-A9EF-0063D6B7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2096</TotalTime>
  <Pages>47</Pages>
  <Words>9285</Words>
  <Characters>52928</Characters>
  <Application>Microsoft Office Word</Application>
  <DocSecurity>0</DocSecurity>
  <Lines>441</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62089</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54</cp:revision>
  <cp:lastPrinted>2006-10-27T11:45:00Z</cp:lastPrinted>
  <dcterms:created xsi:type="dcterms:W3CDTF">2018-03-10T21:02:00Z</dcterms:created>
  <dcterms:modified xsi:type="dcterms:W3CDTF">2018-03-29T17:21:00Z</dcterms:modified>
</cp:coreProperties>
</file>