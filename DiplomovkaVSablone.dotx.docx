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A954FF" w14:paraId="70D5C3C8" w14:textId="77777777">
        <w:trPr>
          <w:trHeight w:val="4536"/>
        </w:trPr>
        <w:tc>
          <w:tcPr>
            <w:tcW w:w="9854" w:type="dxa"/>
            <w:gridSpan w:val="2"/>
          </w:tcPr>
          <w:p w14:paraId="22F779E7" w14:textId="52CCB3B6" w:rsidR="00A954FF" w:rsidRDefault="00862069">
            <w:pPr>
              <w:pStyle w:val="ZPNazovPrace"/>
            </w:pPr>
            <w:r>
              <w:fldChar w:fldCharType="begin"/>
            </w:r>
            <w:r w:rsidR="00A954FF">
              <w:instrText xml:space="preserve">   \* MERGEFORMAT </w:instrText>
            </w:r>
            <w:r>
              <w:fldChar w:fldCharType="end"/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>
              <w:fldChar w:fldCharType="begin"/>
            </w:r>
            <w:bookmarkStart w:id="0" w:name="_Ref101846549"/>
            <w:bookmarkEnd w:id="0"/>
            <w:r w:rsidR="00A954FF">
              <w:instrText xml:space="preserve"> REF \h UNIVERZITA  \* MERGEFORMAT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>
              <w:fldChar w:fldCharType="separate"/>
            </w:r>
            <w:r w:rsidR="005D0238">
              <w:t>Univerzita Pavla Jozefa Šafárika v Košiciach</w:t>
            </w:r>
            <w:r>
              <w:fldChar w:fldCharType="end"/>
            </w:r>
          </w:p>
          <w:p w14:paraId="0B0C4593" w14:textId="6EB186D3" w:rsidR="00A954FF" w:rsidRDefault="00FA2DAF" w:rsidP="00D654E5">
            <w:pPr>
              <w:pStyle w:val="ZPNazovPrace"/>
            </w:pPr>
            <w:r>
              <w:fldChar w:fldCharType="begin"/>
            </w:r>
            <w:r>
              <w:instrText xml:space="preserve"> REF Fakulta \h  \* MERGEFORMAT </w:instrText>
            </w:r>
            <w:r>
              <w:fldChar w:fldCharType="separate"/>
            </w:r>
            <w:r w:rsidR="005D0238">
              <w:t>Prírodovedecká fakulta</w:t>
            </w:r>
            <w:r>
              <w:fldChar w:fldCharType="end"/>
            </w:r>
            <w:r>
              <w:fldChar w:fldCharType="begin"/>
            </w:r>
            <w:r>
              <w:instrText xml:space="preserve"> \* MERGEFORMAT </w:instrText>
            </w:r>
            <w:r>
              <w:fldChar w:fldCharType="separate"/>
            </w:r>
            <w:r w:rsidR="00A954FF">
              <w:t>Názov fakulty</w:t>
            </w:r>
            <w:r>
              <w:fldChar w:fldCharType="end"/>
            </w:r>
            <w:r>
              <w:fldChar w:fldCharType="begin"/>
            </w:r>
            <w:r>
              <w:instrText xml:space="preserve"> \* MERGEFORMAT </w:instrText>
            </w:r>
            <w:r>
              <w:fldChar w:fldCharType="separate"/>
            </w:r>
            <w:r w:rsidR="00A954FF">
              <w:t>Názov vysokej školy</w:t>
            </w:r>
            <w:r>
              <w:fldChar w:fldCharType="end"/>
            </w:r>
          </w:p>
        </w:tc>
      </w:tr>
      <w:tr w:rsidR="00A954FF" w14:paraId="4161117E" w14:textId="77777777">
        <w:trPr>
          <w:trHeight w:val="3969"/>
        </w:trPr>
        <w:tc>
          <w:tcPr>
            <w:tcW w:w="9854" w:type="dxa"/>
            <w:gridSpan w:val="2"/>
            <w:vAlign w:val="center"/>
          </w:tcPr>
          <w:p w14:paraId="53C4D660" w14:textId="0A6E7818" w:rsidR="00A954FF" w:rsidRPr="00D654E5" w:rsidRDefault="00FA2DAF" w:rsidP="00D654E5">
            <w:pPr>
              <w:pStyle w:val="ZPNazovPrace"/>
            </w:pPr>
            <w:r>
              <w:fldChar w:fldCharType="begin"/>
            </w:r>
            <w:r>
              <w:instrText xml:space="preserve"> REF NazovPrace \h  \* MERGEFORMAT </w:instrText>
            </w:r>
            <w:r>
              <w:fldChar w:fldCharType="separate"/>
            </w:r>
            <w:r w:rsidR="005D0238">
              <w:t>Komponentové a udalosťami riadené programovanie zariadení na platforme Arduino</w:t>
            </w:r>
            <w:r>
              <w:fldChar w:fldCharType="end"/>
            </w:r>
          </w:p>
        </w:tc>
      </w:tr>
      <w:tr w:rsidR="00A954FF" w14:paraId="59394051" w14:textId="77777777">
        <w:trPr>
          <w:trHeight w:val="1134"/>
        </w:trPr>
        <w:tc>
          <w:tcPr>
            <w:tcW w:w="9854" w:type="dxa"/>
            <w:gridSpan w:val="2"/>
            <w:vAlign w:val="center"/>
          </w:tcPr>
          <w:p w14:paraId="43E8E8D6" w14:textId="77777777" w:rsidR="00A954FF" w:rsidRPr="00D654E5" w:rsidRDefault="00A954FF" w:rsidP="00D654E5">
            <w:pPr>
              <w:pStyle w:val="ZPTypPrace"/>
              <w:rPr>
                <w:rFonts w:cs="Times New Roman"/>
              </w:rPr>
            </w:pPr>
          </w:p>
        </w:tc>
      </w:tr>
      <w:tr w:rsidR="00A954FF" w14:paraId="3EC05F46" w14:textId="77777777">
        <w:trPr>
          <w:trHeight w:val="4536"/>
        </w:trPr>
        <w:tc>
          <w:tcPr>
            <w:tcW w:w="9854" w:type="dxa"/>
            <w:gridSpan w:val="2"/>
            <w:vAlign w:val="center"/>
          </w:tcPr>
          <w:p w14:paraId="046556D2" w14:textId="77777777" w:rsidR="00A954FF" w:rsidRDefault="00A954FF" w:rsidP="0051223D">
            <w:pPr>
              <w:pStyle w:val="ZPNormalnyText"/>
              <w:ind w:firstLine="0"/>
              <w:rPr>
                <w:caps/>
              </w:rPr>
            </w:pPr>
          </w:p>
        </w:tc>
      </w:tr>
      <w:tr w:rsidR="00A954FF" w14:paraId="7160901D" w14:textId="77777777">
        <w:trPr>
          <w:trHeight w:val="567"/>
        </w:trPr>
        <w:tc>
          <w:tcPr>
            <w:tcW w:w="4927" w:type="dxa"/>
          </w:tcPr>
          <w:p w14:paraId="7513E7FA" w14:textId="1C31E6AE" w:rsidR="00A954FF" w:rsidRDefault="00FA2DAF" w:rsidP="00C861A1">
            <w:pPr>
              <w:pStyle w:val="ZPObal"/>
            </w:pPr>
            <w:r>
              <w:fldChar w:fldCharType="begin"/>
            </w:r>
            <w:r>
              <w:instrText xml:space="preserve"> REF \h rokO \* MERGEFORMAT </w:instrText>
            </w:r>
            <w:r>
              <w:fldChar w:fldCharType="separate"/>
            </w:r>
            <w:r w:rsidR="005D0238" w:rsidRPr="005D0238">
              <w:rPr>
                <w:lang w:val="en-US"/>
              </w:rPr>
              <w:t>2018</w:t>
            </w:r>
            <w:r>
              <w:fldChar w:fldCharType="end"/>
            </w:r>
          </w:p>
        </w:tc>
        <w:tc>
          <w:tcPr>
            <w:tcW w:w="4927" w:type="dxa"/>
          </w:tcPr>
          <w:p w14:paraId="17B76313" w14:textId="60DC046D" w:rsidR="00A954FF" w:rsidRDefault="00FA2DAF" w:rsidP="00C861A1">
            <w:pPr>
              <w:pStyle w:val="ZPObal"/>
            </w:pPr>
            <w:r>
              <w:fldChar w:fldCharType="begin"/>
            </w:r>
            <w:r>
              <w:instrText xml:space="preserve"> REF TitulAutora \h  \* MERGEFORMAT </w:instrText>
            </w:r>
            <w:r>
              <w:fldChar w:fldCharType="separate"/>
            </w:r>
            <w:r w:rsidR="005D0238">
              <w:t>Bc.</w:t>
            </w:r>
            <w:r>
              <w:fldChar w:fldCharType="end"/>
            </w:r>
            <w:r w:rsidR="00A954FF">
              <w:t xml:space="preserve"> </w:t>
            </w:r>
            <w:r>
              <w:fldChar w:fldCharType="begin"/>
            </w:r>
            <w:r>
              <w:instrText xml:space="preserve"> REF menoAutora \h  \* MERGEFORMAT </w:instrText>
            </w:r>
            <w:r>
              <w:fldChar w:fldCharType="separate"/>
            </w:r>
            <w:r w:rsidR="005D0238">
              <w:t>Patrik</w:t>
            </w:r>
            <w:r>
              <w:fldChar w:fldCharType="end"/>
            </w:r>
            <w:r w:rsidR="00A954FF">
              <w:t xml:space="preserve"> </w:t>
            </w:r>
            <w:r>
              <w:fldChar w:fldCharType="begin"/>
            </w:r>
            <w:r>
              <w:instrText xml:space="preserve"> REF PriezviskoAutora \h  \* MERGEFORMAT </w:instrText>
            </w:r>
            <w:r>
              <w:fldChar w:fldCharType="separate"/>
            </w:r>
            <w:r w:rsidR="005D0238">
              <w:rPr>
                <w:caps/>
                <w:szCs w:val="28"/>
              </w:rPr>
              <w:t>Pekarčík</w:t>
            </w:r>
            <w:r>
              <w:fldChar w:fldCharType="end"/>
            </w:r>
          </w:p>
        </w:tc>
      </w:tr>
    </w:tbl>
    <w:p w14:paraId="20859BED" w14:textId="77777777" w:rsidR="00A954FF" w:rsidRDefault="00A954FF" w:rsidP="0051223D">
      <w:pPr>
        <w:pStyle w:val="ZPNormalnyText"/>
        <w:ind w:firstLine="0"/>
        <w:rPr>
          <w:b/>
          <w:bCs/>
          <w:sz w:val="20"/>
        </w:rPr>
        <w:sectPr w:rsidR="00A954FF">
          <w:headerReference w:type="default" r:id="rId8"/>
          <w:footerReference w:type="default" r:id="rId9"/>
          <w:pgSz w:w="11906" w:h="16838"/>
          <w:pgMar w:top="1134" w:right="1134" w:bottom="284" w:left="1134" w:header="567" w:footer="0" w:gutter="0"/>
          <w:cols w:space="708"/>
          <w:docGrid w:linePitch="360"/>
        </w:sect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01"/>
        <w:gridCol w:w="4502"/>
      </w:tblGrid>
      <w:tr w:rsidR="00A954FF" w14:paraId="206A9C9F" w14:textId="77777777">
        <w:trPr>
          <w:trHeight w:val="3969"/>
        </w:trPr>
        <w:tc>
          <w:tcPr>
            <w:tcW w:w="9003" w:type="dxa"/>
            <w:gridSpan w:val="2"/>
          </w:tcPr>
          <w:p w14:paraId="40BBA272" w14:textId="20714B27" w:rsidR="00A954FF" w:rsidRDefault="00862069" w:rsidP="00D654E5">
            <w:pPr>
              <w:pStyle w:val="ZPTypPrace"/>
            </w:pPr>
            <w:r>
              <w:lastRenderedPageBreak/>
              <w:fldChar w:fldCharType="begin"/>
            </w:r>
            <w:r w:rsidR="00A954FF">
              <w:instrText xml:space="preserve"> ASK  Univerzita "Zadajte presný názov UNIVERZITY"</w:instrText>
            </w:r>
            <w:r>
              <w:fldChar w:fldCharType="separate"/>
            </w:r>
            <w:bookmarkStart w:id="1" w:name="Univerzita"/>
            <w:r w:rsidR="005D0238">
              <w:t>Univerzita Pavla Jozefa Šafárika v Košiciach</w:t>
            </w:r>
            <w:bookmarkEnd w:id="1"/>
            <w:r>
              <w:fldChar w:fldCharType="end"/>
            </w:r>
            <w:fldSimple w:instr=" REF Univerzita \* MERGEFORMAT ">
              <w:r w:rsidR="005D0238">
                <w:t>Univerzita Pavla Jozefa Šafárika v Košiciach</w:t>
              </w:r>
            </w:fldSimple>
          </w:p>
          <w:p w14:paraId="7953D6F6" w14:textId="3DD0500C" w:rsidR="00A954FF" w:rsidRDefault="00862069" w:rsidP="00D654E5">
            <w:pPr>
              <w:pStyle w:val="ZPTypPrace"/>
            </w:pPr>
            <w:r>
              <w:fldChar w:fldCharType="begin"/>
            </w:r>
            <w:r w:rsidR="00A954FF">
              <w:instrText xml:space="preserve"> ASK  Fakulta "Zadajte presný názov FAKULTY"</w:instrText>
            </w:r>
            <w:r>
              <w:fldChar w:fldCharType="separate"/>
            </w:r>
            <w:bookmarkStart w:id="2" w:name="Fakulta"/>
            <w:r w:rsidR="005D0238">
              <w:t>Prírodovedecká fakulta</w:t>
            </w:r>
            <w:bookmarkEnd w:id="2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Fakulta  \* MERGEFORMAT </w:instrText>
            </w:r>
            <w:r w:rsidR="00FA2DAF">
              <w:fldChar w:fldCharType="separate"/>
            </w:r>
            <w:r w:rsidR="005D0238">
              <w:t>Prírodovedecká fakulta</w:t>
            </w:r>
            <w:r w:rsidR="00FA2DAF">
              <w:fldChar w:fldCharType="end"/>
            </w:r>
          </w:p>
        </w:tc>
      </w:tr>
      <w:tr w:rsidR="00A954FF" w14:paraId="6F95222E" w14:textId="77777777">
        <w:trPr>
          <w:trHeight w:val="1703"/>
        </w:trPr>
        <w:tc>
          <w:tcPr>
            <w:tcW w:w="9003" w:type="dxa"/>
            <w:gridSpan w:val="2"/>
            <w:vAlign w:val="center"/>
          </w:tcPr>
          <w:p w14:paraId="35073FFA" w14:textId="41CE1F7E" w:rsidR="00A954FF" w:rsidRDefault="00862069" w:rsidP="00D654E5">
            <w:pPr>
              <w:pStyle w:val="ZPNazovPrace"/>
            </w:pPr>
            <w:r>
              <w:fldChar w:fldCharType="begin"/>
            </w:r>
            <w:r w:rsidR="00A954FF">
              <w:instrText xml:space="preserve"> ASK  NazovPrace "Zadajte NÁZOV práce"</w:instrText>
            </w:r>
            <w:r>
              <w:fldChar w:fldCharType="separate"/>
            </w:r>
            <w:bookmarkStart w:id="3" w:name="NazovPrace"/>
            <w:r w:rsidR="005D0238">
              <w:t>Komponentové a udalosťami riadené programovanie zariadení na platforme Arduino</w:t>
            </w:r>
            <w:bookmarkEnd w:id="3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 NazovPrace  \* MERGEFORMAT </w:instrText>
            </w:r>
            <w:r w:rsidR="00FA2DAF">
              <w:fldChar w:fldCharType="separate"/>
            </w:r>
            <w:r w:rsidR="005D0238">
              <w:t>Komponentové a udalosťami riadené programovanie zariadení na platforme Arduino</w:t>
            </w:r>
            <w:r w:rsidR="00FA2DAF">
              <w:fldChar w:fldCharType="end"/>
            </w:r>
          </w:p>
          <w:p w14:paraId="722E26D8" w14:textId="210D4267" w:rsidR="00A954FF" w:rsidRDefault="00862069" w:rsidP="00D654E5">
            <w:pPr>
              <w:pStyle w:val="ZPNazovPrace"/>
            </w:pPr>
            <w:r>
              <w:fldChar w:fldCharType="begin"/>
            </w:r>
            <w:r w:rsidR="00A954FF">
              <w:instrText xml:space="preserve"> ASK  PodnazovPrace "Zadajte PODNÁZOV práce"</w:instrText>
            </w:r>
            <w:r>
              <w:fldChar w:fldCharType="end"/>
            </w:r>
          </w:p>
        </w:tc>
      </w:tr>
      <w:tr w:rsidR="00A954FF" w14:paraId="75C4932C" w14:textId="77777777">
        <w:trPr>
          <w:trHeight w:val="3848"/>
        </w:trPr>
        <w:tc>
          <w:tcPr>
            <w:tcW w:w="9003" w:type="dxa"/>
            <w:gridSpan w:val="2"/>
            <w:vAlign w:val="center"/>
          </w:tcPr>
          <w:p w14:paraId="474D2656" w14:textId="78D31481" w:rsidR="00A954FF" w:rsidRDefault="00862069" w:rsidP="00CA45D5">
            <w:pPr>
              <w:pStyle w:val="ZPTypPrace"/>
            </w:pPr>
            <w:r>
              <w:rPr>
                <w:b/>
              </w:rPr>
              <w:fldChar w:fldCharType="begin"/>
            </w:r>
            <w:r w:rsidR="00A954FF">
              <w:rPr>
                <w:b/>
              </w:rPr>
              <w:instrText xml:space="preserve"> ASK TypPrace "Zadajte TYP práce"</w:instrText>
            </w:r>
            <w:r>
              <w:rPr>
                <w:b/>
              </w:rPr>
              <w:fldChar w:fldCharType="separate"/>
            </w:r>
            <w:bookmarkStart w:id="4" w:name="TypPrace"/>
            <w:r w:rsidR="005D0238">
              <w:rPr>
                <w:b/>
              </w:rPr>
              <w:t>Diplomová práca</w:t>
            </w:r>
            <w:bookmarkEnd w:id="4"/>
            <w:r>
              <w:rPr>
                <w:b/>
              </w:rPr>
              <w:fldChar w:fldCharType="end"/>
            </w:r>
            <w:r w:rsidR="00FA2DAF">
              <w:fldChar w:fldCharType="begin"/>
            </w:r>
            <w:r w:rsidR="00FA2DAF">
              <w:instrText xml:space="preserve"> REF \h  TypPrace  \* MERGEFORMAT </w:instrText>
            </w:r>
            <w:r w:rsidR="00FA2DAF">
              <w:fldChar w:fldCharType="separate"/>
            </w:r>
            <w:r w:rsidR="005D0238" w:rsidRPr="005D0238">
              <w:t>Diplomová práca</w:t>
            </w:r>
            <w:r w:rsidR="00FA2DAF">
              <w:fldChar w:fldCharType="end"/>
            </w:r>
          </w:p>
        </w:tc>
      </w:tr>
      <w:tr w:rsidR="00A954FF" w14:paraId="3232F0A7" w14:textId="77777777">
        <w:trPr>
          <w:trHeight w:val="570"/>
        </w:trPr>
        <w:tc>
          <w:tcPr>
            <w:tcW w:w="4501" w:type="dxa"/>
            <w:vAlign w:val="center"/>
          </w:tcPr>
          <w:p w14:paraId="114EE856" w14:textId="77777777" w:rsidR="00A954FF" w:rsidRPr="00CA45D5" w:rsidRDefault="00A954FF" w:rsidP="00C861A1">
            <w:pPr>
              <w:pStyle w:val="ZPTitulList"/>
            </w:pPr>
            <w:r w:rsidRPr="00CA45D5">
              <w:t>Študijný program:</w:t>
            </w:r>
          </w:p>
        </w:tc>
        <w:tc>
          <w:tcPr>
            <w:tcW w:w="4502" w:type="dxa"/>
            <w:vAlign w:val="center"/>
          </w:tcPr>
          <w:p w14:paraId="1B33EDB5" w14:textId="4797741E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 Specializacia "Zadajte presný názov ŠTUDIJNÉHO PROGRAMU"</w:instrText>
            </w:r>
            <w:r w:rsidRPr="00CA45D5">
              <w:fldChar w:fldCharType="separate"/>
            </w:r>
            <w:bookmarkStart w:id="5" w:name="Specializacia"/>
            <w:r w:rsidR="005D0238">
              <w:t>Informatika</w:t>
            </w:r>
            <w:bookmarkEnd w:id="5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Specializacia \* MERGEFORMAT </w:instrText>
            </w:r>
            <w:r w:rsidR="00FA2DAF">
              <w:fldChar w:fldCharType="separate"/>
            </w:r>
            <w:r w:rsidR="005D0238">
              <w:t>Informatika</w:t>
            </w:r>
            <w:r w:rsidR="00FA2DAF">
              <w:fldChar w:fldCharType="end"/>
            </w:r>
          </w:p>
        </w:tc>
      </w:tr>
      <w:tr w:rsidR="00A954FF" w14:paraId="54F16CB7" w14:textId="77777777">
        <w:trPr>
          <w:trHeight w:val="570"/>
        </w:trPr>
        <w:tc>
          <w:tcPr>
            <w:tcW w:w="4501" w:type="dxa"/>
            <w:vAlign w:val="center"/>
          </w:tcPr>
          <w:p w14:paraId="6746FD79" w14:textId="77777777" w:rsidR="00A954FF" w:rsidRPr="00CA45D5" w:rsidRDefault="00A954FF" w:rsidP="00C861A1">
            <w:pPr>
              <w:pStyle w:val="ZPTitulList"/>
            </w:pPr>
            <w:r w:rsidRPr="00CA45D5">
              <w:t>Pracovisko (katedra/ústav):</w:t>
            </w:r>
          </w:p>
        </w:tc>
        <w:tc>
          <w:tcPr>
            <w:tcW w:w="4502" w:type="dxa"/>
            <w:vAlign w:val="center"/>
          </w:tcPr>
          <w:p w14:paraId="2976FDC0" w14:textId="1710B03D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 Katedra "Zadajte presný názov KATEDRY" </w:instrText>
            </w:r>
            <w:r w:rsidRPr="00CA45D5">
              <w:fldChar w:fldCharType="separate"/>
            </w:r>
            <w:bookmarkStart w:id="6" w:name="Katedra"/>
            <w:r w:rsidR="005D0238">
              <w:t>Ústav Informatiky</w:t>
            </w:r>
            <w:bookmarkEnd w:id="6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Katedra  \* MERGEFORMAT </w:instrText>
            </w:r>
            <w:r w:rsidR="00FA2DAF">
              <w:fldChar w:fldCharType="separate"/>
            </w:r>
            <w:r w:rsidR="005D0238">
              <w:t>Ústav Informatiky</w:t>
            </w:r>
            <w:r w:rsidR="00FA2DAF">
              <w:fldChar w:fldCharType="end"/>
            </w:r>
          </w:p>
        </w:tc>
      </w:tr>
      <w:tr w:rsidR="00A954FF" w14:paraId="0F2B5320" w14:textId="77777777">
        <w:trPr>
          <w:trHeight w:val="570"/>
        </w:trPr>
        <w:tc>
          <w:tcPr>
            <w:tcW w:w="4501" w:type="dxa"/>
            <w:vAlign w:val="center"/>
          </w:tcPr>
          <w:p w14:paraId="4CE48AA3" w14:textId="77777777" w:rsidR="00A954FF" w:rsidRPr="00CA45D5" w:rsidRDefault="00A954FF" w:rsidP="00C861A1">
            <w:pPr>
              <w:pStyle w:val="ZPTitulList"/>
            </w:pPr>
            <w:r w:rsidRPr="00CA45D5">
              <w:t>Vedúci diplomovej práce:</w:t>
            </w:r>
          </w:p>
        </w:tc>
        <w:tc>
          <w:tcPr>
            <w:tcW w:w="4502" w:type="dxa"/>
            <w:vAlign w:val="center"/>
          </w:tcPr>
          <w:p w14:paraId="76A7671A" w14:textId="689B101E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VeduciP "Zadajte VEDÚCEHO práce so všetkými titulmi</w:instrText>
            </w:r>
            <w:r w:rsidRPr="00CA45D5">
              <w:fldChar w:fldCharType="separate"/>
            </w:r>
            <w:bookmarkStart w:id="7" w:name="VeduciP"/>
            <w:r w:rsidR="005D0238">
              <w:t>RNDr. František Galčík, PhD.</w:t>
            </w:r>
            <w:bookmarkEnd w:id="7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VeduciP \* MERGEFORMAT" </w:instrText>
            </w:r>
            <w:r w:rsidR="00FA2DAF">
              <w:fldChar w:fldCharType="separate"/>
            </w:r>
            <w:r w:rsidR="005D0238">
              <w:t xml:space="preserve">RNDr. František </w:t>
            </w:r>
            <w:proofErr w:type="spellStart"/>
            <w:r w:rsidR="005D0238">
              <w:t>Galčík</w:t>
            </w:r>
            <w:proofErr w:type="spellEnd"/>
            <w:r w:rsidR="005D0238">
              <w:t>, PhD.</w:t>
            </w:r>
            <w:r w:rsidR="00FA2DAF">
              <w:fldChar w:fldCharType="end"/>
            </w:r>
          </w:p>
        </w:tc>
      </w:tr>
      <w:tr w:rsidR="00A954FF" w14:paraId="26AFD589" w14:textId="77777777">
        <w:trPr>
          <w:trHeight w:val="570"/>
        </w:trPr>
        <w:tc>
          <w:tcPr>
            <w:tcW w:w="4501" w:type="dxa"/>
            <w:vAlign w:val="center"/>
          </w:tcPr>
          <w:p w14:paraId="0C209DB6" w14:textId="77777777" w:rsidR="00A954FF" w:rsidRPr="00CA45D5" w:rsidRDefault="00A954FF" w:rsidP="00C861A1">
            <w:pPr>
              <w:pStyle w:val="ZPTitulList"/>
            </w:pPr>
            <w:r w:rsidRPr="00CA45D5">
              <w:t>Konzultant diplomovej práce: (nepovinný)</w:t>
            </w:r>
          </w:p>
        </w:tc>
        <w:tc>
          <w:tcPr>
            <w:tcW w:w="4502" w:type="dxa"/>
            <w:vAlign w:val="center"/>
          </w:tcPr>
          <w:p w14:paraId="5A4F139A" w14:textId="723FE5D6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konzultantP "Zadajte KONZULTANTA práce so všetkými titulmi</w:instrText>
            </w:r>
            <w:r w:rsidRPr="00CA45D5">
              <w:fldChar w:fldCharType="separate"/>
            </w:r>
            <w:bookmarkStart w:id="8" w:name="konzultantP"/>
            <w:r w:rsidR="005D0238">
              <w:t>Titul Meno Priezvisko, Hodnosť</w:t>
            </w:r>
            <w:bookmarkEnd w:id="8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konzultantP \* MERGEFORMAT" </w:instrText>
            </w:r>
            <w:r w:rsidR="00FA2DAF">
              <w:fldChar w:fldCharType="separate"/>
            </w:r>
            <w:r w:rsidR="005D0238">
              <w:t>Titul Meno Priezvisko, Hodnosť</w:t>
            </w:r>
            <w:r w:rsidR="00FA2DAF">
              <w:fldChar w:fldCharType="end"/>
            </w:r>
          </w:p>
        </w:tc>
      </w:tr>
      <w:tr w:rsidR="00A954FF" w14:paraId="647F8D8D" w14:textId="77777777">
        <w:trPr>
          <w:trHeight w:val="1679"/>
        </w:trPr>
        <w:tc>
          <w:tcPr>
            <w:tcW w:w="4501" w:type="dxa"/>
          </w:tcPr>
          <w:p w14:paraId="429FB366" w14:textId="77777777" w:rsidR="00A954FF" w:rsidRDefault="00A954FF" w:rsidP="00C861A1">
            <w:pPr>
              <w:pStyle w:val="ZPTitulList"/>
            </w:pPr>
          </w:p>
        </w:tc>
        <w:tc>
          <w:tcPr>
            <w:tcW w:w="4502" w:type="dxa"/>
          </w:tcPr>
          <w:p w14:paraId="03B2269A" w14:textId="77777777" w:rsidR="00A954FF" w:rsidRDefault="00A954FF" w:rsidP="00C861A1">
            <w:pPr>
              <w:pStyle w:val="ZPTitulList"/>
            </w:pPr>
          </w:p>
        </w:tc>
      </w:tr>
      <w:tr w:rsidR="00A954FF" w14:paraId="571EA16B" w14:textId="77777777">
        <w:trPr>
          <w:trHeight w:val="80"/>
        </w:trPr>
        <w:tc>
          <w:tcPr>
            <w:tcW w:w="4501" w:type="dxa"/>
            <w:vAlign w:val="center"/>
          </w:tcPr>
          <w:p w14:paraId="0C664F7D" w14:textId="3CCC7206" w:rsidR="00A954FF" w:rsidRDefault="00862069" w:rsidP="008250B5">
            <w:pPr>
              <w:pStyle w:val="ZPTitulList"/>
              <w:rPr>
                <w:sz w:val="20"/>
                <w:lang w:eastAsia="zh-CN"/>
              </w:rPr>
            </w:pPr>
            <w:r>
              <w:fldChar w:fldCharType="begin"/>
            </w:r>
            <w:r w:rsidR="00A954FF">
              <w:instrText xml:space="preserve"> ASK Mesto "Zadajte MESTO sídla katedry</w:instrText>
            </w:r>
            <w:r>
              <w:fldChar w:fldCharType="separate"/>
            </w:r>
            <w:bookmarkStart w:id="9" w:name="Mesto"/>
            <w:r w:rsidR="005D0238">
              <w:t>Košice</w:t>
            </w:r>
            <w:bookmarkEnd w:id="9"/>
            <w:r>
              <w:fldChar w:fldCharType="end"/>
            </w:r>
            <w:r w:rsidR="008250B5">
              <w:t>Košice</w:t>
            </w:r>
            <w:r w:rsidR="00A954FF">
              <w:t xml:space="preserve"> </w:t>
            </w:r>
            <w:bookmarkStart w:id="10" w:name="datumODO"/>
            <w:r>
              <w:fldChar w:fldCharType="begin"/>
            </w:r>
            <w:r w:rsidR="00A954FF">
              <w:instrText xml:space="preserve"> ASK rokO "Zadajte ROK odovzdania práce"</w:instrText>
            </w:r>
            <w:r>
              <w:fldChar w:fldCharType="separate"/>
            </w:r>
            <w:bookmarkStart w:id="11" w:name="rokO"/>
            <w:r w:rsidR="005D0238">
              <w:t>2018</w:t>
            </w:r>
            <w:bookmarkEnd w:id="11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rokO \* MERGEFORMAT </w:instrText>
            </w:r>
            <w:r w:rsidR="00FA2DAF">
              <w:fldChar w:fldCharType="separate"/>
            </w:r>
            <w:r w:rsidR="005D0238">
              <w:t>2018</w:t>
            </w:r>
            <w:r w:rsidR="00FA2DAF">
              <w:fldChar w:fldCharType="end"/>
            </w:r>
            <w:bookmarkEnd w:id="10"/>
          </w:p>
        </w:tc>
        <w:tc>
          <w:tcPr>
            <w:tcW w:w="4502" w:type="dxa"/>
            <w:vAlign w:val="center"/>
          </w:tcPr>
          <w:p w14:paraId="4C042C27" w14:textId="32FAF970" w:rsidR="00A954FF" w:rsidRDefault="00862069" w:rsidP="00C861A1">
            <w:pPr>
              <w:pStyle w:val="ZPObal"/>
            </w:pPr>
            <w:r>
              <w:fldChar w:fldCharType="begin"/>
            </w:r>
            <w:r w:rsidR="00A954FF">
              <w:instrText xml:space="preserve">  ASK  TitulAutora "Zadajte TITUL autora"</w:instrText>
            </w:r>
            <w:r>
              <w:fldChar w:fldCharType="separate"/>
            </w:r>
            <w:bookmarkStart w:id="12" w:name="TitulAutora"/>
            <w:r w:rsidR="005D0238">
              <w:t>Bc.</w:t>
            </w:r>
            <w:bookmarkEnd w:id="12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TitulAutora  \* MERGEFORMAT </w:instrText>
            </w:r>
            <w:r w:rsidR="00FA2DAF">
              <w:fldChar w:fldCharType="separate"/>
            </w:r>
            <w:r w:rsidR="005D0238">
              <w:t>Bc.</w:t>
            </w:r>
            <w:r w:rsidR="00FA2DAF">
              <w:fldChar w:fldCharType="end"/>
            </w:r>
            <w:r w:rsidR="00A954FF">
              <w:t xml:space="preserve"> </w:t>
            </w:r>
            <w:r>
              <w:fldChar w:fldCharType="begin"/>
            </w:r>
            <w:r w:rsidR="00A954FF">
              <w:instrText xml:space="preserve">  ASK  menoAutora "Zadajte MENO autora"</w:instrText>
            </w:r>
            <w:r>
              <w:fldChar w:fldCharType="separate"/>
            </w:r>
            <w:bookmarkStart w:id="13" w:name="menoAutora"/>
            <w:r w:rsidR="005D0238">
              <w:t>Patrik</w:t>
            </w:r>
            <w:bookmarkEnd w:id="13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menoAutora  \* MERGEFORMAT </w:instrText>
            </w:r>
            <w:r w:rsidR="00FA2DAF">
              <w:fldChar w:fldCharType="separate"/>
            </w:r>
            <w:r w:rsidR="005D0238">
              <w:t>Patrik</w:t>
            </w:r>
            <w:r w:rsidR="00FA2DAF">
              <w:fldChar w:fldCharType="end"/>
            </w:r>
            <w:r w:rsidR="00A954FF">
              <w:t xml:space="preserve"> </w:t>
            </w:r>
            <w:r w:rsidRPr="00CA45D5">
              <w:rPr>
                <w:caps/>
                <w:szCs w:val="28"/>
              </w:rPr>
              <w:fldChar w:fldCharType="begin"/>
            </w:r>
            <w:r w:rsidR="00A954FF" w:rsidRPr="00CA45D5">
              <w:rPr>
                <w:caps/>
                <w:szCs w:val="28"/>
              </w:rPr>
              <w:instrText xml:space="preserve">  ASK  PriezviskoAutora "Zadajte PRIEZVISKO autora"</w:instrText>
            </w:r>
            <w:r w:rsidRPr="00CA45D5">
              <w:rPr>
                <w:caps/>
                <w:szCs w:val="28"/>
              </w:rPr>
              <w:fldChar w:fldCharType="separate"/>
            </w:r>
            <w:bookmarkStart w:id="14" w:name="PriezviskoAutora"/>
            <w:r w:rsidR="005D0238">
              <w:rPr>
                <w:caps/>
                <w:szCs w:val="28"/>
              </w:rPr>
              <w:t>Pekarčík</w:t>
            </w:r>
            <w:bookmarkEnd w:id="14"/>
            <w:r w:rsidRPr="00CA45D5">
              <w:rPr>
                <w:caps/>
                <w:szCs w:val="28"/>
              </w:rPr>
              <w:fldChar w:fldCharType="end"/>
            </w:r>
            <w:r w:rsidR="00FA2DAF">
              <w:fldChar w:fldCharType="begin"/>
            </w:r>
            <w:r w:rsidR="00FA2DAF">
              <w:instrText xml:space="preserve"> REF \h PriezviskoAutora  \* MERGEFORMAT </w:instrText>
            </w:r>
            <w:r w:rsidR="00FA2DAF">
              <w:fldChar w:fldCharType="separate"/>
            </w:r>
            <w:r w:rsidR="005D0238">
              <w:rPr>
                <w:caps/>
                <w:szCs w:val="28"/>
              </w:rPr>
              <w:t>Pekarčík</w:t>
            </w:r>
            <w:r w:rsidR="00FA2DAF">
              <w:fldChar w:fldCharType="end"/>
            </w:r>
          </w:p>
        </w:tc>
      </w:tr>
    </w:tbl>
    <w:p w14:paraId="4D236A20" w14:textId="77777777" w:rsidR="00A954FF" w:rsidRDefault="00A954FF" w:rsidP="0051223D">
      <w:pPr>
        <w:pStyle w:val="ZPNormalnyText"/>
        <w:ind w:firstLine="0"/>
        <w:rPr>
          <w:bCs/>
          <w:sz w:val="28"/>
        </w:rPr>
        <w:sectPr w:rsidR="00A954FF">
          <w:headerReference w:type="default" r:id="rId10"/>
          <w:footerReference w:type="default" r:id="rId11"/>
          <w:pgSz w:w="11906" w:h="16838"/>
          <w:pgMar w:top="1134" w:right="1418" w:bottom="284" w:left="1418" w:header="567" w:footer="0" w:gutter="567"/>
          <w:pgNumType w:start="1"/>
          <w:cols w:space="708"/>
        </w:sectPr>
      </w:pPr>
    </w:p>
    <w:p w14:paraId="62AB28D0" w14:textId="77777777" w:rsidR="00A954FF" w:rsidRDefault="00A954FF">
      <w:pPr>
        <w:pStyle w:val="ZPNormalnyText"/>
        <w:spacing w:before="0" w:after="360"/>
        <w:jc w:val="left"/>
        <w:rPr>
          <w:b/>
          <w:bCs/>
          <w:sz w:val="32"/>
        </w:rPr>
      </w:pPr>
      <w:r>
        <w:rPr>
          <w:b/>
          <w:bCs/>
          <w:sz w:val="32"/>
        </w:rPr>
        <w:lastRenderedPageBreak/>
        <w:t>Zadanie záverečnej práce</w:t>
      </w:r>
    </w:p>
    <w:p w14:paraId="5B498F93" w14:textId="77777777" w:rsidR="00A954FF" w:rsidRDefault="00A954FF">
      <w:pPr>
        <w:pStyle w:val="ZPNormalnyText"/>
      </w:pPr>
      <w:r>
        <w:rPr>
          <w:highlight w:val="lightGray"/>
        </w:rPr>
        <w:t>Zadanie záverečnej práce (ďalej len „zadanie“) je dokument, ktorým vysoká škola stanoví študentovi študijné povinnosti v súvislosti s vypracovaním záverečnej práce. Zadanie spravidla obsahuje: typ záverečnej práce, názov záverečnej práce, meno, priezvisko a tituly študenta, meno, priezvisko a tituly školiteľa, v prípade externého školiteľa meno, priezvisko a tituly konzultanta, školiace pracovisko, meno, priezvisko a tituly vedúceho pracoviska, anotáciu záverečnej práce, jazyk, v ktorom sa práca vypracuje, dátum schválenia zadania.</w:t>
      </w:r>
    </w:p>
    <w:p w14:paraId="50CC9C93" w14:textId="77777777" w:rsidR="00A954FF" w:rsidRDefault="00A954FF" w:rsidP="00D9327A">
      <w:pPr>
        <w:pStyle w:val="Prvzarkazkladnhotextu"/>
        <w:sectPr w:rsidR="00A954FF">
          <w:headerReference w:type="default" r:id="rId12"/>
          <w:pgSz w:w="11906" w:h="16838"/>
          <w:pgMar w:top="1418" w:right="1134" w:bottom="1418" w:left="1985" w:header="539" w:footer="680" w:gutter="0"/>
          <w:cols w:space="708"/>
        </w:sectPr>
      </w:pPr>
    </w:p>
    <w:p w14:paraId="549F8C7E" w14:textId="77777777" w:rsidR="00A954FF" w:rsidRDefault="00A954FF">
      <w:pPr>
        <w:pStyle w:val="ZPNormalnyText"/>
        <w:spacing w:before="0" w:after="360"/>
        <w:jc w:val="left"/>
        <w:rPr>
          <w:b/>
          <w:bCs/>
          <w:sz w:val="32"/>
        </w:rPr>
      </w:pPr>
      <w:r>
        <w:rPr>
          <w:b/>
          <w:bCs/>
          <w:sz w:val="32"/>
        </w:rPr>
        <w:lastRenderedPageBreak/>
        <w:t>Poďakovanie (nepovinné)</w:t>
      </w:r>
    </w:p>
    <w:p w14:paraId="07DD967E" w14:textId="77777777" w:rsidR="00A954FF" w:rsidRDefault="00A954FF">
      <w:pPr>
        <w:pStyle w:val="ZPNormalnyText"/>
      </w:pPr>
      <w:r>
        <w:rPr>
          <w:highlight w:val="lightGray"/>
        </w:rPr>
        <w:t>Na tomto mieste môže byť vyjadrenie poďakovania napr. vedúcemu práce resp. konzultantom za pripomienky a odbornú pomoc pri vypracovaní práce. Nie je zvykom ďakovať za rutinnú kontrolu, menšiu spoluprácu alebo všeobecné rady. Vyjadrenie poďakovania v prípade využitia inej práce sa uskutočňuje formou citácie na konci hlavného textu práce a odkazy na citáciu sa musia uviesť aj na zodpovedajúcich miestach v texte.</w:t>
      </w:r>
    </w:p>
    <w:p w14:paraId="54C24BC8" w14:textId="77777777" w:rsidR="00A954FF" w:rsidRDefault="00A954FF" w:rsidP="00D9327A">
      <w:pPr>
        <w:pStyle w:val="Prvzarkazkladnhotextu"/>
        <w:sectPr w:rsidR="00A954FF">
          <w:headerReference w:type="default" r:id="rId13"/>
          <w:pgSz w:w="11906" w:h="16838"/>
          <w:pgMar w:top="10064" w:right="1418" w:bottom="1418" w:left="1985" w:header="851" w:footer="680" w:gutter="0"/>
          <w:cols w:space="708"/>
        </w:sect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503"/>
      </w:tblGrid>
      <w:tr w:rsidR="00A954FF" w:rsidRPr="00F2342E" w14:paraId="4AF0A257" w14:textId="77777777" w:rsidTr="00F2342E">
        <w:tc>
          <w:tcPr>
            <w:tcW w:w="0" w:type="auto"/>
            <w:vAlign w:val="center"/>
          </w:tcPr>
          <w:p w14:paraId="3CE226A0" w14:textId="77777777" w:rsidR="00A954FF" w:rsidRDefault="00A954FF" w:rsidP="00F2342E">
            <w:pPr>
              <w:pStyle w:val="ZPAbstrakt"/>
              <w:spacing w:before="60"/>
              <w:jc w:val="both"/>
            </w:pPr>
            <w:r>
              <w:lastRenderedPageBreak/>
              <w:t>Abstrakt v</w:t>
            </w:r>
            <w:r w:rsidR="00711357">
              <w:t> </w:t>
            </w:r>
            <w:r>
              <w:t>štátnom jazyku</w:t>
            </w:r>
          </w:p>
        </w:tc>
      </w:tr>
      <w:tr w:rsidR="00A954FF" w:rsidRPr="00F2342E" w14:paraId="26002443" w14:textId="77777777" w:rsidTr="00F2342E">
        <w:tc>
          <w:tcPr>
            <w:tcW w:w="0" w:type="auto"/>
            <w:vAlign w:val="center"/>
          </w:tcPr>
          <w:p w14:paraId="617600CA" w14:textId="77777777" w:rsidR="00B87567" w:rsidRDefault="00B87567" w:rsidP="00B87567">
            <w:pPr>
              <w:pStyle w:val="ZPNormalnyText"/>
              <w:spacing w:before="0" w:after="360"/>
              <w:ind w:firstLine="0"/>
            </w:pPr>
            <w:r>
              <w:t>Kľúčovým prvkom internetu vecí (</w:t>
            </w:r>
            <w:proofErr w:type="spellStart"/>
            <w:r>
              <w:t>IoT</w:t>
            </w:r>
            <w:proofErr w:type="spellEnd"/>
            <w:r>
              <w:t xml:space="preserve">) je prepojenie fyzického a digitálneho sveta prostredníctvom senzorov a aktuátorov. Tieto senzory a aktuátory sú riadené </w:t>
            </w:r>
            <w:proofErr w:type="spellStart"/>
            <w:r>
              <w:t>mikrokontrolérmi</w:t>
            </w:r>
            <w:proofErr w:type="spellEnd"/>
            <w:r>
              <w:t xml:space="preserve">. Najznámejšie </w:t>
            </w:r>
            <w:proofErr w:type="spellStart"/>
            <w:r>
              <w:t>mikrokontroléry</w:t>
            </w:r>
            <w:proofErr w:type="spellEnd"/>
            <w:r>
              <w:t xml:space="preserve"> určené primárne na </w:t>
            </w:r>
            <w:proofErr w:type="spellStart"/>
            <w:r>
              <w:t>prototypovanie</w:t>
            </w:r>
            <w:proofErr w:type="spellEnd"/>
            <w:r>
              <w:t xml:space="preserve"> sú </w:t>
            </w:r>
            <w:proofErr w:type="spellStart"/>
            <w:r>
              <w:t>mikrokontroléry</w:t>
            </w:r>
            <w:proofErr w:type="spellEnd"/>
            <w:r>
              <w:t xml:space="preserve"> Arduino.</w:t>
            </w:r>
          </w:p>
          <w:p w14:paraId="07093002" w14:textId="77777777" w:rsidR="00B87567" w:rsidRDefault="00B87567" w:rsidP="00B87567">
            <w:pPr>
              <w:pStyle w:val="ZPNormalnyText"/>
              <w:spacing w:before="0" w:after="360"/>
              <w:ind w:firstLine="0"/>
            </w:pPr>
            <w:r>
              <w:t xml:space="preserve">V práci sa venujeme programovaniu mikrokontrolérov Arduino inovatívnym prístupom, ktorý je založený na myšlienke komponentového a udalosťami riadeného programovania. Teda na prístupe, ktorý poznáme zo sveta programovania </w:t>
            </w:r>
            <w:proofErr w:type="spellStart"/>
            <w:r>
              <w:t>desktopových</w:t>
            </w:r>
            <w:proofErr w:type="spellEnd"/>
            <w:r>
              <w:t xml:space="preserve"> a mobilných aplikácií. Priame aplikovanie tohto prístupu vo svete mikrokontrolérov nie je možné vzhľadom na ich obmedzené výpočtové zdroje (napr. RAM veľkosti 2048 bajtov).</w:t>
            </w:r>
          </w:p>
          <w:p w14:paraId="0683826A" w14:textId="77777777" w:rsidR="00B87567" w:rsidRDefault="00B87567" w:rsidP="00B87567">
            <w:pPr>
              <w:pStyle w:val="ZPNormalnyText"/>
              <w:spacing w:before="0" w:after="360"/>
              <w:ind w:firstLine="0"/>
            </w:pPr>
            <w:r>
              <w:t xml:space="preserve">Pre efektívne </w:t>
            </w:r>
            <w:proofErr w:type="spellStart"/>
            <w:r>
              <w:t>prototypovanie</w:t>
            </w:r>
            <w:proofErr w:type="spellEnd"/>
            <w:r>
              <w:t xml:space="preserve"> uvedeným prístupom je nevyhnutná softvérová podpora vo forme integrovaného vývojového prostredia (IDE). Hlavným cieľom práce je vytvorenie IDE, ktoré umožní intuitívne vytváranie projektov z komponentov, ich konfiguráciu a prepojenie so zdrojovým kódom používateľa na báze jeho syntaktickej analýzy. IDE umožňuje verifikáciu projektu či automatické naprogramovanie </w:t>
            </w:r>
            <w:proofErr w:type="spellStart"/>
            <w:r>
              <w:t>mikrokontroléra</w:t>
            </w:r>
            <w:proofErr w:type="spellEnd"/>
            <w:r>
              <w:t>.</w:t>
            </w:r>
          </w:p>
          <w:p w14:paraId="1A4D745D" w14:textId="77777777" w:rsidR="00A954FF" w:rsidRDefault="00B87567" w:rsidP="00B87567">
            <w:pPr>
              <w:pStyle w:val="ZPNormalnyText"/>
              <w:spacing w:before="0" w:after="360"/>
              <w:ind w:firstLine="0"/>
            </w:pPr>
            <w:r>
              <w:t xml:space="preserve">IDE založené na tomto inovatívnom prístupe má predpoklad zrýchliť a zjednodušiť </w:t>
            </w:r>
            <w:proofErr w:type="spellStart"/>
            <w:r>
              <w:t>prototypovanie</w:t>
            </w:r>
            <w:proofErr w:type="spellEnd"/>
            <w:r>
              <w:t xml:space="preserve"> aplikácií v oblasti </w:t>
            </w:r>
            <w:proofErr w:type="spellStart"/>
            <w:r>
              <w:t>IoT</w:t>
            </w:r>
            <w:proofErr w:type="spellEnd"/>
            <w:r>
              <w:t xml:space="preserve"> tak pre vývojárov, ako aj neprofesionálnych záujemcov o oblasť </w:t>
            </w:r>
            <w:proofErr w:type="spellStart"/>
            <w:r>
              <w:t>IoT</w:t>
            </w:r>
            <w:proofErr w:type="spellEnd"/>
            <w:r>
              <w:t>.</w:t>
            </w:r>
          </w:p>
          <w:p w14:paraId="0C90B1C2" w14:textId="040A8076" w:rsidR="00B87567" w:rsidRDefault="00B87567" w:rsidP="00B87567">
            <w:pPr>
              <w:pStyle w:val="ZPNormalnyText"/>
              <w:spacing w:before="0" w:after="360"/>
              <w:ind w:firstLine="0"/>
            </w:pPr>
            <w:r>
              <w:t>Kľúčové slová: Arduino, Komponentové programovanie, Udalosťami orientované programovanie, Integrované vývojové prostredie, Abstraktná syntaktická analýza.</w:t>
            </w:r>
          </w:p>
        </w:tc>
      </w:tr>
    </w:tbl>
    <w:p w14:paraId="4B62EAED" w14:textId="77777777" w:rsidR="00DA7752" w:rsidRDefault="00DA7752">
      <w:pPr>
        <w:spacing w:before="0" w:line="240" w:lineRule="auto"/>
        <w:ind w:firstLine="0"/>
        <w:jc w:val="left"/>
        <w:rPr>
          <w:szCs w:val="20"/>
        </w:rPr>
      </w:pPr>
      <w:r>
        <w:br w:type="page"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503"/>
      </w:tblGrid>
      <w:tr w:rsidR="00A954FF" w:rsidRPr="00F2342E" w14:paraId="2BF49935" w14:textId="77777777" w:rsidTr="00F2342E">
        <w:tc>
          <w:tcPr>
            <w:tcW w:w="0" w:type="auto"/>
            <w:vAlign w:val="center"/>
          </w:tcPr>
          <w:p w14:paraId="23771F32" w14:textId="77777777" w:rsidR="00A954FF" w:rsidRPr="00F2342E" w:rsidRDefault="00A954FF" w:rsidP="00F2342E">
            <w:pPr>
              <w:pStyle w:val="ZPAbstrakt"/>
              <w:spacing w:before="60"/>
              <w:jc w:val="both"/>
              <w:rPr>
                <w:b w:val="0"/>
                <w:bCs w:val="0"/>
              </w:rPr>
            </w:pPr>
            <w:r w:rsidRPr="00CA45D5">
              <w:lastRenderedPageBreak/>
              <w:t>Abstrakt v cudzom jazyku</w:t>
            </w:r>
          </w:p>
        </w:tc>
      </w:tr>
      <w:tr w:rsidR="00A954FF" w:rsidRPr="00F2342E" w14:paraId="43771048" w14:textId="77777777" w:rsidTr="00F2342E">
        <w:tc>
          <w:tcPr>
            <w:tcW w:w="0" w:type="auto"/>
            <w:vAlign w:val="center"/>
          </w:tcPr>
          <w:p w14:paraId="61A64A23" w14:textId="77777777" w:rsidR="00A954FF" w:rsidRPr="00F2342E" w:rsidRDefault="00A954FF" w:rsidP="00F2342E">
            <w:pPr>
              <w:pStyle w:val="ZPNormalnyText"/>
              <w:spacing w:before="0" w:after="360"/>
              <w:ind w:firstLine="0"/>
              <w:rPr>
                <w:b/>
                <w:bCs/>
                <w:sz w:val="32"/>
              </w:rPr>
            </w:pPr>
            <w:r w:rsidRPr="00F2342E">
              <w:rPr>
                <w:highlight w:val="lightGray"/>
              </w:rPr>
              <w:t xml:space="preserve">Text abstraktu v svetovom jazyku je potrebný pre integráciu do medzinárodných informačných systémov (napr. </w:t>
            </w:r>
            <w:proofErr w:type="spellStart"/>
            <w:r w:rsidRPr="00F2342E">
              <w:rPr>
                <w:highlight w:val="lightGray"/>
              </w:rPr>
              <w:t>The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Network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Digital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Library</w:t>
            </w:r>
            <w:proofErr w:type="spellEnd"/>
            <w:r w:rsidRPr="00F2342E">
              <w:rPr>
                <w:highlight w:val="lightGray"/>
              </w:rPr>
              <w:t xml:space="preserve"> of </w:t>
            </w:r>
            <w:proofErr w:type="spellStart"/>
            <w:r w:rsidRPr="00F2342E">
              <w:rPr>
                <w:highlight w:val="lightGray"/>
              </w:rPr>
              <w:t>Theses</w:t>
            </w:r>
            <w:proofErr w:type="spellEnd"/>
            <w:r w:rsidRPr="00F2342E">
              <w:rPr>
                <w:highlight w:val="lightGray"/>
              </w:rPr>
              <w:t xml:space="preserve"> and </w:t>
            </w:r>
            <w:proofErr w:type="spellStart"/>
            <w:r w:rsidRPr="00F2342E">
              <w:rPr>
                <w:highlight w:val="lightGray"/>
              </w:rPr>
              <w:t>Dissertations</w:t>
            </w:r>
            <w:proofErr w:type="spellEnd"/>
            <w:r w:rsidRPr="00F2342E">
              <w:rPr>
                <w:highlight w:val="lightGray"/>
              </w:rPr>
              <w:t>). Ak nie je možné jazykovú verziu umiestniť na jednej strane so slovenským abstraktom, je potrebné umiestniť ju na samostatnú stranu (cudzojazyčný abstrakt nemožno deliť a uvádzať na dvoch stranách).</w:t>
            </w:r>
          </w:p>
        </w:tc>
      </w:tr>
    </w:tbl>
    <w:p w14:paraId="49B885C1" w14:textId="77777777" w:rsidR="00A954FF" w:rsidRDefault="00A954FF" w:rsidP="0051223D">
      <w:pPr>
        <w:pStyle w:val="ZPNormalnyText"/>
        <w:ind w:firstLine="0"/>
        <w:sectPr w:rsidR="00A954FF">
          <w:headerReference w:type="default" r:id="rId14"/>
          <w:pgSz w:w="11906" w:h="16838"/>
          <w:pgMar w:top="899" w:right="1418" w:bottom="1418" w:left="1985" w:header="851" w:footer="680" w:gutter="0"/>
          <w:cols w:space="708"/>
        </w:sectPr>
      </w:pPr>
    </w:p>
    <w:p w14:paraId="46F010A9" w14:textId="5BB6593C" w:rsidR="00A954FF" w:rsidRPr="0051223D" w:rsidRDefault="00A954FF" w:rsidP="0051223D">
      <w:pPr>
        <w:pStyle w:val="ZPNadpisKapitolyTimesNewRoman"/>
        <w:numPr>
          <w:ilvl w:val="0"/>
          <w:numId w:val="0"/>
        </w:numPr>
      </w:pPr>
      <w:bookmarkStart w:id="15" w:name="_Toc511042815"/>
      <w:r w:rsidRPr="0051223D">
        <w:lastRenderedPageBreak/>
        <w:t>Obsah</w:t>
      </w:r>
      <w:bookmarkEnd w:id="15"/>
    </w:p>
    <w:p w14:paraId="56E82F94" w14:textId="3403588B" w:rsidR="005D0238" w:rsidRDefault="00862069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r>
        <w:rPr>
          <w:b w:val="0"/>
          <w:bCs w:val="0"/>
          <w:caps/>
        </w:rPr>
        <w:fldChar w:fldCharType="begin"/>
      </w:r>
      <w:r w:rsidR="00A954FF">
        <w:rPr>
          <w:b w:val="0"/>
          <w:bCs w:val="0"/>
          <w:caps/>
        </w:rPr>
        <w:instrText xml:space="preserve"> TOC \h \o "1-3" \z </w:instrText>
      </w:r>
      <w:r>
        <w:rPr>
          <w:b w:val="0"/>
          <w:bCs w:val="0"/>
          <w:caps/>
        </w:rPr>
        <w:fldChar w:fldCharType="separate"/>
      </w:r>
      <w:hyperlink w:anchor="_Toc511042815" w:history="1">
        <w:r w:rsidR="005D0238" w:rsidRPr="003A6F88">
          <w:rPr>
            <w:rStyle w:val="Hypertextovprepojenie"/>
          </w:rPr>
          <w:t>Obsah</w:t>
        </w:r>
        <w:r w:rsidR="005D0238">
          <w:rPr>
            <w:webHidden/>
          </w:rPr>
          <w:tab/>
        </w:r>
        <w:r w:rsidR="005D0238">
          <w:rPr>
            <w:webHidden/>
          </w:rPr>
          <w:fldChar w:fldCharType="begin"/>
        </w:r>
        <w:r w:rsidR="005D0238">
          <w:rPr>
            <w:webHidden/>
          </w:rPr>
          <w:instrText xml:space="preserve"> PAGEREF _Toc511042815 \h </w:instrText>
        </w:r>
        <w:r w:rsidR="005D0238">
          <w:rPr>
            <w:webHidden/>
          </w:rPr>
        </w:r>
        <w:r w:rsidR="005D0238">
          <w:rPr>
            <w:webHidden/>
          </w:rPr>
          <w:fldChar w:fldCharType="separate"/>
        </w:r>
        <w:r w:rsidR="005D0238">
          <w:rPr>
            <w:webHidden/>
          </w:rPr>
          <w:t>6</w:t>
        </w:r>
        <w:r w:rsidR="005D0238">
          <w:rPr>
            <w:webHidden/>
          </w:rPr>
          <w:fldChar w:fldCharType="end"/>
        </w:r>
      </w:hyperlink>
    </w:p>
    <w:p w14:paraId="2476332F" w14:textId="71BB8B7D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16" w:history="1">
        <w:r w:rsidRPr="003A6F88">
          <w:rPr>
            <w:rStyle w:val="Hypertextovprepojenie"/>
          </w:rPr>
          <w:t>Zoznam ilustrácií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596538F" w14:textId="55BD71EA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17" w:history="1">
        <w:r w:rsidRPr="003A6F88">
          <w:rPr>
            <w:rStyle w:val="Hypertextovprepojenie"/>
          </w:rPr>
          <w:t>Zoznam tabuliek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3108BB6" w14:textId="7A1D1285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18" w:history="1">
        <w:r w:rsidRPr="003A6F88">
          <w:rPr>
            <w:rStyle w:val="Hypertextovprepojenie"/>
          </w:rPr>
          <w:t>Zoznam skratiek, značiek a termínov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CCC9B23" w14:textId="66AB8CA9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19" w:history="1">
        <w:r w:rsidRPr="003A6F88">
          <w:rPr>
            <w:rStyle w:val="Hypertextovprepojenie"/>
          </w:rPr>
          <w:t>Úvod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0685546" w14:textId="45D63A3F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20" w:history="1">
        <w:r w:rsidRPr="003A6F88">
          <w:rPr>
            <w:rStyle w:val="Hypertextovprepojenie"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Internet vecí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D9C23D1" w14:textId="41631123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21" w:history="1">
        <w:r w:rsidRPr="003A6F88">
          <w:rPr>
            <w:rStyle w:val="Hypertextovprepojenie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Hardvér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A16C40B" w14:textId="74AC8AE3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22" w:history="1">
        <w:r w:rsidRPr="003A6F88">
          <w:rPr>
            <w:rStyle w:val="Hypertextovprepojenie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Softvér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66BBFE7" w14:textId="6630020F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23" w:history="1">
        <w:r w:rsidRPr="003A6F88">
          <w:rPr>
            <w:rStyle w:val="Hypertextovprepojenie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Mikrokontrolér v porovnaní so single-board počítačom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EADB598" w14:textId="1FFE544A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24" w:history="1">
        <w:r w:rsidRPr="003A6F88">
          <w:rPr>
            <w:rStyle w:val="Hypertextovprepojenie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Platforma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91C564C" w14:textId="120FAA3A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25" w:history="1">
        <w:r w:rsidRPr="003A6F88">
          <w:rPr>
            <w:rStyle w:val="Hypertextovprepojenie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Parametre mikrokontroléra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F275F6D" w14:textId="40587969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26" w:history="1">
        <w:r w:rsidRPr="003A6F88">
          <w:rPr>
            <w:rStyle w:val="Hypertextovprepojenie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Programovanie pre mikrokontroléry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484ACD1" w14:textId="26411F09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27" w:history="1">
        <w:r w:rsidRPr="003A6F88">
          <w:rPr>
            <w:rStyle w:val="Hypertextovprepojenie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Existujúce riešenia pre platformu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0E6AE0F" w14:textId="109F3FA2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28" w:history="1">
        <w:r w:rsidRPr="003A6F88">
          <w:rPr>
            <w:rStyle w:val="Hypertextovprepojenie"/>
          </w:rPr>
          <w:t>2.3.1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Arduino EventManager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CB05103" w14:textId="3CD121C6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29" w:history="1">
        <w:r w:rsidRPr="003A6F88">
          <w:rPr>
            <w:rStyle w:val="Hypertextovprepojenie"/>
          </w:rPr>
          <w:t>2.3.2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Quantum Leaps Modeling Tool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320B894" w14:textId="5C97D2A8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30" w:history="1">
        <w:r w:rsidRPr="003A6F88">
          <w:rPr>
            <w:rStyle w:val="Hypertextovprepojenie"/>
          </w:rPr>
          <w:t>2.3.3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ARTe (Arduino Real-Time extension)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955F376" w14:textId="6BD2E65B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31" w:history="1">
        <w:r w:rsidRPr="003A6F88">
          <w:rPr>
            <w:rStyle w:val="Hypertextovprepojenie"/>
          </w:rPr>
          <w:t>2.3.4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Cayenne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169CCB5" w14:textId="2E1D4046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32" w:history="1">
        <w:r w:rsidRPr="003A6F88">
          <w:rPr>
            <w:rStyle w:val="Hypertextovprepojenie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Komponentové a udalosťami orientované programovanie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2DF299A" w14:textId="4186073E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33" w:history="1">
        <w:r w:rsidRPr="003A6F88">
          <w:rPr>
            <w:rStyle w:val="Hypertextovprepojenie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Spracovanie udalosti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64BB75D" w14:textId="1AF496C3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34" w:history="1">
        <w:r w:rsidRPr="003A6F88">
          <w:rPr>
            <w:rStyle w:val="Hypertextovprepojenie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Integrované vývojové prostredie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1C62A07" w14:textId="0ED028F8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35" w:history="1">
        <w:r w:rsidRPr="003A6F88">
          <w:rPr>
            <w:rStyle w:val="Hypertextovprepojenie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Rapid Application Development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7A470DB4" w14:textId="6906B796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36" w:history="1">
        <w:r w:rsidRPr="003A6F88">
          <w:rPr>
            <w:rStyle w:val="Hypertextovprepojenie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Architektúra komponentového a udalosťami orientovaného riešenia ACProg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12E5B751" w14:textId="519B81C9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37" w:history="1">
        <w:r w:rsidRPr="003A6F88">
          <w:rPr>
            <w:rStyle w:val="Hypertextovprepojenie"/>
          </w:rPr>
          <w:t>5.1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XML konfiguračný súbor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1B65AE5" w14:textId="687542B4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38" w:history="1">
        <w:r w:rsidRPr="003A6F88">
          <w:rPr>
            <w:rStyle w:val="Hypertextovprepojenie"/>
          </w:rPr>
          <w:t>5.2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Generátor knižnice pre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BC9CD13" w14:textId="789EAB32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39" w:history="1">
        <w:r w:rsidRPr="003A6F88">
          <w:rPr>
            <w:rStyle w:val="Hypertextovprepojenie"/>
          </w:rPr>
          <w:t>5.3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Typy komponentov (moduly)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7CD0920" w14:textId="39363831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40" w:history="1">
        <w:r w:rsidRPr="003A6F88">
          <w:rPr>
            <w:rStyle w:val="Hypertextovprepojenie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IDE pre projekt ACProg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7FE3E571" w14:textId="0AB53672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41" w:history="1">
        <w:r w:rsidRPr="003A6F88">
          <w:rPr>
            <w:rStyle w:val="Hypertextovprepojenie"/>
          </w:rPr>
          <w:t>6.1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Používateľské požiadavky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64E61191" w14:textId="6D635B6F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42" w:history="1">
        <w:r w:rsidRPr="003A6F88">
          <w:rPr>
            <w:rStyle w:val="Hypertextovprepojenie"/>
          </w:rPr>
          <w:t>6.1.1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Grafický návrh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693CC8B5" w14:textId="29C065DA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43" w:history="1">
        <w:r w:rsidRPr="003A6F88">
          <w:rPr>
            <w:rStyle w:val="Hypertextovprepojenie"/>
          </w:rPr>
          <w:t>6.2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Technologický návrh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5BECAA35" w14:textId="2E47A7DB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44" w:history="1">
        <w:r w:rsidRPr="003A6F88">
          <w:rPr>
            <w:rStyle w:val="Hypertextovprepojenie"/>
          </w:rPr>
          <w:t>6.2.1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Grafický framework Java Swing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214AA705" w14:textId="057ECC8D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45" w:history="1">
        <w:r w:rsidRPr="003A6F88">
          <w:rPr>
            <w:rStyle w:val="Hypertextovprepojenie"/>
          </w:rPr>
          <w:t>6.2.2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Rozloženie aplikácie – Docking framework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47F636A5" w14:textId="108BDDB9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46" w:history="1">
        <w:r w:rsidRPr="003A6F88">
          <w:rPr>
            <w:rStyle w:val="Hypertextovprepojenie"/>
          </w:rPr>
          <w:t>6.2.3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Editor zdrojového kódu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4B9B2AE3" w14:textId="15A88674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47" w:history="1">
        <w:r w:rsidRPr="003A6F88">
          <w:rPr>
            <w:rStyle w:val="Hypertextovprepojenie"/>
          </w:rPr>
          <w:t>6.2.4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Ponuka komponentov (modulov) a inštancie komponentov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1AC9233B" w14:textId="1D3F85AD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48" w:history="1">
        <w:r w:rsidRPr="003A6F88">
          <w:rPr>
            <w:rStyle w:val="Hypertextovprepojenie"/>
          </w:rPr>
          <w:t>6.2.5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Vlastnosti inštancie komponentu (angl. properties)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31593CF7" w14:textId="0740030E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49" w:history="1">
        <w:r w:rsidRPr="003A6F88">
          <w:rPr>
            <w:rStyle w:val="Hypertextovprepojenie"/>
          </w:rPr>
          <w:t>6.3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Architektúra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784A1DA" w14:textId="310D0FFB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50" w:history="1">
        <w:r w:rsidRPr="003A6F88">
          <w:rPr>
            <w:rStyle w:val="Hypertextovprepojenie"/>
          </w:rPr>
          <w:t>6.4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Implementácia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46420508" w14:textId="1EBD8DC7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51" w:history="1">
        <w:r w:rsidRPr="003A6F88">
          <w:rPr>
            <w:rStyle w:val="Hypertextovprepojenie"/>
          </w:rPr>
          <w:t>6.4.1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Ponuka dostupných komponentov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6DC7DFC4" w14:textId="39701089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52" w:history="1">
        <w:r w:rsidRPr="003A6F88">
          <w:rPr>
            <w:rStyle w:val="Hypertextovprepojenie"/>
          </w:rPr>
          <w:t>6.4.2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Skupinové zobrazenie inštancií komponentov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27E05692" w14:textId="6C6D3458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53" w:history="1">
        <w:r w:rsidRPr="003A6F88">
          <w:rPr>
            <w:rStyle w:val="Hypertextovprepojenie"/>
          </w:rPr>
          <w:t>6.4.3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Kompilácia a spustenie projektu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465D5F6" w14:textId="24A2B266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54" w:history="1">
        <w:r w:rsidRPr="003A6F88">
          <w:rPr>
            <w:rStyle w:val="Hypertextovprepojenie"/>
          </w:rPr>
          <w:t>6.4.4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Syntaktická analýza kódu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31CE1DAD" w14:textId="609B9E40" w:rsidR="005D0238" w:rsidRDefault="005D0238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1042855" w:history="1">
        <w:r w:rsidRPr="003A6F88">
          <w:rPr>
            <w:rStyle w:val="Hypertextovprepojenie"/>
          </w:rPr>
          <w:t>6.4.5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Voliteľný prostredia pre programátora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4B55517C" w14:textId="26D3332F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56" w:history="1">
        <w:r w:rsidRPr="003A6F88">
          <w:rPr>
            <w:rStyle w:val="Hypertextovprepojenie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Vzorové komponenty pre ACProg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2323E182" w14:textId="2146E680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57" w:history="1">
        <w:r w:rsidRPr="003A6F88">
          <w:rPr>
            <w:rStyle w:val="Hypertextovprepojenie"/>
          </w:rPr>
          <w:t>7.1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Časovač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328EFB70" w14:textId="77731749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58" w:history="1">
        <w:r w:rsidRPr="003A6F88">
          <w:rPr>
            <w:rStyle w:val="Hypertextovprepojenie"/>
          </w:rPr>
          <w:t>7.2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Digitálny výstup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3250CEE8" w14:textId="4A033542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59" w:history="1">
        <w:r w:rsidRPr="003A6F88">
          <w:rPr>
            <w:rStyle w:val="Hypertextovprepojenie"/>
          </w:rPr>
          <w:t>7.3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Digitálny vstup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611E5E3D" w14:textId="6FE9530C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60" w:history="1">
        <w:r w:rsidRPr="003A6F88">
          <w:rPr>
            <w:rStyle w:val="Hypertextovprepojenie"/>
          </w:rPr>
          <w:t>7.4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Analógový vstup s threshold upozornením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651240B2" w14:textId="1C70EDD2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61" w:history="1">
        <w:r w:rsidRPr="003A6F88">
          <w:rPr>
            <w:rStyle w:val="Hypertextovprepojenie"/>
          </w:rPr>
          <w:t>7.5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Komunikácia pomocou MQTT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0848D425" w14:textId="73815F4F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62" w:history="1">
        <w:r w:rsidRPr="003A6F88">
          <w:rPr>
            <w:rStyle w:val="Hypertextovprepojenie"/>
          </w:rPr>
          <w:t>7.6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Rádiová komunikácia pomocou 433 MHz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6CFF3CFF" w14:textId="30B35E5E" w:rsidR="005D0238" w:rsidRDefault="005D0238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1042863" w:history="1">
        <w:r w:rsidRPr="003A6F88">
          <w:rPr>
            <w:rStyle w:val="Hypertextovprepojenie"/>
          </w:rPr>
          <w:t>7.7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Pr="003A6F88">
          <w:rPr>
            <w:rStyle w:val="Hypertextovprepojenie"/>
          </w:rPr>
          <w:t>Komponent pre zjednodušenie debugovania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16D3ED43" w14:textId="24EDE9A7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64" w:history="1">
        <w:r w:rsidRPr="003A6F88">
          <w:rPr>
            <w:rStyle w:val="Hypertextovprepojenie"/>
          </w:rPr>
          <w:t>Záver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5B41E919" w14:textId="11A872C9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65" w:history="1">
        <w:r w:rsidRPr="003A6F88">
          <w:rPr>
            <w:rStyle w:val="Hypertextovprepojenie"/>
          </w:rPr>
          <w:t>Zoznam použitej literatúry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0A98420C" w14:textId="0473F801" w:rsidR="005D0238" w:rsidRDefault="005D0238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1042866" w:history="1">
        <w:r w:rsidRPr="003A6F88">
          <w:rPr>
            <w:rStyle w:val="Hypertextovprepojenie"/>
          </w:rPr>
          <w:t>Prílohy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_Toc511042866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43DE1012" w14:textId="4AA27ED3" w:rsidR="00A954FF" w:rsidRDefault="00862069" w:rsidP="00711357">
      <w:r>
        <w:rPr>
          <w:b/>
          <w:bCs/>
          <w:caps/>
          <w:noProof/>
          <w:szCs w:val="32"/>
        </w:rPr>
        <w:fldChar w:fldCharType="end"/>
      </w:r>
    </w:p>
    <w:p w14:paraId="391B5783" w14:textId="77777777" w:rsidR="00A954FF" w:rsidRPr="00322D15" w:rsidRDefault="00A954FF" w:rsidP="00D9327A">
      <w:pPr>
        <w:pStyle w:val="Prvzarkazkladnhotextu"/>
        <w:rPr>
          <w:lang w:val="en-US"/>
        </w:rPr>
        <w:sectPr w:rsidR="00A954FF" w:rsidRPr="00322D15">
          <w:headerReference w:type="default" r:id="rId15"/>
          <w:pgSz w:w="11906" w:h="16838"/>
          <w:pgMar w:top="899" w:right="1418" w:bottom="1418" w:left="1985" w:header="851" w:footer="680" w:gutter="0"/>
          <w:cols w:space="708"/>
        </w:sectPr>
      </w:pPr>
    </w:p>
    <w:p w14:paraId="68F90651" w14:textId="77777777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16" w:name="_Toc224306938"/>
      <w:bookmarkStart w:id="17" w:name="_Toc102191181"/>
      <w:bookmarkStart w:id="18" w:name="_Toc511042816"/>
      <w:r>
        <w:lastRenderedPageBreak/>
        <w:t xml:space="preserve">Zoznam </w:t>
      </w:r>
      <w:bookmarkEnd w:id="16"/>
      <w:r>
        <w:t>ilustrácií</w:t>
      </w:r>
      <w:bookmarkEnd w:id="18"/>
    </w:p>
    <w:p w14:paraId="6ABA2974" w14:textId="2E0F475E" w:rsidR="005D0238" w:rsidRDefault="0086206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fldChar w:fldCharType="begin"/>
      </w:r>
      <w:r w:rsidR="00A954FF" w:rsidRPr="005F2A55">
        <w:rPr>
          <w:lang w:val="pl-PL"/>
        </w:rPr>
        <w:instrText xml:space="preserve"> TOC \z \c "Obr." </w:instrText>
      </w:r>
      <w:r>
        <w:fldChar w:fldCharType="separate"/>
      </w:r>
      <w:r w:rsidR="005D0238">
        <w:t>Obr. 1</w:t>
      </w:r>
      <w:r w:rsidR="005D0238"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 w:rsidR="005D0238">
        <w:t>Schéma reprezentujúca IoT [2]</w:t>
      </w:r>
      <w:r w:rsidR="005D0238">
        <w:rPr>
          <w:webHidden/>
        </w:rPr>
        <w:tab/>
      </w:r>
      <w:r w:rsidR="005D0238">
        <w:rPr>
          <w:webHidden/>
        </w:rPr>
        <w:fldChar w:fldCharType="begin"/>
      </w:r>
      <w:r w:rsidR="005D0238">
        <w:rPr>
          <w:webHidden/>
        </w:rPr>
        <w:instrText xml:space="preserve"> PAGEREF _Toc511042867 \h </w:instrText>
      </w:r>
      <w:r w:rsidR="005D0238">
        <w:rPr>
          <w:webHidden/>
        </w:rPr>
      </w:r>
      <w:r w:rsidR="005D0238">
        <w:rPr>
          <w:webHidden/>
        </w:rPr>
        <w:fldChar w:fldCharType="separate"/>
      </w:r>
      <w:r w:rsidR="005D0238">
        <w:rPr>
          <w:webHidden/>
        </w:rPr>
        <w:t>12</w:t>
      </w:r>
      <w:r w:rsidR="005D0238">
        <w:rPr>
          <w:webHidden/>
        </w:rPr>
        <w:fldChar w:fldCharType="end"/>
      </w:r>
    </w:p>
    <w:p w14:paraId="02D548FF" w14:textId="60E14723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Doska Arduino (vľavo) [3] a rozširujúca doska Shield (vpravo) [4]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_Toc511042868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15</w:t>
      </w:r>
      <w:r>
        <w:rPr>
          <w:webHidden/>
        </w:rPr>
        <w:fldChar w:fldCharType="end"/>
      </w:r>
    </w:p>
    <w:p w14:paraId="4B5E09CC" w14:textId="67F62372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Arduino IDE s vyznačením kompilácie a spustenie.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_Toc511042869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16</w:t>
      </w:r>
      <w:r>
        <w:rPr>
          <w:webHidden/>
        </w:rPr>
        <w:fldChar w:fldCharType="end"/>
      </w:r>
    </w:p>
    <w:p w14:paraId="71AAA290" w14:textId="0870380D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Rozdelenie zdrojového kódu Arduino príkladového programu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_Toc511042870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17</w:t>
      </w:r>
      <w:r>
        <w:rPr>
          <w:webHidden/>
        </w:rPr>
        <w:fldChar w:fldCharType="end"/>
      </w:r>
    </w:p>
    <w:p w14:paraId="3A2B5BC9" w14:textId="42040E81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Zaregistrovanie udalosti na analógovom pine 2 v </w:t>
      </w:r>
      <w:r w:rsidRPr="001459BA">
        <w:rPr>
          <w:rFonts w:ascii="Courier New" w:hAnsi="Courier New" w:cs="Courier New"/>
        </w:rPr>
        <w:t>setup()</w:t>
      </w:r>
      <w:r>
        <w:t xml:space="preserve"> a spracovanie udalostí v </w:t>
      </w:r>
      <w:r w:rsidRPr="001459BA">
        <w:rPr>
          <w:rFonts w:ascii="Courier New" w:hAnsi="Courier New" w:cs="Courier New"/>
        </w:rPr>
        <w:t>loop()</w:t>
      </w:r>
      <w:r>
        <w:t>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_Toc511042871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19</w:t>
      </w:r>
      <w:r>
        <w:rPr>
          <w:webHidden/>
        </w:rPr>
        <w:fldChar w:fldCharType="end"/>
      </w:r>
    </w:p>
    <w:p w14:paraId="2C6CF008" w14:textId="418D0C0D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6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Akcia zapnutia klimatizácie nastavená vo webovom prostredí Cayenne.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_Toc511042872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20</w:t>
      </w:r>
      <w:r>
        <w:rPr>
          <w:webHidden/>
        </w:rPr>
        <w:fldChar w:fldCharType="end"/>
      </w:r>
    </w:p>
    <w:p w14:paraId="6A413DB8" w14:textId="04E0221E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7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Znázornenie inštancie komponentu typu tlačidlo s automatom pre prechody medzi jednotlivými stavmi.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_Toc511042873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22</w:t>
      </w:r>
      <w:r>
        <w:rPr>
          <w:webHidden/>
        </w:rPr>
        <w:fldChar w:fldCharType="end"/>
      </w:r>
    </w:p>
    <w:p w14:paraId="63E99B60" w14:textId="37CBDC11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Práca plánovača úloh s registráciou a vyvolaním udalosti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_Toc511042874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23</w:t>
      </w:r>
      <w:r>
        <w:rPr>
          <w:webHidden/>
        </w:rPr>
        <w:fldChar w:fldCharType="end"/>
      </w:r>
    </w:p>
    <w:p w14:paraId="13FAA26C" w14:textId="45281808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Integrované vývojové prostredie NetBeans pre jazyk Java s vizualizáciou automatického dokončovania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_Toc511042875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24</w:t>
      </w:r>
      <w:r>
        <w:rPr>
          <w:webHidden/>
        </w:rPr>
        <w:fldChar w:fldCharType="end"/>
      </w:r>
    </w:p>
    <w:p w14:paraId="1135B5F8" w14:textId="1B11E6E1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Vizuálny editor integrovaného vývojového prostredia NetBeans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_Toc511042876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25</w:t>
      </w:r>
      <w:r>
        <w:rPr>
          <w:webHidden/>
        </w:rPr>
        <w:fldChar w:fldCharType="end"/>
      </w:r>
    </w:p>
    <w:p w14:paraId="5492AF6D" w14:textId="13D9402F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9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Schéma generovania a kompilácie projektu ACProg.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_Toc511042877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26</w:t>
      </w:r>
      <w:r>
        <w:rPr>
          <w:webHidden/>
        </w:rPr>
        <w:fldChar w:fldCharType="end"/>
      </w:r>
    </w:p>
    <w:p w14:paraId="1A60DB9D" w14:textId="73112A16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9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Schéma generovania a kompilácie projektu ACProg.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_Toc511042878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27</w:t>
      </w:r>
      <w:r>
        <w:rPr>
          <w:webHidden/>
        </w:rPr>
        <w:fldChar w:fldCharType="end"/>
      </w:r>
    </w:p>
    <w:p w14:paraId="10D5E8E9" w14:textId="4D1AB4A8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10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Príklad XML súboru projektu ACProg.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_Toc511042879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29</w:t>
      </w:r>
      <w:r>
        <w:rPr>
          <w:webHidden/>
        </w:rPr>
        <w:fldChar w:fldCharType="end"/>
      </w:r>
    </w:p>
    <w:p w14:paraId="7954E212" w14:textId="33EB3604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11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Prototyp integrovaného vývojového prostredia pre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_Toc511042880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33</w:t>
      </w:r>
      <w:r>
        <w:rPr>
          <w:webHidden/>
        </w:rPr>
        <w:fldChar w:fldCharType="end"/>
      </w:r>
    </w:p>
    <w:p w14:paraId="4871CBEB" w14:textId="4AF42BF4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DockingFrames ilustrácia ukladania záložiek v okne [12]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_Toc511042881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36</w:t>
      </w:r>
      <w:r>
        <w:rPr>
          <w:webHidden/>
        </w:rPr>
        <w:fldChar w:fldCharType="end"/>
      </w:r>
    </w:p>
    <w:p w14:paraId="50A8C81E" w14:textId="78714555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Editor zdrojového kódu s ilustrovaním vyznačenia chyby.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_Toc511042882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37</w:t>
      </w:r>
      <w:r>
        <w:rPr>
          <w:webHidden/>
        </w:rPr>
        <w:fldChar w:fldCharType="end"/>
      </w:r>
    </w:p>
    <w:p w14:paraId="76120741" w14:textId="1367570F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Ponuka komponentov (vľavo), inštancie komponentov (vpravo).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_Toc511042883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38</w:t>
      </w:r>
      <w:r>
        <w:rPr>
          <w:webHidden/>
        </w:rPr>
        <w:fldChar w:fldCharType="end"/>
      </w:r>
    </w:p>
    <w:p w14:paraId="2CAD3915" w14:textId="08D39CAC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Vizuál grafického komponentu JTree so zdrojovým kódom.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_Toc511042884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41</w:t>
      </w:r>
      <w:r>
        <w:rPr>
          <w:webHidden/>
        </w:rPr>
        <w:fldChar w:fldCharType="end"/>
      </w:r>
    </w:p>
    <w:p w14:paraId="0C73A6D6" w14:textId="65A81172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16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Rozdelenie grafickej implementácie.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_Toc511042885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42</w:t>
      </w:r>
      <w:r>
        <w:rPr>
          <w:webHidden/>
        </w:rPr>
        <w:fldChar w:fldCharType="end"/>
      </w:r>
    </w:p>
    <w:p w14:paraId="4BD408CD" w14:textId="60891620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17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Konzolové príkazy poskytované v Arduino IDE.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_Toc511042886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43</w:t>
      </w:r>
      <w:r>
        <w:rPr>
          <w:webHidden/>
        </w:rPr>
        <w:fldChar w:fldCharType="end"/>
      </w:r>
    </w:p>
    <w:p w14:paraId="20628EFE" w14:textId="1FFF061F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Ilustrácia chybnej konfigurácie inštancií komponentov.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_Toc511042887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44</w:t>
      </w:r>
      <w:r>
        <w:rPr>
          <w:webHidden/>
        </w:rPr>
        <w:fldChar w:fldCharType="end"/>
      </w:r>
    </w:p>
    <w:p w14:paraId="00147D0B" w14:textId="639E5231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19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Ilustrácia AST (vpravo) zo zdrojového kódu (vľavo).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_Toc511042888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45</w:t>
      </w:r>
      <w:r>
        <w:rPr>
          <w:webHidden/>
        </w:rPr>
        <w:fldChar w:fldCharType="end"/>
      </w:r>
    </w:p>
    <w:p w14:paraId="2D0DCF83" w14:textId="70C73120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20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Navrhnuté rozloženia integrovaného vývojového prostredia.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_Toc511042889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46</w:t>
      </w:r>
      <w:r>
        <w:rPr>
          <w:webHidden/>
        </w:rPr>
        <w:fldChar w:fldCharType="end"/>
      </w:r>
    </w:p>
    <w:p w14:paraId="47172114" w14:textId="10ECE281" w:rsidR="00A954FF" w:rsidRDefault="00862069" w:rsidP="00711357">
      <w:pPr>
        <w:pStyle w:val="ZPNormalnyText"/>
        <w:rPr>
          <w:szCs w:val="24"/>
        </w:rPr>
      </w:pPr>
      <w:r>
        <w:fldChar w:fldCharType="end"/>
      </w:r>
    </w:p>
    <w:p w14:paraId="5D5CE7C9" w14:textId="77777777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19" w:name="_Toc224306939"/>
      <w:bookmarkStart w:id="20" w:name="_Toc511042817"/>
      <w:r>
        <w:lastRenderedPageBreak/>
        <w:t>Zoznam tabuliek</w:t>
      </w:r>
      <w:bookmarkEnd w:id="19"/>
      <w:bookmarkEnd w:id="20"/>
    </w:p>
    <w:p w14:paraId="24E5DBE3" w14:textId="51704BD6" w:rsidR="005D0238" w:rsidRDefault="0086206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fldChar w:fldCharType="begin"/>
      </w:r>
      <w:r w:rsidR="00A954FF" w:rsidRPr="005F2A55">
        <w:rPr>
          <w:lang w:val="pl-PL"/>
        </w:rPr>
        <w:instrText xml:space="preserve"> TOC \z \c "Tab." </w:instrText>
      </w:r>
      <w:r>
        <w:fldChar w:fldCharType="separate"/>
      </w:r>
      <w:r w:rsidR="005D0238">
        <w:t>Tab. 1</w:t>
      </w:r>
      <w:r w:rsidR="005D0238"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 w:rsidR="005D0238">
        <w:t>Porovnanie parametrov pre rôzne modely dosiek Arduino</w:t>
      </w:r>
      <w:r w:rsidR="005D0238">
        <w:rPr>
          <w:webHidden/>
        </w:rPr>
        <w:tab/>
      </w:r>
      <w:r w:rsidR="005D0238">
        <w:rPr>
          <w:webHidden/>
        </w:rPr>
        <w:fldChar w:fldCharType="begin"/>
      </w:r>
      <w:r w:rsidR="005D0238">
        <w:rPr>
          <w:webHidden/>
        </w:rPr>
        <w:instrText xml:space="preserve"> PAGEREF _Toc511042890 \h </w:instrText>
      </w:r>
      <w:r w:rsidR="005D0238">
        <w:rPr>
          <w:webHidden/>
        </w:rPr>
      </w:r>
      <w:r w:rsidR="005D0238">
        <w:rPr>
          <w:webHidden/>
        </w:rPr>
        <w:fldChar w:fldCharType="separate"/>
      </w:r>
      <w:r w:rsidR="005D0238">
        <w:rPr>
          <w:webHidden/>
        </w:rPr>
        <w:t>17</w:t>
      </w:r>
      <w:r w:rsidR="005D0238">
        <w:rPr>
          <w:webHidden/>
        </w:rPr>
        <w:fldChar w:fldCharType="end"/>
      </w:r>
    </w:p>
    <w:p w14:paraId="2131534E" w14:textId="3D0BE7D8" w:rsidR="005D0238" w:rsidRDefault="005D0238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Tab. 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Dokumentačná tabuľka typu komponentu: Digitálny výstup (switch)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_Toc511042891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48</w:t>
      </w:r>
      <w:r>
        <w:rPr>
          <w:webHidden/>
        </w:rPr>
        <w:fldChar w:fldCharType="end"/>
      </w:r>
    </w:p>
    <w:p w14:paraId="76DD71FA" w14:textId="4301534F" w:rsidR="00A954FF" w:rsidRPr="0051223D" w:rsidRDefault="00862069" w:rsidP="0051223D">
      <w:pPr>
        <w:pStyle w:val="ZPNadpisKapitolyTimesNewRoman"/>
        <w:numPr>
          <w:ilvl w:val="0"/>
          <w:numId w:val="0"/>
        </w:numPr>
      </w:pPr>
      <w:r>
        <w:lastRenderedPageBreak/>
        <w:fldChar w:fldCharType="end"/>
      </w:r>
      <w:bookmarkStart w:id="21" w:name="_Toc224306940"/>
      <w:bookmarkStart w:id="22" w:name="_Toc511042818"/>
      <w:r w:rsidR="00A954FF" w:rsidRPr="0051223D">
        <w:t>Zoznam skratiek</w:t>
      </w:r>
      <w:bookmarkEnd w:id="21"/>
      <w:r w:rsidR="00CC7EA8">
        <w:t>,</w:t>
      </w:r>
      <w:r w:rsidR="00A954FF" w:rsidRPr="0051223D">
        <w:t xml:space="preserve"> značiek</w:t>
      </w:r>
      <w:r w:rsidR="00CC7EA8">
        <w:t xml:space="preserve"> a termínov</w:t>
      </w:r>
      <w:bookmarkEnd w:id="22"/>
    </w:p>
    <w:p w14:paraId="14A63C6F" w14:textId="3F05B37C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.</w:t>
      </w:r>
      <w:proofErr w:type="spellStart"/>
      <w:r w:rsidRPr="005D22F7">
        <w:rPr>
          <w:bCs/>
        </w:rPr>
        <w:t>ino</w:t>
      </w:r>
      <w:proofErr w:type="spellEnd"/>
      <w:r w:rsidRPr="005D22F7">
        <w:rPr>
          <w:bCs/>
        </w:rPr>
        <w:tab/>
      </w:r>
      <w:r>
        <w:rPr>
          <w:bCs/>
        </w:rPr>
        <w:tab/>
        <w:t>Prípona zdrojových súborov programovacieho jazyka Arduino</w:t>
      </w:r>
    </w:p>
    <w:p w14:paraId="420D8013" w14:textId="00F4D8E5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ACProg</w:t>
      </w:r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A</w:t>
      </w:r>
      <w:r>
        <w:rPr>
          <w:bCs/>
        </w:rPr>
        <w:t xml:space="preserve">rduino </w:t>
      </w:r>
      <w:proofErr w:type="spellStart"/>
      <w:r w:rsidRPr="00123B4D">
        <w:rPr>
          <w:b/>
          <w:bCs/>
        </w:rPr>
        <w:t>C</w:t>
      </w:r>
      <w:r>
        <w:rPr>
          <w:bCs/>
        </w:rPr>
        <w:t>omponent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Prog</w:t>
      </w:r>
      <w:r>
        <w:rPr>
          <w:bCs/>
        </w:rPr>
        <w:t>ramming</w:t>
      </w:r>
      <w:proofErr w:type="spellEnd"/>
    </w:p>
    <w:p w14:paraId="4C316D9B" w14:textId="53367257" w:rsidR="008C2361" w:rsidRPr="005D22F7" w:rsidRDefault="008C2361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>
        <w:rPr>
          <w:bCs/>
        </w:rPr>
        <w:t>AST</w:t>
      </w:r>
      <w:r>
        <w:rPr>
          <w:bCs/>
        </w:rPr>
        <w:tab/>
      </w:r>
      <w:r>
        <w:rPr>
          <w:bCs/>
        </w:rPr>
        <w:tab/>
      </w:r>
      <w:proofErr w:type="spellStart"/>
      <w:r w:rsidRPr="008C2361">
        <w:rPr>
          <w:b/>
          <w:bCs/>
        </w:rPr>
        <w:t>A</w:t>
      </w:r>
      <w:r>
        <w:rPr>
          <w:bCs/>
        </w:rPr>
        <w:t>bstract</w:t>
      </w:r>
      <w:proofErr w:type="spellEnd"/>
      <w:r>
        <w:rPr>
          <w:bCs/>
        </w:rPr>
        <w:t xml:space="preserve"> </w:t>
      </w:r>
      <w:r w:rsidRPr="008C2361">
        <w:rPr>
          <w:b/>
          <w:bCs/>
        </w:rPr>
        <w:t>S</w:t>
      </w:r>
      <w:r>
        <w:rPr>
          <w:bCs/>
        </w:rPr>
        <w:t xml:space="preserve">yntax </w:t>
      </w:r>
      <w:proofErr w:type="spellStart"/>
      <w:r w:rsidRPr="008C2361">
        <w:rPr>
          <w:b/>
          <w:bCs/>
        </w:rPr>
        <w:t>T</w:t>
      </w:r>
      <w:r>
        <w:rPr>
          <w:bCs/>
        </w:rPr>
        <w:t>ree</w:t>
      </w:r>
      <w:proofErr w:type="spellEnd"/>
    </w:p>
    <w:p w14:paraId="0CB246A0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proofErr w:type="spellStart"/>
      <w:r w:rsidRPr="005D22F7">
        <w:rPr>
          <w:bCs/>
        </w:rPr>
        <w:t>Cloud</w:t>
      </w:r>
      <w:proofErr w:type="spellEnd"/>
      <w:r w:rsidRPr="005D22F7">
        <w:rPr>
          <w:bCs/>
        </w:rPr>
        <w:tab/>
      </w:r>
      <w:r>
        <w:rPr>
          <w:bCs/>
        </w:rPr>
        <w:tab/>
      </w:r>
      <w:r w:rsidRPr="005D22F7">
        <w:rPr>
          <w:bCs/>
        </w:rPr>
        <w:t>Výkonné počítačové prostriedky umiestnené v sieti internet</w:t>
      </w:r>
    </w:p>
    <w:p w14:paraId="377D7686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CPU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C</w:t>
      </w:r>
      <w:r>
        <w:rPr>
          <w:bCs/>
        </w:rPr>
        <w:t>entral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P</w:t>
      </w:r>
      <w:r>
        <w:rPr>
          <w:bCs/>
        </w:rPr>
        <w:t>rocessing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U</w:t>
      </w:r>
      <w:r>
        <w:rPr>
          <w:bCs/>
        </w:rPr>
        <w:t>nit</w:t>
      </w:r>
      <w:proofErr w:type="spellEnd"/>
      <w:r>
        <w:rPr>
          <w:bCs/>
        </w:rPr>
        <w:t xml:space="preserve"> – Centrálna výpočtová jednotka</w:t>
      </w:r>
    </w:p>
    <w:p w14:paraId="46D7B9CF" w14:textId="38FC43AC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EEPROM</w:t>
      </w:r>
      <w:r w:rsidRPr="005D22F7">
        <w:rPr>
          <w:bCs/>
        </w:rPr>
        <w:tab/>
      </w:r>
      <w:proofErr w:type="spellStart"/>
      <w:r w:rsidRPr="00123B4D">
        <w:rPr>
          <w:b/>
          <w:bCs/>
        </w:rPr>
        <w:t>E</w:t>
      </w:r>
      <w:r w:rsidRPr="00FE001D">
        <w:rPr>
          <w:bCs/>
        </w:rPr>
        <w:t>lectrically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E</w:t>
      </w:r>
      <w:r w:rsidRPr="00FE001D">
        <w:rPr>
          <w:bCs/>
        </w:rPr>
        <w:t>rasable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P</w:t>
      </w:r>
      <w:r w:rsidRPr="00FE001D">
        <w:rPr>
          <w:bCs/>
        </w:rPr>
        <w:t>rogrammable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R</w:t>
      </w:r>
      <w:r w:rsidRPr="00FE001D">
        <w:rPr>
          <w:bCs/>
        </w:rPr>
        <w:t>ead-</w:t>
      </w:r>
      <w:r w:rsidRPr="00123B4D">
        <w:rPr>
          <w:b/>
          <w:bCs/>
        </w:rPr>
        <w:t>O</w:t>
      </w:r>
      <w:r w:rsidRPr="00FE001D">
        <w:rPr>
          <w:bCs/>
        </w:rPr>
        <w:t>nly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M</w:t>
      </w:r>
      <w:r w:rsidRPr="00FE001D">
        <w:rPr>
          <w:bCs/>
        </w:rPr>
        <w:t>emory</w:t>
      </w:r>
      <w:proofErr w:type="spellEnd"/>
    </w:p>
    <w:p w14:paraId="40BCF5E6" w14:textId="50E3972B" w:rsidR="00217B42" w:rsidRPr="005D22F7" w:rsidRDefault="00217B42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>
        <w:rPr>
          <w:bCs/>
        </w:rPr>
        <w:t>GUI</w:t>
      </w:r>
      <w:r>
        <w:rPr>
          <w:bCs/>
        </w:rPr>
        <w:tab/>
      </w:r>
      <w:r>
        <w:rPr>
          <w:bCs/>
        </w:rPr>
        <w:tab/>
      </w:r>
      <w:proofErr w:type="spellStart"/>
      <w:r w:rsidRPr="00217B42">
        <w:rPr>
          <w:b/>
          <w:bCs/>
        </w:rPr>
        <w:t>G</w:t>
      </w:r>
      <w:r>
        <w:rPr>
          <w:bCs/>
        </w:rPr>
        <w:t>raphical</w:t>
      </w:r>
      <w:proofErr w:type="spellEnd"/>
      <w:r>
        <w:rPr>
          <w:bCs/>
        </w:rPr>
        <w:t xml:space="preserve"> </w:t>
      </w:r>
      <w:r w:rsidRPr="00217B42">
        <w:rPr>
          <w:b/>
          <w:bCs/>
        </w:rPr>
        <w:t>U</w:t>
      </w:r>
      <w:r>
        <w:rPr>
          <w:bCs/>
        </w:rPr>
        <w:t xml:space="preserve">ser </w:t>
      </w:r>
      <w:r w:rsidRPr="00217B42">
        <w:rPr>
          <w:b/>
          <w:bCs/>
        </w:rPr>
        <w:t>I</w:t>
      </w:r>
      <w:r>
        <w:rPr>
          <w:bCs/>
        </w:rPr>
        <w:t>nterface</w:t>
      </w:r>
    </w:p>
    <w:p w14:paraId="7D90AF36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Hz</w:t>
      </w:r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H</w:t>
      </w:r>
      <w:r>
        <w:rPr>
          <w:bCs/>
        </w:rPr>
        <w:t>ertz, jednotka frekvencie používaná na meranie rýchlosti CPU</w:t>
      </w:r>
    </w:p>
    <w:p w14:paraId="5F9905B6" w14:textId="30ECB066" w:rsidR="009644D7" w:rsidRPr="005D22F7" w:rsidRDefault="00A07DC3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</w:pPr>
      <w:r w:rsidRPr="005D22F7">
        <w:t>IDE</w:t>
      </w:r>
      <w:r w:rsidR="00A954FF" w:rsidRPr="005D22F7">
        <w:tab/>
      </w:r>
      <w:r w:rsidR="00123B4D">
        <w:tab/>
      </w:r>
      <w:proofErr w:type="spellStart"/>
      <w:r w:rsidRPr="005D22F7">
        <w:rPr>
          <w:b/>
          <w:bCs/>
        </w:rPr>
        <w:t>I</w:t>
      </w:r>
      <w:r w:rsidRPr="005D22F7">
        <w:rPr>
          <w:bCs/>
        </w:rPr>
        <w:t>ntegrated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D</w:t>
      </w:r>
      <w:r w:rsidRPr="005D22F7">
        <w:rPr>
          <w:bCs/>
        </w:rPr>
        <w:t>evelopment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E</w:t>
      </w:r>
      <w:r w:rsidRPr="005D22F7">
        <w:rPr>
          <w:bCs/>
        </w:rPr>
        <w:t>nvironment</w:t>
      </w:r>
      <w:proofErr w:type="spellEnd"/>
      <w:r w:rsidRPr="005D22F7">
        <w:rPr>
          <w:bCs/>
        </w:rPr>
        <w:t xml:space="preserve"> – Integrované vývojové prostredie</w:t>
      </w:r>
      <w:r w:rsidR="009644D7" w:rsidRPr="009644D7">
        <w:t xml:space="preserve"> </w:t>
      </w:r>
    </w:p>
    <w:p w14:paraId="286A82D3" w14:textId="572FE8B6" w:rsidR="00A954FF" w:rsidRPr="009644D7" w:rsidRDefault="009644D7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  <w:rPr>
          <w:bCs/>
        </w:rPr>
      </w:pPr>
      <w:proofErr w:type="spellStart"/>
      <w:r w:rsidRPr="005D22F7">
        <w:t>IoT</w:t>
      </w:r>
      <w:proofErr w:type="spellEnd"/>
      <w:r w:rsidRPr="005D22F7">
        <w:tab/>
      </w:r>
      <w:r>
        <w:tab/>
      </w:r>
      <w:r w:rsidRPr="005D22F7">
        <w:rPr>
          <w:b/>
          <w:bCs/>
        </w:rPr>
        <w:t>I</w:t>
      </w:r>
      <w:r w:rsidRPr="005D22F7">
        <w:rPr>
          <w:bCs/>
        </w:rPr>
        <w:t xml:space="preserve">nternet </w:t>
      </w:r>
      <w:r w:rsidRPr="005D22F7">
        <w:rPr>
          <w:b/>
          <w:bCs/>
        </w:rPr>
        <w:t>o</w:t>
      </w:r>
      <w:r w:rsidRPr="005D22F7">
        <w:rPr>
          <w:bCs/>
        </w:rPr>
        <w:t xml:space="preserve">f </w:t>
      </w:r>
      <w:proofErr w:type="spellStart"/>
      <w:r w:rsidRPr="005D22F7">
        <w:rPr>
          <w:b/>
          <w:bCs/>
        </w:rPr>
        <w:t>T</w:t>
      </w:r>
      <w:r>
        <w:rPr>
          <w:bCs/>
        </w:rPr>
        <w:t>hings</w:t>
      </w:r>
      <w:proofErr w:type="spellEnd"/>
    </w:p>
    <w:p w14:paraId="6C3D8EEB" w14:textId="6F4AD8D3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I2C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I</w:t>
      </w:r>
      <w:r w:rsidRPr="00123B4D">
        <w:rPr>
          <w:bCs/>
        </w:rPr>
        <w:t>nter-</w:t>
      </w:r>
      <w:r w:rsidRPr="00123B4D">
        <w:rPr>
          <w:b/>
          <w:bCs/>
        </w:rPr>
        <w:t>I</w:t>
      </w:r>
      <w:r w:rsidRPr="00123B4D">
        <w:rPr>
          <w:bCs/>
        </w:rPr>
        <w:t>ntegrated</w:t>
      </w:r>
      <w:proofErr w:type="spellEnd"/>
      <w:r w:rsidRPr="00123B4D">
        <w:rPr>
          <w:bCs/>
        </w:rPr>
        <w:t xml:space="preserve"> </w:t>
      </w:r>
      <w:proofErr w:type="spellStart"/>
      <w:r w:rsidRPr="00123B4D">
        <w:rPr>
          <w:b/>
          <w:bCs/>
        </w:rPr>
        <w:t>C</w:t>
      </w:r>
      <w:r w:rsidRPr="00123B4D">
        <w:rPr>
          <w:bCs/>
        </w:rPr>
        <w:t>ircuit</w:t>
      </w:r>
      <w:proofErr w:type="spellEnd"/>
      <w:r w:rsidR="00D679D9">
        <w:rPr>
          <w:bCs/>
        </w:rPr>
        <w:t xml:space="preserve"> −</w:t>
      </w:r>
      <w:r>
        <w:rPr>
          <w:bCs/>
        </w:rPr>
        <w:t xml:space="preserve"> zbernica používaná pre nízkoúrovňové zariadenia</w:t>
      </w:r>
    </w:p>
    <w:p w14:paraId="43DB147F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RAD</w:t>
      </w:r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R</w:t>
      </w:r>
      <w:r>
        <w:rPr>
          <w:bCs/>
        </w:rPr>
        <w:t xml:space="preserve">apid </w:t>
      </w:r>
      <w:proofErr w:type="spellStart"/>
      <w:r w:rsidRPr="00123B4D">
        <w:rPr>
          <w:b/>
          <w:bCs/>
        </w:rPr>
        <w:t>A</w:t>
      </w:r>
      <w:r>
        <w:rPr>
          <w:bCs/>
        </w:rPr>
        <w:t>pplication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D</w:t>
      </w:r>
      <w:r>
        <w:rPr>
          <w:bCs/>
        </w:rPr>
        <w:t>evelopment</w:t>
      </w:r>
      <w:proofErr w:type="spellEnd"/>
    </w:p>
    <w:p w14:paraId="3AA3CF4B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RAM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andom</w:t>
      </w:r>
      <w:proofErr w:type="spellEnd"/>
      <w:r>
        <w:rPr>
          <w:bCs/>
        </w:rPr>
        <w:t xml:space="preserve"> </w:t>
      </w:r>
      <w:r w:rsidRPr="00123B4D">
        <w:rPr>
          <w:b/>
          <w:bCs/>
        </w:rPr>
        <w:t>A</w:t>
      </w:r>
      <w:r>
        <w:rPr>
          <w:bCs/>
        </w:rPr>
        <w:t xml:space="preserve">ccess </w:t>
      </w:r>
      <w:proofErr w:type="spellStart"/>
      <w:r w:rsidRPr="00123B4D">
        <w:rPr>
          <w:b/>
          <w:bCs/>
        </w:rPr>
        <w:t>M</w:t>
      </w:r>
      <w:r>
        <w:rPr>
          <w:bCs/>
        </w:rPr>
        <w:t>emory</w:t>
      </w:r>
      <w:proofErr w:type="spellEnd"/>
    </w:p>
    <w:p w14:paraId="048389DA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ROM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ead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O</w:t>
      </w:r>
      <w:r>
        <w:rPr>
          <w:bCs/>
        </w:rPr>
        <w:t>nly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M</w:t>
      </w:r>
      <w:r>
        <w:rPr>
          <w:bCs/>
        </w:rPr>
        <w:t>emory</w:t>
      </w:r>
      <w:proofErr w:type="spellEnd"/>
    </w:p>
    <w:p w14:paraId="6278977A" w14:textId="6AC2430C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SD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S</w:t>
      </w:r>
      <w:r w:rsidRPr="00FE001D">
        <w:rPr>
          <w:bCs/>
        </w:rPr>
        <w:t>ecure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D</w:t>
      </w:r>
      <w:r w:rsidRPr="00FE001D">
        <w:rPr>
          <w:bCs/>
        </w:rPr>
        <w:t>igital</w:t>
      </w:r>
      <w:proofErr w:type="spellEnd"/>
    </w:p>
    <w:p w14:paraId="62A5D948" w14:textId="5F688F0B" w:rsidR="009644D7" w:rsidRPr="005D22F7" w:rsidRDefault="009644D7" w:rsidP="00E3257F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USB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U</w:t>
      </w:r>
      <w:r>
        <w:rPr>
          <w:bCs/>
        </w:rPr>
        <w:t>niversal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S</w:t>
      </w:r>
      <w:r>
        <w:rPr>
          <w:bCs/>
        </w:rPr>
        <w:t>erial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B</w:t>
      </w:r>
      <w:r>
        <w:rPr>
          <w:bCs/>
        </w:rPr>
        <w:t>us</w:t>
      </w:r>
      <w:proofErr w:type="spellEnd"/>
    </w:p>
    <w:p w14:paraId="6F04E534" w14:textId="4343B1DB" w:rsidR="00CC7EA8" w:rsidRPr="005D22F7" w:rsidRDefault="00A07DC3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  <w:rPr>
          <w:bCs/>
        </w:rPr>
      </w:pPr>
      <w:r w:rsidRPr="005D22F7">
        <w:t>XML</w:t>
      </w:r>
      <w:r w:rsidR="00A954FF" w:rsidRPr="005D22F7">
        <w:tab/>
      </w:r>
      <w:r w:rsidR="00123B4D">
        <w:tab/>
      </w:r>
      <w:proofErr w:type="spellStart"/>
      <w:r w:rsidR="00CC7EA8" w:rsidRPr="005D22F7">
        <w:rPr>
          <w:bCs/>
        </w:rPr>
        <w:t>E</w:t>
      </w:r>
      <w:r w:rsidR="00CC7EA8" w:rsidRPr="005D22F7">
        <w:rPr>
          <w:b/>
          <w:bCs/>
        </w:rPr>
        <w:t>x</w:t>
      </w:r>
      <w:r w:rsidR="00CC7EA8" w:rsidRPr="005D22F7">
        <w:rPr>
          <w:bCs/>
        </w:rPr>
        <w:t>tended</w:t>
      </w:r>
      <w:proofErr w:type="spellEnd"/>
      <w:r w:rsidR="00CC7EA8" w:rsidRPr="005D22F7">
        <w:rPr>
          <w:bCs/>
        </w:rPr>
        <w:t xml:space="preserve"> </w:t>
      </w:r>
      <w:proofErr w:type="spellStart"/>
      <w:r w:rsidR="00CC7EA8" w:rsidRPr="005D22F7">
        <w:rPr>
          <w:b/>
          <w:bCs/>
        </w:rPr>
        <w:t>M</w:t>
      </w:r>
      <w:r w:rsidR="00CC7EA8" w:rsidRPr="005D22F7">
        <w:rPr>
          <w:bCs/>
        </w:rPr>
        <w:t>arkup</w:t>
      </w:r>
      <w:proofErr w:type="spellEnd"/>
      <w:r w:rsidR="00CC7EA8" w:rsidRPr="005D22F7">
        <w:rPr>
          <w:bCs/>
        </w:rPr>
        <w:t xml:space="preserve"> </w:t>
      </w:r>
      <w:proofErr w:type="spellStart"/>
      <w:r w:rsidR="00CC7EA8" w:rsidRPr="005D22F7">
        <w:rPr>
          <w:b/>
          <w:bCs/>
        </w:rPr>
        <w:t>L</w:t>
      </w:r>
      <w:r w:rsidR="00CC7EA8" w:rsidRPr="005D22F7">
        <w:rPr>
          <w:bCs/>
        </w:rPr>
        <w:t>anguage</w:t>
      </w:r>
      <w:proofErr w:type="spellEnd"/>
    </w:p>
    <w:p w14:paraId="3A3F6D73" w14:textId="77777777" w:rsidR="00CC7EA8" w:rsidRDefault="00CC7EA8" w:rsidP="00CC7EA8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</w:p>
    <w:p w14:paraId="2E56A94C" w14:textId="77777777" w:rsidR="00CC7EA8" w:rsidRPr="00CC7EA8" w:rsidRDefault="00CC7EA8" w:rsidP="00CC7EA8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  <w:sectPr w:rsidR="00CC7EA8" w:rsidRPr="00CC7EA8">
          <w:headerReference w:type="default" r:id="rId16"/>
          <w:footerReference w:type="default" r:id="rId17"/>
          <w:pgSz w:w="11906" w:h="16838"/>
          <w:pgMar w:top="1418" w:right="1134" w:bottom="1418" w:left="1985" w:header="851" w:footer="680" w:gutter="0"/>
          <w:cols w:space="708"/>
        </w:sectPr>
      </w:pPr>
    </w:p>
    <w:p w14:paraId="4DA99E40" w14:textId="3FC9043E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23" w:name="_Toc224306942"/>
      <w:bookmarkStart w:id="24" w:name="_Toc511042819"/>
      <w:r>
        <w:lastRenderedPageBreak/>
        <w:t>Úvod</w:t>
      </w:r>
      <w:bookmarkEnd w:id="17"/>
      <w:bookmarkEnd w:id="23"/>
      <w:bookmarkEnd w:id="24"/>
    </w:p>
    <w:p w14:paraId="7F28EEB0" w14:textId="77777777" w:rsidR="00A954FF" w:rsidRDefault="00A954FF">
      <w:pPr>
        <w:pStyle w:val="ZPNormalnyText"/>
        <w:rPr>
          <w:highlight w:val="lightGray"/>
        </w:rPr>
      </w:pPr>
      <w:r>
        <w:rPr>
          <w:highlight w:val="lightGray"/>
        </w:rPr>
        <w:t>Hlavnú textovú časť záverečnej práce tvorí: úvod, jadro, záver, resumé (povinné iba v prípade, ak je práca vypracovaná v inom ako štátnom jazyku), zoznam použitej literatúry.</w:t>
      </w:r>
    </w:p>
    <w:p w14:paraId="6059D64A" w14:textId="77777777" w:rsidR="00A954FF" w:rsidRDefault="00A954FF">
      <w:pPr>
        <w:pStyle w:val="ZPNormalnyText"/>
        <w:rPr>
          <w:highlight w:val="lightGray"/>
        </w:rPr>
      </w:pPr>
      <w:r>
        <w:rPr>
          <w:highlight w:val="lightGray"/>
        </w:rPr>
        <w:t xml:space="preserve">V úvode autor stručne a výstižne charakterizuje stav poznania alebo praxe v oblasti, ktorá je predmetom záverečnej práce a oboznamuje čitateľa s významom, cieľmi a zámermi práce. Autor v úvode zdôrazňuje, prečo je práca dôležitá a prečo sa rozhodol spracovať danú tému. </w:t>
      </w:r>
    </w:p>
    <w:p w14:paraId="24E1F6CB" w14:textId="77777777" w:rsidR="00B516F8" w:rsidRDefault="00B516F8" w:rsidP="00CB3095">
      <w:pPr>
        <w:pStyle w:val="Nadpis1"/>
      </w:pPr>
      <w:bookmarkStart w:id="25" w:name="_Ref509758086"/>
      <w:bookmarkStart w:id="26" w:name="_Toc102191183"/>
      <w:bookmarkStart w:id="27" w:name="_Ref101960788"/>
      <w:bookmarkStart w:id="28" w:name="_Ref101952784"/>
      <w:bookmarkStart w:id="29" w:name="_Toc224306945"/>
      <w:bookmarkStart w:id="30" w:name="_Toc511042820"/>
      <w:r>
        <w:lastRenderedPageBreak/>
        <w:t>Internet vecí</w:t>
      </w:r>
      <w:bookmarkEnd w:id="25"/>
      <w:bookmarkEnd w:id="30"/>
    </w:p>
    <w:p w14:paraId="4ED8DCED" w14:textId="77777777" w:rsidR="00D24649" w:rsidRDefault="006C01A6" w:rsidP="00396266">
      <w:r>
        <w:t>Pojem internetu vecí (</w:t>
      </w:r>
      <w:proofErr w:type="spellStart"/>
      <w:r>
        <w:t>IoT</w:t>
      </w:r>
      <w:proofErr w:type="spellEnd"/>
      <w:r>
        <w:t xml:space="preserve">) pokrýva viac ako len koncept alebo technológiu. Je to nový prístup, ktorý ovplyvňuje vývoj aktuálnych technológií, aplikácií a vízií. </w:t>
      </w:r>
    </w:p>
    <w:p w14:paraId="0BC5949A" w14:textId="35D87CC7" w:rsidR="00B516F8" w:rsidRDefault="00723A3B" w:rsidP="00396266">
      <w:r>
        <w:t>Kvôli rozsiahlosti</w:t>
      </w:r>
      <w:r w:rsidR="003C79F7">
        <w:t xml:space="preserve"> oblasti </w:t>
      </w:r>
      <w:proofErr w:type="spellStart"/>
      <w:r w:rsidR="003C79F7">
        <w:t>IoT</w:t>
      </w:r>
      <w:proofErr w:type="spellEnd"/>
      <w:r>
        <w:t xml:space="preserve"> </w:t>
      </w:r>
      <w:r w:rsidR="000708EB">
        <w:t>zatiaľ</w:t>
      </w:r>
      <w:r w:rsidR="006C01A6">
        <w:t xml:space="preserve"> ne</w:t>
      </w:r>
      <w:r w:rsidR="000708EB">
        <w:t xml:space="preserve">existuje </w:t>
      </w:r>
      <w:r w:rsidR="00E3257F">
        <w:t>ustálená</w:t>
      </w:r>
      <w:r w:rsidR="000708EB">
        <w:t xml:space="preserve"> definícia tohto pojmu</w:t>
      </w:r>
      <w:r w:rsidR="006C01A6">
        <w:t>. Viaceré vedecké články sa zhodujú v tom,</w:t>
      </w:r>
      <w:r>
        <w:t xml:space="preserve"> že </w:t>
      </w:r>
      <w:r w:rsidR="006C01A6">
        <w:t>k</w:t>
      </w:r>
      <w:r w:rsidR="00A801B1">
        <w:t>ľúčovým prv</w:t>
      </w:r>
      <w:r w:rsidR="006C01A6">
        <w:t xml:space="preserve">kom </w:t>
      </w:r>
      <w:proofErr w:type="spellStart"/>
      <w:r w:rsidR="006C01A6">
        <w:t>IoT</w:t>
      </w:r>
      <w:proofErr w:type="spellEnd"/>
      <w:r w:rsidR="00A801B1">
        <w:t xml:space="preserve"> je prepojenie fyzického a digitálneho sveta</w:t>
      </w:r>
      <w:r>
        <w:t xml:space="preserve"> pomocou senzorov a aktuátorov.</w:t>
      </w:r>
      <w:r w:rsidR="00E11D6B">
        <w:t xml:space="preserve"> </w:t>
      </w:r>
      <w:r w:rsidR="00781DD9">
        <w:t xml:space="preserve">Okrem toho je pre </w:t>
      </w:r>
      <w:proofErr w:type="spellStart"/>
      <w:r w:rsidR="00781DD9">
        <w:t>IoT</w:t>
      </w:r>
      <w:proofErr w:type="spellEnd"/>
      <w:r w:rsidR="00781DD9">
        <w:t xml:space="preserve"> zariadenia</w:t>
      </w:r>
      <w:r w:rsidR="00E11D6B">
        <w:t xml:space="preserve"> </w:t>
      </w:r>
      <w:r w:rsidR="00781DD9">
        <w:t>dôležité vedieť</w:t>
      </w:r>
      <w:r w:rsidR="00E11D6B">
        <w:t xml:space="preserve"> komunikovať s inými zariadeniami, počítačmi či </w:t>
      </w:r>
      <w:r w:rsidR="00CD4F08">
        <w:t>ľuďmi</w:t>
      </w:r>
      <w:r w:rsidR="00E11D6B">
        <w:t xml:space="preserve"> pomocou počítačovej siete</w:t>
      </w:r>
      <w:sdt>
        <w:sdtPr>
          <w:id w:val="353312381"/>
          <w:citation/>
        </w:sdtPr>
        <w:sdtContent>
          <w:r w:rsidR="00E11D6B">
            <w:fldChar w:fldCharType="begin"/>
          </w:r>
          <w:r w:rsidR="00E11D6B">
            <w:instrText xml:space="preserve">CITATION Giu10 \l 1051 </w:instrText>
          </w:r>
          <w:r w:rsidR="00E11D6B">
            <w:fldChar w:fldCharType="separate"/>
          </w:r>
          <w:r w:rsidR="005D0238">
            <w:rPr>
              <w:noProof/>
            </w:rPr>
            <w:t xml:space="preserve"> [1]</w:t>
          </w:r>
          <w:r w:rsidR="00E11D6B">
            <w:fldChar w:fldCharType="end"/>
          </w:r>
        </w:sdtContent>
      </w:sdt>
      <w:r w:rsidR="00AC099C">
        <w:t xml:space="preserve"> pre následné vykonávanie akcií. Nasledujúca schéma reprezentuje </w:t>
      </w:r>
      <w:proofErr w:type="spellStart"/>
      <w:r w:rsidR="00AC099C">
        <w:t>IoT</w:t>
      </w:r>
      <w:proofErr w:type="spellEnd"/>
      <w:r w:rsidR="00AC099C">
        <w:t xml:space="preserve"> v komunikačnej postupnosti.</w:t>
      </w:r>
    </w:p>
    <w:p w14:paraId="35E29D08" w14:textId="77777777" w:rsidR="00AC099C" w:rsidRDefault="00AC099C" w:rsidP="00FE0A9C">
      <w:pPr>
        <w:pStyle w:val="Obrzok"/>
      </w:pPr>
      <w:r>
        <w:drawing>
          <wp:inline distT="0" distB="0" distL="0" distR="0" wp14:anchorId="4B1AC5E2" wp14:editId="028E29B0">
            <wp:extent cx="4325216" cy="351043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30" cy="352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AF0184" w14:textId="04FBE02B" w:rsidR="00AC099C" w:rsidRDefault="00AC099C" w:rsidP="00FE0A9C">
      <w:pPr>
        <w:pStyle w:val="ObrazokPopis"/>
      </w:pPr>
      <w:bookmarkStart w:id="31" w:name="_Toc511042867"/>
      <w:r>
        <w:t>Obr. </w:t>
      </w:r>
      <w:fldSimple w:instr=" SEQ Obr. \* ARABIC ">
        <w:r w:rsidR="005D0238">
          <w:rPr>
            <w:noProof/>
          </w:rPr>
          <w:t>1</w:t>
        </w:r>
      </w:fldSimple>
      <w:r>
        <w:tab/>
      </w:r>
      <w:r w:rsidR="004D1804">
        <w:t xml:space="preserve">Schéma reprezentujúca </w:t>
      </w:r>
      <w:proofErr w:type="spellStart"/>
      <w:r w:rsidR="004D1804">
        <w:t>IoT</w:t>
      </w:r>
      <w:proofErr w:type="spellEnd"/>
      <w:sdt>
        <w:sdtPr>
          <w:id w:val="325721473"/>
          <w:citation/>
        </w:sdtPr>
        <w:sdtContent>
          <w:r w:rsidR="0040744A">
            <w:fldChar w:fldCharType="begin"/>
          </w:r>
          <w:r w:rsidR="0040744A">
            <w:instrText xml:space="preserve"> CITATION Rad \l 1051 </w:instrText>
          </w:r>
          <w:r w:rsidR="0040744A">
            <w:fldChar w:fldCharType="separate"/>
          </w:r>
          <w:r w:rsidR="005D0238">
            <w:rPr>
              <w:noProof/>
            </w:rPr>
            <w:t xml:space="preserve"> [2]</w:t>
          </w:r>
          <w:r w:rsidR="0040744A">
            <w:fldChar w:fldCharType="end"/>
          </w:r>
        </w:sdtContent>
      </w:sdt>
      <w:bookmarkEnd w:id="31"/>
    </w:p>
    <w:p w14:paraId="74171A25" w14:textId="1CA44DFF" w:rsidR="00D24649" w:rsidRDefault="004D1804" w:rsidP="00396266">
      <w:r>
        <w:t>P</w:t>
      </w:r>
      <w:r w:rsidR="003C79F7">
        <w:t xml:space="preserve">ri popise </w:t>
      </w:r>
      <w:r>
        <w:t xml:space="preserve">schémy </w:t>
      </w:r>
      <w:r w:rsidR="003C79F7">
        <w:t xml:space="preserve">je vhodné začať senzormi a následne pokračovať v smere toku </w:t>
      </w:r>
      <w:r>
        <w:t>dát. Senzory sú har</w:t>
      </w:r>
      <w:r w:rsidR="001A73A3">
        <w:t>d</w:t>
      </w:r>
      <w:r>
        <w:t>vérové zariadenia, ktoré zb</w:t>
      </w:r>
      <w:r w:rsidR="001A73A3">
        <w:t>i</w:t>
      </w:r>
      <w:r>
        <w:t xml:space="preserve">erajú informácie z fyzického sveta a menia ich na digitálny signál. Signál smeruje do </w:t>
      </w:r>
      <w:proofErr w:type="spellStart"/>
      <w:r>
        <w:t>mikrokontroléra</w:t>
      </w:r>
      <w:proofErr w:type="spellEnd"/>
      <w:r>
        <w:t xml:space="preserve">, </w:t>
      </w:r>
      <w:r w:rsidR="001A73A3">
        <w:t>ktorý</w:t>
      </w:r>
      <w:r>
        <w:t xml:space="preserve"> vykonáva lokálne spracovanie. </w:t>
      </w:r>
      <w:commentRangeStart w:id="32"/>
      <w:commentRangeStart w:id="33"/>
      <w:r>
        <w:t>Lokálne spracovanie</w:t>
      </w:r>
      <w:commentRangeEnd w:id="32"/>
      <w:r w:rsidR="005F2A55">
        <w:rPr>
          <w:rStyle w:val="Odkaznakomentr"/>
        </w:rPr>
        <w:commentReference w:id="32"/>
      </w:r>
      <w:commentRangeEnd w:id="33"/>
      <w:r w:rsidR="00F81DB7">
        <w:t xml:space="preserve"> (angl. </w:t>
      </w:r>
      <w:proofErr w:type="spellStart"/>
      <w:r w:rsidR="00F81DB7">
        <w:t>Local</w:t>
      </w:r>
      <w:proofErr w:type="spellEnd"/>
      <w:r w:rsidR="00F81DB7">
        <w:t xml:space="preserve"> </w:t>
      </w:r>
      <w:proofErr w:type="spellStart"/>
      <w:r w:rsidR="00F81DB7">
        <w:t>Processing</w:t>
      </w:r>
      <w:proofErr w:type="spellEnd"/>
      <w:r w:rsidR="00F81DB7">
        <w:t>)</w:t>
      </w:r>
      <w:r w:rsidR="00E3257F">
        <w:rPr>
          <w:rStyle w:val="Odkaznakomentr"/>
        </w:rPr>
        <w:commentReference w:id="33"/>
      </w:r>
      <w:r>
        <w:t xml:space="preserve"> spočíva v prevode signálu na digitálne dáta</w:t>
      </w:r>
      <w:r w:rsidR="00E3257F">
        <w:t xml:space="preserve"> a vykonaní analýzy zozbieraných dát. Lokálne spracovanie môže rozhodovať o vykonaní </w:t>
      </w:r>
      <w:r>
        <w:t xml:space="preserve">akcie a ihneď ovplyvňovať fyzický svet. </w:t>
      </w:r>
    </w:p>
    <w:p w14:paraId="6FE61EFC" w14:textId="32F0A2B7" w:rsidR="00C75B7C" w:rsidRDefault="004D1804" w:rsidP="00396266">
      <w:r>
        <w:t>Po lokálnom spracovaní sa dáta</w:t>
      </w:r>
      <w:r w:rsidR="00E3257F">
        <w:t xml:space="preserve"> môžu</w:t>
      </w:r>
      <w:r>
        <w:t xml:space="preserve"> uloži</w:t>
      </w:r>
      <w:r w:rsidR="00E3257F">
        <w:t>ť</w:t>
      </w:r>
      <w:r>
        <w:t xml:space="preserve"> na lokálne úložisko </w:t>
      </w:r>
      <w:r w:rsidR="003C79F7">
        <w:t>s účelom ich budúcej</w:t>
      </w:r>
      <w:r>
        <w:t xml:space="preserve"> analýzy. Keďže hovoríme o internete vecí, tak je na miest</w:t>
      </w:r>
      <w:r w:rsidR="001A73A3">
        <w:t>e</w:t>
      </w:r>
      <w:r>
        <w:t xml:space="preserve"> </w:t>
      </w:r>
      <w:r w:rsidR="001A73A3">
        <w:t xml:space="preserve">uvažovať </w:t>
      </w:r>
      <w:r>
        <w:t>o online zdieľaní dát s ostatnými zariadeniami pomocou počítačovej siete</w:t>
      </w:r>
      <w:r w:rsidR="00F81DB7">
        <w:t xml:space="preserve"> (angl. </w:t>
      </w:r>
      <w:proofErr w:type="spellStart"/>
      <w:r w:rsidR="00F81DB7">
        <w:t>network</w:t>
      </w:r>
      <w:proofErr w:type="spellEnd"/>
      <w:r w:rsidR="00F81DB7">
        <w:t xml:space="preserve">, </w:t>
      </w:r>
      <w:r w:rsidR="00F81DB7">
        <w:lastRenderedPageBreak/>
        <w:t>internet)</w:t>
      </w:r>
      <w:r>
        <w:t>.</w:t>
      </w:r>
      <w:r w:rsidR="00F81DB7">
        <w:t xml:space="preserve"> Ostatnými zariadeniami rozumieme</w:t>
      </w:r>
      <w:r w:rsidR="000411DF">
        <w:t xml:space="preserve"> rovnocenné </w:t>
      </w:r>
      <w:proofErr w:type="spellStart"/>
      <w:r w:rsidR="000411DF">
        <w:t>IoT</w:t>
      </w:r>
      <w:proofErr w:type="spellEnd"/>
      <w:r w:rsidR="000411DF">
        <w:t xml:space="preserve"> </w:t>
      </w:r>
      <w:proofErr w:type="spellStart"/>
      <w:r w:rsidR="000411DF">
        <w:t>mikrokontroléry</w:t>
      </w:r>
      <w:proofErr w:type="spellEnd"/>
      <w:r w:rsidR="00F81DB7">
        <w:t xml:space="preserve"> alebo </w:t>
      </w:r>
      <w:proofErr w:type="spellStart"/>
      <w:r w:rsidR="00F81DB7">
        <w:t>IoT</w:t>
      </w:r>
      <w:proofErr w:type="spellEnd"/>
      <w:r w:rsidR="00F81DB7">
        <w:t xml:space="preserve"> </w:t>
      </w:r>
      <w:r w:rsidR="00717D37">
        <w:t>server</w:t>
      </w:r>
      <w:r w:rsidR="00F81DB7">
        <w:t>.</w:t>
      </w:r>
      <w:r w:rsidR="00717D37">
        <w:t xml:space="preserve"> </w:t>
      </w:r>
      <w:proofErr w:type="spellStart"/>
      <w:r w:rsidR="00F81DB7">
        <w:t>IoT</w:t>
      </w:r>
      <w:proofErr w:type="spellEnd"/>
      <w:r w:rsidR="00F81DB7">
        <w:t xml:space="preserve"> server </w:t>
      </w:r>
      <w:r w:rsidR="00717D37">
        <w:t xml:space="preserve">je zariadenie na </w:t>
      </w:r>
      <w:r w:rsidR="00F81DB7">
        <w:t xml:space="preserve">počítačovej </w:t>
      </w:r>
      <w:r w:rsidR="00717D37">
        <w:t xml:space="preserve">sieti, ktoré prijíma dáta zo všetkých senzorov </w:t>
      </w:r>
      <w:r w:rsidR="00F81DB7">
        <w:t xml:space="preserve">po ich lokálnom spracovaní. Spracovaniu dát na serveri hovoríme </w:t>
      </w:r>
      <w:proofErr w:type="spellStart"/>
      <w:r w:rsidR="00F81DB7">
        <w:t>cloud</w:t>
      </w:r>
      <w:proofErr w:type="spellEnd"/>
      <w:r w:rsidR="00F81DB7">
        <w:t xml:space="preserve"> spracovanie (angl. </w:t>
      </w:r>
      <w:proofErr w:type="spellStart"/>
      <w:r w:rsidR="00F81DB7">
        <w:t>Cloud</w:t>
      </w:r>
      <w:proofErr w:type="spellEnd"/>
      <w:r w:rsidR="00F81DB7">
        <w:t xml:space="preserve"> </w:t>
      </w:r>
      <w:proofErr w:type="spellStart"/>
      <w:r w:rsidR="00F81DB7">
        <w:t>Processing</w:t>
      </w:r>
      <w:proofErr w:type="spellEnd"/>
      <w:r w:rsidR="00F81DB7">
        <w:t xml:space="preserve">). </w:t>
      </w:r>
      <w:proofErr w:type="spellStart"/>
      <w:r w:rsidR="00F81DB7">
        <w:t>IoT</w:t>
      </w:r>
      <w:proofErr w:type="spellEnd"/>
      <w:r w:rsidR="00F81DB7">
        <w:t xml:space="preserve"> server po spracovaní dát môže vyvolať vykonanie akcie aktuátormi na </w:t>
      </w:r>
      <w:proofErr w:type="spellStart"/>
      <w:r w:rsidR="00F81DB7">
        <w:t>mikrokontroléroch</w:t>
      </w:r>
      <w:proofErr w:type="spellEnd"/>
      <w:r w:rsidR="00F81DB7">
        <w:t xml:space="preserve"> v sieti a ovplyvňovať tým fyzický svet.</w:t>
      </w:r>
    </w:p>
    <w:p w14:paraId="1B050F11" w14:textId="0422876E" w:rsidR="003C79F7" w:rsidRDefault="00717D37" w:rsidP="00396266">
      <w:r>
        <w:t xml:space="preserve">Pozícia </w:t>
      </w:r>
      <w:proofErr w:type="spellStart"/>
      <w:r>
        <w:t>cloud</w:t>
      </w:r>
      <w:proofErr w:type="spellEnd"/>
      <w:r>
        <w:t xml:space="preserve"> spracovania je veľmi podobná lokálnemu spracovaniu. Hlavným rozdielom je množstvo spracovávaných dát. Kým pre lokálne spracovanie máme </w:t>
      </w:r>
      <w:r w:rsidR="000C11C6">
        <w:t xml:space="preserve">k dispozícii </w:t>
      </w:r>
      <w:r>
        <w:t>nízke výkonnostné prostriedky</w:t>
      </w:r>
      <w:r w:rsidR="006C3946">
        <w:t>,</w:t>
      </w:r>
      <w:r>
        <w:t xml:space="preserve"> pri </w:t>
      </w:r>
      <w:proofErr w:type="spellStart"/>
      <w:r>
        <w:t>cloud</w:t>
      </w:r>
      <w:proofErr w:type="spellEnd"/>
      <w:r>
        <w:t xml:space="preserve"> spracovaní </w:t>
      </w:r>
      <w:r w:rsidR="000C11C6">
        <w:t xml:space="preserve">ide o </w:t>
      </w:r>
      <w:r>
        <w:t>gigabajt</w:t>
      </w:r>
      <w:r w:rsidR="006C3946">
        <w:t xml:space="preserve">y pamäte s výkonnými procesormi. Tie </w:t>
      </w:r>
      <w:r>
        <w:t xml:space="preserve">nám umožňujú vykonávať náročné spracovania prijatých dát. Všetky spracované dáta sa následne ukladajú na </w:t>
      </w:r>
      <w:proofErr w:type="spellStart"/>
      <w:r>
        <w:t>cloud</w:t>
      </w:r>
      <w:proofErr w:type="spellEnd"/>
      <w:r>
        <w:t xml:space="preserve"> úložisk</w:t>
      </w:r>
      <w:r w:rsidR="000C11C6">
        <w:t>o</w:t>
      </w:r>
      <w:r w:rsidR="000411DF">
        <w:t>.</w:t>
      </w:r>
    </w:p>
    <w:p w14:paraId="41D9F4FA" w14:textId="60A46FC8" w:rsidR="00AC099C" w:rsidRDefault="00717D37" w:rsidP="00396266">
      <w:r>
        <w:t xml:space="preserve">V mnohých </w:t>
      </w:r>
      <w:proofErr w:type="spellStart"/>
      <w:r>
        <w:t>IoT</w:t>
      </w:r>
      <w:proofErr w:type="spellEnd"/>
      <w:r>
        <w:t xml:space="preserve"> projektoch sa však </w:t>
      </w:r>
      <w:r w:rsidR="00A71261">
        <w:t>stretávame s tým</w:t>
      </w:r>
      <w:r>
        <w:t xml:space="preserve">, </w:t>
      </w:r>
      <w:r w:rsidR="002C1B1A">
        <w:t>že loká</w:t>
      </w:r>
      <w:r w:rsidR="00C75B7C">
        <w:t>lne spracovanie je úplne vynech</w:t>
      </w:r>
      <w:r w:rsidR="002C1B1A">
        <w:t xml:space="preserve">ané a všetky nazbierané dáta zo senzorov sa priamo odosielajú na </w:t>
      </w:r>
      <w:proofErr w:type="spellStart"/>
      <w:r w:rsidR="002C1B1A">
        <w:t>cloud</w:t>
      </w:r>
      <w:proofErr w:type="spellEnd"/>
      <w:r w:rsidR="002C1B1A">
        <w:t xml:space="preserve"> spracovanie.</w:t>
      </w:r>
    </w:p>
    <w:p w14:paraId="6197F45C" w14:textId="77777777" w:rsidR="00AB2B40" w:rsidRDefault="00AB2B40" w:rsidP="00717D37"/>
    <w:p w14:paraId="1D864996" w14:textId="77777777" w:rsidR="00B516F8" w:rsidRDefault="00B516F8" w:rsidP="00B516F8">
      <w:pPr>
        <w:pStyle w:val="Nadpis2"/>
      </w:pPr>
      <w:bookmarkStart w:id="34" w:name="_Toc511042821"/>
      <w:r>
        <w:t>Hardvér</w:t>
      </w:r>
      <w:bookmarkEnd w:id="34"/>
      <w:r>
        <w:t xml:space="preserve"> </w:t>
      </w:r>
    </w:p>
    <w:p w14:paraId="1E71812C" w14:textId="44F8F69E" w:rsidR="00A35D08" w:rsidRDefault="00392C6A" w:rsidP="00396266">
      <w:r>
        <w:t xml:space="preserve">Základným stavebným prvkom </w:t>
      </w:r>
      <w:r w:rsidR="00864203">
        <w:t xml:space="preserve">lokálneho spracovania v </w:t>
      </w:r>
      <w:proofErr w:type="spellStart"/>
      <w:r>
        <w:t>IoT</w:t>
      </w:r>
      <w:proofErr w:type="spellEnd"/>
      <w:r>
        <w:t xml:space="preserve"> je mikrokontrolér, ktorý riadi prácu zariadenia. Na mikrokontrolér sú pripojené senzory, aktuátory a obvody podporujúce komunikáciu s ďalšími zariadeniami. </w:t>
      </w:r>
      <w:r w:rsidR="00172F0F">
        <w:t xml:space="preserve">Mikrokontrolér je elektronický čip obsahujúci obvody pre </w:t>
      </w:r>
      <w:r w:rsidR="00781DD9">
        <w:t>zavedenie</w:t>
      </w:r>
      <w:r w:rsidR="00172F0F">
        <w:t xml:space="preserve"> a beh softvéru. </w:t>
      </w:r>
      <w:r w:rsidR="00AE762B">
        <w:t xml:space="preserve">Menovite sú </w:t>
      </w:r>
      <w:r w:rsidR="00C75B7C">
        <w:t xml:space="preserve">to </w:t>
      </w:r>
      <w:r w:rsidR="00AE762B">
        <w:t>R</w:t>
      </w:r>
      <w:r w:rsidR="00A35D08">
        <w:t xml:space="preserve">AM, ROM a </w:t>
      </w:r>
      <w:r w:rsidR="00AE762B">
        <w:t xml:space="preserve">CPU. </w:t>
      </w:r>
    </w:p>
    <w:p w14:paraId="43C1C301" w14:textId="4A427041" w:rsidR="004645E5" w:rsidRDefault="00AE762B" w:rsidP="00396266">
      <w:r>
        <w:t xml:space="preserve">Avšak </w:t>
      </w:r>
      <w:r w:rsidR="000411DF">
        <w:t xml:space="preserve">typické </w:t>
      </w:r>
      <w:r>
        <w:t xml:space="preserve">parametre týchto obvodov sú relatívne nízke oproti bežne dostupným počítačom. </w:t>
      </w:r>
      <w:r w:rsidR="00781DD9">
        <w:t>Napríklad</w:t>
      </w:r>
      <w:r>
        <w:t xml:space="preserve"> mikrokontrolér</w:t>
      </w:r>
      <w:r w:rsidR="006C3946">
        <w:t xml:space="preserve"> ATMEGA328</w:t>
      </w:r>
      <w:r w:rsidR="007C207C">
        <w:t xml:space="preserve">, ktorý používajú aj dosky Arduino, </w:t>
      </w:r>
      <w:r>
        <w:t>disponuje 32</w:t>
      </w:r>
      <w:r w:rsidR="003C3F53">
        <w:t xml:space="preserve"> </w:t>
      </w:r>
      <w:proofErr w:type="spellStart"/>
      <w:r>
        <w:t>kB</w:t>
      </w:r>
      <w:proofErr w:type="spellEnd"/>
      <w:r>
        <w:t xml:space="preserve"> ROM a</w:t>
      </w:r>
      <w:r w:rsidR="002C1B1A">
        <w:t> </w:t>
      </w:r>
      <w:r>
        <w:t>2</w:t>
      </w:r>
      <w:r w:rsidR="002C1B1A">
        <w:t xml:space="preserve"> </w:t>
      </w:r>
      <w:proofErr w:type="spellStart"/>
      <w:r>
        <w:t>kB</w:t>
      </w:r>
      <w:proofErr w:type="spellEnd"/>
      <w:r>
        <w:t xml:space="preserve"> RAM so 16-bitovým </w:t>
      </w:r>
      <w:r w:rsidR="00FC68E3">
        <w:t>20</w:t>
      </w:r>
      <w:r w:rsidR="002C1B1A">
        <w:t xml:space="preserve"> </w:t>
      </w:r>
      <w:r w:rsidR="00FC68E3">
        <w:t xml:space="preserve">MHz </w:t>
      </w:r>
      <w:r>
        <w:t>CPU v cene približne dvoch dolárov.</w:t>
      </w:r>
    </w:p>
    <w:p w14:paraId="7B62CA16" w14:textId="011AD9A3" w:rsidR="00B516F8" w:rsidRDefault="00392C6A" w:rsidP="00396266">
      <w:r w:rsidRPr="004645E5">
        <w:rPr>
          <w:b/>
        </w:rPr>
        <w:t>Senzory</w:t>
      </w:r>
      <w:r>
        <w:t xml:space="preserve"> sú </w:t>
      </w:r>
      <w:r w:rsidR="004645E5">
        <w:t>elektronické súčiastky</w:t>
      </w:r>
      <w:r w:rsidR="006C3946">
        <w:t>,</w:t>
      </w:r>
      <w:r>
        <w:t xml:space="preserve"> pomocou ktorých mikrokontrolér získava informácie o fyzickom svete v digitálnej informácii, napr. </w:t>
      </w:r>
      <w:r w:rsidR="002C1B1A">
        <w:t>odmeraním</w:t>
      </w:r>
      <w:r>
        <w:t xml:space="preserve"> elektrického odporu</w:t>
      </w:r>
      <w:r w:rsidR="004645E5">
        <w:t>. Komunikácia senz</w:t>
      </w:r>
      <w:r w:rsidR="00781DD9">
        <w:t>ora s mikrokontrolérom spočíva v</w:t>
      </w:r>
      <w:r w:rsidR="004645E5">
        <w:t> </w:t>
      </w:r>
      <w:r w:rsidR="00781DD9">
        <w:t>čítaní</w:t>
      </w:r>
      <w:r w:rsidR="004645E5">
        <w:t xml:space="preserve"> elektrického napätia, ktoré mikrokontrolér </w:t>
      </w:r>
      <w:r w:rsidR="00781DD9">
        <w:t>spracuje</w:t>
      </w:r>
      <w:r w:rsidR="004645E5">
        <w:t xml:space="preserve"> do digitálnej podoby a</w:t>
      </w:r>
      <w:r w:rsidR="00781DD9">
        <w:t xml:space="preserve"> prevedie </w:t>
      </w:r>
      <w:r w:rsidR="004645E5">
        <w:t xml:space="preserve">do meraných jednotiek. </w:t>
      </w:r>
      <w:r w:rsidR="00781DD9">
        <w:t>Napríklad p</w:t>
      </w:r>
      <w:r w:rsidR="004645E5">
        <w:t xml:space="preserve">ri meraní elektrického odporu by sme </w:t>
      </w:r>
      <w:r w:rsidR="000411DF">
        <w:t>namerané</w:t>
      </w:r>
      <w:r w:rsidR="004645E5">
        <w:t xml:space="preserve"> elektrické napätie prepočítali na </w:t>
      </w:r>
      <w:commentRangeStart w:id="35"/>
      <w:r w:rsidR="00781DD9">
        <w:t xml:space="preserve">digitálnu </w:t>
      </w:r>
      <w:r w:rsidR="000411DF">
        <w:t>informáciu</w:t>
      </w:r>
      <w:r w:rsidR="00781DD9">
        <w:t xml:space="preserve"> </w:t>
      </w:r>
      <w:commentRangeEnd w:id="35"/>
      <w:r w:rsidR="005F2A55">
        <w:rPr>
          <w:rStyle w:val="Odkaznakomentr"/>
        </w:rPr>
        <w:commentReference w:id="35"/>
      </w:r>
      <w:r w:rsidR="00781DD9">
        <w:t>v ohmoch</w:t>
      </w:r>
      <w:r w:rsidR="002C1B1A">
        <w:t>.</w:t>
      </w:r>
      <w:r w:rsidR="005F2A55">
        <w:rPr>
          <w:rStyle w:val="Odkaznakomentr"/>
        </w:rPr>
        <w:commentReference w:id="36"/>
      </w:r>
    </w:p>
    <w:p w14:paraId="17EFAE33" w14:textId="2A6C580A" w:rsidR="004645E5" w:rsidRDefault="004645E5" w:rsidP="00396266">
      <w:r w:rsidRPr="004645E5">
        <w:rPr>
          <w:b/>
        </w:rPr>
        <w:t>Aktuátory</w:t>
      </w:r>
      <w:r>
        <w:t xml:space="preserve"> sú elektronické súčiastky ovplyvňujúce fyzický svet. Zaraďujeme </w:t>
      </w:r>
      <w:r w:rsidR="006E0F93">
        <w:t>sem</w:t>
      </w:r>
      <w:r>
        <w:t xml:space="preserve"> motory, svetlá, reproduktory</w:t>
      </w:r>
      <w:r w:rsidR="00F623CE">
        <w:t xml:space="preserve"> a pod</w:t>
      </w:r>
      <w:r>
        <w:t>. Tieto súčiastky sú riadené informáciami prijatými od mikrokontrolérov.</w:t>
      </w:r>
    </w:p>
    <w:p w14:paraId="05F01C02" w14:textId="77777777" w:rsidR="00B516F8" w:rsidRDefault="00B516F8" w:rsidP="00B516F8">
      <w:pPr>
        <w:pStyle w:val="Nadpis2"/>
      </w:pPr>
      <w:bookmarkStart w:id="37" w:name="_Toc511042822"/>
      <w:r>
        <w:lastRenderedPageBreak/>
        <w:t>Soft</w:t>
      </w:r>
      <w:r w:rsidR="00172F0F">
        <w:t>vér</w:t>
      </w:r>
      <w:bookmarkEnd w:id="37"/>
    </w:p>
    <w:p w14:paraId="676F1C77" w14:textId="0618488C" w:rsidR="007C207C" w:rsidRDefault="00172F0F" w:rsidP="00396266">
      <w:r>
        <w:t xml:space="preserve">Na riadenie </w:t>
      </w:r>
      <w:proofErr w:type="spellStart"/>
      <w:r>
        <w:t>mikrokontroléra</w:t>
      </w:r>
      <w:proofErr w:type="spellEnd"/>
      <w:r>
        <w:t xml:space="preserve"> je potrebný obslužný softvér napálený v jeho pamäti</w:t>
      </w:r>
      <w:r w:rsidR="00781DD9">
        <w:t xml:space="preserve"> ROM</w:t>
      </w:r>
      <w:r>
        <w:t xml:space="preserve">. Tento softvér je </w:t>
      </w:r>
      <w:r w:rsidR="00C145DD">
        <w:t>spustený</w:t>
      </w:r>
      <w:r>
        <w:t xml:space="preserve"> pri privedení elektrického prúdu do </w:t>
      </w:r>
      <w:proofErr w:type="spellStart"/>
      <w:r>
        <w:t>mikrokontroléra</w:t>
      </w:r>
      <w:proofErr w:type="spellEnd"/>
      <w:r>
        <w:t xml:space="preserve">. </w:t>
      </w:r>
      <w:r w:rsidR="00F80D57">
        <w:t>Pomocou neho</w:t>
      </w:r>
      <w:r w:rsidR="001A6BCB">
        <w:t xml:space="preserve"> mikrokontrolé</w:t>
      </w:r>
      <w:r w:rsidR="00C96109">
        <w:t xml:space="preserve">r číta hodnoty vstupných </w:t>
      </w:r>
      <w:proofErr w:type="spellStart"/>
      <w:r w:rsidR="00C96109">
        <w:t>pinov</w:t>
      </w:r>
      <w:proofErr w:type="spellEnd"/>
      <w:r w:rsidR="00C96109">
        <w:t xml:space="preserve"> zo senzorov a riadi výstupné </w:t>
      </w:r>
      <w:proofErr w:type="spellStart"/>
      <w:r w:rsidR="00C96109">
        <w:t>piny</w:t>
      </w:r>
      <w:proofErr w:type="spellEnd"/>
      <w:r w:rsidR="00C96109">
        <w:t xml:space="preserve"> </w:t>
      </w:r>
      <w:r w:rsidR="001A6BCB">
        <w:t>a</w:t>
      </w:r>
      <w:r w:rsidR="00ED73A3">
        <w:t>kt</w:t>
      </w:r>
      <w:r w:rsidR="00E74804">
        <w:t>u</w:t>
      </w:r>
      <w:r w:rsidR="00C96109">
        <w:t>átorov</w:t>
      </w:r>
      <w:r w:rsidR="001A6BCB">
        <w:t>.</w:t>
      </w:r>
      <w:r w:rsidR="007C207C">
        <w:t xml:space="preserve"> Najčastejším programovacím jazykom pre </w:t>
      </w:r>
      <w:proofErr w:type="spellStart"/>
      <w:r w:rsidR="007C207C">
        <w:t>mikrokontroléry</w:t>
      </w:r>
      <w:proofErr w:type="spellEnd"/>
      <w:r w:rsidR="007C207C">
        <w:t xml:space="preserve"> je </w:t>
      </w:r>
      <w:r w:rsidR="000411DF">
        <w:t>oklieštená</w:t>
      </w:r>
      <w:r w:rsidR="007C207C">
        <w:t xml:space="preserve"> verzia jazyka C</w:t>
      </w:r>
      <w:r w:rsidR="000411DF">
        <w:t>++</w:t>
      </w:r>
      <w:r w:rsidR="007C207C">
        <w:t>. Netreba zab</w:t>
      </w:r>
      <w:r w:rsidR="006C3946">
        <w:t>údať</w:t>
      </w:r>
      <w:r w:rsidR="007C207C">
        <w:t xml:space="preserve">, že </w:t>
      </w:r>
      <w:proofErr w:type="spellStart"/>
      <w:r w:rsidR="007C207C">
        <w:t>mikrokontroléry</w:t>
      </w:r>
      <w:proofErr w:type="spellEnd"/>
      <w:r w:rsidR="007C207C">
        <w:t xml:space="preserve"> poskytujú len rádovo 2</w:t>
      </w:r>
      <w:r w:rsidR="00E74804">
        <w:t xml:space="preserve"> </w:t>
      </w:r>
      <w:proofErr w:type="spellStart"/>
      <w:r w:rsidR="007C207C">
        <w:t>kB</w:t>
      </w:r>
      <w:proofErr w:type="spellEnd"/>
      <w:r w:rsidR="007C207C">
        <w:t xml:space="preserve"> op</w:t>
      </w:r>
      <w:r w:rsidR="006C3946">
        <w:t>eračnej pamäte pre beh vytvorených programov</w:t>
      </w:r>
      <w:r w:rsidR="00C96109">
        <w:t>.</w:t>
      </w:r>
    </w:p>
    <w:p w14:paraId="2CA3F3B9" w14:textId="74029D4F" w:rsidR="007C207C" w:rsidRDefault="00C96109" w:rsidP="00C96109">
      <w:r>
        <w:t xml:space="preserve">Výrobcovia mikrokontrolérov dodávajú k mikrokontrolérom aj kompilátor zdrojového kódu. Úlohou kompilátora je previesť program napísaný v upravenej verzii jazyka C do </w:t>
      </w:r>
      <w:proofErr w:type="spellStart"/>
      <w:r>
        <w:t>assembleru</w:t>
      </w:r>
      <w:proofErr w:type="spellEnd"/>
      <w:r>
        <w:t xml:space="preserve"> pre konkrétny model </w:t>
      </w:r>
      <w:proofErr w:type="spellStart"/>
      <w:r>
        <w:t>mikrokontroléra</w:t>
      </w:r>
      <w:proofErr w:type="spellEnd"/>
      <w:r>
        <w:t>. Okrem kompilátorov výrobcovia dodávajú aj integrované vývojové prostredie.</w:t>
      </w:r>
      <w:r w:rsidR="0099777E">
        <w:t xml:space="preserve"> </w:t>
      </w:r>
      <w:r>
        <w:t xml:space="preserve">Ich </w:t>
      </w:r>
      <w:r w:rsidR="0099777E">
        <w:t>hlavnou úlohou je odbremen</w:t>
      </w:r>
      <w:r w:rsidR="00015286">
        <w:t>iť programátorov od opakovaných</w:t>
      </w:r>
      <w:r w:rsidR="0099777E">
        <w:t xml:space="preserve"> krokov a poskytnúť jednoduchú konfiguráciu bez väčšej potreby znalosti celého systému</w:t>
      </w:r>
      <w:r>
        <w:t xml:space="preserve"> kompilátora</w:t>
      </w:r>
      <w:r w:rsidR="0099777E">
        <w:t xml:space="preserve">. Integrované vývojové prostredia </w:t>
      </w:r>
      <w:r>
        <w:t xml:space="preserve">výrazne </w:t>
      </w:r>
      <w:r w:rsidR="0099777E">
        <w:t xml:space="preserve">prispievajú k rýchlejšiemu </w:t>
      </w:r>
      <w:proofErr w:type="spellStart"/>
      <w:r w:rsidR="0099777E">
        <w:t>prototypovaniu</w:t>
      </w:r>
      <w:proofErr w:type="spellEnd"/>
      <w:r w:rsidR="0099777E">
        <w:t xml:space="preserve"> nových nápadov.</w:t>
      </w:r>
    </w:p>
    <w:p w14:paraId="6023EE08" w14:textId="77777777" w:rsidR="00B516F8" w:rsidRDefault="007C207C" w:rsidP="007C207C">
      <w:pPr>
        <w:pStyle w:val="Nadpis2"/>
      </w:pPr>
      <w:r>
        <w:t xml:space="preserve"> </w:t>
      </w:r>
      <w:bookmarkStart w:id="38" w:name="_Toc511042823"/>
      <w:r w:rsidR="00B516F8">
        <w:t>Mikrokontrolér v porovnaní so single-</w:t>
      </w:r>
      <w:proofErr w:type="spellStart"/>
      <w:r w:rsidR="00B516F8">
        <w:t>board</w:t>
      </w:r>
      <w:proofErr w:type="spellEnd"/>
      <w:r w:rsidR="00B516F8">
        <w:t xml:space="preserve"> počítačom</w:t>
      </w:r>
      <w:bookmarkEnd w:id="38"/>
    </w:p>
    <w:p w14:paraId="76C25CD0" w14:textId="26589A34" w:rsidR="00015286" w:rsidRDefault="000F4B07" w:rsidP="00396266">
      <w:r>
        <w:t xml:space="preserve">Hlavnou </w:t>
      </w:r>
      <w:r w:rsidR="000411DF">
        <w:t>funkciou</w:t>
      </w:r>
      <w:r>
        <w:t xml:space="preserve"> </w:t>
      </w:r>
      <w:proofErr w:type="spellStart"/>
      <w:r>
        <w:t>mikrokontroléra</w:t>
      </w:r>
      <w:proofErr w:type="spellEnd"/>
      <w:r>
        <w:t xml:space="preserve"> je komu</w:t>
      </w:r>
      <w:r w:rsidR="000411DF">
        <w:t xml:space="preserve">nikácia so senzormi, </w:t>
      </w:r>
      <w:proofErr w:type="spellStart"/>
      <w:r w:rsidR="000411DF">
        <w:t>aktuátormi</w:t>
      </w:r>
      <w:r>
        <w:t>a</w:t>
      </w:r>
      <w:proofErr w:type="spellEnd"/>
      <w:r>
        <w:t xml:space="preserve"> pod. Pre </w:t>
      </w:r>
      <w:r w:rsidR="00015286">
        <w:t xml:space="preserve">tento typ </w:t>
      </w:r>
      <w:r>
        <w:t>komuni</w:t>
      </w:r>
      <w:r w:rsidR="00015286">
        <w:t>kácie</w:t>
      </w:r>
      <w:r>
        <w:t xml:space="preserve"> je dôležité presné časovanie prenosu signálov</w:t>
      </w:r>
      <w:r w:rsidR="007031BB">
        <w:t>, ktoré</w:t>
      </w:r>
      <w:r w:rsidR="00614037">
        <w:t xml:space="preserve"> nám </w:t>
      </w:r>
      <w:proofErr w:type="spellStart"/>
      <w:r w:rsidR="00614037">
        <w:t>mikrokontroléry</w:t>
      </w:r>
      <w:proofErr w:type="spellEnd"/>
      <w:r w:rsidR="00614037">
        <w:t xml:space="preserve"> priamo poskytujú. </w:t>
      </w:r>
    </w:p>
    <w:p w14:paraId="58796E88" w14:textId="1EC81DE4" w:rsidR="00015286" w:rsidRDefault="00614037" w:rsidP="00396266">
      <w:r>
        <w:t>Pri single-</w:t>
      </w:r>
      <w:proofErr w:type="spellStart"/>
      <w:r>
        <w:t>board</w:t>
      </w:r>
      <w:proofErr w:type="spellEnd"/>
      <w:r>
        <w:t xml:space="preserve"> počítačoch je hlavnou črtou vyšší výpočtový výkon za nízku cenu. Výkon týchto počítačo</w:t>
      </w:r>
      <w:r w:rsidR="00D57FBB">
        <w:t>v</w:t>
      </w:r>
      <w:r>
        <w:t xml:space="preserve"> sa pohybuje okolo 1</w:t>
      </w:r>
      <w:r w:rsidR="00015286">
        <w:t xml:space="preserve"> </w:t>
      </w:r>
      <w:r>
        <w:t>GB RAM s ARM 1,2</w:t>
      </w:r>
      <w:r w:rsidR="00015286">
        <w:t xml:space="preserve"> </w:t>
      </w:r>
      <w:proofErr w:type="spellStart"/>
      <w:r>
        <w:t>Ghz</w:t>
      </w:r>
      <w:proofErr w:type="spellEnd"/>
      <w:r>
        <w:t xml:space="preserve"> procesorom. Tieto parametre nám už dovoľujú spustiť na proces</w:t>
      </w:r>
      <w:r w:rsidR="003C3F53">
        <w:t xml:space="preserve">ore operačný systém. </w:t>
      </w:r>
    </w:p>
    <w:p w14:paraId="5D6FA5A9" w14:textId="7974C2AA" w:rsidR="0099777E" w:rsidRDefault="003C3F53" w:rsidP="00396266">
      <w:r>
        <w:t>A</w:t>
      </w:r>
      <w:r w:rsidR="00614037">
        <w:t>však nevýhodou operačných systémov je, že prenechávame časovanie a plánovanie na nich</w:t>
      </w:r>
      <w:r>
        <w:t>. P</w:t>
      </w:r>
      <w:r w:rsidR="00614037">
        <w:t>reto je priama stabilná komunikácia so senzormi a</w:t>
      </w:r>
      <w:r>
        <w:t> </w:t>
      </w:r>
      <w:r w:rsidR="00614037">
        <w:t>aktuátormi</w:t>
      </w:r>
      <w:r>
        <w:t xml:space="preserve"> takmer nemožná</w:t>
      </w:r>
      <w:r w:rsidR="00614037">
        <w:t xml:space="preserve">. </w:t>
      </w:r>
      <w:r w:rsidR="00BD76F4">
        <w:t>Riešením problému časovania by mohli byť digitálne senzory, ktoré obsahujú vlastný jednoúčelový mikrokontrolér s komunikačným protokolom pre komunikáciu so single-</w:t>
      </w:r>
      <w:proofErr w:type="spellStart"/>
      <w:r w:rsidR="00BD76F4">
        <w:t>board</w:t>
      </w:r>
      <w:proofErr w:type="spellEnd"/>
      <w:r w:rsidR="00BD76F4">
        <w:t xml:space="preserve"> počítačom. </w:t>
      </w:r>
      <w:r w:rsidR="00614037">
        <w:t>Single-</w:t>
      </w:r>
      <w:proofErr w:type="spellStart"/>
      <w:r w:rsidR="00614037">
        <w:t>board</w:t>
      </w:r>
      <w:proofErr w:type="spellEnd"/>
      <w:r w:rsidR="00614037">
        <w:t xml:space="preserve"> počítače často poskytujú </w:t>
      </w:r>
      <w:proofErr w:type="spellStart"/>
      <w:r w:rsidR="00614037">
        <w:t>mikrokontroléry</w:t>
      </w:r>
      <w:proofErr w:type="spellEnd"/>
      <w:r w:rsidR="00614037">
        <w:t xml:space="preserve"> implementujúce </w:t>
      </w:r>
      <w:r w:rsidR="00BD76F4">
        <w:t xml:space="preserve">tieto </w:t>
      </w:r>
      <w:r w:rsidR="00614037">
        <w:t>k</w:t>
      </w:r>
      <w:r w:rsidR="00BD76F4">
        <w:t>omunikačné protokoly (napr. I2C)</w:t>
      </w:r>
      <w:r w:rsidR="00614037">
        <w:t xml:space="preserve">. </w:t>
      </w:r>
      <w:r w:rsidR="00015286">
        <w:t>Vďaka nim</w:t>
      </w:r>
      <w:r w:rsidR="00614037">
        <w:t xml:space="preserve"> vieme pomocou singl</w:t>
      </w:r>
      <w:r w:rsidR="00BD76F4">
        <w:t>e-</w:t>
      </w:r>
      <w:proofErr w:type="spellStart"/>
      <w:r w:rsidR="00BD76F4">
        <w:t>board</w:t>
      </w:r>
      <w:proofErr w:type="spellEnd"/>
      <w:r w:rsidR="00BD76F4">
        <w:t xml:space="preserve"> počítačov komunikovať s digitálnymi </w:t>
      </w:r>
      <w:r w:rsidR="00614037">
        <w:t>se</w:t>
      </w:r>
      <w:r w:rsidR="00313EAD">
        <w:t>nzormi.</w:t>
      </w:r>
    </w:p>
    <w:p w14:paraId="0996F8E4" w14:textId="77777777" w:rsidR="00CB3095" w:rsidRDefault="00B516F8" w:rsidP="00CB3095">
      <w:pPr>
        <w:pStyle w:val="Nadpis1"/>
      </w:pPr>
      <w:bookmarkStart w:id="39" w:name="_Toc511042824"/>
      <w:r>
        <w:lastRenderedPageBreak/>
        <w:t>Platforma</w:t>
      </w:r>
      <w:r w:rsidR="00CB3095" w:rsidRPr="00CB3095">
        <w:t xml:space="preserve"> Arduino</w:t>
      </w:r>
      <w:bookmarkEnd w:id="39"/>
    </w:p>
    <w:p w14:paraId="7FD6FFD1" w14:textId="21E1C0FC" w:rsidR="001F2DBB" w:rsidRDefault="001F2DBB" w:rsidP="00396266">
      <w:r>
        <w:t xml:space="preserve">Projekt Arduino </w:t>
      </w:r>
      <w:r w:rsidR="00611CA8">
        <w:t xml:space="preserve">sa </w:t>
      </w:r>
      <w:r>
        <w:t>začal v roku 2003 ako program pre študentov v </w:t>
      </w:r>
      <w:proofErr w:type="spellStart"/>
      <w:r>
        <w:t>Interaction</w:t>
      </w:r>
      <w:proofErr w:type="spellEnd"/>
      <w:r>
        <w:t xml:space="preserve"> Design </w:t>
      </w:r>
      <w:proofErr w:type="spellStart"/>
      <w:r>
        <w:t>Institut</w:t>
      </w:r>
      <w:r w:rsidR="003C3F53">
        <w:t>e</w:t>
      </w:r>
      <w:proofErr w:type="spellEnd"/>
      <w:r w:rsidR="003C3F53">
        <w:t xml:space="preserve"> </w:t>
      </w:r>
      <w:proofErr w:type="spellStart"/>
      <w:r w:rsidR="003C3F53">
        <w:t>Ivrea</w:t>
      </w:r>
      <w:proofErr w:type="spellEnd"/>
      <w:r w:rsidR="003C3F53">
        <w:t xml:space="preserve"> v talianskom </w:t>
      </w:r>
      <w:proofErr w:type="spellStart"/>
      <w:r w:rsidR="003C3F53">
        <w:t>Ivreu</w:t>
      </w:r>
      <w:proofErr w:type="spellEnd"/>
      <w:r w:rsidR="003C3F53">
        <w:t xml:space="preserve">. Vznikol </w:t>
      </w:r>
      <w:r>
        <w:t xml:space="preserve">s cieľom poskytnúť lacný a jednoduchý spôsob vytvárania zariadení, ktoré </w:t>
      </w:r>
      <w:proofErr w:type="spellStart"/>
      <w:r>
        <w:t>interagujú</w:t>
      </w:r>
      <w:proofErr w:type="spellEnd"/>
      <w:r w:rsidR="00614D74">
        <w:t xml:space="preserve"> s prostredím pomocou senzorov a aktuátorov</w:t>
      </w:r>
      <w:r>
        <w:t>. Bežné príklady takýchto zariadení</w:t>
      </w:r>
      <w:r w:rsidR="003C3F53">
        <w:t>, určených</w:t>
      </w:r>
      <w:r>
        <w:t xml:space="preserve"> pre začiatočníkov</w:t>
      </w:r>
      <w:r w:rsidR="003C3F53">
        <w:t>,</w:t>
      </w:r>
      <w:r>
        <w:t xml:space="preserve"> zahŕňajú jednoduché roboty, termostaty a detektory pohybu.</w:t>
      </w:r>
    </w:p>
    <w:p w14:paraId="4D8AE402" w14:textId="345C9D68" w:rsidR="00FE652F" w:rsidRDefault="001F2DBB" w:rsidP="00396266">
      <w:r>
        <w:t>Arduino</w:t>
      </w:r>
      <w:r w:rsidR="00CD4F08">
        <w:t xml:space="preserve"> je hardvér a softvér s otvoreným zdrojovým kódo</w:t>
      </w:r>
      <w:r>
        <w:t xml:space="preserve">m, </w:t>
      </w:r>
      <w:r w:rsidR="00ED73A3">
        <w:t>chránený</w:t>
      </w:r>
      <w:r w:rsidR="00FE652F">
        <w:t>m</w:t>
      </w:r>
      <w:r w:rsidR="00CD4F08">
        <w:t xml:space="preserve"> licenciami GNPL </w:t>
      </w:r>
      <w:proofErr w:type="spellStart"/>
      <w:r w:rsidR="00CD4F08">
        <w:t>Lesser</w:t>
      </w:r>
      <w:proofErr w:type="spellEnd"/>
      <w:r w:rsidR="00CD4F08">
        <w:t xml:space="preserve"> General </w:t>
      </w:r>
      <w:proofErr w:type="spellStart"/>
      <w:r w:rsidR="00CD4F08">
        <w:t>Public</w:t>
      </w:r>
      <w:proofErr w:type="spellEnd"/>
      <w:r w:rsidR="00CD4F08">
        <w:t xml:space="preserve"> </w:t>
      </w:r>
      <w:proofErr w:type="spellStart"/>
      <w:r w:rsidR="00CD4F08">
        <w:t>License</w:t>
      </w:r>
      <w:proofErr w:type="spellEnd"/>
      <w:r w:rsidR="00CD4F08">
        <w:t xml:space="preserve"> (LGPL)</w:t>
      </w:r>
      <w:r>
        <w:t xml:space="preserve"> a</w:t>
      </w:r>
      <w:r w:rsidR="00CD4F08">
        <w:t xml:space="preserve"> GNU General </w:t>
      </w:r>
      <w:proofErr w:type="spellStart"/>
      <w:r w:rsidR="00CD4F08">
        <w:t>Public</w:t>
      </w:r>
      <w:proofErr w:type="spellEnd"/>
      <w:r w:rsidR="00CD4F08">
        <w:t xml:space="preserve"> </w:t>
      </w:r>
      <w:proofErr w:type="spellStart"/>
      <w:r w:rsidR="00CD4F08">
        <w:t>License</w:t>
      </w:r>
      <w:proofErr w:type="spellEnd"/>
      <w:r w:rsidR="00CD4F08">
        <w:t xml:space="preserve"> (GPL). Licencie umožňujú </w:t>
      </w:r>
      <w:r w:rsidR="00424DF8">
        <w:t xml:space="preserve">voľnú </w:t>
      </w:r>
      <w:r w:rsidR="00CD4F08">
        <w:t xml:space="preserve">výrobu dosiek Arduino a distribúciu softvéru. </w:t>
      </w:r>
    </w:p>
    <w:p w14:paraId="7620EF95" w14:textId="765CBE8C" w:rsidR="00783448" w:rsidRDefault="00CD4F08" w:rsidP="00396266">
      <w:r>
        <w:t xml:space="preserve">Dosky Arduino </w:t>
      </w:r>
      <w:r w:rsidR="00DD7BBF">
        <w:t xml:space="preserve">sú špecifické vyvedenými </w:t>
      </w:r>
      <w:proofErr w:type="spellStart"/>
      <w:r w:rsidR="00DD7BBF">
        <w:t>pinmi</w:t>
      </w:r>
      <w:proofErr w:type="spellEnd"/>
      <w:r w:rsidR="00DD7BBF">
        <w:t xml:space="preserve"> na ich okraji</w:t>
      </w:r>
      <w:r w:rsidR="00424DF8">
        <w:t xml:space="preserve">. Vyvedenie </w:t>
      </w:r>
      <w:proofErr w:type="spellStart"/>
      <w:r w:rsidR="00424DF8">
        <w:t>pinov</w:t>
      </w:r>
      <w:proofErr w:type="spellEnd"/>
      <w:r w:rsidR="00424DF8">
        <w:t xml:space="preserve"> </w:t>
      </w:r>
      <w:r w:rsidR="00DD7BBF">
        <w:t xml:space="preserve">je kľúčové pre jednoduché </w:t>
      </w:r>
      <w:proofErr w:type="spellStart"/>
      <w:r w:rsidR="00DD7BBF">
        <w:t>prototypovanie</w:t>
      </w:r>
      <w:proofErr w:type="spellEnd"/>
      <w:r w:rsidR="00DD7BBF">
        <w:t xml:space="preserve"> </w:t>
      </w:r>
      <w:proofErr w:type="spellStart"/>
      <w:r w:rsidR="009642B9">
        <w:t>embedovaných</w:t>
      </w:r>
      <w:proofErr w:type="spellEnd"/>
      <w:r w:rsidR="00DD7BBF">
        <w:t xml:space="preserve"> zariadení. Vďaka štandardizovanému tvaru a vyvedeniu </w:t>
      </w:r>
      <w:proofErr w:type="spellStart"/>
      <w:r w:rsidR="00DD7BBF">
        <w:t>pinov</w:t>
      </w:r>
      <w:proofErr w:type="spellEnd"/>
      <w:r w:rsidR="00DD7BBF">
        <w:t xml:space="preserve"> dosky Arduino je možné vytvárať rozširujúce dosky</w:t>
      </w:r>
      <w:r w:rsidR="003C3F53">
        <w:t>,</w:t>
      </w:r>
      <w:r w:rsidR="00DD7BBF">
        <w:t xml:space="preserve"> tzv. </w:t>
      </w:r>
      <w:r w:rsidR="00F7513A">
        <w:t xml:space="preserve">Arduino </w:t>
      </w:r>
      <w:proofErr w:type="spellStart"/>
      <w:r w:rsidR="007031BB">
        <w:t>S</w:t>
      </w:r>
      <w:r w:rsidR="00DD7BBF">
        <w:t>hield</w:t>
      </w:r>
      <w:proofErr w:type="spellEnd"/>
      <w:r w:rsidR="00DD7BBF">
        <w:t>.</w:t>
      </w:r>
      <w:r w:rsidR="00F7513A">
        <w:t xml:space="preserve"> Arduino </w:t>
      </w:r>
      <w:proofErr w:type="spellStart"/>
      <w:r w:rsidR="007031BB">
        <w:t>S</w:t>
      </w:r>
      <w:r w:rsidR="00F7513A">
        <w:t>hield</w:t>
      </w:r>
      <w:proofErr w:type="spellEnd"/>
      <w:r w:rsidR="00F7513A">
        <w:t xml:space="preserve"> poskytuje rovnaký tvar</w:t>
      </w:r>
      <w:r w:rsidR="00FE652F">
        <w:t xml:space="preserve"> a</w:t>
      </w:r>
      <w:r w:rsidR="00F7513A">
        <w:t xml:space="preserve"> rozloženie </w:t>
      </w:r>
      <w:proofErr w:type="spellStart"/>
      <w:r w:rsidR="00F7513A">
        <w:t>pinov</w:t>
      </w:r>
      <w:proofErr w:type="spellEnd"/>
      <w:r w:rsidR="006F43EC">
        <w:t>,</w:t>
      </w:r>
      <w:r w:rsidR="009642B9">
        <w:t xml:space="preserve"> ako má Arduino doska</w:t>
      </w:r>
      <w:r w:rsidR="003C3F53">
        <w:t>.</w:t>
      </w:r>
      <w:r w:rsidR="00424DF8">
        <w:t xml:space="preserve"> Preto môžeme skladať rôzne Arduino </w:t>
      </w:r>
      <w:proofErr w:type="spellStart"/>
      <w:r w:rsidR="00424DF8">
        <w:t>Shield</w:t>
      </w:r>
      <w:proofErr w:type="spellEnd"/>
      <w:r w:rsidR="00424DF8">
        <w:t xml:space="preserve"> na seba.</w:t>
      </w:r>
      <w:r w:rsidR="003C3F53">
        <w:t xml:space="preserve"> </w:t>
      </w:r>
      <w:r w:rsidR="00424DF8">
        <w:t xml:space="preserve">Arduino </w:t>
      </w:r>
      <w:proofErr w:type="spellStart"/>
      <w:r w:rsidR="00424DF8">
        <w:t>Shield</w:t>
      </w:r>
      <w:proofErr w:type="spellEnd"/>
      <w:r w:rsidR="00424DF8">
        <w:t xml:space="preserve"> dodáva </w:t>
      </w:r>
      <w:r w:rsidR="00F7513A">
        <w:t xml:space="preserve"> </w:t>
      </w:r>
      <w:r w:rsidR="00783448">
        <w:t xml:space="preserve">rôzne </w:t>
      </w:r>
      <w:r w:rsidR="00424DF8">
        <w:t xml:space="preserve">nové </w:t>
      </w:r>
      <w:r w:rsidR="00783448">
        <w:t>funkcionality, či už sú to senzory, aktuátory</w:t>
      </w:r>
      <w:r w:rsidR="003C3F53">
        <w:t>,</w:t>
      </w:r>
      <w:r w:rsidR="00783448">
        <w:t xml:space="preserve"> alebo kompletné riešenie pre </w:t>
      </w:r>
      <w:proofErr w:type="spellStart"/>
      <w:r w:rsidR="009642B9">
        <w:t>embedovaný</w:t>
      </w:r>
      <w:proofErr w:type="spellEnd"/>
      <w:r w:rsidR="00783448">
        <w:t xml:space="preserve"> systém. Dosky Arduino majú </w:t>
      </w:r>
      <w:r w:rsidR="001F2DBB">
        <w:t>vstavané sériové komunikačné rozhrania, vrátane univerzálnej sériovej zbernice (USB).</w:t>
      </w:r>
    </w:p>
    <w:p w14:paraId="68940E4E" w14:textId="77777777" w:rsidR="00614D74" w:rsidRDefault="00614D74" w:rsidP="00896CA4">
      <w:pPr>
        <w:pStyle w:val="Obrzok"/>
      </w:pPr>
      <w:r>
        <w:drawing>
          <wp:inline distT="0" distB="0" distL="0" distR="0" wp14:anchorId="1F7E8619" wp14:editId="3E428376">
            <wp:extent cx="5515601" cy="2339257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838" cy="234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5A4D3" w14:textId="555FD6AF" w:rsidR="00614D74" w:rsidRDefault="00614D74" w:rsidP="00FE0A9C">
      <w:pPr>
        <w:pStyle w:val="ObrazokPopis"/>
      </w:pPr>
      <w:bookmarkStart w:id="40" w:name="_Toc511042868"/>
      <w:r>
        <w:t>Obr. </w:t>
      </w:r>
      <w:fldSimple w:instr=" SEQ Obr. \* ARABIC ">
        <w:r w:rsidR="005D0238">
          <w:rPr>
            <w:noProof/>
          </w:rPr>
          <w:t>2</w:t>
        </w:r>
      </w:fldSimple>
      <w:r>
        <w:tab/>
        <w:t>Doska Arduino (vľavo)</w:t>
      </w:r>
      <w:sdt>
        <w:sdtPr>
          <w:id w:val="-1693914057"/>
          <w:citation/>
        </w:sdtPr>
        <w:sdtContent>
          <w:r w:rsidR="004A0CBA">
            <w:fldChar w:fldCharType="begin"/>
          </w:r>
          <w:r w:rsidR="004A0CBA">
            <w:instrText xml:space="preserve">CITATION Ada \l 1051 </w:instrText>
          </w:r>
          <w:r w:rsidR="004A0CBA">
            <w:fldChar w:fldCharType="separate"/>
          </w:r>
          <w:r w:rsidR="005D0238">
            <w:rPr>
              <w:noProof/>
            </w:rPr>
            <w:t xml:space="preserve"> [3]</w:t>
          </w:r>
          <w:r w:rsidR="004A0CBA">
            <w:fldChar w:fldCharType="end"/>
          </w:r>
        </w:sdtContent>
      </w:sdt>
      <w:r w:rsidR="007031BB">
        <w:t xml:space="preserve"> a rozširujúca doska </w:t>
      </w:r>
      <w:proofErr w:type="spellStart"/>
      <w:r w:rsidR="007031BB">
        <w:t>S</w:t>
      </w:r>
      <w:r>
        <w:t>hield</w:t>
      </w:r>
      <w:proofErr w:type="spellEnd"/>
      <w:r>
        <w:t xml:space="preserve"> (vpravo)</w:t>
      </w:r>
      <w:sdt>
        <w:sdtPr>
          <w:id w:val="-1218961779"/>
          <w:citation/>
        </w:sdtPr>
        <w:sdtContent>
          <w:r w:rsidR="004A0CBA">
            <w:fldChar w:fldCharType="begin"/>
          </w:r>
          <w:r w:rsidR="004A0CBA">
            <w:instrText xml:space="preserve"> CITATION Ada1 \l 1051 </w:instrText>
          </w:r>
          <w:r w:rsidR="004A0CBA">
            <w:fldChar w:fldCharType="separate"/>
          </w:r>
          <w:r w:rsidR="005D0238">
            <w:rPr>
              <w:noProof/>
            </w:rPr>
            <w:t xml:space="preserve"> [4]</w:t>
          </w:r>
          <w:r w:rsidR="004A0CBA">
            <w:fldChar w:fldCharType="end"/>
          </w:r>
        </w:sdtContent>
      </w:sdt>
      <w:bookmarkEnd w:id="40"/>
    </w:p>
    <w:p w14:paraId="3FE60F7D" w14:textId="77777777" w:rsidR="007031BB" w:rsidRDefault="007031BB" w:rsidP="00783448"/>
    <w:p w14:paraId="74C0E800" w14:textId="26C71E67" w:rsidR="001F2DBB" w:rsidRDefault="001F2DBB" w:rsidP="00396266">
      <w:r>
        <w:t>Softvér</w:t>
      </w:r>
      <w:r w:rsidR="00670C3C">
        <w:t>ová časť</w:t>
      </w:r>
      <w:r>
        <w:t xml:space="preserve"> projektu Arduino spočíva v integrovanom vývojovom prostredí (IDE) a prog</w:t>
      </w:r>
      <w:r w:rsidR="003C3F53">
        <w:t>ramovacom jazyku postavenom na C</w:t>
      </w:r>
      <w:r>
        <w:t xml:space="preserve">++. Integrované vývojové prostredie bolo postavené na </w:t>
      </w:r>
      <w:r w:rsidR="00670C3C">
        <w:t xml:space="preserve">projekte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. Keďže </w:t>
      </w:r>
      <w:r w:rsidR="003C3F53">
        <w:t>väčšina dos</w:t>
      </w:r>
      <w:r w:rsidR="00670C3C">
        <w:t>iek</w:t>
      </w:r>
      <w:r>
        <w:t xml:space="preserve"> Arduino </w:t>
      </w:r>
      <w:r w:rsidR="00670C3C">
        <w:t xml:space="preserve">má </w:t>
      </w:r>
      <w:r>
        <w:lastRenderedPageBreak/>
        <w:t>vstavané rozhranie USB</w:t>
      </w:r>
      <w:r w:rsidR="00291AD8">
        <w:t>,</w:t>
      </w:r>
      <w:r>
        <w:t xml:space="preserve"> </w:t>
      </w:r>
      <w:r w:rsidR="00670C3C">
        <w:t>k</w:t>
      </w:r>
      <w:r w:rsidR="009642B9">
        <w:t>ompil</w:t>
      </w:r>
      <w:r w:rsidR="00670C3C">
        <w:t>ácia s napálením</w:t>
      </w:r>
      <w:r>
        <w:t xml:space="preserve"> projektu z IDE </w:t>
      </w:r>
      <w:r w:rsidR="00670C3C">
        <w:t xml:space="preserve">do zariadenia </w:t>
      </w:r>
      <w:r>
        <w:t xml:space="preserve">je </w:t>
      </w:r>
      <w:r w:rsidR="00291AD8">
        <w:t>záležitosťou jedného kliknutia</w:t>
      </w:r>
      <w:r>
        <w:t>.</w:t>
      </w:r>
    </w:p>
    <w:p w14:paraId="27912E6E" w14:textId="77777777" w:rsidR="00614D74" w:rsidRDefault="00614D74" w:rsidP="004A0CBA">
      <w:pPr>
        <w:pStyle w:val="Obrzok"/>
      </w:pPr>
      <w:r>
        <w:drawing>
          <wp:inline distT="0" distB="0" distL="0" distR="0" wp14:anchorId="0043E8FE" wp14:editId="0C8D1486">
            <wp:extent cx="5408265" cy="2630384"/>
            <wp:effectExtent l="0" t="0" r="254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36" cy="263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EF121" w14:textId="1717058D" w:rsidR="00614D74" w:rsidRDefault="00614D74" w:rsidP="00FE0A9C">
      <w:pPr>
        <w:pStyle w:val="ObrazokPopis"/>
      </w:pPr>
      <w:bookmarkStart w:id="41" w:name="_Toc511042869"/>
      <w:r>
        <w:t>Obr. </w:t>
      </w:r>
      <w:fldSimple w:instr=" SEQ Obr. \* ARABIC ">
        <w:r w:rsidR="005D0238">
          <w:rPr>
            <w:noProof/>
          </w:rPr>
          <w:t>3</w:t>
        </w:r>
      </w:fldSimple>
      <w:r>
        <w:tab/>
        <w:t>Arduino IDE</w:t>
      </w:r>
      <w:r w:rsidR="004A0CBA">
        <w:t xml:space="preserve"> s vyznačením kompilácie a spustenie.</w:t>
      </w:r>
      <w:bookmarkEnd w:id="41"/>
    </w:p>
    <w:p w14:paraId="60AD132F" w14:textId="77777777" w:rsidR="003A7B74" w:rsidRDefault="003A7B74" w:rsidP="003A7B74"/>
    <w:p w14:paraId="0F02E8C2" w14:textId="77777777" w:rsidR="00CB3095" w:rsidRDefault="00CB3095" w:rsidP="00CB3095">
      <w:pPr>
        <w:pStyle w:val="Nadpis2"/>
      </w:pPr>
      <w:bookmarkStart w:id="42" w:name="_Toc511042825"/>
      <w:r>
        <w:t xml:space="preserve">Parametre </w:t>
      </w:r>
      <w:proofErr w:type="spellStart"/>
      <w:r w:rsidR="00C31CEB">
        <w:t>mikrokontroléra</w:t>
      </w:r>
      <w:bookmarkEnd w:id="42"/>
      <w:proofErr w:type="spellEnd"/>
    </w:p>
    <w:p w14:paraId="02E23A67" w14:textId="77777777" w:rsidR="00D06E6C" w:rsidRDefault="00A310DD" w:rsidP="00396266">
      <w:r>
        <w:t xml:space="preserve">Základným prvkom dosky Arduino je mikrokontrolér. Pri originálnych doskách Arduino sa používajú </w:t>
      </w:r>
      <w:proofErr w:type="spellStart"/>
      <w:r>
        <w:t>mikrokontroléry</w:t>
      </w:r>
      <w:proofErr w:type="spellEnd"/>
      <w:r>
        <w:t xml:space="preserve"> </w:t>
      </w:r>
      <w:proofErr w:type="spellStart"/>
      <w:r>
        <w:t>Atmel</w:t>
      </w:r>
      <w:proofErr w:type="spellEnd"/>
      <w:r>
        <w:t xml:space="preserve"> </w:t>
      </w:r>
      <w:proofErr w:type="spellStart"/>
      <w:r>
        <w:t>ATmega</w:t>
      </w:r>
      <w:proofErr w:type="spellEnd"/>
      <w:r>
        <w:t>. Na čipe</w:t>
      </w:r>
      <w:r w:rsidR="00670C3C">
        <w:t xml:space="preserve"> </w:t>
      </w:r>
      <w:proofErr w:type="spellStart"/>
      <w:r w:rsidR="00670C3C">
        <w:t>mikrokontroléra</w:t>
      </w:r>
      <w:proofErr w:type="spellEnd"/>
      <w:r>
        <w:t xml:space="preserve"> sa nachádza</w:t>
      </w:r>
      <w:r w:rsidR="002C0167">
        <w:t xml:space="preserve">jú obvody </w:t>
      </w:r>
      <w:r>
        <w:t>procesor</w:t>
      </w:r>
      <w:r w:rsidR="002C0167">
        <w:t>a</w:t>
      </w:r>
      <w:r w:rsidR="00670C3C">
        <w:t xml:space="preserve"> (CPU)</w:t>
      </w:r>
      <w:r w:rsidR="002C0167">
        <w:t>, operačnej pamäte</w:t>
      </w:r>
      <w:r w:rsidR="00670C3C">
        <w:t xml:space="preserve"> (RAM)</w:t>
      </w:r>
      <w:r w:rsidR="002C0167">
        <w:t>, programovej pamäte</w:t>
      </w:r>
      <w:r w:rsidR="00670C3C">
        <w:t xml:space="preserve"> (ROM)</w:t>
      </w:r>
      <w:r w:rsidR="00291AD8">
        <w:t xml:space="preserve"> a </w:t>
      </w:r>
      <w:r>
        <w:t>trval</w:t>
      </w:r>
      <w:r w:rsidR="002C0167">
        <w:t>ej pamäte</w:t>
      </w:r>
      <w:r w:rsidR="00670C3C">
        <w:t xml:space="preserve"> (EEPROM)</w:t>
      </w:r>
      <w:r w:rsidR="002C0167">
        <w:t xml:space="preserve">. </w:t>
      </w:r>
    </w:p>
    <w:p w14:paraId="47EA59A3" w14:textId="3BE739B1" w:rsidR="00AD2386" w:rsidRDefault="002C0167" w:rsidP="00396266">
      <w:r>
        <w:t>Pre komunikáciu s ostatnými zariadeniami sú z </w:t>
      </w:r>
      <w:proofErr w:type="spellStart"/>
      <w:r w:rsidR="00291AD8">
        <w:t>mikrokontroléra</w:t>
      </w:r>
      <w:proofErr w:type="spellEnd"/>
      <w:r w:rsidR="00291AD8">
        <w:t xml:space="preserve"> vyvedené vstupno-</w:t>
      </w:r>
      <w:r>
        <w:t xml:space="preserve">výstupné </w:t>
      </w:r>
      <w:proofErr w:type="spellStart"/>
      <w:r>
        <w:t>piny</w:t>
      </w:r>
      <w:proofErr w:type="spellEnd"/>
      <w:r>
        <w:t xml:space="preserve">. </w:t>
      </w:r>
      <w:r w:rsidR="00422B89">
        <w:t>Výkonnostné hodnoty týchto parametrov sú pomerne nízke</w:t>
      </w:r>
      <w:r w:rsidR="00291AD8">
        <w:t>,</w:t>
      </w:r>
      <w:r w:rsidR="00422B89">
        <w:t xml:space="preserve"> a preto je potrebné na </w:t>
      </w:r>
      <w:proofErr w:type="spellStart"/>
      <w:r w:rsidR="00422B89">
        <w:t>ne</w:t>
      </w:r>
      <w:proofErr w:type="spellEnd"/>
      <w:r w:rsidR="00422B89">
        <w:t xml:space="preserve"> brať ohľad pri návrhu softvéru. Tabuľka č. 1 zobrazuje konkrétne parametre niekoľkých modelov dosiek Arduino pre predstavu nízkych parametrov. </w:t>
      </w:r>
      <w:r w:rsidR="00291AD8">
        <w:t>Na</w:t>
      </w:r>
      <w:r w:rsidR="00422B89">
        <w:t xml:space="preserve"> ilustráciu výkonnostného rozdielu medzi mikrokontr</w:t>
      </w:r>
      <w:r w:rsidR="00291AD8">
        <w:t>olérom a single-</w:t>
      </w:r>
      <w:proofErr w:type="spellStart"/>
      <w:r w:rsidR="00291AD8">
        <w:t>board</w:t>
      </w:r>
      <w:proofErr w:type="spellEnd"/>
      <w:r w:rsidR="00291AD8">
        <w:t xml:space="preserve"> počítačom</w:t>
      </w:r>
      <w:r w:rsidR="00422B89">
        <w:t xml:space="preserve"> sme v poslednom riadku tabuľky vypísali parametre single-</w:t>
      </w:r>
      <w:proofErr w:type="spellStart"/>
      <w:r w:rsidR="00422B89">
        <w:t>board</w:t>
      </w:r>
      <w:proofErr w:type="spellEnd"/>
      <w:r w:rsidR="00422B89">
        <w:t xml:space="preserve"> počítača </w:t>
      </w:r>
      <w:proofErr w:type="spellStart"/>
      <w:r w:rsidR="00422B89">
        <w:t>Raspberry</w:t>
      </w:r>
      <w:proofErr w:type="spellEnd"/>
      <w:r w:rsidR="00422B89">
        <w:t xml:space="preserve"> PI. Pri single-</w:t>
      </w:r>
      <w:proofErr w:type="spellStart"/>
      <w:r w:rsidR="00422B89">
        <w:t>board</w:t>
      </w:r>
      <w:proofErr w:type="spellEnd"/>
      <w:r w:rsidR="00422B89">
        <w:t xml:space="preserve"> počítači si môžeme všimn</w:t>
      </w:r>
      <w:r w:rsidR="00291AD8">
        <w:t>úť absenciu analógových vstupno-</w:t>
      </w:r>
      <w:r w:rsidR="00422B89">
        <w:t xml:space="preserve">výstupných </w:t>
      </w:r>
      <w:proofErr w:type="spellStart"/>
      <w:r w:rsidR="00422B89">
        <w:t>pinov</w:t>
      </w:r>
      <w:proofErr w:type="spellEnd"/>
      <w:r w:rsidR="00422B89">
        <w:t>.</w:t>
      </w:r>
    </w:p>
    <w:p w14:paraId="4C50C5B9" w14:textId="7ACA15DB" w:rsidR="007031BB" w:rsidRDefault="007031BB">
      <w:pPr>
        <w:spacing w:before="0" w:line="240" w:lineRule="auto"/>
        <w:ind w:firstLine="0"/>
        <w:jc w:val="left"/>
      </w:pPr>
      <w:r>
        <w:br w:type="page"/>
      </w:r>
    </w:p>
    <w:p w14:paraId="047DA859" w14:textId="34803FE0" w:rsidR="00AE5F3D" w:rsidRDefault="00AE5F3D" w:rsidP="00FE0A9C">
      <w:pPr>
        <w:pStyle w:val="ZPCaption"/>
        <w:rPr>
          <w:highlight w:val="yellow"/>
        </w:rPr>
      </w:pPr>
      <w:bookmarkStart w:id="43" w:name="_Toc511042890"/>
      <w:commentRangeStart w:id="44"/>
      <w:commentRangeStart w:id="45"/>
      <w:r>
        <w:lastRenderedPageBreak/>
        <w:t>Tab</w:t>
      </w:r>
      <w:commentRangeEnd w:id="44"/>
      <w:r w:rsidR="00EE11DB">
        <w:rPr>
          <w:rStyle w:val="Odkaznakomentr"/>
          <w:b w:val="0"/>
          <w:bCs w:val="0"/>
        </w:rPr>
        <w:commentReference w:id="44"/>
      </w:r>
      <w:commentRangeEnd w:id="45"/>
      <w:r w:rsidR="003C79F7">
        <w:rPr>
          <w:rStyle w:val="Odkaznakomentr"/>
          <w:b w:val="0"/>
          <w:bCs w:val="0"/>
        </w:rPr>
        <w:commentReference w:id="45"/>
      </w:r>
      <w:r>
        <w:t>. </w:t>
      </w:r>
      <w:fldSimple w:instr=" SEQ Tab. \* ARABIC ">
        <w:r w:rsidR="005D0238">
          <w:rPr>
            <w:noProof/>
          </w:rPr>
          <w:t>1</w:t>
        </w:r>
      </w:fldSimple>
      <w:r>
        <w:tab/>
      </w:r>
      <w:r w:rsidR="00915B2D">
        <w:t>Porovnanie parametrov pre rôzne modely dosiek Arduino</w:t>
      </w:r>
      <w:bookmarkEnd w:id="43"/>
    </w:p>
    <w:tbl>
      <w:tblPr>
        <w:tblW w:w="990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62"/>
        <w:gridCol w:w="1701"/>
        <w:gridCol w:w="992"/>
        <w:gridCol w:w="1134"/>
        <w:gridCol w:w="1276"/>
        <w:gridCol w:w="1417"/>
        <w:gridCol w:w="1418"/>
      </w:tblGrid>
      <w:tr w:rsidR="00915B2D" w14:paraId="3CA9AA2B" w14:textId="77777777" w:rsidTr="00AD2386">
        <w:trPr>
          <w:jc w:val="center"/>
        </w:trPr>
        <w:tc>
          <w:tcPr>
            <w:tcW w:w="1962" w:type="dxa"/>
            <w:tcBorders>
              <w:top w:val="double" w:sz="6" w:space="0" w:color="000000"/>
              <w:left w:val="double" w:sz="6" w:space="0" w:color="000000"/>
              <w:bottom w:val="double" w:sz="4" w:space="0" w:color="auto"/>
              <w:right w:val="double" w:sz="4" w:space="0" w:color="auto"/>
            </w:tcBorders>
          </w:tcPr>
          <w:p w14:paraId="63B0018C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Model Arduino</w:t>
            </w:r>
          </w:p>
        </w:tc>
        <w:tc>
          <w:tcPr>
            <w:tcW w:w="1701" w:type="dxa"/>
            <w:tcBorders>
              <w:top w:val="double" w:sz="6" w:space="0" w:color="000000"/>
              <w:left w:val="double" w:sz="4" w:space="0" w:color="auto"/>
              <w:bottom w:val="double" w:sz="4" w:space="0" w:color="auto"/>
              <w:right w:val="single" w:sz="6" w:space="0" w:color="000000"/>
            </w:tcBorders>
          </w:tcPr>
          <w:p w14:paraId="72383FEF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CPU Model</w:t>
            </w:r>
          </w:p>
        </w:tc>
        <w:tc>
          <w:tcPr>
            <w:tcW w:w="992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72F99920" w14:textId="77777777" w:rsidR="00915B2D" w:rsidRPr="00915B2D" w:rsidRDefault="00915B2D" w:rsidP="00915B2D">
            <w:pPr>
              <w:pStyle w:val="NormlnyTabuka"/>
              <w:rPr>
                <w:b/>
              </w:rPr>
            </w:pPr>
            <w:r>
              <w:rPr>
                <w:b/>
              </w:rPr>
              <w:t xml:space="preserve">ROM </w:t>
            </w:r>
            <w:r w:rsidRPr="00915B2D">
              <w:rPr>
                <w:b/>
              </w:rPr>
              <w:t>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134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6C7450A4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RAM 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276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54692B2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EEPROM 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417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3F769EE4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CPU frekvencia (MHz)</w:t>
            </w:r>
          </w:p>
        </w:tc>
        <w:tc>
          <w:tcPr>
            <w:tcW w:w="1418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4BA5DB4" w14:textId="4990EC9F" w:rsidR="00915B2D" w:rsidRPr="00915B2D" w:rsidRDefault="00EE11DB" w:rsidP="00EE11DB">
            <w:pPr>
              <w:pStyle w:val="NormlnyTabuka"/>
              <w:rPr>
                <w:b/>
              </w:rPr>
            </w:pPr>
            <w:r>
              <w:rPr>
                <w:b/>
              </w:rPr>
              <w:t>Analógové</w:t>
            </w:r>
            <w:r w:rsidR="00915B2D" w:rsidRPr="00915B2D">
              <w:rPr>
                <w:b/>
              </w:rPr>
              <w:t xml:space="preserve">/digitálne </w:t>
            </w:r>
            <w:proofErr w:type="spellStart"/>
            <w:r w:rsidR="00915B2D" w:rsidRPr="00915B2D">
              <w:rPr>
                <w:b/>
              </w:rPr>
              <w:t>piny</w:t>
            </w:r>
            <w:proofErr w:type="spellEnd"/>
          </w:p>
        </w:tc>
      </w:tr>
      <w:tr w:rsidR="00915B2D" w14:paraId="5CD61421" w14:textId="77777777" w:rsidTr="00AD2386">
        <w:trPr>
          <w:jc w:val="center"/>
        </w:trPr>
        <w:tc>
          <w:tcPr>
            <w:tcW w:w="1962" w:type="dxa"/>
            <w:tcBorders>
              <w:top w:val="double" w:sz="4" w:space="0" w:color="auto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53F1FD0D" w14:textId="77777777" w:rsidR="00915B2D" w:rsidRDefault="00915B2D" w:rsidP="00670C3C">
            <w:pPr>
              <w:pStyle w:val="NormlnyTabuka"/>
            </w:pPr>
            <w:r>
              <w:t>UNO</w:t>
            </w:r>
          </w:p>
        </w:tc>
        <w:tc>
          <w:tcPr>
            <w:tcW w:w="1701" w:type="dxa"/>
            <w:tcBorders>
              <w:top w:val="double" w:sz="4" w:space="0" w:color="auto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0585B5DE" w14:textId="77777777" w:rsidR="00915B2D" w:rsidRDefault="00915B2D" w:rsidP="00670C3C">
            <w:pPr>
              <w:pStyle w:val="NormlnyTabuka"/>
            </w:pPr>
            <w:r>
              <w:t>ATmega323P</w:t>
            </w:r>
          </w:p>
        </w:tc>
        <w:tc>
          <w:tcPr>
            <w:tcW w:w="992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9EA677" w14:textId="77777777" w:rsidR="00915B2D" w:rsidRDefault="00915B2D" w:rsidP="00670C3C">
            <w:pPr>
              <w:pStyle w:val="NormlnyTabuka"/>
            </w:pPr>
            <w:r>
              <w:t>32</w:t>
            </w:r>
          </w:p>
        </w:tc>
        <w:tc>
          <w:tcPr>
            <w:tcW w:w="1134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5127F" w14:textId="77777777" w:rsidR="00915B2D" w:rsidRDefault="00915B2D" w:rsidP="00670C3C">
            <w:pPr>
              <w:pStyle w:val="NormlnyTabuka"/>
            </w:pPr>
            <w:r>
              <w:t>2</w:t>
            </w: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3884C" w14:textId="77777777" w:rsidR="00915B2D" w:rsidRDefault="00915B2D" w:rsidP="00670C3C">
            <w:pPr>
              <w:pStyle w:val="NormlnyTabuka"/>
            </w:pPr>
            <w:r>
              <w:t>1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0B69C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A40D6" w14:textId="77777777" w:rsidR="00915B2D" w:rsidRDefault="00915B2D" w:rsidP="00670C3C">
            <w:pPr>
              <w:pStyle w:val="NormlnyTabuka"/>
            </w:pPr>
            <w:r>
              <w:t>6/14</w:t>
            </w:r>
          </w:p>
        </w:tc>
      </w:tr>
      <w:tr w:rsidR="00915B2D" w14:paraId="7ECADC69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1BCF2449" w14:textId="77777777" w:rsidR="00915B2D" w:rsidRDefault="00915B2D" w:rsidP="00670C3C">
            <w:pPr>
              <w:pStyle w:val="NormlnyTabuka"/>
            </w:pPr>
            <w:r>
              <w:t>Mega 2560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4AFC661" w14:textId="77777777" w:rsidR="00915B2D" w:rsidRDefault="00915B2D" w:rsidP="00670C3C">
            <w:pPr>
              <w:pStyle w:val="NormlnyTabuka"/>
            </w:pPr>
            <w:r>
              <w:t>ATmega2560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A6A7B" w14:textId="77777777" w:rsidR="00915B2D" w:rsidRDefault="00915B2D" w:rsidP="00670C3C">
            <w:pPr>
              <w:pStyle w:val="NormlnyTabuka"/>
            </w:pPr>
            <w:r>
              <w:t>256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B3B23F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9F240" w14:textId="77777777" w:rsidR="00915B2D" w:rsidRDefault="00915B2D" w:rsidP="00670C3C">
            <w:pPr>
              <w:pStyle w:val="NormlnyTabuka"/>
            </w:pPr>
            <w: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5F7982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55E99" w14:textId="77777777" w:rsidR="00915B2D" w:rsidRDefault="00915B2D" w:rsidP="00670C3C">
            <w:pPr>
              <w:pStyle w:val="NormlnyTabuka"/>
            </w:pPr>
            <w:r>
              <w:t>16/54</w:t>
            </w:r>
          </w:p>
        </w:tc>
      </w:tr>
      <w:tr w:rsidR="00915B2D" w14:paraId="633E3164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47769743" w14:textId="77777777" w:rsidR="00915B2D" w:rsidRPr="00670C3C" w:rsidRDefault="00915B2D" w:rsidP="00670C3C">
            <w:pPr>
              <w:pStyle w:val="NormlnyTabuka"/>
              <w:rPr>
                <w:iCs/>
              </w:rPr>
            </w:pPr>
            <w:proofErr w:type="spellStart"/>
            <w:r w:rsidRPr="00670C3C">
              <w:rPr>
                <w:iCs/>
              </w:rPr>
              <w:t>Nano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2B95CD91" w14:textId="77777777" w:rsidR="00915B2D" w:rsidRDefault="00915B2D" w:rsidP="00670C3C">
            <w:pPr>
              <w:pStyle w:val="NormlnyTabuka"/>
            </w:pPr>
            <w:r>
              <w:t>ATmega168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C008E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AE08FF" w14:textId="77777777" w:rsidR="00915B2D" w:rsidRDefault="00915B2D" w:rsidP="00670C3C">
            <w:pPr>
              <w:pStyle w:val="NormlnyTabuka"/>
            </w:pPr>
            <w:r>
              <w:t>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C0E6E" w14:textId="77777777" w:rsidR="00915B2D" w:rsidRDefault="00915B2D" w:rsidP="00670C3C">
            <w:pPr>
              <w:pStyle w:val="NormlnyTabuka"/>
            </w:pPr>
            <w:r>
              <w:t>0,512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E26C1A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9E8A1" w14:textId="77777777" w:rsidR="00915B2D" w:rsidRDefault="00915B2D" w:rsidP="00670C3C">
            <w:pPr>
              <w:pStyle w:val="NormlnyTabuka"/>
            </w:pPr>
            <w:r>
              <w:t>8/14</w:t>
            </w:r>
          </w:p>
        </w:tc>
      </w:tr>
      <w:tr w:rsidR="00915B2D" w14:paraId="269F0B8E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63F9BF6A" w14:textId="77777777" w:rsidR="00915B2D" w:rsidRDefault="00915B2D" w:rsidP="00670C3C">
            <w:pPr>
              <w:pStyle w:val="NormlnyTabuka"/>
            </w:pPr>
            <w:r>
              <w:t>101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F312989" w14:textId="77777777" w:rsidR="00915B2D" w:rsidRDefault="00915B2D" w:rsidP="00670C3C">
            <w:pPr>
              <w:pStyle w:val="NormlnyTabuka"/>
            </w:pPr>
            <w:r>
              <w:t>Intel Curie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596B" w14:textId="77777777" w:rsidR="00915B2D" w:rsidRDefault="00915B2D" w:rsidP="00670C3C">
            <w:pPr>
              <w:pStyle w:val="NormlnyTabuka"/>
            </w:pPr>
            <w:r>
              <w:t>196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A2009" w14:textId="77777777" w:rsidR="00915B2D" w:rsidRDefault="00915B2D" w:rsidP="00670C3C">
            <w:pPr>
              <w:pStyle w:val="NormlnyTabuka"/>
            </w:pPr>
            <w:r>
              <w:t>24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8BBBA7" w14:textId="4085AF76" w:rsidR="00915B2D" w:rsidRDefault="00EE11DB" w:rsidP="00670C3C">
            <w:pPr>
              <w:pStyle w:val="NormlnyTabuka"/>
            </w:pPr>
            <w:r>
              <w:t>−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AF354" w14:textId="77777777" w:rsidR="00915B2D" w:rsidRDefault="00915B2D" w:rsidP="00670C3C">
            <w:pPr>
              <w:pStyle w:val="NormlnyTabuka"/>
            </w:pPr>
            <w:r>
              <w:t>32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458229" w14:textId="77777777" w:rsidR="00915B2D" w:rsidRDefault="00915B2D" w:rsidP="00670C3C">
            <w:pPr>
              <w:pStyle w:val="NormlnyTabuka"/>
            </w:pPr>
            <w:r>
              <w:t>6/14</w:t>
            </w:r>
          </w:p>
        </w:tc>
      </w:tr>
      <w:tr w:rsidR="00915B2D" w14:paraId="3137A1F0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3E8B03F4" w14:textId="77777777" w:rsidR="00915B2D" w:rsidRDefault="00915B2D" w:rsidP="00670C3C">
            <w:pPr>
              <w:pStyle w:val="NormlnyTabuka"/>
            </w:pPr>
            <w:proofErr w:type="spellStart"/>
            <w:r>
              <w:t>Gemma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6237869" w14:textId="77777777" w:rsidR="00915B2D" w:rsidRDefault="00915B2D" w:rsidP="00670C3C">
            <w:pPr>
              <w:pStyle w:val="NormlnyTabuka"/>
            </w:pPr>
            <w:r>
              <w:t>ATtiny85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F4D01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9F8C1" w14:textId="77777777" w:rsidR="00915B2D" w:rsidRDefault="00915B2D" w:rsidP="00670C3C">
            <w:pPr>
              <w:pStyle w:val="NormlnyTabuka"/>
            </w:pPr>
            <w:r>
              <w:t>0,5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8D256" w14:textId="77777777" w:rsidR="00915B2D" w:rsidRDefault="00915B2D" w:rsidP="00670C3C">
            <w:pPr>
              <w:pStyle w:val="NormlnyTabuka"/>
            </w:pPr>
            <w:r>
              <w:t>0,5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8A1F5C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1D866" w14:textId="77777777" w:rsidR="00915B2D" w:rsidRDefault="00915B2D" w:rsidP="00670C3C">
            <w:pPr>
              <w:pStyle w:val="NormlnyTabuka"/>
            </w:pPr>
            <w:r>
              <w:t>1/3</w:t>
            </w:r>
          </w:p>
        </w:tc>
      </w:tr>
      <w:tr w:rsidR="00915B2D" w14:paraId="536DC770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3E4C48B5" w14:textId="11D6DA63" w:rsidR="00915B2D" w:rsidRDefault="00915B2D" w:rsidP="00670C3C">
            <w:pPr>
              <w:pStyle w:val="NormlnyTabuka"/>
            </w:pPr>
            <w:proofErr w:type="spellStart"/>
            <w:r>
              <w:t>Raspberry</w:t>
            </w:r>
            <w:proofErr w:type="spellEnd"/>
            <w:r>
              <w:t xml:space="preserve"> PI (sing</w:t>
            </w:r>
            <w:r w:rsidR="00EE11DB">
              <w:t>l</w:t>
            </w:r>
            <w:r>
              <w:t>e-</w:t>
            </w:r>
            <w:proofErr w:type="spellStart"/>
            <w:r>
              <w:t>board</w:t>
            </w:r>
            <w:proofErr w:type="spellEnd"/>
            <w:r>
              <w:t>)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0F8E1D66" w14:textId="7A84D31D" w:rsidR="00915B2D" w:rsidRDefault="00915B2D" w:rsidP="00670C3C">
            <w:pPr>
              <w:pStyle w:val="NormlnyTabuka"/>
            </w:pPr>
            <w:r>
              <w:t>ARMv8 64</w:t>
            </w:r>
            <w:r w:rsidR="00EE11DB">
              <w:t xml:space="preserve"> </w:t>
            </w:r>
            <w:r>
              <w:t xml:space="preserve">bit </w:t>
            </w:r>
            <w:proofErr w:type="spellStart"/>
            <w:r>
              <w:t>quad-core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A9D22" w14:textId="77777777" w:rsidR="00915B2D" w:rsidRDefault="00915B2D" w:rsidP="00670C3C">
            <w:pPr>
              <w:pStyle w:val="NormlnyTabuka"/>
            </w:pPr>
            <w:r>
              <w:t>SD slot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AFB57" w14:textId="11B6F722" w:rsidR="00915B2D" w:rsidRDefault="00915B2D" w:rsidP="000411DF">
            <w:pPr>
              <w:pStyle w:val="NormlnyTabuka"/>
            </w:pPr>
            <w:r>
              <w:t>512</w:t>
            </w:r>
            <w:r w:rsidR="000411DF">
              <w:t> 000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1837" w14:textId="77777777" w:rsidR="00915B2D" w:rsidRDefault="00915B2D" w:rsidP="00670C3C">
            <w:pPr>
              <w:pStyle w:val="NormlnyTabuka"/>
            </w:pPr>
            <w:r>
              <w:t>SD slot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2C721" w14:textId="77777777" w:rsidR="00915B2D" w:rsidRDefault="00915B2D" w:rsidP="00915B2D">
            <w:pPr>
              <w:pStyle w:val="NormlnyTabuka"/>
            </w:pPr>
            <w:r>
              <w:t>1200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E0BF7" w14:textId="77777777" w:rsidR="00915B2D" w:rsidRDefault="00915B2D" w:rsidP="00670C3C">
            <w:pPr>
              <w:pStyle w:val="NormlnyTabuka"/>
            </w:pPr>
            <w:r>
              <w:t>0/40</w:t>
            </w:r>
          </w:p>
        </w:tc>
      </w:tr>
    </w:tbl>
    <w:p w14:paraId="3589032F" w14:textId="77777777" w:rsidR="00CB3095" w:rsidRDefault="00CB3095" w:rsidP="00CB3095"/>
    <w:p w14:paraId="644BE056" w14:textId="77777777" w:rsidR="00C31CEB" w:rsidRDefault="00C31CEB" w:rsidP="00CB3095">
      <w:pPr>
        <w:pStyle w:val="Nadpis2"/>
      </w:pPr>
      <w:bookmarkStart w:id="46" w:name="_Toc511042826"/>
      <w:r>
        <w:t xml:space="preserve">Programovanie pre </w:t>
      </w:r>
      <w:proofErr w:type="spellStart"/>
      <w:r>
        <w:t>mikrokontrolér</w:t>
      </w:r>
      <w:r w:rsidR="009642B9">
        <w:t>y</w:t>
      </w:r>
      <w:bookmarkEnd w:id="46"/>
      <w:proofErr w:type="spellEnd"/>
    </w:p>
    <w:p w14:paraId="06C235C9" w14:textId="7703F56F" w:rsidR="007E0FD9" w:rsidRDefault="00AA3037" w:rsidP="00396266">
      <w:r>
        <w:t xml:space="preserve">Programovacím jazykom pre </w:t>
      </w:r>
      <w:proofErr w:type="spellStart"/>
      <w:r>
        <w:t>mikrokontroléry</w:t>
      </w:r>
      <w:proofErr w:type="spellEnd"/>
      <w:r>
        <w:t xml:space="preserve"> je najčastejšie istá obdoba vyššieho programovacieho jazyka C++. Tvorcovia mikrokontrolérov vydávajú špecifikácie</w:t>
      </w:r>
      <w:r w:rsidR="007031BB">
        <w:t xml:space="preserve"> jazyka a syntaxe</w:t>
      </w:r>
      <w:r>
        <w:t xml:space="preserve"> spolu s k</w:t>
      </w:r>
      <w:r w:rsidR="007031BB">
        <w:t>ompilátorom</w:t>
      </w:r>
      <w:r>
        <w:t xml:space="preserve">. Kompilátory </w:t>
      </w:r>
      <w:r w:rsidR="002D7C5D">
        <w:t xml:space="preserve">prevádzajú </w:t>
      </w:r>
      <w:r w:rsidR="007031BB">
        <w:t xml:space="preserve">napísaný program </w:t>
      </w:r>
      <w:r w:rsidR="002D7C5D">
        <w:t xml:space="preserve">na </w:t>
      </w:r>
      <w:proofErr w:type="spellStart"/>
      <w:r w:rsidR="002D7C5D">
        <w:t>assembler</w:t>
      </w:r>
      <w:proofErr w:type="spellEnd"/>
      <w:r w:rsidR="002D7C5D">
        <w:t xml:space="preserve"> pracujúci s konkrétnymi registrami a inštrukciami, ktoré sú hardvérovo implementované na použitom </w:t>
      </w:r>
      <w:proofErr w:type="spellStart"/>
      <w:r w:rsidR="002D7C5D">
        <w:t>mikrokontroléri</w:t>
      </w:r>
      <w:proofErr w:type="spellEnd"/>
      <w:r w:rsidR="002D7C5D">
        <w:t xml:space="preserve">. </w:t>
      </w:r>
    </w:p>
    <w:p w14:paraId="4DEA4145" w14:textId="63960987" w:rsidR="00AA3037" w:rsidRDefault="002D7C5D" w:rsidP="00396266">
      <w:r>
        <w:t>Nasledujúci obrázok ukazuje syntax a usporiadanie zdrojového kódu</w:t>
      </w:r>
      <w:r w:rsidR="00291AD8">
        <w:t xml:space="preserve"> na jednoduchom programe</w:t>
      </w:r>
      <w:r>
        <w:t>.</w:t>
      </w:r>
    </w:p>
    <w:p w14:paraId="2ED6E1D6" w14:textId="77777777" w:rsidR="002D7C5D" w:rsidRPr="00FE0A9C" w:rsidRDefault="002D7C5D" w:rsidP="00FE0A9C">
      <w:pPr>
        <w:pStyle w:val="Obrzok"/>
      </w:pPr>
      <w:r w:rsidRPr="00FE0A9C">
        <w:drawing>
          <wp:inline distT="0" distB="0" distL="0" distR="0" wp14:anchorId="763C69E0" wp14:editId="56BB4C53">
            <wp:extent cx="5432961" cy="1644518"/>
            <wp:effectExtent l="19050" t="19050" r="15875" b="133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16" cy="16514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2AC8E" w14:textId="42A5F83E" w:rsidR="002D7C5D" w:rsidRPr="002D7C5D" w:rsidRDefault="002D7C5D" w:rsidP="00FE0A9C">
      <w:pPr>
        <w:pStyle w:val="ObrazokPopis"/>
      </w:pPr>
      <w:bookmarkStart w:id="47" w:name="_Toc511042870"/>
      <w:r>
        <w:t>Obr. </w:t>
      </w:r>
      <w:fldSimple w:instr=" SEQ Obr. \* ARABIC ">
        <w:r w:rsidR="005D0238">
          <w:rPr>
            <w:noProof/>
          </w:rPr>
          <w:t>4</w:t>
        </w:r>
      </w:fldSimple>
      <w:r>
        <w:tab/>
        <w:t xml:space="preserve">Rozdelenie zdrojového kódu Arduino </w:t>
      </w:r>
      <w:proofErr w:type="spellStart"/>
      <w:r>
        <w:t>príkladového</w:t>
      </w:r>
      <w:proofErr w:type="spellEnd"/>
      <w:r>
        <w:t xml:space="preserve"> programu</w:t>
      </w:r>
      <w:bookmarkEnd w:id="47"/>
    </w:p>
    <w:p w14:paraId="4600D3BF" w14:textId="77777777" w:rsidR="00E85AC0" w:rsidRDefault="002D7C5D" w:rsidP="00396266">
      <w:r>
        <w:t xml:space="preserve">V úvodnej sekcii je vypísaný zoznam knižníc a rozširujúcich súborov, ktoré program bude používať. V ďalšej </w:t>
      </w:r>
      <w:r w:rsidR="00291AD8">
        <w:t>sekcii sú definované premenné a</w:t>
      </w:r>
      <w:r>
        <w:t xml:space="preserve"> konštanty </w:t>
      </w:r>
      <w:r>
        <w:lastRenderedPageBreak/>
        <w:t>ovplyvňujúce beh progra</w:t>
      </w:r>
      <w:r w:rsidR="00DC2AC9">
        <w:t xml:space="preserve">mu. Taktiež v tejto sekcii môžeme vytvoriť pomocné metódy pre prehľadnejší zdrojový kód. </w:t>
      </w:r>
    </w:p>
    <w:p w14:paraId="0F3A9B22" w14:textId="77777777" w:rsidR="007E0FD9" w:rsidRDefault="00DC2AC9" w:rsidP="00396266">
      <w:r>
        <w:t>Nasleduje sekcia zavedenia, v ktorej nastavujeme zariadenie na mód</w:t>
      </w:r>
      <w:r w:rsidR="00291AD8">
        <w:t>,</w:t>
      </w:r>
      <w:r>
        <w:t xml:space="preserve"> v akom bude pracovať. </w:t>
      </w:r>
      <w:proofErr w:type="spellStart"/>
      <w:r>
        <w:t>Piny</w:t>
      </w:r>
      <w:proofErr w:type="spellEnd"/>
      <w:r>
        <w:t xml:space="preserve"> na </w:t>
      </w:r>
      <w:proofErr w:type="spellStart"/>
      <w:r>
        <w:t>mikrokontroléry</w:t>
      </w:r>
      <w:proofErr w:type="spellEnd"/>
      <w:r>
        <w:t xml:space="preserve"> sú vstupno-výstupné</w:t>
      </w:r>
      <w:r w:rsidR="00291AD8">
        <w:t>,</w:t>
      </w:r>
      <w:r>
        <w:t xml:space="preserve"> av</w:t>
      </w:r>
      <w:r w:rsidR="00291AD8">
        <w:t>šak pre konkrétny program ich s</w:t>
      </w:r>
      <w:r>
        <w:t xml:space="preserve">pravidla využívame </w:t>
      </w:r>
      <w:r w:rsidR="00291AD8">
        <w:t>na</w:t>
      </w:r>
      <w:r>
        <w:t xml:space="preserve"> </w:t>
      </w:r>
      <w:r w:rsidR="00291AD8">
        <w:t>jeden mód</w:t>
      </w:r>
      <w:r>
        <w:t xml:space="preserve"> (</w:t>
      </w:r>
      <w:r w:rsidR="00291AD8">
        <w:t>buď ako vstupné</w:t>
      </w:r>
      <w:r>
        <w:t xml:space="preserve">, </w:t>
      </w:r>
      <w:r w:rsidR="00291AD8">
        <w:t>alebo výstupné</w:t>
      </w:r>
      <w:r>
        <w:t xml:space="preserve"> </w:t>
      </w:r>
      <w:proofErr w:type="spellStart"/>
      <w:r>
        <w:t>pin</w:t>
      </w:r>
      <w:r w:rsidR="00291AD8">
        <w:t>y</w:t>
      </w:r>
      <w:proofErr w:type="spellEnd"/>
      <w:r>
        <w:t xml:space="preserve">). </w:t>
      </w:r>
    </w:p>
    <w:p w14:paraId="75826E4D" w14:textId="77777777" w:rsidR="007E0FD9" w:rsidRDefault="00DC2AC9" w:rsidP="00396266">
      <w:r>
        <w:t>Pri zavedení môžeme n</w:t>
      </w:r>
      <w:r w:rsidR="00291AD8">
        <w:t xml:space="preserve">astaviť aj časovače zariadenia. </w:t>
      </w:r>
      <w:r>
        <w:t xml:space="preserve">Arduino UNO disponuje tromi časovačmi. Časovače v nastavenom intervale spustia zadanú sadu inštrukcií. </w:t>
      </w:r>
    </w:p>
    <w:p w14:paraId="6FC286F2" w14:textId="08C956BD" w:rsidR="003A6B0A" w:rsidRDefault="00DC2AC9" w:rsidP="00396266">
      <w:r>
        <w:t xml:space="preserve">Poslednou sekciou je sekcia behu programu (ďalej </w:t>
      </w:r>
      <w:proofErr w:type="spellStart"/>
      <w:r>
        <w:t>loop</w:t>
      </w:r>
      <w:proofErr w:type="spellEnd"/>
      <w:r>
        <w:t xml:space="preserve"> sekcia). </w:t>
      </w:r>
      <w:proofErr w:type="spellStart"/>
      <w:r w:rsidR="003A6B0A">
        <w:t>Loop</w:t>
      </w:r>
      <w:proofErr w:type="spellEnd"/>
      <w:r w:rsidR="003A6B0A">
        <w:t xml:space="preserve"> sekcia je cyklicky spúšťaná a predstavuje správanie </w:t>
      </w:r>
      <w:proofErr w:type="spellStart"/>
      <w:r w:rsidR="003A6B0A">
        <w:t>mikrokontroléra</w:t>
      </w:r>
      <w:proofErr w:type="spellEnd"/>
      <w:r w:rsidR="003A6B0A">
        <w:t xml:space="preserve">. V tejto sekcii </w:t>
      </w:r>
      <w:r w:rsidR="007E0FD9">
        <w:t xml:space="preserve">mikrokontrolér </w:t>
      </w:r>
      <w:r w:rsidR="003A6B0A">
        <w:t>vykonáva všetky čítania senzorov a základné lokálne spracovanie</w:t>
      </w:r>
      <w:r w:rsidR="00DE4232">
        <w:t xml:space="preserve"> zozbieraných dát</w:t>
      </w:r>
      <w:r w:rsidR="003A6B0A">
        <w:t>.</w:t>
      </w:r>
    </w:p>
    <w:p w14:paraId="14BFD712" w14:textId="77777777" w:rsidR="00AB2B40" w:rsidRPr="00C31CEB" w:rsidRDefault="00AB2B40" w:rsidP="003A6B0A"/>
    <w:p w14:paraId="1EAA8969" w14:textId="77777777" w:rsidR="00CB3095" w:rsidRDefault="00CB3095" w:rsidP="00CB3095">
      <w:pPr>
        <w:pStyle w:val="Nadpis2"/>
      </w:pPr>
      <w:bookmarkStart w:id="48" w:name="_Ref507961170"/>
      <w:bookmarkStart w:id="49" w:name="_Toc511042827"/>
      <w:r>
        <w:t xml:space="preserve">Existujúce riešenia pre platformu </w:t>
      </w:r>
      <w:commentRangeStart w:id="50"/>
      <w:r>
        <w:t>Arduino</w:t>
      </w:r>
      <w:bookmarkEnd w:id="48"/>
      <w:commentRangeEnd w:id="50"/>
      <w:r w:rsidR="00444091">
        <w:rPr>
          <w:rStyle w:val="Odkaznakomentr"/>
          <w:b w:val="0"/>
          <w:bCs w:val="0"/>
        </w:rPr>
        <w:commentReference w:id="50"/>
      </w:r>
      <w:bookmarkEnd w:id="49"/>
    </w:p>
    <w:p w14:paraId="0F6639A5" w14:textId="2F11505A" w:rsidR="001B1517" w:rsidRDefault="00291AD8" w:rsidP="00396266">
      <w:r>
        <w:t>Zariadeniam Arduino sa venuje čoraz väčšia</w:t>
      </w:r>
      <w:r w:rsidR="007A4E3D">
        <w:t xml:space="preserve"> komunita. S tým je spojený aj vývoj rôznych </w:t>
      </w:r>
      <w:proofErr w:type="spellStart"/>
      <w:r w:rsidR="007A4E3D">
        <w:t>frameworkov</w:t>
      </w:r>
      <w:proofErr w:type="spellEnd"/>
      <w:r w:rsidR="007A4E3D">
        <w:t xml:space="preserve"> pre túto platformu, ktorých cieľom je zjednodušiť vývoj </w:t>
      </w:r>
      <w:r>
        <w:t>pre programátorov</w:t>
      </w:r>
      <w:r w:rsidR="007A4E3D">
        <w:t>. Riešenia</w:t>
      </w:r>
      <w:r>
        <w:t>,</w:t>
      </w:r>
      <w:r w:rsidR="007A4E3D">
        <w:t xml:space="preserve"> aké sme našli vyhľadávaním na fórach Arduino komunity, </w:t>
      </w:r>
      <w:r w:rsidR="009642B9">
        <w:t>sme rozdelili</w:t>
      </w:r>
      <w:r w:rsidR="007A4E3D">
        <w:t xml:space="preserve"> do </w:t>
      </w:r>
      <w:r>
        <w:t xml:space="preserve">dvoch </w:t>
      </w:r>
      <w:r w:rsidR="007A4E3D">
        <w:t>kategórií</w:t>
      </w:r>
      <w:r>
        <w:t xml:space="preserve">: online a </w:t>
      </w:r>
      <w:proofErr w:type="spellStart"/>
      <w:r>
        <w:t>offline</w:t>
      </w:r>
      <w:proofErr w:type="spellEnd"/>
      <w:r>
        <w:t xml:space="preserve"> riešenia</w:t>
      </w:r>
      <w:r w:rsidR="007A4E3D">
        <w:t xml:space="preserve">. </w:t>
      </w:r>
      <w:r w:rsidR="007E0FD9">
        <w:t xml:space="preserve"> </w:t>
      </w:r>
    </w:p>
    <w:p w14:paraId="5FBE20C4" w14:textId="3F60F083" w:rsidR="001B1517" w:rsidRDefault="007A4E3D" w:rsidP="00396266">
      <w:r w:rsidRPr="001B1517">
        <w:rPr>
          <w:b/>
        </w:rPr>
        <w:t>Online</w:t>
      </w:r>
      <w:r>
        <w:t xml:space="preserve"> sú riešenia, </w:t>
      </w:r>
      <w:r w:rsidR="007031BB">
        <w:t>v ktorých je do zariadenia nainštalovaný zavádzač</w:t>
      </w:r>
      <w:r w:rsidR="001B1517">
        <w:t xml:space="preserve">. Úlohou zavádzača je preposielať všetky údaje zo senzorov na sieť, kde bude vykonané </w:t>
      </w:r>
      <w:proofErr w:type="spellStart"/>
      <w:r w:rsidR="001B1517">
        <w:t>cloud</w:t>
      </w:r>
      <w:proofErr w:type="spellEnd"/>
      <w:r w:rsidR="001B1517">
        <w:t xml:space="preserve"> spracovanie. Vo všetkých analyzovaných online riešeniach bola úplne vynechaná časť </w:t>
      </w:r>
      <w:r w:rsidR="007E0FD9">
        <w:t>lokálneho spracovania a uloženia</w:t>
      </w:r>
      <w:r w:rsidR="001B1517">
        <w:t xml:space="preserve"> dát. </w:t>
      </w:r>
      <w:proofErr w:type="spellStart"/>
      <w:r w:rsidRPr="001B1517">
        <w:rPr>
          <w:b/>
        </w:rPr>
        <w:t>Offline</w:t>
      </w:r>
      <w:proofErr w:type="spellEnd"/>
      <w:r>
        <w:t xml:space="preserve"> sú riešenia beži</w:t>
      </w:r>
      <w:r w:rsidR="001B1517">
        <w:t xml:space="preserve">ace </w:t>
      </w:r>
      <w:r w:rsidR="007E0FD9">
        <w:t>priamo na Arduino zariadení. Také</w:t>
      </w:r>
      <w:r w:rsidR="001B1517">
        <w:t xml:space="preserve">to riešenia využívajú najmä lokálne spracovanie s lokálnym uložením. </w:t>
      </w:r>
    </w:p>
    <w:p w14:paraId="1BFBF764" w14:textId="77777777" w:rsidR="00CB3095" w:rsidRPr="00CB3095" w:rsidRDefault="001B1517" w:rsidP="00396266">
      <w:r>
        <w:t>V nasledujúcich sekciách priblížime vybrané existujúce</w:t>
      </w:r>
      <w:r w:rsidR="001A521D">
        <w:t xml:space="preserve"> riešenia, ktoré sa svojou povah</w:t>
      </w:r>
      <w:r>
        <w:t>ou najviac približujú nami navrhnutému rieš</w:t>
      </w:r>
      <w:r w:rsidR="001A521D">
        <w:t>eniu pre programovanie A</w:t>
      </w:r>
      <w:r>
        <w:t>rduino zariadení</w:t>
      </w:r>
      <w:r w:rsidR="007A4E3D">
        <w:t>.</w:t>
      </w:r>
    </w:p>
    <w:p w14:paraId="2C4E784B" w14:textId="77777777" w:rsidR="00CB3095" w:rsidRDefault="00CB3095" w:rsidP="00CB3095">
      <w:pPr>
        <w:pStyle w:val="Nadpis3"/>
      </w:pPr>
      <w:bookmarkStart w:id="51" w:name="_Toc511042828"/>
      <w:r>
        <w:t xml:space="preserve">Arduino </w:t>
      </w:r>
      <w:proofErr w:type="spellStart"/>
      <w:r>
        <w:t>EventManager</w:t>
      </w:r>
      <w:bookmarkEnd w:id="51"/>
      <w:proofErr w:type="spellEnd"/>
    </w:p>
    <w:p w14:paraId="59699B3A" w14:textId="150A6B39" w:rsidR="00CB3095" w:rsidRDefault="007A4E3D" w:rsidP="00396266">
      <w:r>
        <w:t xml:space="preserve">Knižnica Arduino </w:t>
      </w:r>
      <w:proofErr w:type="spellStart"/>
      <w:r>
        <w:t>EventManager</w:t>
      </w:r>
      <w:proofErr w:type="spellEnd"/>
      <w:sdt>
        <w:sdtPr>
          <w:id w:val="-275025574"/>
          <w:citation/>
        </w:sdtPr>
        <w:sdtContent>
          <w:r w:rsidR="007031BB">
            <w:fldChar w:fldCharType="begin"/>
          </w:r>
          <w:r w:rsidR="007031BB">
            <w:instrText xml:space="preserve"> CITATION Mik16 \l 1051 </w:instrText>
          </w:r>
          <w:r w:rsidR="007031BB">
            <w:fldChar w:fldCharType="separate"/>
          </w:r>
          <w:r w:rsidR="005D0238">
            <w:rPr>
              <w:noProof/>
            </w:rPr>
            <w:t xml:space="preserve"> [5]</w:t>
          </w:r>
          <w:r w:rsidR="007031BB">
            <w:fldChar w:fldCharType="end"/>
          </w:r>
        </w:sdtContent>
      </w:sdt>
      <w:r>
        <w:t xml:space="preserve"> patrí do skupiny </w:t>
      </w:r>
      <w:proofErr w:type="spellStart"/>
      <w:r>
        <w:t>offline</w:t>
      </w:r>
      <w:proofErr w:type="spellEnd"/>
      <w:r>
        <w:t xml:space="preserve"> riešení. Pri využití tejto knižnice sa </w:t>
      </w:r>
      <w:r w:rsidR="001A521D">
        <w:t xml:space="preserve">nevytvára </w:t>
      </w:r>
      <w:r>
        <w:t xml:space="preserve">periodicky vykonávaná funkcia </w:t>
      </w:r>
      <w:proofErr w:type="spellStart"/>
      <w:r w:rsidRPr="00CC7EA8">
        <w:rPr>
          <w:rFonts w:ascii="Courier New" w:hAnsi="Courier New"/>
        </w:rPr>
        <w:t>loop</w:t>
      </w:r>
      <w:proofErr w:type="spellEnd"/>
      <w:r w:rsidRPr="00CC7EA8">
        <w:rPr>
          <w:rFonts w:ascii="Courier New" w:hAnsi="Courier New"/>
        </w:rPr>
        <w:t>()</w:t>
      </w:r>
      <w:r>
        <w:t xml:space="preserve">. Namiesto nej v </w:t>
      </w:r>
      <w:proofErr w:type="spellStart"/>
      <w:r>
        <w:t>inicializačnej</w:t>
      </w:r>
      <w:proofErr w:type="spellEnd"/>
      <w:r>
        <w:t xml:space="preserve"> funkcii </w:t>
      </w:r>
      <w:proofErr w:type="spellStart"/>
      <w:r w:rsidRPr="00CC7EA8">
        <w:rPr>
          <w:rFonts w:ascii="Courier New" w:hAnsi="Courier New"/>
        </w:rPr>
        <w:t>setup</w:t>
      </w:r>
      <w:proofErr w:type="spellEnd"/>
      <w:r w:rsidRPr="00CC7EA8">
        <w:rPr>
          <w:rFonts w:ascii="Courier New" w:hAnsi="Courier New"/>
        </w:rPr>
        <w:t>()</w:t>
      </w:r>
      <w:r>
        <w:t xml:space="preserve"> zaregistrujeme obslužné funkcie (</w:t>
      </w:r>
      <w:r w:rsidR="007031BB">
        <w:t xml:space="preserve">angl. </w:t>
      </w:r>
      <w:proofErr w:type="spellStart"/>
      <w:r>
        <w:t>callback</w:t>
      </w:r>
      <w:proofErr w:type="spellEnd"/>
      <w:r>
        <w:t xml:space="preserve">) a programujeme spracovanie udalostí. Pri registrovaní funkcie </w:t>
      </w:r>
      <w:r w:rsidR="00E85AC0">
        <w:t xml:space="preserve">určíme konkrétny </w:t>
      </w:r>
      <w:proofErr w:type="spellStart"/>
      <w:r w:rsidR="00E85AC0">
        <w:t>pin</w:t>
      </w:r>
      <w:proofErr w:type="spellEnd"/>
      <w:r w:rsidR="00E85AC0">
        <w:t>, pri ktorého zmene má byť udalosť vyvolaná.</w:t>
      </w:r>
    </w:p>
    <w:p w14:paraId="3F83642C" w14:textId="77777777" w:rsidR="00FE0A9C" w:rsidRPr="00FE0A9C" w:rsidRDefault="00FE0A9C" w:rsidP="00FE0A9C">
      <w:pPr>
        <w:pStyle w:val="ObrzokZdrojovkd"/>
      </w:pPr>
      <w:r w:rsidRPr="00FE0A9C">
        <w:t xml:space="preserve">void myListener( int eventCode, int eventParam ) { </w:t>
      </w:r>
    </w:p>
    <w:p w14:paraId="2EA6CFF1" w14:textId="2923033D" w:rsidR="00FE0A9C" w:rsidRPr="00FE0A9C" w:rsidRDefault="00FE0A9C" w:rsidP="00FE0A9C">
      <w:pPr>
        <w:pStyle w:val="ObrzokZdrojovkd"/>
      </w:pPr>
      <w:r w:rsidRPr="00FE0A9C">
        <w:t xml:space="preserve">// Do something with the event </w:t>
      </w:r>
    </w:p>
    <w:p w14:paraId="50840FDD" w14:textId="77777777" w:rsidR="00FE0A9C" w:rsidRPr="00FE0A9C" w:rsidRDefault="00FE0A9C" w:rsidP="00FE0A9C">
      <w:pPr>
        <w:pStyle w:val="ObrzokZdrojovkd"/>
      </w:pPr>
      <w:r w:rsidRPr="00FE0A9C">
        <w:lastRenderedPageBreak/>
        <w:t>}</w:t>
      </w:r>
    </w:p>
    <w:p w14:paraId="75617DC7" w14:textId="77777777" w:rsidR="00FE0A9C" w:rsidRPr="00FE0A9C" w:rsidRDefault="00FE0A9C" w:rsidP="00FE0A9C">
      <w:pPr>
        <w:pStyle w:val="ObrzokZdrojovkd"/>
      </w:pPr>
      <w:r w:rsidRPr="00FE0A9C">
        <w:t xml:space="preserve">void setup() { </w:t>
      </w:r>
    </w:p>
    <w:p w14:paraId="38233C18" w14:textId="3F4006B0" w:rsidR="00FE0A9C" w:rsidRPr="00FE0A9C" w:rsidRDefault="00A0345E" w:rsidP="00FE0A9C">
      <w:pPr>
        <w:pStyle w:val="ObrzokZdrojovkd"/>
      </w:pPr>
      <w:r>
        <w:t xml:space="preserve">gMyEventManager.addListener( </w:t>
      </w:r>
      <w:r w:rsidR="00FE0A9C" w:rsidRPr="00FE0A9C">
        <w:t>EventManager::</w:t>
      </w:r>
      <w:r w:rsidRPr="00A0345E">
        <w:t>kEventAnalog2</w:t>
      </w:r>
      <w:r w:rsidR="00FE0A9C" w:rsidRPr="00FE0A9C">
        <w:t>, myListener );</w:t>
      </w:r>
    </w:p>
    <w:p w14:paraId="3AC547D9" w14:textId="164D6B60" w:rsidR="00FE0A9C" w:rsidRPr="00FE0A9C" w:rsidRDefault="00FE0A9C" w:rsidP="00FE0A9C">
      <w:pPr>
        <w:pStyle w:val="ObrzokZdrojovkd"/>
      </w:pPr>
      <w:r w:rsidRPr="00FE0A9C">
        <w:t xml:space="preserve">// Do more set up </w:t>
      </w:r>
    </w:p>
    <w:p w14:paraId="741F4002" w14:textId="33106AA3" w:rsidR="00FE0A9C" w:rsidRDefault="00FE0A9C" w:rsidP="00FE0A9C">
      <w:pPr>
        <w:pStyle w:val="ObrzokZdrojovkd"/>
      </w:pPr>
      <w:r w:rsidRPr="00FE0A9C">
        <w:t>}</w:t>
      </w:r>
    </w:p>
    <w:p w14:paraId="7582821E" w14:textId="556F6887" w:rsidR="00A0345E" w:rsidRDefault="00A0345E" w:rsidP="00A0345E">
      <w:pPr>
        <w:pStyle w:val="ObrzokZdrojovkd"/>
      </w:pPr>
      <w:r>
        <w:t xml:space="preserve">void loop() </w:t>
      </w:r>
    </w:p>
    <w:p w14:paraId="2AC6AD0A" w14:textId="331D08C2" w:rsidR="00A0345E" w:rsidRDefault="00A0345E" w:rsidP="00A0345E">
      <w:pPr>
        <w:pStyle w:val="ObrzokZdrojovkd"/>
      </w:pPr>
      <w:r>
        <w:t>gMyEventManager.processEvent();</w:t>
      </w:r>
    </w:p>
    <w:p w14:paraId="17D7B055" w14:textId="7CEEB735" w:rsidR="00A0345E" w:rsidRDefault="00A0345E" w:rsidP="00A0345E">
      <w:pPr>
        <w:pStyle w:val="ObrzokZdrojovkd"/>
      </w:pPr>
      <w:r>
        <w:t>}</w:t>
      </w:r>
    </w:p>
    <w:p w14:paraId="3F5FAF6A" w14:textId="5360EEEB" w:rsidR="00FE0A9C" w:rsidRPr="002D7C5D" w:rsidRDefault="00FE0A9C" w:rsidP="00FE0A9C">
      <w:pPr>
        <w:pStyle w:val="ObrazokPopis"/>
      </w:pPr>
      <w:bookmarkStart w:id="52" w:name="_Toc511042871"/>
      <w:r>
        <w:t>Obr. </w:t>
      </w:r>
      <w:fldSimple w:instr=" SEQ Obr. \* ARABIC ">
        <w:r w:rsidR="005D0238">
          <w:rPr>
            <w:noProof/>
          </w:rPr>
          <w:t>5</w:t>
        </w:r>
      </w:fldSimple>
      <w:r>
        <w:tab/>
        <w:t xml:space="preserve">Zaregistrovanie udalosti na </w:t>
      </w:r>
      <w:r w:rsidR="00A0345E">
        <w:t xml:space="preserve">analógovom </w:t>
      </w:r>
      <w:proofErr w:type="spellStart"/>
      <w:r w:rsidR="00A0345E">
        <w:t>pine</w:t>
      </w:r>
      <w:proofErr w:type="spellEnd"/>
      <w:r w:rsidR="00A0345E">
        <w:t xml:space="preserve"> 2 v </w:t>
      </w:r>
      <w:proofErr w:type="spellStart"/>
      <w:r w:rsidR="00A0345E" w:rsidRPr="00A0345E">
        <w:rPr>
          <w:rFonts w:ascii="Courier New" w:hAnsi="Courier New" w:cs="Courier New"/>
        </w:rPr>
        <w:t>setup</w:t>
      </w:r>
      <w:proofErr w:type="spellEnd"/>
      <w:r w:rsidR="00A0345E" w:rsidRPr="00A0345E">
        <w:rPr>
          <w:rFonts w:ascii="Courier New" w:hAnsi="Courier New" w:cs="Courier New"/>
        </w:rPr>
        <w:t>()</w:t>
      </w:r>
      <w:r w:rsidR="00A0345E">
        <w:t xml:space="preserve"> a spracovanie udalostí v </w:t>
      </w:r>
      <w:proofErr w:type="spellStart"/>
      <w:r w:rsidR="00A0345E" w:rsidRPr="00A0345E">
        <w:rPr>
          <w:rFonts w:ascii="Courier New" w:hAnsi="Courier New" w:cs="Courier New"/>
        </w:rPr>
        <w:t>loop</w:t>
      </w:r>
      <w:proofErr w:type="spellEnd"/>
      <w:r w:rsidR="00A0345E" w:rsidRPr="00A0345E">
        <w:rPr>
          <w:rFonts w:ascii="Courier New" w:hAnsi="Courier New" w:cs="Courier New"/>
        </w:rPr>
        <w:t>()</w:t>
      </w:r>
      <w:r>
        <w:t>.</w:t>
      </w:r>
      <w:bookmarkEnd w:id="52"/>
    </w:p>
    <w:p w14:paraId="4374F2EF" w14:textId="4B233DF9" w:rsidR="00CB3095" w:rsidRDefault="00CB3095" w:rsidP="00CB3095">
      <w:pPr>
        <w:pStyle w:val="Nadpis3"/>
      </w:pPr>
      <w:bookmarkStart w:id="53" w:name="_Toc511042829"/>
      <w:proofErr w:type="spellStart"/>
      <w:r>
        <w:t>Quantum</w:t>
      </w:r>
      <w:proofErr w:type="spellEnd"/>
      <w:r>
        <w:t xml:space="preserve"> </w:t>
      </w:r>
      <w:proofErr w:type="spellStart"/>
      <w:r>
        <w:t>Leaps</w:t>
      </w:r>
      <w:proofErr w:type="spellEnd"/>
      <w:r>
        <w:t xml:space="preserve"> Modeling </w:t>
      </w:r>
      <w:proofErr w:type="spellStart"/>
      <w:r>
        <w:t>Tool</w:t>
      </w:r>
      <w:bookmarkEnd w:id="53"/>
      <w:proofErr w:type="spellEnd"/>
    </w:p>
    <w:p w14:paraId="7898A61E" w14:textId="7430B9CB" w:rsidR="00CB3095" w:rsidRPr="00CB3095" w:rsidRDefault="007A4E3D" w:rsidP="00396266">
      <w:r>
        <w:t xml:space="preserve">Modelovací nástroj </w:t>
      </w:r>
      <w:proofErr w:type="spellStart"/>
      <w:r>
        <w:t>Quantum</w:t>
      </w:r>
      <w:proofErr w:type="spellEnd"/>
      <w:r>
        <w:t xml:space="preserve"> </w:t>
      </w:r>
      <w:proofErr w:type="spellStart"/>
      <w:r>
        <w:t>Leaps</w:t>
      </w:r>
      <w:proofErr w:type="spellEnd"/>
      <w:r>
        <w:t xml:space="preserve"> Modeling </w:t>
      </w:r>
      <w:proofErr w:type="spellStart"/>
      <w:r>
        <w:t>Tool</w:t>
      </w:r>
      <w:proofErr w:type="spellEnd"/>
      <w:sdt>
        <w:sdtPr>
          <w:id w:val="305136765"/>
          <w:citation/>
        </w:sdtPr>
        <w:sdtContent>
          <w:r w:rsidR="002E2583">
            <w:fldChar w:fldCharType="begin"/>
          </w:r>
          <w:r w:rsidR="002E2583">
            <w:instrText xml:space="preserve"> CITATION Abo18 \l 1051 </w:instrText>
          </w:r>
          <w:r w:rsidR="002E2583">
            <w:fldChar w:fldCharType="separate"/>
          </w:r>
          <w:r w:rsidR="005D0238">
            <w:rPr>
              <w:noProof/>
            </w:rPr>
            <w:t xml:space="preserve"> [6]</w:t>
          </w:r>
          <w:r w:rsidR="002E2583">
            <w:fldChar w:fldCharType="end"/>
          </w:r>
        </w:sdtContent>
      </w:sdt>
      <w:r>
        <w:t xml:space="preserve"> zaradzujeme do skupiny </w:t>
      </w:r>
      <w:proofErr w:type="spellStart"/>
      <w:r>
        <w:t>offline</w:t>
      </w:r>
      <w:proofErr w:type="spellEnd"/>
      <w:r>
        <w:t xml:space="preserve"> riešení. Aplikácie v tomto nástroji modelujeme pomo</w:t>
      </w:r>
      <w:r w:rsidR="001A521D">
        <w:t xml:space="preserve">cou stavového automatu. </w:t>
      </w:r>
      <w:proofErr w:type="spellStart"/>
      <w:r w:rsidR="001A521D">
        <w:t>Konečno</w:t>
      </w:r>
      <w:r>
        <w:t>stavový</w:t>
      </w:r>
      <w:proofErr w:type="spellEnd"/>
      <w:r>
        <w:t xml:space="preserve"> automat </w:t>
      </w:r>
      <w:r w:rsidR="002E2583">
        <w:t>reprezentuje</w:t>
      </w:r>
      <w:r>
        <w:t xml:space="preserve"> matematický model výpočtu. </w:t>
      </w:r>
      <w:r w:rsidR="007E0FD9">
        <w:t>Ide o</w:t>
      </w:r>
      <w:r>
        <w:t xml:space="preserve"> abstraktný stroj, ktorý môže byť v danom čase presne v jednom stave z konečného počtu stavov. </w:t>
      </w:r>
      <w:proofErr w:type="spellStart"/>
      <w:r>
        <w:t>Konečnostavový</w:t>
      </w:r>
      <w:proofErr w:type="spellEnd"/>
      <w:r>
        <w:t xml:space="preserve"> automat sa môže </w:t>
      </w:r>
      <w:r w:rsidR="00845F76">
        <w:t>prepnúť</w:t>
      </w:r>
      <w:r>
        <w:t xml:space="preserve"> z jedného stavu na druhý v reakcii na niektoré externé vstupy.</w:t>
      </w:r>
    </w:p>
    <w:p w14:paraId="1329D14D" w14:textId="77777777" w:rsidR="00CB3095" w:rsidRDefault="00CB3095" w:rsidP="00CB3095">
      <w:pPr>
        <w:pStyle w:val="Nadpis3"/>
      </w:pPr>
      <w:bookmarkStart w:id="54" w:name="_Toc511042830"/>
      <w:proofErr w:type="spellStart"/>
      <w:r w:rsidRPr="00CB3095">
        <w:t>ARTe</w:t>
      </w:r>
      <w:proofErr w:type="spellEnd"/>
      <w:r w:rsidRPr="00CB3095">
        <w:t xml:space="preserve"> (Arduino </w:t>
      </w:r>
      <w:proofErr w:type="spellStart"/>
      <w:r w:rsidRPr="00CB3095">
        <w:t>Real-Time</w:t>
      </w:r>
      <w:proofErr w:type="spellEnd"/>
      <w:r w:rsidRPr="00CB3095">
        <w:t xml:space="preserve"> </w:t>
      </w:r>
      <w:proofErr w:type="spellStart"/>
      <w:r w:rsidRPr="00CB3095">
        <w:t>extension</w:t>
      </w:r>
      <w:proofErr w:type="spellEnd"/>
      <w:r w:rsidRPr="00CB3095">
        <w:t>)</w:t>
      </w:r>
      <w:bookmarkEnd w:id="54"/>
    </w:p>
    <w:p w14:paraId="464F28F3" w14:textId="0A2AF3FB" w:rsidR="00CB3095" w:rsidRPr="00CB3095" w:rsidRDefault="003A6B0A" w:rsidP="00396266">
      <w:r>
        <w:t xml:space="preserve">Rozšírenie Arduino kompilátora </w:t>
      </w:r>
      <w:proofErr w:type="spellStart"/>
      <w:r>
        <w:t>ARTe</w:t>
      </w:r>
      <w:proofErr w:type="spellEnd"/>
      <w:sdt>
        <w:sdtPr>
          <w:id w:val="-1584216542"/>
          <w:citation/>
        </w:sdtPr>
        <w:sdtContent>
          <w:r w:rsidR="002E2583">
            <w:fldChar w:fldCharType="begin"/>
          </w:r>
          <w:r w:rsidR="002E2583">
            <w:instrText xml:space="preserve"> CITATION ReT18 \l 1051 </w:instrText>
          </w:r>
          <w:r w:rsidR="002E2583">
            <w:fldChar w:fldCharType="separate"/>
          </w:r>
          <w:r w:rsidR="005D0238">
            <w:rPr>
              <w:noProof/>
            </w:rPr>
            <w:t xml:space="preserve"> [7]</w:t>
          </w:r>
          <w:r w:rsidR="002E2583">
            <w:fldChar w:fldCharType="end"/>
          </w:r>
        </w:sdtContent>
      </w:sdt>
      <w:r>
        <w:t xml:space="preserve"> zaradzujeme do</w:t>
      </w:r>
      <w:r w:rsidR="002E2583">
        <w:t xml:space="preserve"> skupiny </w:t>
      </w:r>
      <w:proofErr w:type="spellStart"/>
      <w:r w:rsidR="002E2583">
        <w:t>offline</w:t>
      </w:r>
      <w:proofErr w:type="spellEnd"/>
      <w:r w:rsidR="002E2583">
        <w:t xml:space="preserve"> riešení. R</w:t>
      </w:r>
      <w:r>
        <w:t xml:space="preserve">ozšírenie umožňuje vytvorenie viacerých </w:t>
      </w:r>
      <w:proofErr w:type="spellStart"/>
      <w:r w:rsidRPr="002E2583">
        <w:rPr>
          <w:rFonts w:ascii="Courier New" w:hAnsi="Courier New" w:cs="Courier New"/>
        </w:rPr>
        <w:t>loop</w:t>
      </w:r>
      <w:proofErr w:type="spellEnd"/>
      <w:r w:rsidR="002E2583">
        <w:t xml:space="preserve"> funkcií, ktoré sú spustené </w:t>
      </w:r>
      <w:proofErr w:type="spellStart"/>
      <w:r>
        <w:t>pseudoparalelne</w:t>
      </w:r>
      <w:proofErr w:type="spellEnd"/>
      <w:r>
        <w:t xml:space="preserve">. </w:t>
      </w:r>
      <w:r w:rsidR="00E6233B">
        <w:t xml:space="preserve">Vývojári </w:t>
      </w:r>
      <w:proofErr w:type="spellStart"/>
      <w:r w:rsidR="00E6233B">
        <w:t>ARTe</w:t>
      </w:r>
      <w:proofErr w:type="spellEnd"/>
      <w:r w:rsidR="00E6233B">
        <w:t xml:space="preserve"> dosiahli </w:t>
      </w:r>
      <w:proofErr w:type="spellStart"/>
      <w:r w:rsidR="00E6233B">
        <w:t>pseudoparalelizmus</w:t>
      </w:r>
      <w:proofErr w:type="spellEnd"/>
      <w:r w:rsidR="00E6233B">
        <w:t xml:space="preserve"> pr</w:t>
      </w:r>
      <w:r w:rsidR="007E0FD9">
        <w:t>epísaním implementácie čakacích</w:t>
      </w:r>
      <w:r w:rsidR="001A521D">
        <w:t xml:space="preserve"> </w:t>
      </w:r>
      <w:r w:rsidR="007E0FD9">
        <w:t>(</w:t>
      </w:r>
      <w:proofErr w:type="spellStart"/>
      <w:r w:rsidR="00E6233B" w:rsidRPr="002E2583">
        <w:rPr>
          <w:rFonts w:ascii="Courier New" w:hAnsi="Courier New" w:cs="Courier New"/>
        </w:rPr>
        <w:t>delay</w:t>
      </w:r>
      <w:proofErr w:type="spellEnd"/>
      <w:r w:rsidR="00E6233B">
        <w:rPr>
          <w:rStyle w:val="Odkaznapoznmkupodiarou"/>
        </w:rPr>
        <w:footnoteReference w:id="1"/>
      </w:r>
      <w:r w:rsidR="007E0FD9">
        <w:t>)</w:t>
      </w:r>
      <w:r w:rsidR="001A521D">
        <w:t xml:space="preserve"> </w:t>
      </w:r>
      <w:r w:rsidR="00E6233B">
        <w:t>metód z aktívneho čakania na pasívne. Program si zapamätá</w:t>
      </w:r>
      <w:r w:rsidR="001A521D">
        <w:t>,</w:t>
      </w:r>
      <w:r w:rsidR="00E6233B">
        <w:t xml:space="preserve"> kde bol </w:t>
      </w:r>
      <w:proofErr w:type="spellStart"/>
      <w:r w:rsidR="00E6233B">
        <w:t>del</w:t>
      </w:r>
      <w:r w:rsidR="002E2583">
        <w:t>ay</w:t>
      </w:r>
      <w:proofErr w:type="spellEnd"/>
      <w:r w:rsidR="002E2583">
        <w:t xml:space="preserve"> vyvolaný a spustí ďalšiu nasledujúcu </w:t>
      </w:r>
      <w:proofErr w:type="spellStart"/>
      <w:r w:rsidR="002E2583">
        <w:t>loop</w:t>
      </w:r>
      <w:proofErr w:type="spellEnd"/>
      <w:r w:rsidR="002E2583">
        <w:t xml:space="preserve"> </w:t>
      </w:r>
      <w:proofErr w:type="spellStart"/>
      <w:r w:rsidR="002E2583">
        <w:t>funciu</w:t>
      </w:r>
      <w:proofErr w:type="spellEnd"/>
      <w:r w:rsidR="002E2583">
        <w:t xml:space="preserve">. Ďalšia </w:t>
      </w:r>
      <w:proofErr w:type="spellStart"/>
      <w:r w:rsidR="002E2583">
        <w:t>loop</w:t>
      </w:r>
      <w:proofErr w:type="spellEnd"/>
      <w:r w:rsidR="002E2583">
        <w:t xml:space="preserve"> funkcia je spustená od zapamätanej pozícii vyvolania </w:t>
      </w:r>
      <w:proofErr w:type="spellStart"/>
      <w:r w:rsidR="002E2583">
        <w:t>delay</w:t>
      </w:r>
      <w:proofErr w:type="spellEnd"/>
      <w:r w:rsidR="002E2583">
        <w:t xml:space="preserve">. Ak funkcia nemala vyvolaný </w:t>
      </w:r>
      <w:proofErr w:type="spellStart"/>
      <w:r w:rsidR="002E2583">
        <w:t>delay</w:t>
      </w:r>
      <w:proofErr w:type="spellEnd"/>
      <w:r w:rsidR="002E2583">
        <w:t>, tak bude spustená od začiatku.</w:t>
      </w:r>
    </w:p>
    <w:p w14:paraId="65E2D209" w14:textId="77777777" w:rsidR="00CB3095" w:rsidRDefault="00CB3095" w:rsidP="00CB3095">
      <w:pPr>
        <w:pStyle w:val="Nadpis3"/>
      </w:pPr>
      <w:bookmarkStart w:id="55" w:name="_Toc511042831"/>
      <w:r>
        <w:t>Cayenne</w:t>
      </w:r>
      <w:bookmarkEnd w:id="55"/>
    </w:p>
    <w:p w14:paraId="2DB5A3CB" w14:textId="4321ADD9" w:rsidR="00CB3095" w:rsidRDefault="001A521D" w:rsidP="00396266">
      <w:r>
        <w:t>Aplikáci</w:t>
      </w:r>
      <w:r w:rsidR="007E0FD9">
        <w:t>a</w:t>
      </w:r>
      <w:r w:rsidR="002E2583">
        <w:t xml:space="preserve"> Cayenne</w:t>
      </w:r>
      <w:sdt>
        <w:sdtPr>
          <w:id w:val="730274350"/>
          <w:citation/>
        </w:sdtPr>
        <w:sdtContent>
          <w:r w:rsidR="002E2583">
            <w:fldChar w:fldCharType="begin"/>
          </w:r>
          <w:r w:rsidR="002E2583">
            <w:instrText xml:space="preserve"> CITATION Dok17 \l 1051 </w:instrText>
          </w:r>
          <w:r w:rsidR="002E2583">
            <w:fldChar w:fldCharType="separate"/>
          </w:r>
          <w:r w:rsidR="005D0238">
            <w:rPr>
              <w:noProof/>
            </w:rPr>
            <w:t xml:space="preserve"> [8]</w:t>
          </w:r>
          <w:r w:rsidR="002E2583">
            <w:fldChar w:fldCharType="end"/>
          </w:r>
        </w:sdtContent>
      </w:sdt>
      <w:r w:rsidR="007A4E3D">
        <w:t xml:space="preserve"> </w:t>
      </w:r>
      <w:r w:rsidR="007E0FD9">
        <w:t>patrí</w:t>
      </w:r>
      <w:r w:rsidR="007A4E3D">
        <w:t xml:space="preserve"> do kategórie online riešení. Na</w:t>
      </w:r>
      <w:r>
        <w:t xml:space="preserve"> dosku A</w:t>
      </w:r>
      <w:r w:rsidR="007A4E3D">
        <w:t xml:space="preserve">rduino </w:t>
      </w:r>
      <w:r w:rsidR="00756461">
        <w:t xml:space="preserve">je nahraná špeciálna aplikácia, ktorá </w:t>
      </w:r>
      <w:r w:rsidR="007A4E3D">
        <w:t xml:space="preserve">automatizovane odosiela na servery Cayenne </w:t>
      </w:r>
      <w:r w:rsidR="001445C3">
        <w:t>aktuálny stav svojich</w:t>
      </w:r>
      <w:r w:rsidR="007A4E3D">
        <w:t xml:space="preserve"> vstupných </w:t>
      </w:r>
      <w:proofErr w:type="spellStart"/>
      <w:r w:rsidR="007A4E3D">
        <w:t>pinov</w:t>
      </w:r>
      <w:proofErr w:type="spellEnd"/>
      <w:r w:rsidR="007A4E3D">
        <w:t xml:space="preserve">. Doska taktiež čaká na inštrukcie zo serverov Cayenne pre nastavenie výstupných </w:t>
      </w:r>
      <w:proofErr w:type="spellStart"/>
      <w:r w:rsidR="007A4E3D">
        <w:t>pinov</w:t>
      </w:r>
      <w:proofErr w:type="spellEnd"/>
      <w:r w:rsidR="007A4E3D">
        <w:t>. Vo webovom nástroji Cayenne vidí</w:t>
      </w:r>
      <w:r>
        <w:t xml:space="preserve">me </w:t>
      </w:r>
      <w:r w:rsidR="00031E29">
        <w:t>aktuálny</w:t>
      </w:r>
      <w:r>
        <w:t xml:space="preserve"> stav vstupných </w:t>
      </w:r>
      <w:proofErr w:type="spellStart"/>
      <w:r>
        <w:t>pinov</w:t>
      </w:r>
      <w:proofErr w:type="spellEnd"/>
      <w:r>
        <w:t xml:space="preserve"> a </w:t>
      </w:r>
      <w:r w:rsidR="007A4E3D">
        <w:t xml:space="preserve">dokážeme </w:t>
      </w:r>
      <w:r w:rsidR="001445C3">
        <w:t>nastaviť</w:t>
      </w:r>
      <w:r w:rsidR="007A4E3D">
        <w:t xml:space="preserve"> rôzne akcie pre z</w:t>
      </w:r>
      <w:r w:rsidR="009642B9">
        <w:t>a</w:t>
      </w:r>
      <w:r w:rsidR="007A4E3D">
        <w:t xml:space="preserve">pnutie výstupných </w:t>
      </w:r>
      <w:proofErr w:type="spellStart"/>
      <w:r w:rsidR="007A4E3D">
        <w:t>pinov</w:t>
      </w:r>
      <w:proofErr w:type="spellEnd"/>
      <w:r w:rsidR="007A4E3D">
        <w:t>.</w:t>
      </w:r>
      <w:r w:rsidR="00031E29">
        <w:t xml:space="preserve"> Akcie nastavujeme ako podmieňovacie vety.</w:t>
      </w:r>
      <w:r w:rsidR="007A4E3D">
        <w:t xml:space="preserve"> </w:t>
      </w:r>
      <w:r w:rsidR="00031E29">
        <w:t>Nasledujúci príklad</w:t>
      </w:r>
      <w:r w:rsidR="001445C3">
        <w:t xml:space="preserve"> zobrazuje zapojený senzor </w:t>
      </w:r>
      <w:r w:rsidR="001445C3">
        <w:lastRenderedPageBreak/>
        <w:t xml:space="preserve">(teplomer) s aktuátorom (klimatizácia), ktorý </w:t>
      </w:r>
      <w:r w:rsidR="008745F0">
        <w:t>realizuje nasledujúcu akciu</w:t>
      </w:r>
      <w:r w:rsidR="001445C3">
        <w:t>: a</w:t>
      </w:r>
      <w:r w:rsidR="007A4E3D">
        <w:t>k stúpne teplota nad 30</w:t>
      </w:r>
      <w:r>
        <w:t xml:space="preserve"> °</w:t>
      </w:r>
      <w:r w:rsidR="007A4E3D">
        <w:t>C, tak zapni klimatizáciu</w:t>
      </w:r>
      <w:r w:rsidR="001445C3">
        <w:t>.</w:t>
      </w:r>
    </w:p>
    <w:p w14:paraId="66828E37" w14:textId="77777777" w:rsidR="001445C3" w:rsidRDefault="001445C3" w:rsidP="00FE0A9C">
      <w:pPr>
        <w:pStyle w:val="Obrzok"/>
      </w:pPr>
      <w:r>
        <w:drawing>
          <wp:inline distT="0" distB="0" distL="0" distR="0" wp14:anchorId="64E4BF78" wp14:editId="2DBE1BF6">
            <wp:extent cx="5189114" cy="2993366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52" cy="300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6AFD8" w14:textId="243C9DFB" w:rsidR="001445C3" w:rsidRPr="002D7C5D" w:rsidRDefault="001445C3" w:rsidP="00FE0A9C">
      <w:pPr>
        <w:pStyle w:val="ObrazokPopis"/>
      </w:pPr>
      <w:bookmarkStart w:id="56" w:name="_Toc511042872"/>
      <w:r>
        <w:t>Obr. </w:t>
      </w:r>
      <w:fldSimple w:instr=" SEQ Obr. \* ARABIC ">
        <w:r w:rsidR="005D0238">
          <w:rPr>
            <w:noProof/>
          </w:rPr>
          <w:t>6</w:t>
        </w:r>
      </w:fldSimple>
      <w:r>
        <w:tab/>
        <w:t>Akcia zapnutia klimatizácie nastavená vo webovom prostredí Cayenne.</w:t>
      </w:r>
      <w:bookmarkEnd w:id="56"/>
    </w:p>
    <w:p w14:paraId="2C596835" w14:textId="77777777" w:rsidR="00C31CEB" w:rsidRDefault="00C31CEB" w:rsidP="00CB3095">
      <w:pPr>
        <w:pStyle w:val="Nadpis1"/>
      </w:pPr>
      <w:bookmarkStart w:id="57" w:name="_Toc511042832"/>
      <w:r>
        <w:lastRenderedPageBreak/>
        <w:t>Komponentové a udalosťami orientované programovanie</w:t>
      </w:r>
      <w:bookmarkEnd w:id="57"/>
    </w:p>
    <w:p w14:paraId="0191E880" w14:textId="77777777" w:rsidR="00A31CD6" w:rsidRDefault="00D723CA" w:rsidP="00396266">
      <w:r>
        <w:t>S</w:t>
      </w:r>
      <w:r w:rsidR="00CC239C">
        <w:t> komponentovým a udalosťami orientovaným programovaním</w:t>
      </w:r>
      <w:r>
        <w:t xml:space="preserve"> sa stretávame </w:t>
      </w:r>
      <w:r w:rsidR="001A521D">
        <w:t>najmä pri používateľských aplikáciách</w:t>
      </w:r>
      <w:r>
        <w:t xml:space="preserve"> </w:t>
      </w:r>
      <w:r w:rsidR="00D14B15">
        <w:t>na počítačoch, príp</w:t>
      </w:r>
      <w:r w:rsidR="001A521D">
        <w:t>adne</w:t>
      </w:r>
      <w:r w:rsidR="00D14B15">
        <w:t xml:space="preserve"> mobilných zariadeniach. Komponenty v </w:t>
      </w:r>
      <w:r w:rsidR="00CC239C">
        <w:t>týchto</w:t>
      </w:r>
      <w:r w:rsidR="00D14B15">
        <w:t xml:space="preserve"> aplikáciách predstavujú jednotlivé grafické prvky zobrazené na obrazovke. </w:t>
      </w:r>
    </w:p>
    <w:p w14:paraId="702B9A62" w14:textId="27CD1C29" w:rsidR="001557A7" w:rsidRDefault="002D3764" w:rsidP="00396266">
      <w:r>
        <w:t xml:space="preserve">V objektovo orientovanom programovaní je </w:t>
      </w:r>
      <w:r w:rsidRPr="00A31CD6">
        <w:rPr>
          <w:b/>
        </w:rPr>
        <w:t>komponent</w:t>
      </w:r>
      <w:r>
        <w:t xml:space="preserve"> považovaný </w:t>
      </w:r>
      <w:r w:rsidR="00653706">
        <w:t>za</w:t>
      </w:r>
      <w:r>
        <w:t xml:space="preserve"> znovu použiteľný blok programu</w:t>
      </w:r>
      <w:r w:rsidR="006D2825">
        <w:t>, ktorý</w:t>
      </w:r>
      <w:r>
        <w:t xml:space="preserve"> môže byť kombinovaný s inými komponentmi za účelom vytvorenia aplikácie. Príkladmi komponentov sú tlačidlo, </w:t>
      </w:r>
      <w:proofErr w:type="spellStart"/>
      <w:r w:rsidR="00FF7353">
        <w:t>scrollbar</w:t>
      </w:r>
      <w:proofErr w:type="spellEnd"/>
      <w:r w:rsidR="006D2825">
        <w:t xml:space="preserve">, ale aj tabuľka v grafických používateľských prostrediach. </w:t>
      </w:r>
      <w:r w:rsidR="00A64640">
        <w:t>Zdrojový kód komponentu</w:t>
      </w:r>
      <w:r w:rsidR="00653706">
        <w:t>,</w:t>
      </w:r>
      <w:r w:rsidR="00A64640">
        <w:t xml:space="preserve"> </w:t>
      </w:r>
      <w:r w:rsidR="00653706">
        <w:t>inak nazývaný ako model kompone</w:t>
      </w:r>
      <w:r w:rsidR="00A64640">
        <w:t>n</w:t>
      </w:r>
      <w:r w:rsidR="00653706">
        <w:t>t</w:t>
      </w:r>
      <w:r w:rsidR="00A64640">
        <w:t xml:space="preserve">u, obvykle poskytuje </w:t>
      </w:r>
      <w:r w:rsidR="00653706">
        <w:t>nasledujúce</w:t>
      </w:r>
      <w:r w:rsidR="00A64640">
        <w:t xml:space="preserve"> hlavné typy služieb:</w:t>
      </w:r>
    </w:p>
    <w:p w14:paraId="09084637" w14:textId="16B38B48" w:rsidR="00A64640" w:rsidRDefault="00AC032C" w:rsidP="00A64640">
      <w:pPr>
        <w:pStyle w:val="Odsekzoznamu"/>
        <w:numPr>
          <w:ilvl w:val="0"/>
          <w:numId w:val="32"/>
        </w:numPr>
      </w:pPr>
      <w:r>
        <w:t>Vlastnosti komponentu − v</w:t>
      </w:r>
      <w:r w:rsidR="00A64640">
        <w:t>ďaka vlastnostiam komponentov je inštancia komponentu rozlíšiteľná v aplikácii od ostatných komponentov rovnakého typu.</w:t>
      </w:r>
    </w:p>
    <w:p w14:paraId="67BE1C58" w14:textId="5B64CE14" w:rsidR="00A64640" w:rsidRDefault="00A159AF" w:rsidP="00A64640">
      <w:pPr>
        <w:pStyle w:val="Odsekzoznamu"/>
        <w:numPr>
          <w:ilvl w:val="0"/>
          <w:numId w:val="32"/>
        </w:numPr>
      </w:pPr>
      <w:r>
        <w:t>Spracovanie udalostí − i</w:t>
      </w:r>
      <w:r w:rsidR="00186E1C">
        <w:t>nštancia komponentu má definované vlastné spracovanie udalostí. Napríklad tlačidlo A po udalosti stlačenia</w:t>
      </w:r>
      <w:r>
        <w:t xml:space="preserve"> uloží obsah pamäte na disk. I</w:t>
      </w:r>
      <w:r w:rsidR="00186E1C">
        <w:t xml:space="preserve">né tlačidlo B po rovnakej udalosti stlačenia </w:t>
      </w:r>
      <w:r w:rsidR="00A678D9">
        <w:t>spustí</w:t>
      </w:r>
      <w:r w:rsidR="00186E1C">
        <w:t xml:space="preserve"> zvonenie na komponente reproduktora.</w:t>
      </w:r>
    </w:p>
    <w:p w14:paraId="1B719B7D" w14:textId="2C999998" w:rsidR="00186E1C" w:rsidRDefault="000411DF" w:rsidP="00396266">
      <w:r>
        <w:t>V udalosťami orientovanom programovaní sú s udalosťou spojené tri typy objektov</w:t>
      </w:r>
      <w:sdt>
        <w:sdtPr>
          <w:id w:val="2086789594"/>
          <w:citation/>
        </w:sdtPr>
        <w:sdtContent>
          <w:r w:rsidR="00B863C9">
            <w:fldChar w:fldCharType="begin"/>
          </w:r>
          <w:r w:rsidR="0040744A">
            <w:instrText xml:space="preserve">CITATION Sha14 \l 1051 </w:instrText>
          </w:r>
          <w:r w:rsidR="00B863C9">
            <w:fldChar w:fldCharType="separate"/>
          </w:r>
          <w:r w:rsidR="005D0238">
            <w:rPr>
              <w:noProof/>
            </w:rPr>
            <w:t xml:space="preserve"> [9]</w:t>
          </w:r>
          <w:r w:rsidR="00B863C9">
            <w:fldChar w:fldCharType="end"/>
          </w:r>
        </w:sdtContent>
      </w:sdt>
      <w:r>
        <w:t>:</w:t>
      </w:r>
    </w:p>
    <w:p w14:paraId="30DE1686" w14:textId="555D94BE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Zdroj udalosti</w:t>
      </w:r>
      <w:r w:rsidR="005B6AE6">
        <w:t xml:space="preserve"> −</w:t>
      </w:r>
      <w:r>
        <w:t xml:space="preserve"> komponent, ktorého zmena vlastností vyvolá udalosť.</w:t>
      </w:r>
    </w:p>
    <w:p w14:paraId="20F54FD1" w14:textId="062298DC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Udalosť</w:t>
      </w:r>
      <w:r w:rsidR="005B6AE6">
        <w:t xml:space="preserve"> − p</w:t>
      </w:r>
      <w:r>
        <w:t>omenovanie konkrétnej zmeny vlastnosti komponentu.</w:t>
      </w:r>
    </w:p>
    <w:p w14:paraId="6F48FC01" w14:textId="60A3F032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Spracovanie udalosti</w:t>
      </w:r>
      <w:r>
        <w:t xml:space="preserve"> </w:t>
      </w:r>
      <w:r w:rsidR="005B6AE6">
        <w:t>−</w:t>
      </w:r>
      <w:r>
        <w:t xml:space="preserve"> obslužný kód</w:t>
      </w:r>
      <w:r w:rsidR="005B6AE6">
        <w:t>,</w:t>
      </w:r>
      <w:r w:rsidR="00A678D9">
        <w:t xml:space="preserve"> ktorý</w:t>
      </w:r>
      <w:r>
        <w:t xml:space="preserve"> </w:t>
      </w:r>
      <w:r w:rsidR="00A678D9">
        <w:t>je spustený</w:t>
      </w:r>
      <w:r>
        <w:t xml:space="preserve"> po vytvorení udalosti.</w:t>
      </w:r>
    </w:p>
    <w:p w14:paraId="53CEA374" w14:textId="6FE27A14" w:rsidR="00C31CEB" w:rsidRDefault="00F85EEA" w:rsidP="00396266">
      <w:r>
        <w:t>T</w:t>
      </w:r>
      <w:r w:rsidR="001557A7">
        <w:t xml:space="preserve">ypy komponentov majú </w:t>
      </w:r>
      <w:r>
        <w:t xml:space="preserve">spravidla </w:t>
      </w:r>
      <w:r w:rsidR="001557A7">
        <w:t xml:space="preserve">definované mená udalostí, ktoré môžu nastať. Pre vyvolanie udalosti komponent sleduje </w:t>
      </w:r>
      <w:r w:rsidR="00A31CD6">
        <w:t>zmeny svojich vlastností</w:t>
      </w:r>
      <w:r w:rsidR="001557A7">
        <w:t>. Nasledujúci obrázok znázorňuje prechody medzi jednotlivými stavmi</w:t>
      </w:r>
      <w:r w:rsidR="006120A6" w:rsidRPr="006120A6">
        <w:t xml:space="preserve"> </w:t>
      </w:r>
      <w:r w:rsidR="006120A6">
        <w:t>formou automatu</w:t>
      </w:r>
      <w:r>
        <w:t xml:space="preserve">. Na šípkach sa nachádza </w:t>
      </w:r>
      <w:r w:rsidR="001557A7">
        <w:t>pomenovanie udalosti, ktorá nastáva pri prechode medzi vyznačenými stavmi.</w:t>
      </w:r>
      <w:r w:rsidR="00FD787F">
        <w:t xml:space="preserve"> Hrubým kruhom je vyznačený aktuálny stav tlačidla.</w:t>
      </w:r>
    </w:p>
    <w:p w14:paraId="39616ABD" w14:textId="5AB8C83D" w:rsidR="001557A7" w:rsidRPr="00313EAD" w:rsidRDefault="002D76E5" w:rsidP="00313EAD">
      <w:pPr>
        <w:pStyle w:val="Obrzok"/>
      </w:pPr>
      <w:r>
        <w:lastRenderedPageBreak/>
        <w:pict w14:anchorId="4612DE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06.35pt" o:bordertopcolor="this" o:borderleftcolor="this" o:borderbottomcolor="this" o:borderrightcolor="this">
            <v:imagedata r:id="rId25" o:title="component-state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948A714" w14:textId="51AFF003" w:rsidR="001557A7" w:rsidRDefault="001557A7" w:rsidP="00FE0A9C">
      <w:pPr>
        <w:pStyle w:val="ObrazokPopis"/>
      </w:pPr>
      <w:bookmarkStart w:id="58" w:name="_Toc511042873"/>
      <w:r>
        <w:t>Obr. </w:t>
      </w:r>
      <w:fldSimple w:instr=" SEQ Obr. \* ARABIC ">
        <w:r w:rsidR="005D0238">
          <w:rPr>
            <w:noProof/>
          </w:rPr>
          <w:t>7</w:t>
        </w:r>
      </w:fldSimple>
      <w:r>
        <w:tab/>
      </w:r>
      <w:r w:rsidR="00FD787F">
        <w:t>Znázornenie inš</w:t>
      </w:r>
      <w:r w:rsidR="006120A6">
        <w:t>tancie komponentu typu tlačidlo</w:t>
      </w:r>
      <w:r w:rsidR="00FD787F">
        <w:t xml:space="preserve"> s automatom pre prechody medzi jednotlivými stavmi</w:t>
      </w:r>
      <w:r>
        <w:t>.</w:t>
      </w:r>
      <w:bookmarkEnd w:id="58"/>
    </w:p>
    <w:p w14:paraId="38553C1A" w14:textId="77777777" w:rsidR="009722E7" w:rsidRPr="002D7C5D" w:rsidRDefault="009722E7" w:rsidP="00FE0A9C">
      <w:pPr>
        <w:pStyle w:val="ObrazokPopis"/>
      </w:pPr>
    </w:p>
    <w:p w14:paraId="34FF1C33" w14:textId="77777777" w:rsidR="00C705AE" w:rsidRDefault="001359A8" w:rsidP="008F4176">
      <w:pPr>
        <w:pStyle w:val="Nadpis2"/>
      </w:pPr>
      <w:bookmarkStart w:id="59" w:name="_Toc511042833"/>
      <w:r>
        <w:t>Spracovanie udalosti</w:t>
      </w:r>
      <w:bookmarkEnd w:id="59"/>
    </w:p>
    <w:p w14:paraId="23D84306" w14:textId="4221A518" w:rsidR="00F85EEA" w:rsidRDefault="00E47D31" w:rsidP="00396266">
      <w:r>
        <w:t>Aby program mohol spracovávať udalosti, potrebuje nie</w:t>
      </w:r>
      <w:r w:rsidR="006120A6">
        <w:t>koľko samostatných modulov</w:t>
      </w:r>
      <w:sdt>
        <w:sdtPr>
          <w:id w:val="-259443959"/>
          <w:citation/>
        </w:sdtPr>
        <w:sdtContent>
          <w:r w:rsidR="00961448">
            <w:fldChar w:fldCharType="begin"/>
          </w:r>
          <w:r w:rsidR="003E5DC4">
            <w:instrText xml:space="preserve">CITATION RMI06 \l 1051 </w:instrText>
          </w:r>
          <w:r w:rsidR="00961448">
            <w:fldChar w:fldCharType="separate"/>
          </w:r>
          <w:r w:rsidR="005D0238">
            <w:rPr>
              <w:noProof/>
            </w:rPr>
            <w:t xml:space="preserve"> [10]</w:t>
          </w:r>
          <w:r w:rsidR="00961448">
            <w:fldChar w:fldCharType="end"/>
          </w:r>
        </w:sdtContent>
      </w:sdt>
      <w:r>
        <w:t xml:space="preserve">. Prvým je samotný komponent, ktorý udalosť vyvolá pri zmene </w:t>
      </w:r>
      <w:r w:rsidR="00F85EEA">
        <w:t>svojho</w:t>
      </w:r>
      <w:r>
        <w:t xml:space="preserve"> stavu. Druhým je metóda alebo objekt, ktorý čaká na vznik udalosti</w:t>
      </w:r>
      <w:r w:rsidR="006120A6">
        <w:t>,</w:t>
      </w:r>
      <w:r>
        <w:t xml:space="preserve"> a následne ju spracuje. </w:t>
      </w:r>
    </w:p>
    <w:p w14:paraId="39E9A007" w14:textId="41FB8D14" w:rsidR="001359A8" w:rsidRDefault="00E47D31" w:rsidP="00396266">
      <w:r>
        <w:t>Posledným a zároveň najdôležitejším modulom, ktorý</w:t>
      </w:r>
      <w:r w:rsidR="006120A6">
        <w:t xml:space="preserve"> prepája</w:t>
      </w:r>
      <w:r>
        <w:t xml:space="preserve"> prvé dva</w:t>
      </w:r>
      <w:r w:rsidR="006120A6">
        <w:t xml:space="preserve"> moduly,</w:t>
      </w:r>
      <w:r>
        <w:t xml:space="preserve"> je plánovač udalostí. Plánovač udalostí je pr</w:t>
      </w:r>
      <w:r w:rsidR="006120A6">
        <w:t>ogram, ktorý riadi beh programu</w:t>
      </w:r>
      <w:r>
        <w:t xml:space="preserve"> prijímaním a  sekvenčným vykonávaním prijatých udalostí. V nasledujúcom obrázku je </w:t>
      </w:r>
      <w:r w:rsidR="00F85EEA">
        <w:t xml:space="preserve">uvedený </w:t>
      </w:r>
      <w:r>
        <w:t xml:space="preserve">nákres </w:t>
      </w:r>
      <w:r w:rsidR="0093159E">
        <w:t xml:space="preserve">práce plánovača úloh v čase. </w:t>
      </w:r>
    </w:p>
    <w:p w14:paraId="52ACFBAB" w14:textId="77777777" w:rsidR="00E47D31" w:rsidRDefault="00E47D31" w:rsidP="00FE0A9C">
      <w:pPr>
        <w:pStyle w:val="Obrzok"/>
      </w:pPr>
      <w:r>
        <w:lastRenderedPageBreak/>
        <w:drawing>
          <wp:inline distT="0" distB="0" distL="0" distR="0" wp14:anchorId="1F462A65" wp14:editId="6A98391D">
            <wp:extent cx="5263017" cy="3875964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05" cy="39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FA1C4" w14:textId="17792F1C" w:rsidR="00E47D31" w:rsidRPr="002D7C5D" w:rsidRDefault="00E47D31" w:rsidP="00FE0A9C">
      <w:pPr>
        <w:pStyle w:val="ObrazokPopis"/>
      </w:pPr>
      <w:bookmarkStart w:id="60" w:name="_Toc511042874"/>
      <w:r>
        <w:t>Obr. </w:t>
      </w:r>
      <w:fldSimple w:instr=" SEQ Obr. \* ARABIC ">
        <w:r w:rsidR="005D0238">
          <w:rPr>
            <w:noProof/>
          </w:rPr>
          <w:t>8</w:t>
        </w:r>
      </w:fldSimple>
      <w:r>
        <w:tab/>
      </w:r>
      <w:r w:rsidR="00961448">
        <w:t>Práca plánovača úloh s registráciou a vyvolaním udalosti</w:t>
      </w:r>
      <w:bookmarkEnd w:id="60"/>
    </w:p>
    <w:p w14:paraId="112DC375" w14:textId="03F8BBC7" w:rsidR="0093159E" w:rsidRPr="0093159E" w:rsidRDefault="0093159E" w:rsidP="0093159E">
      <w:r>
        <w:t xml:space="preserve">Na začiatku objekt </w:t>
      </w:r>
      <w:r w:rsidR="002D76E5">
        <w:t xml:space="preserve">s funkciou </w:t>
      </w:r>
      <w:proofErr w:type="spellStart"/>
      <w:r w:rsidR="002D76E5">
        <w:rPr>
          <w:rFonts w:ascii="Courier New" w:hAnsi="Courier New" w:cs="Courier New"/>
        </w:rPr>
        <w:t>spracujUdalosť</w:t>
      </w:r>
      <w:proofErr w:type="spellEnd"/>
      <w:r w:rsidR="002D76E5">
        <w:rPr>
          <w:rFonts w:ascii="Courier New" w:hAnsi="Courier New" w:cs="Courier New"/>
        </w:rPr>
        <w:t>()</w:t>
      </w:r>
      <w:r>
        <w:t xml:space="preserve"> vykoná registráciu na udalosť s názvom </w:t>
      </w:r>
      <w:r w:rsidR="002D76E5">
        <w:rPr>
          <w:rFonts w:ascii="Courier New" w:hAnsi="Courier New" w:cs="Courier New"/>
        </w:rPr>
        <w:t>Stlač</w:t>
      </w:r>
      <w:r w:rsidRPr="0093159E">
        <w:rPr>
          <w:rFonts w:ascii="Courier New" w:hAnsi="Courier New" w:cs="Courier New"/>
        </w:rPr>
        <w:t>enie</w:t>
      </w:r>
      <w:r w:rsidR="002D76E5">
        <w:rPr>
          <w:rFonts w:ascii="Courier New" w:hAnsi="Courier New" w:cs="Courier New"/>
        </w:rPr>
        <w:t xml:space="preserve"> tlač</w:t>
      </w:r>
      <w:r w:rsidRPr="0093159E">
        <w:rPr>
          <w:rFonts w:ascii="Courier New" w:hAnsi="Courier New" w:cs="Courier New"/>
        </w:rPr>
        <w:t>idla</w:t>
      </w:r>
      <w:r>
        <w:t xml:space="preserve"> (komponentu </w:t>
      </w:r>
      <w:r w:rsidR="002D76E5">
        <w:rPr>
          <w:rFonts w:ascii="Courier New" w:hAnsi="Courier New" w:cs="Courier New"/>
        </w:rPr>
        <w:t>Tlač</w:t>
      </w:r>
      <w:r w:rsidRPr="0093159E">
        <w:rPr>
          <w:rFonts w:ascii="Courier New" w:hAnsi="Courier New" w:cs="Courier New"/>
        </w:rPr>
        <w:t>idlo</w:t>
      </w:r>
      <w:r>
        <w:t xml:space="preserve">). Registráciu vykoná </w:t>
      </w:r>
      <w:r w:rsidR="002D76E5">
        <w:t xml:space="preserve">odoslaním funkcie </w:t>
      </w:r>
      <w:r>
        <w:t xml:space="preserve">na </w:t>
      </w:r>
      <w:r w:rsidR="002D76E5">
        <w:t xml:space="preserve">správcu </w:t>
      </w:r>
      <w:r>
        <w:t xml:space="preserve">úloh. Ten si do svojej internej pamäte </w:t>
      </w:r>
      <w:r w:rsidR="006120A6">
        <w:t xml:space="preserve">zapíše </w:t>
      </w:r>
      <w:r>
        <w:t>túto registráciu</w:t>
      </w:r>
      <w:r w:rsidR="006120A6">
        <w:t>. Následne,</w:t>
      </w:r>
      <w:r>
        <w:t xml:space="preserve"> keď používateľ stlačí komponent </w:t>
      </w:r>
      <w:r w:rsidRPr="0093159E">
        <w:rPr>
          <w:rFonts w:ascii="Courier New" w:hAnsi="Courier New" w:cs="Courier New"/>
        </w:rPr>
        <w:t>Tla</w:t>
      </w:r>
      <w:r w:rsidR="002D76E5">
        <w:rPr>
          <w:rFonts w:ascii="Courier New" w:hAnsi="Courier New" w:cs="Courier New"/>
        </w:rPr>
        <w:t>č</w:t>
      </w:r>
      <w:r w:rsidRPr="0093159E">
        <w:rPr>
          <w:rFonts w:ascii="Courier New" w:hAnsi="Courier New" w:cs="Courier New"/>
        </w:rPr>
        <w:t>idlo</w:t>
      </w:r>
      <w:r>
        <w:t xml:space="preserve">, tak komponent zistí zmenu stavu a vytvorí udalosť. </w:t>
      </w:r>
      <w:r w:rsidR="002D76E5">
        <w:t xml:space="preserve">Udalosť je odoslaná na správcu úloh, ktorý skontroluje </w:t>
      </w:r>
      <w:r>
        <w:t xml:space="preserve">zoznam registrácií </w:t>
      </w:r>
      <w:r w:rsidR="002D76E5">
        <w:t>na prijatú udalosť</w:t>
      </w:r>
      <w:r>
        <w:t xml:space="preserve"> a </w:t>
      </w:r>
      <w:r w:rsidR="006120A6">
        <w:t xml:space="preserve">vyvolá </w:t>
      </w:r>
      <w:r w:rsidR="002D76E5">
        <w:t>príslušné zaregistrované funkcie</w:t>
      </w:r>
      <w:r>
        <w:t>.</w:t>
      </w:r>
      <w:r w:rsidR="00961448">
        <w:t xml:space="preserve"> V ukázanom </w:t>
      </w:r>
      <w:r w:rsidR="002D76E5">
        <w:t>príklade</w:t>
      </w:r>
      <w:r w:rsidR="00961448">
        <w:t xml:space="preserve"> sa spustí </w:t>
      </w:r>
      <w:r w:rsidR="002D76E5">
        <w:t xml:space="preserve">funkcia </w:t>
      </w:r>
      <w:proofErr w:type="spellStart"/>
      <w:r w:rsidR="002D76E5" w:rsidRPr="002D76E5">
        <w:rPr>
          <w:rFonts w:ascii="Courier New" w:hAnsi="Courier New" w:cs="Courier New"/>
        </w:rPr>
        <w:t>spracujUdalosť</w:t>
      </w:r>
      <w:proofErr w:type="spellEnd"/>
      <w:r w:rsidR="002D76E5" w:rsidRPr="002D76E5">
        <w:rPr>
          <w:rFonts w:ascii="Courier New" w:hAnsi="Courier New" w:cs="Courier New"/>
        </w:rPr>
        <w:t>()</w:t>
      </w:r>
      <w:r w:rsidR="00961448">
        <w:t>.</w:t>
      </w:r>
    </w:p>
    <w:p w14:paraId="23B01E85" w14:textId="77777777" w:rsidR="00B516F8" w:rsidRDefault="00B516F8" w:rsidP="00CB3095">
      <w:pPr>
        <w:pStyle w:val="Nadpis1"/>
      </w:pPr>
      <w:bookmarkStart w:id="61" w:name="_Toc511042834"/>
      <w:r>
        <w:lastRenderedPageBreak/>
        <w:t>Integrované vývojové prostredie</w:t>
      </w:r>
      <w:bookmarkStart w:id="62" w:name="_GoBack"/>
      <w:bookmarkEnd w:id="61"/>
      <w:bookmarkEnd w:id="62"/>
    </w:p>
    <w:p w14:paraId="368FA4F1" w14:textId="77777777" w:rsidR="00DB791E" w:rsidRDefault="00F90A0F" w:rsidP="00396266">
      <w:r>
        <w:t>Integrované vývojové prostredia (IDE) vznikli</w:t>
      </w:r>
      <w:r w:rsidR="006120A6">
        <w:t>,</w:t>
      </w:r>
      <w:r>
        <w:t xml:space="preserve"> aby zjednodušili programovanie aplikácií a informačných systémov. IDE sú navrhnuté tak, aby zahŕňali všetky úlohy spojené s výv</w:t>
      </w:r>
      <w:r w:rsidR="006120A6">
        <w:t>ojom softvéru v jednej aplikácii</w:t>
      </w:r>
      <w:r>
        <w:t xml:space="preserve">. </w:t>
      </w:r>
      <w:r w:rsidR="00496BCA">
        <w:t xml:space="preserve">Medzi </w:t>
      </w:r>
      <w:proofErr w:type="spellStart"/>
      <w:r w:rsidR="006120A6">
        <w:t>ne</w:t>
      </w:r>
      <w:proofErr w:type="spellEnd"/>
      <w:r w:rsidR="006120A6">
        <w:t xml:space="preserve"> patrí</w:t>
      </w:r>
      <w:r w:rsidR="00496BCA">
        <w:t xml:space="preserve"> hlavne:</w:t>
      </w:r>
    </w:p>
    <w:p w14:paraId="3FB7761C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editor zdrojového kódu,</w:t>
      </w:r>
    </w:p>
    <w:p w14:paraId="7C3AF1BA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kompilátor,</w:t>
      </w:r>
    </w:p>
    <w:p w14:paraId="7C585970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nástroje automatizácie.</w:t>
      </w:r>
    </w:p>
    <w:p w14:paraId="646C1B0A" w14:textId="0E0B8A49" w:rsidR="00F86A32" w:rsidRDefault="00496BCA" w:rsidP="00396266">
      <w:r>
        <w:t>Editor zdrojového kódu je grafický komponent</w:t>
      </w:r>
      <w:r w:rsidR="006120A6">
        <w:t>,</w:t>
      </w:r>
      <w:r>
        <w:t xml:space="preserve"> navrhnutý tak</w:t>
      </w:r>
      <w:r w:rsidR="006120A6">
        <w:t>,</w:t>
      </w:r>
      <w:r>
        <w:t xml:space="preserve"> aby zjednodušil písanie programov. Jeho hlavnou črtou je grafické vyznačovanie kľúčových slov v zdrojovom kóde. V lepších IDE je editor doplnený aj o automatické dokončovanie. Automatické dokončovanie podľa znalosti programovacieho jazyka, ale aj už vytvoreného zdrojového kódu, programátorovi ponúka existujúce met</w:t>
      </w:r>
      <w:r w:rsidR="006120A6">
        <w:t>ódy či</w:t>
      </w:r>
      <w:r w:rsidR="00F86A32">
        <w:t xml:space="preserve"> premenné. Úloha integrovaného kompilátora je kľúčová pre IDE, pretože testovanie/spúšťanie programu je vďaka tomu na jedno kliknutie. Medzi nástroje automatizácie radíme rôzne ďalšie roz</w:t>
      </w:r>
      <w:r w:rsidR="006120A6">
        <w:t>šírenia, ktoré sú spúšťané napríklad</w:t>
      </w:r>
      <w:r w:rsidR="00F86A32">
        <w:t xml:space="preserve"> pred kompiláciou programu. Medzi tieto nástroje môžeme zaradiť aj generátor zdrojového kódu, ktorý prevedie podporné súbory IDE do jazyka, </w:t>
      </w:r>
      <w:r w:rsidR="009642B9">
        <w:t>v ktorom</w:t>
      </w:r>
      <w:r w:rsidR="00F86A32">
        <w:t xml:space="preserve"> bude kompilovaný.</w:t>
      </w:r>
    </w:p>
    <w:p w14:paraId="6BC4BDE7" w14:textId="4EE671DA" w:rsidR="00B00456" w:rsidRDefault="00376A84" w:rsidP="00B00456">
      <w:pPr>
        <w:pStyle w:val="Obrzok"/>
      </w:pPr>
      <w:r>
        <w:pict w14:anchorId="00134136">
          <v:shape id="_x0000_i1030" type="#_x0000_t75" style="width:424.5pt;height:225.65pt">
            <v:imagedata r:id="rId27" o:title="ide-example"/>
          </v:shape>
        </w:pict>
      </w:r>
    </w:p>
    <w:p w14:paraId="578B722D" w14:textId="149E88AC" w:rsidR="00B00456" w:rsidRPr="002D7C5D" w:rsidRDefault="00B00456" w:rsidP="00B00456">
      <w:pPr>
        <w:pStyle w:val="ObrazokPopis"/>
      </w:pPr>
      <w:bookmarkStart w:id="63" w:name="_Toc511042875"/>
      <w:r>
        <w:t>Obr. </w:t>
      </w:r>
      <w:fldSimple w:instr=" SEQ Obr. \* ARABIC ">
        <w:r w:rsidR="005D0238">
          <w:rPr>
            <w:noProof/>
          </w:rPr>
          <w:t>9</w:t>
        </w:r>
      </w:fldSimple>
      <w:r>
        <w:tab/>
        <w:t xml:space="preserve">Integrované vývojové prostredie </w:t>
      </w:r>
      <w:proofErr w:type="spellStart"/>
      <w:r>
        <w:t>NetBeans</w:t>
      </w:r>
      <w:proofErr w:type="spellEnd"/>
      <w:r>
        <w:t xml:space="preserve"> pre jazyk Java s vizualizáciou automatického dokončovania</w:t>
      </w:r>
      <w:bookmarkEnd w:id="63"/>
    </w:p>
    <w:p w14:paraId="637480EA" w14:textId="77777777" w:rsidR="00DB791E" w:rsidRDefault="006120A6" w:rsidP="00F86A32">
      <w:pPr>
        <w:pStyle w:val="Nadpis2"/>
      </w:pPr>
      <w:bookmarkStart w:id="64" w:name="_Toc511042835"/>
      <w:r>
        <w:lastRenderedPageBreak/>
        <w:t xml:space="preserve">Rapid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</w:t>
      </w:r>
      <w:r w:rsidR="00DB791E">
        <w:t>evelopment</w:t>
      </w:r>
      <w:bookmarkEnd w:id="64"/>
      <w:proofErr w:type="spellEnd"/>
    </w:p>
    <w:p w14:paraId="1B9E23F6" w14:textId="250DA7FB" w:rsidR="00217B42" w:rsidRDefault="00F86A32" w:rsidP="00396266">
      <w:r>
        <w:t xml:space="preserve">Metodológia stojaca </w:t>
      </w:r>
      <w:r w:rsidR="006B481A">
        <w:t>bok po boku integrovaný</w:t>
      </w:r>
      <w:r w:rsidR="006120A6">
        <w:t>ch</w:t>
      </w:r>
      <w:r w:rsidR="006B481A">
        <w:t xml:space="preserve"> vývojový</w:t>
      </w:r>
      <w:r w:rsidR="006120A6">
        <w:t>ch</w:t>
      </w:r>
      <w:r w:rsidR="006B481A">
        <w:t xml:space="preserve"> prostred</w:t>
      </w:r>
      <w:r w:rsidR="006120A6">
        <w:t>í</w:t>
      </w:r>
      <w:r w:rsidR="006B481A">
        <w:t xml:space="preserve"> </w:t>
      </w:r>
      <w:r>
        <w:t xml:space="preserve">je Rapid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(RAD). RAD bol navrhnutý </w:t>
      </w:r>
      <w:r w:rsidR="006B481A">
        <w:t xml:space="preserve">ako prístup adaptívneho softvérového vývoja. </w:t>
      </w:r>
      <w:r w:rsidR="006120A6">
        <w:t>O</w:t>
      </w:r>
      <w:r w:rsidR="006B481A">
        <w:t>dporúča</w:t>
      </w:r>
      <w:r w:rsidR="00E85AC0">
        <w:t xml:space="preserve"> sa</w:t>
      </w:r>
      <w:r w:rsidR="006120A6">
        <w:t>,</w:t>
      </w:r>
      <w:r w:rsidR="00FF7353">
        <w:t xml:space="preserve"> aby sa</w:t>
      </w:r>
      <w:r w:rsidR="006B481A">
        <w:t xml:space="preserve"> klád</w:t>
      </w:r>
      <w:r w:rsidR="00FF7353">
        <w:t>o</w:t>
      </w:r>
      <w:r w:rsidR="006B481A">
        <w:t xml:space="preserve">l menší dôraz na plánovanie a väčší na adaptívne zmeny v softvéri. </w:t>
      </w:r>
      <w:r w:rsidR="00217B42">
        <w:t>Taktiež sa odporúča zvýšené používanie prototypov, pretože tie skôr poskytnú spätnú väzbu o výslednom softvéri.</w:t>
      </w:r>
    </w:p>
    <w:p w14:paraId="264A4D1C" w14:textId="57DD56F7" w:rsidR="00376A84" w:rsidRDefault="00376A84" w:rsidP="00396266">
      <w:r>
        <w:t xml:space="preserve">Príkladom integrovaných vývojových prostredí postavených na metodológii </w:t>
      </w:r>
      <w:r w:rsidR="00217B42">
        <w:t xml:space="preserve">RAD </w:t>
      </w:r>
      <w:r>
        <w:t xml:space="preserve">sú </w:t>
      </w:r>
      <w:r w:rsidR="00217B42">
        <w:t xml:space="preserve">vizuálne </w:t>
      </w:r>
      <w:r>
        <w:t>editory formulárov</w:t>
      </w:r>
      <w:r w:rsidR="00217B42">
        <w:t xml:space="preserve"> (GUI)</w:t>
      </w:r>
      <w:r>
        <w:t xml:space="preserve">. Na nasledujúcom obrázku je zobrazený </w:t>
      </w:r>
      <w:r w:rsidR="00217B42">
        <w:t xml:space="preserve">vizuálny </w:t>
      </w:r>
      <w:r>
        <w:t xml:space="preserve">editor formulárov z vývojového prostredia programu </w:t>
      </w:r>
      <w:proofErr w:type="spellStart"/>
      <w:r>
        <w:t>NetBeans</w:t>
      </w:r>
      <w:proofErr w:type="spellEnd"/>
      <w:r>
        <w:t>.</w:t>
      </w:r>
      <w:r w:rsidR="00217B42">
        <w:t xml:space="preserve"> Hlavným prvkom je Vizuálny editor formulára, v ktorom pomocou </w:t>
      </w:r>
      <w:proofErr w:type="spellStart"/>
      <w:r w:rsidR="00217B42">
        <w:t>drag’n’drop</w:t>
      </w:r>
      <w:proofErr w:type="spellEnd"/>
      <w:r w:rsidR="00217B42">
        <w:t xml:space="preserve"> vieme rozmiestniť komponenty ako potrebujeme. Po kliknutí na komponent je zobrazený grafický komponent vlastností komponentov, kde vieme nastaviť všetky inštančné premenné komponentu a priradiť metódy pre spracovanie udalostí. IDE poskytuje aj ponuku všetkých dostupných komponentov, ktoré môžeme vložiť do vytváraného formulára. Použitím tohto vizuálneho editora programátor prenecháva generovanie zdrojového kódu formulára na IDE a môže sa plne sústrediť na správne rozloženie všetkých komponentov.</w:t>
      </w:r>
    </w:p>
    <w:p w14:paraId="6F724A64" w14:textId="223C75EC" w:rsidR="00376A84" w:rsidRDefault="00376A84" w:rsidP="00376A84">
      <w:pPr>
        <w:pStyle w:val="Obrzok"/>
      </w:pPr>
      <w:r>
        <w:drawing>
          <wp:inline distT="0" distB="0" distL="0" distR="0" wp14:anchorId="7AE2F231" wp14:editId="10B3355E">
            <wp:extent cx="5388909" cy="2865755"/>
            <wp:effectExtent l="0" t="0" r="254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k\AppData\Local\Microsoft\Windows\INetCache\Content.Word\ide-examp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09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E3A1" w14:textId="6F51F9EB" w:rsidR="00376A84" w:rsidRPr="002D7C5D" w:rsidRDefault="00376A84" w:rsidP="00376A84">
      <w:pPr>
        <w:pStyle w:val="ObrazokPopis"/>
      </w:pPr>
      <w:bookmarkStart w:id="65" w:name="_Toc511042876"/>
      <w:r>
        <w:t>Obr. </w:t>
      </w:r>
      <w:fldSimple w:instr=" SEQ Obr. \* ARABIC ">
        <w:r w:rsidR="005D0238">
          <w:rPr>
            <w:noProof/>
          </w:rPr>
          <w:t>10</w:t>
        </w:r>
      </w:fldSimple>
      <w:r>
        <w:tab/>
      </w:r>
      <w:r w:rsidR="00217B42">
        <w:t>Vizuálny editor</w:t>
      </w:r>
      <w:r w:rsidR="00BC511B">
        <w:t xml:space="preserve"> integrovaného</w:t>
      </w:r>
      <w:r>
        <w:t xml:space="preserve"> vývojové</w:t>
      </w:r>
      <w:r w:rsidR="00BC511B">
        <w:t xml:space="preserve">ho prostredia </w:t>
      </w:r>
      <w:proofErr w:type="spellStart"/>
      <w:r w:rsidR="00BC511B">
        <w:t>NetBeans</w:t>
      </w:r>
      <w:bookmarkEnd w:id="65"/>
      <w:proofErr w:type="spellEnd"/>
    </w:p>
    <w:p w14:paraId="488F263B" w14:textId="77777777" w:rsidR="00376A84" w:rsidRDefault="00376A84" w:rsidP="00396266"/>
    <w:p w14:paraId="328BCA05" w14:textId="77777777" w:rsidR="00CB3095" w:rsidRDefault="00CB3095" w:rsidP="00CB3095">
      <w:pPr>
        <w:pStyle w:val="Nadpis1"/>
      </w:pPr>
      <w:bookmarkStart w:id="66" w:name="_Ref508111526"/>
      <w:bookmarkStart w:id="67" w:name="_Toc511042836"/>
      <w:r>
        <w:lastRenderedPageBreak/>
        <w:t xml:space="preserve">Architektúra </w:t>
      </w:r>
      <w:r w:rsidR="00323245">
        <w:t>komponentového a </w:t>
      </w:r>
      <w:commentRangeStart w:id="68"/>
      <w:commentRangeStart w:id="69"/>
      <w:r w:rsidR="00C31CEB">
        <w:t>udalosťami</w:t>
      </w:r>
      <w:r w:rsidR="00323245">
        <w:t xml:space="preserve"> </w:t>
      </w:r>
      <w:commentRangeEnd w:id="68"/>
      <w:r w:rsidR="00E10753">
        <w:rPr>
          <w:rStyle w:val="Odkaznakomentr"/>
          <w:b w:val="0"/>
          <w:bCs w:val="0"/>
        </w:rPr>
        <w:commentReference w:id="68"/>
      </w:r>
      <w:commentRangeEnd w:id="69"/>
      <w:r w:rsidR="00C50AC9">
        <w:rPr>
          <w:rStyle w:val="Odkaznakomentr"/>
          <w:b w:val="0"/>
          <w:bCs w:val="0"/>
        </w:rPr>
        <w:commentReference w:id="69"/>
      </w:r>
      <w:r w:rsidR="00323245">
        <w:t xml:space="preserve">orientovaného </w:t>
      </w:r>
      <w:r>
        <w:t>riešenia</w:t>
      </w:r>
      <w:r w:rsidR="000E1912">
        <w:t xml:space="preserve"> ACProg</w:t>
      </w:r>
      <w:bookmarkEnd w:id="66"/>
      <w:bookmarkEnd w:id="67"/>
    </w:p>
    <w:p w14:paraId="59B23D6E" w14:textId="56307EAA" w:rsidR="00877B2C" w:rsidRDefault="009313C0" w:rsidP="00BE68B8">
      <w:r>
        <w:t>Navrhnuté k</w:t>
      </w:r>
      <w:r w:rsidR="00CF743A">
        <w:t xml:space="preserve">omponentovo a udalosťami orientované riešenie pre Arduino zariadenia </w:t>
      </w:r>
      <w:r w:rsidR="00D57FBB">
        <w:t>sme nazvali</w:t>
      </w:r>
      <w:r w:rsidR="00CF743A">
        <w:t xml:space="preserve"> ACProg. Toto riešenie, podľa </w:t>
      </w:r>
      <w:r w:rsidR="00A01FEB">
        <w:t xml:space="preserve">kapitoly </w:t>
      </w:r>
      <w:r w:rsidR="00A01FEB">
        <w:fldChar w:fldCharType="begin"/>
      </w:r>
      <w:r w:rsidR="00A01FEB">
        <w:instrText xml:space="preserve"> REF _Ref507961170 \r \h </w:instrText>
      </w:r>
      <w:r w:rsidR="00396266">
        <w:instrText xml:space="preserve"> \* MERGEFORMAT </w:instrText>
      </w:r>
      <w:r w:rsidR="00A01FEB">
        <w:fldChar w:fldCharType="separate"/>
      </w:r>
      <w:r w:rsidR="005D0238">
        <w:t>2.3</w:t>
      </w:r>
      <w:r w:rsidR="00A01FEB">
        <w:fldChar w:fldCharType="end"/>
      </w:r>
      <w:r w:rsidR="00CF743A">
        <w:t xml:space="preserve">, zaradzujeme do kategórie </w:t>
      </w:r>
      <w:proofErr w:type="spellStart"/>
      <w:r w:rsidR="00CF743A">
        <w:t>offline</w:t>
      </w:r>
      <w:proofErr w:type="spellEnd"/>
      <w:r w:rsidR="00CF743A">
        <w:t xml:space="preserve"> riešení. </w:t>
      </w:r>
      <w:r w:rsidR="00213D61">
        <w:t>Od</w:t>
      </w:r>
      <w:r w:rsidR="00CF743A">
        <w:t xml:space="preserve"> bežné</w:t>
      </w:r>
      <w:r w:rsidR="00213D61">
        <w:t>ho programovania</w:t>
      </w:r>
      <w:r w:rsidR="00CF743A">
        <w:t xml:space="preserve"> A</w:t>
      </w:r>
      <w:r w:rsidR="00D57FBB">
        <w:t>rduino zariadení sa líši hlavne</w:t>
      </w:r>
      <w:r w:rsidR="00CF743A">
        <w:t xml:space="preserve"> t</w:t>
      </w:r>
      <w:r w:rsidR="00213D61">
        <w:t>ý</w:t>
      </w:r>
      <w:r w:rsidR="00CF743A">
        <w:t xml:space="preserve">m, že programátor nepotrebuje programátorsky inicializovať zariadenie. Túto inicializáciu za neho </w:t>
      </w:r>
      <w:r w:rsidR="00213D61">
        <w:t>vykoná</w:t>
      </w:r>
      <w:r w:rsidR="009E1FF5">
        <w:t xml:space="preserve"> ACProg generátor</w:t>
      </w:r>
      <w:r w:rsidR="00213D61">
        <w:t xml:space="preserve"> </w:t>
      </w:r>
      <w:r w:rsidR="00CF743A">
        <w:t xml:space="preserve">pomocou priloženého konfiguračného XML súboru. </w:t>
      </w:r>
      <w:r w:rsidR="00BE68B8">
        <w:t xml:space="preserve">Konfiguračný XML súbor obsahuje nastavenia modelu </w:t>
      </w:r>
      <w:proofErr w:type="spellStart"/>
      <w:r w:rsidR="00BE68B8">
        <w:t>Arduina</w:t>
      </w:r>
      <w:proofErr w:type="spellEnd"/>
      <w:r w:rsidR="00BE68B8">
        <w:t xml:space="preserve">, definovanie projektu ACProg a zoznam komponentov s ich </w:t>
      </w:r>
      <w:proofErr w:type="spellStart"/>
      <w:r w:rsidR="00BE68B8">
        <w:t>inicializačnými</w:t>
      </w:r>
      <w:proofErr w:type="spellEnd"/>
      <w:r w:rsidR="00BE68B8">
        <w:t xml:space="preserve"> nastaveniami. Komponentami v projekte ACProg primárne rozumieme senzory a aktuátory pripojené k Arduino doske. Na obrázku je príklad zapojenia komponentov spolu s útržkom kódu pre priblíženie dostupnej práce s komponentami pomocou zdrojového kódu.</w:t>
      </w:r>
    </w:p>
    <w:p w14:paraId="3091C11E" w14:textId="77777777" w:rsidR="003A7B74" w:rsidRDefault="003A7B74" w:rsidP="00BE68B8"/>
    <w:p w14:paraId="4D7B9DE2" w14:textId="77777777" w:rsidR="00BE68B8" w:rsidRDefault="00BE68B8" w:rsidP="00BE68B8">
      <w:pPr>
        <w:pStyle w:val="Obrzok"/>
      </w:pPr>
      <w:r>
        <w:drawing>
          <wp:inline distT="0" distB="0" distL="0" distR="0" wp14:anchorId="29BA47A7" wp14:editId="593CE9A8">
            <wp:extent cx="5015552" cy="2561513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30" cy="258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4D7DF" w14:textId="492347A9" w:rsidR="00BE68B8" w:rsidRPr="002D7C5D" w:rsidRDefault="00BE68B8" w:rsidP="00BE68B8">
      <w:pPr>
        <w:pStyle w:val="ObrazokPopis"/>
      </w:pPr>
      <w:bookmarkStart w:id="70" w:name="_Toc511042877"/>
      <w:r>
        <w:t>Obr. </w:t>
      </w:r>
      <w:fldSimple w:instr=" SEQ Obr. \* ARABIC ">
        <w:r w:rsidR="005D0238">
          <w:rPr>
            <w:noProof/>
          </w:rPr>
          <w:t>11</w:t>
        </w:r>
      </w:fldSimple>
      <w:r>
        <w:tab/>
        <w:t>Schéma generovania a kompilácie projektu ACProg.</w:t>
      </w:r>
      <w:bookmarkEnd w:id="70"/>
    </w:p>
    <w:p w14:paraId="4990F1D9" w14:textId="33C32C56" w:rsidR="00BE68B8" w:rsidRDefault="00BE68B8" w:rsidP="00396266"/>
    <w:p w14:paraId="37D1FA02" w14:textId="688111C3" w:rsidR="00CF743A" w:rsidRPr="00CF743A" w:rsidRDefault="005D1083" w:rsidP="003A7B74">
      <w:r>
        <w:t xml:space="preserve">V nasledujúcej časti tejto kapitoly predstavíme ako </w:t>
      </w:r>
      <w:r w:rsidR="003A7B74">
        <w:t xml:space="preserve">naše komponentové a udalosťami orientované </w:t>
      </w:r>
      <w:r>
        <w:t xml:space="preserve">riešenie ACProg </w:t>
      </w:r>
      <w:r w:rsidR="003A7B74">
        <w:t xml:space="preserve">pracuje </w:t>
      </w:r>
      <w:r>
        <w:t>a</w:t>
      </w:r>
      <w:r w:rsidR="003A7B74">
        <w:t> rozširuje dostupný kompilátor Arduino. Na nasledujúcom obrázku je schéma označená krokmi, ktoré budú vysvetlené v nasledujúcich odstavcoch. Kroky schémy sú v poradí akom sa s nimi pracuje.</w:t>
      </w:r>
    </w:p>
    <w:p w14:paraId="0D70F08D" w14:textId="77777777" w:rsidR="009313C0" w:rsidRDefault="009313C0" w:rsidP="00327E4C">
      <w:pPr>
        <w:pStyle w:val="Obrzok"/>
      </w:pPr>
      <w:r>
        <w:lastRenderedPageBreak/>
        <w:drawing>
          <wp:inline distT="0" distB="0" distL="0" distR="0" wp14:anchorId="48DBC679" wp14:editId="3259DE09">
            <wp:extent cx="5539128" cy="1733550"/>
            <wp:effectExtent l="0" t="0" r="444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74" cy="174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91230" w14:textId="29405D58" w:rsidR="009313C0" w:rsidRPr="002D7C5D" w:rsidRDefault="009313C0" w:rsidP="00FE0A9C">
      <w:pPr>
        <w:pStyle w:val="ObrazokPopis"/>
      </w:pPr>
      <w:bookmarkStart w:id="71" w:name="_Toc511042878"/>
      <w:r>
        <w:t>Obr. </w:t>
      </w:r>
      <w:fldSimple w:instr=" SEQ Obr. \* ARABIC ">
        <w:r w:rsidR="005D0238">
          <w:rPr>
            <w:noProof/>
          </w:rPr>
          <w:t>12</w:t>
        </w:r>
      </w:fldSimple>
      <w:r>
        <w:tab/>
      </w:r>
      <w:r w:rsidR="00D57FBB">
        <w:t>Schéma generovania a kompilácie projektu ACProg.</w:t>
      </w:r>
      <w:bookmarkEnd w:id="71"/>
    </w:p>
    <w:p w14:paraId="7BF2F96C" w14:textId="1C4B9F52" w:rsidR="00877B2C" w:rsidRDefault="00FA1BC9" w:rsidP="00257C4B">
      <w:r>
        <w:t xml:space="preserve">Súborová štruktúra </w:t>
      </w:r>
      <w:r w:rsidR="004B256C">
        <w:t>v</w:t>
      </w:r>
      <w:r>
        <w:t xml:space="preserve"> bod</w:t>
      </w:r>
      <w:r w:rsidR="004B256C">
        <w:t>e</w:t>
      </w:r>
      <w:r>
        <w:t xml:space="preserve"> 1 zobrazuje </w:t>
      </w:r>
      <w:r w:rsidR="004B256C">
        <w:t>dva</w:t>
      </w:r>
      <w:r>
        <w:t xml:space="preserve"> hlavné projektové súbory. </w:t>
      </w:r>
      <w:r w:rsidRPr="00FA1BC9">
        <w:rPr>
          <w:rFonts w:ascii="Courier New" w:hAnsi="Courier New" w:cs="Courier New"/>
        </w:rPr>
        <w:t>Projekt.xml</w:t>
      </w:r>
      <w:r>
        <w:t xml:space="preserve"> je konfiguračný súbor projektu</w:t>
      </w:r>
      <w:r w:rsidR="00497436">
        <w:t>,</w:t>
      </w:r>
      <w:r w:rsidR="004B256C">
        <w:t xml:space="preserve"> ktorému sa</w:t>
      </w:r>
      <w:r w:rsidR="00497436">
        <w:t xml:space="preserve"> budeme detailnejšie venovať v</w:t>
      </w:r>
      <w:r w:rsidR="00571BF6">
        <w:t> </w:t>
      </w:r>
      <w:r w:rsidR="00497436">
        <w:t>podkapit</w:t>
      </w:r>
      <w:r w:rsidR="004B256C">
        <w:t>ol</w:t>
      </w:r>
      <w:r w:rsidR="00497436">
        <w:t>e</w:t>
      </w:r>
      <w:r w:rsidR="00571BF6">
        <w:t xml:space="preserve"> </w:t>
      </w:r>
      <w:r w:rsidR="00571BF6">
        <w:fldChar w:fldCharType="begin"/>
      </w:r>
      <w:r w:rsidR="00571BF6">
        <w:instrText xml:space="preserve"> REF _Ref510534516 \r \h </w:instrText>
      </w:r>
      <w:r w:rsidR="00571BF6">
        <w:fldChar w:fldCharType="separate"/>
      </w:r>
      <w:r w:rsidR="005D0238">
        <w:t>5.1</w:t>
      </w:r>
      <w:r w:rsidR="00571BF6">
        <w:fldChar w:fldCharType="end"/>
      </w:r>
      <w:r w:rsidR="004B256C">
        <w:t xml:space="preserve">. </w:t>
      </w:r>
      <w:proofErr w:type="spellStart"/>
      <w:r w:rsidRPr="00FA1BC9">
        <w:rPr>
          <w:rFonts w:ascii="Courier New" w:hAnsi="Courier New" w:cs="Courier New"/>
        </w:rPr>
        <w:t>Projekt.ino</w:t>
      </w:r>
      <w:proofErr w:type="spellEnd"/>
      <w:r>
        <w:t xml:space="preserve"> je zdrojový kód projektu. XML súbor je vstupom do generátora zdrojového kódu. </w:t>
      </w:r>
    </w:p>
    <w:p w14:paraId="7CCB816B" w14:textId="0FCEBCD0" w:rsidR="000E1912" w:rsidRDefault="00FA1BC9" w:rsidP="00257C4B">
      <w:r>
        <w:t xml:space="preserve">Generátor (bod 2) pomocou konfiguračného súboru vytvorí zdrojový kód komponentov a implementuje základné metódy Arduino programovania </w:t>
      </w:r>
      <w:proofErr w:type="spellStart"/>
      <w:r w:rsidRPr="00FA1BC9">
        <w:rPr>
          <w:rFonts w:ascii="Courier New" w:hAnsi="Courier New" w:cs="Courier New"/>
        </w:rPr>
        <w:t>setup</w:t>
      </w:r>
      <w:proofErr w:type="spellEnd"/>
      <w:r w:rsidRPr="00FA1BC9">
        <w:rPr>
          <w:rFonts w:ascii="Courier New" w:hAnsi="Courier New" w:cs="Courier New"/>
        </w:rPr>
        <w:t>()</w:t>
      </w:r>
      <w:r>
        <w:t xml:space="preserve"> a </w:t>
      </w:r>
      <w:proofErr w:type="spellStart"/>
      <w:r w:rsidRPr="00FA1BC9">
        <w:rPr>
          <w:rFonts w:ascii="Courier New" w:hAnsi="Courier New" w:cs="Courier New"/>
        </w:rPr>
        <w:t>loop</w:t>
      </w:r>
      <w:proofErr w:type="spellEnd"/>
      <w:r w:rsidRPr="00FA1BC9">
        <w:rPr>
          <w:rFonts w:ascii="Courier New" w:hAnsi="Courier New" w:cs="Courier New"/>
        </w:rPr>
        <w:t>()</w:t>
      </w:r>
      <w:r>
        <w:t>.</w:t>
      </w:r>
      <w:r w:rsidR="00497436">
        <w:t xml:space="preserve"> V</w:t>
      </w:r>
      <w:r w:rsidR="00EA6F17">
        <w:t xml:space="preserve">ygenerovaný kód je </w:t>
      </w:r>
      <w:r w:rsidR="00497436">
        <w:t xml:space="preserve">dostupný </w:t>
      </w:r>
      <w:r w:rsidR="00EA6F17">
        <w:t xml:space="preserve">ako Arduino knižnica (bod 3), ktorá musí byť načítaná v zdrojovom kóde </w:t>
      </w:r>
      <w:proofErr w:type="spellStart"/>
      <w:r w:rsidR="00EA6F17" w:rsidRPr="00EA6F17">
        <w:rPr>
          <w:rFonts w:ascii="Courier New" w:hAnsi="Courier New" w:cs="Courier New"/>
        </w:rPr>
        <w:t>Projekt.ino</w:t>
      </w:r>
      <w:proofErr w:type="spellEnd"/>
      <w:r w:rsidR="004B256C">
        <w:rPr>
          <w:rFonts w:cs="Courier New"/>
        </w:rPr>
        <w:t>. P</w:t>
      </w:r>
      <w:r w:rsidR="00497436" w:rsidRPr="00497436">
        <w:rPr>
          <w:rFonts w:cs="Courier New"/>
        </w:rPr>
        <w:t>r</w:t>
      </w:r>
      <w:r w:rsidR="00497436">
        <w:rPr>
          <w:rFonts w:cs="Courier New"/>
        </w:rPr>
        <w:t>vý riadok z</w:t>
      </w:r>
      <w:r w:rsidR="00257C4B">
        <w:rPr>
          <w:rFonts w:cs="Courier New"/>
        </w:rPr>
        <w:t>d</w:t>
      </w:r>
      <w:r w:rsidR="00497436">
        <w:rPr>
          <w:rFonts w:cs="Courier New"/>
        </w:rPr>
        <w:t xml:space="preserve">rojového kódu </w:t>
      </w:r>
      <w:r w:rsidR="00D57FBB">
        <w:rPr>
          <w:rFonts w:cs="Courier New"/>
        </w:rPr>
        <w:t>je</w:t>
      </w:r>
      <w:r w:rsidR="00497436">
        <w:rPr>
          <w:rFonts w:cs="Courier New"/>
        </w:rPr>
        <w:t xml:space="preserve"> </w:t>
      </w:r>
      <w:r w:rsidR="00497436">
        <w:rPr>
          <w:rFonts w:ascii="Courier New" w:hAnsi="Courier New" w:cs="Courier New"/>
        </w:rPr>
        <w:t>#</w:t>
      </w:r>
      <w:proofErr w:type="spellStart"/>
      <w:r w:rsidR="00497436">
        <w:rPr>
          <w:rFonts w:ascii="Courier New" w:hAnsi="Courier New" w:cs="Courier New"/>
        </w:rPr>
        <w:t>include</w:t>
      </w:r>
      <w:proofErr w:type="spellEnd"/>
      <w:r w:rsidR="00497436">
        <w:rPr>
          <w:rFonts w:ascii="Courier New" w:hAnsi="Courier New" w:cs="Courier New"/>
        </w:rPr>
        <w:t xml:space="preserve"> </w:t>
      </w:r>
      <w:r w:rsidR="00444091" w:rsidRPr="00444091">
        <w:rPr>
          <w:rFonts w:ascii="Courier New" w:hAnsi="Courier New" w:cs="Courier New"/>
        </w:rPr>
        <w:t>"</w:t>
      </w:r>
      <w:proofErr w:type="spellStart"/>
      <w:r w:rsidR="00497436">
        <w:rPr>
          <w:rFonts w:ascii="Courier New" w:hAnsi="Courier New" w:cs="Courier New"/>
        </w:rPr>
        <w:t>Project.h</w:t>
      </w:r>
      <w:proofErr w:type="spellEnd"/>
      <w:r w:rsidR="00444091" w:rsidRPr="00444091">
        <w:rPr>
          <w:rFonts w:ascii="Courier New" w:hAnsi="Courier New" w:cs="Courier New"/>
        </w:rPr>
        <w:t>"</w:t>
      </w:r>
      <w:r w:rsidR="00EA6F17">
        <w:t xml:space="preserve">. Vygenerovaná knižnica a súbor zdrojového kódu </w:t>
      </w:r>
      <w:proofErr w:type="spellStart"/>
      <w:r w:rsidR="00EA6F17" w:rsidRPr="00EA6F17">
        <w:rPr>
          <w:rFonts w:ascii="Courier New" w:hAnsi="Courier New" w:cs="Courier New"/>
        </w:rPr>
        <w:t>Projekt.ino</w:t>
      </w:r>
      <w:proofErr w:type="spellEnd"/>
      <w:r w:rsidR="00EA6F17">
        <w:t xml:space="preserve"> je následne vstupom pre Arduino kompilátor (bod 4). Kompilátor vytvorí súbor in</w:t>
      </w:r>
      <w:r w:rsidR="00257C4B">
        <w:t>štrukcií pre mikr</w:t>
      </w:r>
      <w:r w:rsidR="00290F74">
        <w:t>okon</w:t>
      </w:r>
      <w:r w:rsidR="00257C4B">
        <w:t>t</w:t>
      </w:r>
      <w:r w:rsidR="00290F74">
        <w:t xml:space="preserve">rolér na zvolenom modeli Arduino dosky. Tieto inštrukcie môžeme </w:t>
      </w:r>
      <w:r w:rsidR="009E1FF5">
        <w:t>nahrať</w:t>
      </w:r>
      <w:r w:rsidR="00290F74">
        <w:t xml:space="preserve"> na mikrokontrolér</w:t>
      </w:r>
      <w:r w:rsidR="00E85AC0">
        <w:t xml:space="preserve"> </w:t>
      </w:r>
      <w:r w:rsidR="00290F74">
        <w:t>a </w:t>
      </w:r>
      <w:r w:rsidR="00E85AC0">
        <w:t xml:space="preserve">spustiť </w:t>
      </w:r>
      <w:r w:rsidR="00290F74">
        <w:t>vytvorený program.</w:t>
      </w:r>
    </w:p>
    <w:p w14:paraId="2630D8BD" w14:textId="77777777" w:rsidR="00AB2B40" w:rsidRDefault="00AB2B40" w:rsidP="00763317"/>
    <w:p w14:paraId="3AF78FAB" w14:textId="77777777" w:rsidR="005C3C5D" w:rsidRDefault="004B256C" w:rsidP="005C3C5D">
      <w:pPr>
        <w:pStyle w:val="Nadpis2"/>
      </w:pPr>
      <w:bookmarkStart w:id="72" w:name="_Ref510534516"/>
      <w:bookmarkStart w:id="73" w:name="_Toc511042837"/>
      <w:r>
        <w:t>XML k</w:t>
      </w:r>
      <w:r w:rsidR="005C3C5D">
        <w:t>onfiguračný súbor</w:t>
      </w:r>
      <w:bookmarkEnd w:id="72"/>
      <w:bookmarkEnd w:id="73"/>
    </w:p>
    <w:p w14:paraId="04D8A2AB" w14:textId="0F920778" w:rsidR="00966DED" w:rsidRDefault="002A7BC1" w:rsidP="00396266">
      <w:r>
        <w:t>V tejto podkapitole vysvetlíme</w:t>
      </w:r>
      <w:r w:rsidR="00257C4B">
        <w:t>,</w:t>
      </w:r>
      <w:r>
        <w:t xml:space="preserve"> ako správne vytvoriť konfiguračný súbor pre generátor projektu ACProg. </w:t>
      </w:r>
      <w:r w:rsidR="00966DED">
        <w:t xml:space="preserve">Na začiatok ukážeme vo vnorenom zozname všetky elementy, s vysvetlením v nasledujúcich odstavcoch. V poslednej sekcii tejto podkapitoly </w:t>
      </w:r>
      <w:r w:rsidR="00D57FBB">
        <w:t>sa nachádza</w:t>
      </w:r>
      <w:r w:rsidR="00966DED">
        <w:t xml:space="preserve"> </w:t>
      </w:r>
      <w:r>
        <w:t>nami vytvoren</w:t>
      </w:r>
      <w:r w:rsidR="004B256C">
        <w:t>á</w:t>
      </w:r>
      <w:r>
        <w:t xml:space="preserve"> ukážkov</w:t>
      </w:r>
      <w:r w:rsidR="004B256C">
        <w:t>á XML konfigurácia</w:t>
      </w:r>
      <w:r>
        <w:t xml:space="preserve"> pre lepšiu </w:t>
      </w:r>
      <w:r w:rsidR="001D6423">
        <w:t xml:space="preserve">vizuálnu </w:t>
      </w:r>
      <w:r>
        <w:t>predstavu.</w:t>
      </w:r>
      <w:r w:rsidR="00571BF6">
        <w:t xml:space="preserve"> XML súbor obsahuje tieto elementy:</w:t>
      </w:r>
    </w:p>
    <w:p w14:paraId="1E6E4B90" w14:textId="034FF7B3" w:rsidR="00966DED" w:rsidRDefault="006A5D5F" w:rsidP="00966DED">
      <w:pPr>
        <w:pStyle w:val="Odsekzoznamu"/>
        <w:numPr>
          <w:ilvl w:val="0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commentRangeStart w:id="74"/>
      <w:commentRangeStart w:id="75"/>
      <w:r w:rsidR="00966DED" w:rsidRPr="00966DED">
        <w:rPr>
          <w:rFonts w:ascii="Courier New" w:hAnsi="Courier New" w:cs="Courier New"/>
        </w:rPr>
        <w:t>Project</w:t>
      </w:r>
      <w:commentRangeEnd w:id="74"/>
      <w:r w:rsidR="00444091">
        <w:rPr>
          <w:rStyle w:val="Odkaznakomentr"/>
        </w:rPr>
        <w:commentReference w:id="74"/>
      </w:r>
      <w:commentRangeEnd w:id="75"/>
      <w:r w:rsidR="00C50AC9">
        <w:rPr>
          <w:rStyle w:val="Odkaznakomentr"/>
        </w:rPr>
        <w:commentReference w:id="75"/>
      </w:r>
      <w:r>
        <w:rPr>
          <w:rFonts w:ascii="Courier New" w:hAnsi="Courier New" w:cs="Courier New"/>
        </w:rPr>
        <w:t>&gt;</w:t>
      </w:r>
    </w:p>
    <w:p w14:paraId="62E9C055" w14:textId="128C906C" w:rsidR="00966DED" w:rsidRDefault="006A5D5F" w:rsidP="00966DED">
      <w:pPr>
        <w:pStyle w:val="Odsekzoznamu"/>
        <w:numPr>
          <w:ilvl w:val="1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966DED">
        <w:rPr>
          <w:rFonts w:ascii="Courier New" w:hAnsi="Courier New" w:cs="Courier New"/>
        </w:rPr>
        <w:t>Program</w:t>
      </w:r>
      <w:r>
        <w:rPr>
          <w:rFonts w:ascii="Courier New" w:hAnsi="Courier New" w:cs="Courier New"/>
        </w:rPr>
        <w:t>&gt;</w:t>
      </w:r>
    </w:p>
    <w:p w14:paraId="599E16F1" w14:textId="7A2AB976" w:rsidR="00966DED" w:rsidRDefault="006A5D5F" w:rsidP="00966DED">
      <w:pPr>
        <w:pStyle w:val="Odsekzoznamu"/>
        <w:numPr>
          <w:ilvl w:val="2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>
        <w:rPr>
          <w:rFonts w:ascii="Courier New" w:hAnsi="Courier New" w:cs="Courier New"/>
        </w:rPr>
        <w:t>Events</w:t>
      </w:r>
      <w:proofErr w:type="spellEnd"/>
      <w:r>
        <w:rPr>
          <w:rFonts w:ascii="Courier New" w:hAnsi="Courier New" w:cs="Courier New"/>
        </w:rPr>
        <w:t>&gt;</w:t>
      </w:r>
      <w:r w:rsidR="00966DED">
        <w:rPr>
          <w:rFonts w:ascii="Courier New" w:hAnsi="Courier New" w:cs="Courier New"/>
        </w:rPr>
        <w:t xml:space="preserve"> </w:t>
      </w:r>
      <w:r w:rsidR="00966DED" w:rsidRPr="00966DED">
        <w:t>– pole elementov</w:t>
      </w:r>
    </w:p>
    <w:p w14:paraId="4AEA91A2" w14:textId="0A268ABA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>
        <w:rPr>
          <w:rFonts w:ascii="Courier New" w:hAnsi="Courier New" w:cs="Courier New"/>
        </w:rPr>
        <w:t>Event</w:t>
      </w:r>
      <w:proofErr w:type="spellEnd"/>
      <w:r>
        <w:rPr>
          <w:rFonts w:ascii="Courier New" w:hAnsi="Courier New" w:cs="Courier New"/>
        </w:rPr>
        <w:t>&gt;</w:t>
      </w:r>
    </w:p>
    <w:p w14:paraId="693E6E19" w14:textId="5BE1EDD9" w:rsidR="00966DED" w:rsidRPr="00966DED" w:rsidRDefault="006A5D5F" w:rsidP="00966DED">
      <w:pPr>
        <w:pStyle w:val="Odsekzoznamu"/>
        <w:numPr>
          <w:ilvl w:val="1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Components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</w:t>
      </w:r>
      <w:r w:rsidR="00966DED">
        <w:t>pole elementov</w:t>
      </w:r>
    </w:p>
    <w:p w14:paraId="0154001D" w14:textId="36D8A1A1" w:rsidR="00966DED" w:rsidRPr="00966DED" w:rsidRDefault="006A5D5F" w:rsidP="00966DED">
      <w:pPr>
        <w:pStyle w:val="Odsekzoznamu"/>
        <w:numPr>
          <w:ilvl w:val="2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&lt;</w:t>
      </w:r>
      <w:proofErr w:type="spellStart"/>
      <w:r w:rsidR="00966DED" w:rsidRPr="00966DED">
        <w:rPr>
          <w:rFonts w:ascii="Courier New" w:hAnsi="Courier New" w:cs="Courier New"/>
        </w:rPr>
        <w:t>Component</w:t>
      </w:r>
      <w:proofErr w:type="spellEnd"/>
      <w:r>
        <w:rPr>
          <w:rFonts w:ascii="Courier New" w:hAnsi="Courier New" w:cs="Courier New"/>
        </w:rPr>
        <w:t>&gt;</w:t>
      </w:r>
    </w:p>
    <w:p w14:paraId="2951B82F" w14:textId="510ABB61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>&gt;</w:t>
      </w:r>
    </w:p>
    <w:p w14:paraId="44FF725B" w14:textId="1B0C59F6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966DED" w:rsidRPr="00966DED">
        <w:rPr>
          <w:rFonts w:ascii="Courier New" w:hAnsi="Courier New" w:cs="Courier New"/>
        </w:rPr>
        <w:t>Type</w:t>
      </w:r>
      <w:r>
        <w:rPr>
          <w:rFonts w:ascii="Courier New" w:hAnsi="Courier New" w:cs="Courier New"/>
        </w:rPr>
        <w:t>&gt;</w:t>
      </w:r>
    </w:p>
    <w:p w14:paraId="16271F98" w14:textId="36D7FC29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Properties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pole elementov</w:t>
      </w:r>
    </w:p>
    <w:p w14:paraId="1F96504F" w14:textId="4080E5C6" w:rsidR="00966DED" w:rsidRPr="00966DED" w:rsidRDefault="006A5D5F" w:rsidP="00966DED">
      <w:pPr>
        <w:pStyle w:val="Odsekzoznamu"/>
        <w:numPr>
          <w:ilvl w:val="4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Property</w:t>
      </w:r>
      <w:proofErr w:type="spellEnd"/>
      <w:r>
        <w:rPr>
          <w:rFonts w:ascii="Courier New" w:hAnsi="Courier New" w:cs="Courier New"/>
        </w:rPr>
        <w:t>&gt;</w:t>
      </w:r>
    </w:p>
    <w:p w14:paraId="6E2A0D78" w14:textId="1516AB29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Events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pole elementov</w:t>
      </w:r>
    </w:p>
    <w:p w14:paraId="217AD9F5" w14:textId="2AD1E878" w:rsidR="00966DED" w:rsidRPr="00966DED" w:rsidRDefault="006A5D5F" w:rsidP="00966DED">
      <w:pPr>
        <w:pStyle w:val="Odsekzoznamu"/>
        <w:numPr>
          <w:ilvl w:val="4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Event</w:t>
      </w:r>
      <w:proofErr w:type="spellEnd"/>
      <w:r>
        <w:rPr>
          <w:rFonts w:ascii="Courier New" w:hAnsi="Courier New" w:cs="Courier New"/>
        </w:rPr>
        <w:t>&gt;</w:t>
      </w:r>
    </w:p>
    <w:p w14:paraId="102C323D" w14:textId="23AEDC7D" w:rsidR="00966DED" w:rsidRDefault="001D6423" w:rsidP="00396266">
      <w:r>
        <w:t xml:space="preserve">Hlavným koreňovým elementom </w:t>
      </w:r>
      <w:r w:rsidR="009E1FF5">
        <w:t xml:space="preserve">XML konfiguračného súboru </w:t>
      </w:r>
      <w:r>
        <w:t xml:space="preserve">je </w:t>
      </w:r>
      <w:proofErr w:type="spellStart"/>
      <w:r w:rsidRPr="00C522C9">
        <w:rPr>
          <w:rFonts w:ascii="Courier New" w:hAnsi="Courier New" w:cs="Courier New"/>
        </w:rPr>
        <w:t>project</w:t>
      </w:r>
      <w:proofErr w:type="spellEnd"/>
      <w:r>
        <w:t xml:space="preserve">. Povinným atribútom je </w:t>
      </w:r>
      <w:proofErr w:type="spellStart"/>
      <w:r w:rsidRPr="00C522C9">
        <w:rPr>
          <w:rFonts w:ascii="Courier New" w:hAnsi="Courier New" w:cs="Courier New"/>
        </w:rPr>
        <w:t>platform</w:t>
      </w:r>
      <w:proofErr w:type="spellEnd"/>
      <w:r>
        <w:t>, ktorým určíme model Arduino dosky</w:t>
      </w:r>
      <w:r w:rsidR="004B256C">
        <w:t>,</w:t>
      </w:r>
      <w:r>
        <w:t xml:space="preserve"> pre ktorú budeme vytvárať projekt. Tento atribút slúži </w:t>
      </w:r>
      <w:r w:rsidR="00C42237">
        <w:t>na</w:t>
      </w:r>
      <w:r>
        <w:t xml:space="preserve"> k</w:t>
      </w:r>
      <w:r w:rsidR="00571BF6">
        <w:t>ontrolu</w:t>
      </w:r>
      <w:r>
        <w:t xml:space="preserve"> použitých </w:t>
      </w:r>
      <w:r w:rsidR="004B256C">
        <w:t>har</w:t>
      </w:r>
      <w:r w:rsidR="00C42237">
        <w:t>d</w:t>
      </w:r>
      <w:r w:rsidR="004B256C">
        <w:t>vérových</w:t>
      </w:r>
      <w:r>
        <w:t xml:space="preserve"> prvkov v nasledujúcich prvkoch konfigurácie a tiež </w:t>
      </w:r>
      <w:r w:rsidR="00D203EF">
        <w:t>na</w:t>
      </w:r>
      <w:r>
        <w:t xml:space="preserve"> nastavenie kompilátora pri kompilácii. </w:t>
      </w:r>
    </w:p>
    <w:p w14:paraId="173DB042" w14:textId="77777777" w:rsidR="00D203EF" w:rsidRDefault="00966DED" w:rsidP="00396266">
      <w:r>
        <w:t>Nasledu</w:t>
      </w:r>
      <w:r w:rsidR="00D203EF">
        <w:t>j</w:t>
      </w:r>
      <w:r>
        <w:t>úci</w:t>
      </w:r>
      <w:r w:rsidR="001D6423">
        <w:t xml:space="preserve"> element </w:t>
      </w:r>
      <w:r w:rsidR="001D6423" w:rsidRPr="00C522C9">
        <w:rPr>
          <w:rFonts w:ascii="Courier New" w:hAnsi="Courier New" w:cs="Courier New"/>
        </w:rPr>
        <w:t>program</w:t>
      </w:r>
      <w:r>
        <w:t xml:space="preserve"> o</w:t>
      </w:r>
      <w:r w:rsidR="00A24139">
        <w:t>bsahuje číselný atribút</w:t>
      </w:r>
      <w:r w:rsidR="00C522C9">
        <w:t xml:space="preserve"> </w:t>
      </w:r>
      <w:proofErr w:type="spellStart"/>
      <w:r w:rsidR="00C522C9" w:rsidRPr="00C522C9">
        <w:rPr>
          <w:rFonts w:ascii="Courier New" w:hAnsi="Courier New" w:cs="Courier New"/>
        </w:rPr>
        <w:t>watchdog</w:t>
      </w:r>
      <w:proofErr w:type="spellEnd"/>
      <w:r w:rsidR="00C522C9" w:rsidRPr="00C522C9">
        <w:rPr>
          <w:rFonts w:ascii="Courier New" w:hAnsi="Courier New" w:cs="Courier New"/>
        </w:rPr>
        <w:t>-level</w:t>
      </w:r>
      <w:r w:rsidR="00C522C9">
        <w:t xml:space="preserve">, </w:t>
      </w:r>
      <w:r w:rsidR="00A24139">
        <w:t xml:space="preserve">na základe ktorého generátor nastaví hardvérový modul </w:t>
      </w:r>
      <w:proofErr w:type="spellStart"/>
      <w:r w:rsidR="00A24139">
        <w:t>watchdogu</w:t>
      </w:r>
      <w:proofErr w:type="spellEnd"/>
      <w:r w:rsidR="00A24139">
        <w:t xml:space="preserve"> na </w:t>
      </w:r>
      <w:proofErr w:type="spellStart"/>
      <w:r w:rsidR="00A24139">
        <w:t>mikrokontroléri</w:t>
      </w:r>
      <w:proofErr w:type="spellEnd"/>
      <w:r w:rsidR="00A24139">
        <w:t xml:space="preserve">. </w:t>
      </w:r>
      <w:proofErr w:type="spellStart"/>
      <w:r w:rsidR="00A24139">
        <w:t>Watchdo</w:t>
      </w:r>
      <w:r w:rsidR="004B256C">
        <w:t>g</w:t>
      </w:r>
      <w:proofErr w:type="spellEnd"/>
      <w:r w:rsidR="00A24139">
        <w:t xml:space="preserve"> je modul</w:t>
      </w:r>
      <w:r w:rsidR="004B256C">
        <w:t>,</w:t>
      </w:r>
      <w:r w:rsidR="00A24139">
        <w:t xml:space="preserve"> kontrolujúci</w:t>
      </w:r>
      <w:r w:rsidR="004B256C">
        <w:t>,</w:t>
      </w:r>
      <w:r w:rsidR="00A24139">
        <w:t xml:space="preserve"> či sa program nezasekol v mŕtvej slučke</w:t>
      </w:r>
      <w:r w:rsidR="004B256C">
        <w:t xml:space="preserve">. Ak by </w:t>
      </w:r>
      <w:proofErr w:type="spellStart"/>
      <w:r w:rsidR="00A24139">
        <w:t>detek</w:t>
      </w:r>
      <w:r w:rsidR="004B256C">
        <w:t>oval</w:t>
      </w:r>
      <w:proofErr w:type="spellEnd"/>
      <w:r w:rsidR="004B256C">
        <w:t xml:space="preserve"> podobnú udalosť</w:t>
      </w:r>
      <w:r w:rsidR="00A24139">
        <w:t xml:space="preserve">, zariadenie samostatne reštartuje. </w:t>
      </w:r>
    </w:p>
    <w:p w14:paraId="464F7820" w14:textId="349F8475" w:rsidR="002A7BC1" w:rsidRDefault="00C522C9" w:rsidP="00396266">
      <w:r>
        <w:t xml:space="preserve">Element </w:t>
      </w:r>
      <w:r w:rsidRPr="004B256C">
        <w:rPr>
          <w:rFonts w:ascii="Courier New" w:hAnsi="Courier New" w:cs="Courier New"/>
        </w:rPr>
        <w:t>program</w:t>
      </w:r>
      <w:r>
        <w:t xml:space="preserve"> obsahuje pole elementov </w:t>
      </w:r>
      <w:proofErr w:type="spellStart"/>
      <w:r w:rsidRPr="00A24139">
        <w:rPr>
          <w:rFonts w:ascii="Courier New" w:hAnsi="Courier New"/>
        </w:rPr>
        <w:t>events</w:t>
      </w:r>
      <w:proofErr w:type="spellEnd"/>
      <w:r>
        <w:t xml:space="preserve">, uchovávajúce registrácie na </w:t>
      </w:r>
      <w:r w:rsidR="00A24139">
        <w:t xml:space="preserve">udalosti. Programátor sa tak môže pripojiť na metódy </w:t>
      </w:r>
      <w:proofErr w:type="spellStart"/>
      <w:r w:rsidR="00A24139" w:rsidRPr="00A24139">
        <w:rPr>
          <w:rFonts w:ascii="Courier New" w:hAnsi="Courier New"/>
        </w:rPr>
        <w:t>setup</w:t>
      </w:r>
      <w:proofErr w:type="spellEnd"/>
      <w:r w:rsidR="00A24139" w:rsidRPr="00A24139">
        <w:rPr>
          <w:rFonts w:ascii="Courier New" w:hAnsi="Courier New"/>
        </w:rPr>
        <w:t>()</w:t>
      </w:r>
      <w:r w:rsidR="00A24139">
        <w:t xml:space="preserve"> a </w:t>
      </w:r>
      <w:proofErr w:type="spellStart"/>
      <w:r w:rsidR="00A24139" w:rsidRPr="00A24139">
        <w:rPr>
          <w:rFonts w:ascii="Courier New" w:hAnsi="Courier New"/>
        </w:rPr>
        <w:t>loop</w:t>
      </w:r>
      <w:proofErr w:type="spellEnd"/>
      <w:r w:rsidR="00A24139" w:rsidRPr="00A24139">
        <w:rPr>
          <w:rFonts w:ascii="Courier New" w:hAnsi="Courier New"/>
        </w:rPr>
        <w:t>()</w:t>
      </w:r>
      <w:r w:rsidR="00A24139">
        <w:t xml:space="preserve"> z bežného programovania Arduino zariadení.</w:t>
      </w:r>
    </w:p>
    <w:p w14:paraId="2D4935FB" w14:textId="473963F6" w:rsidR="004578B1" w:rsidRDefault="00A24139" w:rsidP="00396266">
      <w:r>
        <w:t xml:space="preserve">Nasledujúcim elementom konfiguračného súboru je pole inicializácií komponentov </w:t>
      </w:r>
      <w:proofErr w:type="spellStart"/>
      <w:r w:rsidRPr="00A24139">
        <w:rPr>
          <w:rFonts w:ascii="Courier New" w:hAnsi="Courier New"/>
        </w:rPr>
        <w:t>components</w:t>
      </w:r>
      <w:proofErr w:type="spellEnd"/>
      <w:r w:rsidR="00571BF6">
        <w:t xml:space="preserve">, obsahujúce </w:t>
      </w:r>
      <w:r w:rsidR="00497436">
        <w:t xml:space="preserve">elementy </w:t>
      </w:r>
      <w:proofErr w:type="spellStart"/>
      <w:r w:rsidR="00497436" w:rsidRPr="00497436">
        <w:rPr>
          <w:rFonts w:ascii="Courier New" w:hAnsi="Courier New"/>
        </w:rPr>
        <w:t>component</w:t>
      </w:r>
      <w:proofErr w:type="spellEnd"/>
      <w:r w:rsidR="00571BF6">
        <w:t>.</w:t>
      </w:r>
      <w:r w:rsidR="00497436">
        <w:t xml:space="preserve"> </w:t>
      </w:r>
      <w:r w:rsidR="00571BF6">
        <w:t xml:space="preserve">Element </w:t>
      </w:r>
      <w:proofErr w:type="spellStart"/>
      <w:r w:rsidR="00571BF6" w:rsidRPr="00571BF6">
        <w:rPr>
          <w:rFonts w:ascii="Courier New" w:hAnsi="Courier New" w:cs="Courier New"/>
        </w:rPr>
        <w:t>component</w:t>
      </w:r>
      <w:proofErr w:type="spellEnd"/>
      <w:r w:rsidR="00571BF6">
        <w:t xml:space="preserve"> obsahuje dva </w:t>
      </w:r>
      <w:r w:rsidR="00497436">
        <w:t xml:space="preserve">povinné elementy </w:t>
      </w:r>
      <w:proofErr w:type="spellStart"/>
      <w:r w:rsidR="00497436" w:rsidRPr="00497436">
        <w:rPr>
          <w:rFonts w:ascii="Courier New" w:hAnsi="Courier New"/>
        </w:rPr>
        <w:t>name</w:t>
      </w:r>
      <w:proofErr w:type="spellEnd"/>
      <w:r w:rsidR="00497436">
        <w:t xml:space="preserve"> a </w:t>
      </w:r>
      <w:r w:rsidR="00497436" w:rsidRPr="00497436">
        <w:rPr>
          <w:rFonts w:ascii="Courier New" w:hAnsi="Courier New"/>
        </w:rPr>
        <w:t>type</w:t>
      </w:r>
      <w:r w:rsidR="00497436">
        <w:t xml:space="preserve">. Element </w:t>
      </w:r>
      <w:r w:rsidR="00497436" w:rsidRPr="00497436">
        <w:rPr>
          <w:rFonts w:ascii="Courier New" w:hAnsi="Courier New"/>
        </w:rPr>
        <w:t>type</w:t>
      </w:r>
      <w:r w:rsidR="00497436">
        <w:t xml:space="preserve"> určuje typ komponentu, aký budeme inicializovať. Element </w:t>
      </w:r>
      <w:proofErr w:type="spellStart"/>
      <w:r w:rsidR="00497436" w:rsidRPr="00497436">
        <w:rPr>
          <w:rFonts w:ascii="Courier New" w:hAnsi="Courier New"/>
        </w:rPr>
        <w:t>name</w:t>
      </w:r>
      <w:proofErr w:type="spellEnd"/>
      <w:r w:rsidR="00497436">
        <w:t xml:space="preserve"> určuje názov inštancie komponentu, pod ktorým k nemu budeme pristupovať v zdrojovom kóde. </w:t>
      </w:r>
    </w:p>
    <w:p w14:paraId="71C037C4" w14:textId="25B134A1" w:rsidR="00A24139" w:rsidRPr="002A7BC1" w:rsidRDefault="00497436" w:rsidP="00396266">
      <w:r>
        <w:t xml:space="preserve">Element </w:t>
      </w:r>
      <w:proofErr w:type="spellStart"/>
      <w:r w:rsidR="00571BF6" w:rsidRPr="00571BF6">
        <w:rPr>
          <w:rFonts w:ascii="Courier New" w:hAnsi="Courier New" w:cs="Courier New"/>
        </w:rPr>
        <w:t>component</w:t>
      </w:r>
      <w:proofErr w:type="spellEnd"/>
      <w:r>
        <w:t xml:space="preserve"> ďalej obsahuje pole vlastností </w:t>
      </w:r>
      <w:proofErr w:type="spellStart"/>
      <w:r w:rsidRPr="00497436">
        <w:rPr>
          <w:rFonts w:ascii="Courier New" w:hAnsi="Courier New"/>
        </w:rPr>
        <w:t>properties</w:t>
      </w:r>
      <w:proofErr w:type="spellEnd"/>
      <w:r>
        <w:t xml:space="preserve">, pomocou ktorých sa nastavujú počiatočné vlastnosti podľa zvoleného typu komponentu. Posledným elementom komponentu je pole udalostí </w:t>
      </w:r>
      <w:proofErr w:type="spellStart"/>
      <w:r w:rsidRPr="00497436">
        <w:rPr>
          <w:rFonts w:ascii="Courier New" w:hAnsi="Courier New"/>
        </w:rPr>
        <w:t>events</w:t>
      </w:r>
      <w:proofErr w:type="spellEnd"/>
      <w:r>
        <w:t>, v ktorom registrujeme udalosti</w:t>
      </w:r>
      <w:r w:rsidR="0068552E">
        <w:t>, aké komponent dokáže vytvoriť</w:t>
      </w:r>
      <w:r>
        <w:t xml:space="preserve"> na naše obslužné funkcie.</w:t>
      </w:r>
    </w:p>
    <w:p w14:paraId="762859BA" w14:textId="4C332233" w:rsidR="002A7BC1" w:rsidRDefault="002A7BC1" w:rsidP="002A7BC1">
      <w:pPr>
        <w:pStyle w:val="ObrzokZdrojovkd"/>
      </w:pPr>
      <w:r>
        <w:t>&lt;?xml version=</w:t>
      </w:r>
      <w:r w:rsidR="00315E84" w:rsidRPr="00444091">
        <w:rPr>
          <w:rFonts w:cs="Courier New"/>
        </w:rPr>
        <w:t>"</w:t>
      </w:r>
      <w:r>
        <w:t>1.0</w:t>
      </w:r>
      <w:r w:rsidR="00315E84" w:rsidRPr="00444091">
        <w:rPr>
          <w:rFonts w:cs="Courier New"/>
        </w:rPr>
        <w:t>"</w:t>
      </w:r>
      <w:r>
        <w:t xml:space="preserve"> encoding=</w:t>
      </w:r>
      <w:r w:rsidR="00315E84" w:rsidRPr="00444091">
        <w:rPr>
          <w:rFonts w:cs="Courier New"/>
        </w:rPr>
        <w:t>"</w:t>
      </w:r>
      <w:r>
        <w:t>UTF-8</w:t>
      </w:r>
      <w:r w:rsidR="00315E84" w:rsidRPr="00444091">
        <w:rPr>
          <w:rFonts w:cs="Courier New"/>
        </w:rPr>
        <w:t>"</w:t>
      </w:r>
      <w:r>
        <w:t xml:space="preserve"> standalone=</w:t>
      </w:r>
      <w:r w:rsidR="00315E84" w:rsidRPr="00444091">
        <w:rPr>
          <w:rFonts w:cs="Courier New"/>
        </w:rPr>
        <w:t>"</w:t>
      </w:r>
      <w:r>
        <w:t>no</w:t>
      </w:r>
      <w:r w:rsidR="00315E84" w:rsidRPr="00444091">
        <w:rPr>
          <w:rFonts w:cs="Courier New"/>
        </w:rPr>
        <w:t>"</w:t>
      </w:r>
      <w:r>
        <w:t>?&gt;</w:t>
      </w:r>
    </w:p>
    <w:p w14:paraId="05073AC5" w14:textId="38DD9A6E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project</w:t>
      </w:r>
      <w:r>
        <w:t xml:space="preserve"> platform=</w:t>
      </w:r>
      <w:r w:rsidR="00E10753" w:rsidRPr="00444091">
        <w:rPr>
          <w:rFonts w:cs="Courier New"/>
        </w:rPr>
        <w:t>"</w:t>
      </w:r>
      <w:r>
        <w:t>ArduinoUno</w:t>
      </w:r>
      <w:r w:rsidR="00E10753" w:rsidRPr="00444091">
        <w:rPr>
          <w:rFonts w:cs="Courier New"/>
        </w:rPr>
        <w:t>"</w:t>
      </w:r>
      <w:r>
        <w:t>&gt;</w:t>
      </w:r>
    </w:p>
    <w:p w14:paraId="01665756" w14:textId="12F7BC89" w:rsidR="002A7BC1" w:rsidRDefault="00D57FBB" w:rsidP="002A7BC1">
      <w:pPr>
        <w:pStyle w:val="ObrzokZdrojovkd"/>
      </w:pPr>
      <w:r>
        <w:t xml:space="preserve">  </w:t>
      </w:r>
      <w:r w:rsidR="002A7BC1">
        <w:t>&lt;</w:t>
      </w:r>
      <w:r w:rsidR="002A7BC1" w:rsidRPr="002A7BC1">
        <w:rPr>
          <w:b/>
        </w:rPr>
        <w:t>program</w:t>
      </w:r>
      <w:r w:rsidR="002A7BC1">
        <w:t xml:space="preserve"> watchdog-level=</w:t>
      </w:r>
      <w:r w:rsidR="00315E84" w:rsidRPr="00444091">
        <w:rPr>
          <w:rFonts w:cs="Courier New"/>
        </w:rPr>
        <w:t>"</w:t>
      </w:r>
      <w:r w:rsidR="002A7BC1">
        <w:t>5</w:t>
      </w:r>
      <w:r w:rsidR="00315E84" w:rsidRPr="00444091">
        <w:rPr>
          <w:rFonts w:cs="Courier New"/>
        </w:rPr>
        <w:t>"</w:t>
      </w:r>
      <w:r w:rsidR="002A7BC1">
        <w:t>&gt;</w:t>
      </w:r>
    </w:p>
    <w:p w14:paraId="4E312175" w14:textId="27124785" w:rsidR="002A7BC1" w:rsidRDefault="00D57FBB" w:rsidP="002A7BC1">
      <w:pPr>
        <w:pStyle w:val="ObrzokZdrojovkd"/>
      </w:pPr>
      <w:r>
        <w:t xml:space="preserve">    </w:t>
      </w:r>
      <w:r w:rsidR="002A7BC1">
        <w:t>&lt;</w:t>
      </w:r>
      <w:r w:rsidR="002A7BC1" w:rsidRPr="002A7BC1">
        <w:rPr>
          <w:b/>
        </w:rPr>
        <w:t>events</w:t>
      </w:r>
      <w:r w:rsidR="002A7BC1">
        <w:t>&gt;</w:t>
      </w:r>
    </w:p>
    <w:p w14:paraId="4DDD6D94" w14:textId="7A0C70DF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event</w:t>
      </w:r>
      <w:r w:rsidR="002A7BC1">
        <w:t xml:space="preserve"> name=</w:t>
      </w:r>
      <w:r w:rsidR="00E10753" w:rsidRPr="00444091">
        <w:rPr>
          <w:rFonts w:cs="Courier New"/>
        </w:rPr>
        <w:t>"</w:t>
      </w:r>
      <w:r w:rsidR="002A7BC1">
        <w:t>OnLoop</w:t>
      </w:r>
      <w:r w:rsidR="00E10753" w:rsidRPr="00444091">
        <w:rPr>
          <w:rFonts w:cs="Courier New"/>
        </w:rPr>
        <w:t>"</w:t>
      </w:r>
      <w:r w:rsidR="002A7BC1">
        <w:t>&gt;onLoop&lt;/event&gt;</w:t>
      </w:r>
    </w:p>
    <w:p w14:paraId="42C1B788" w14:textId="7B1A0EBC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event</w:t>
      </w:r>
      <w:r w:rsidR="002A7BC1">
        <w:t xml:space="preserve"> name=</w:t>
      </w:r>
      <w:r w:rsidR="00E10753" w:rsidRPr="00444091">
        <w:rPr>
          <w:rFonts w:cs="Courier New"/>
        </w:rPr>
        <w:t>"</w:t>
      </w:r>
      <w:r w:rsidR="002A7BC1">
        <w:t>OnStart</w:t>
      </w:r>
      <w:r w:rsidR="00E10753" w:rsidRPr="00444091">
        <w:rPr>
          <w:rFonts w:cs="Courier New"/>
        </w:rPr>
        <w:t>"</w:t>
      </w:r>
      <w:r w:rsidR="002A7BC1">
        <w:t>&gt;onStart&lt;/event&gt;</w:t>
      </w:r>
    </w:p>
    <w:p w14:paraId="1CAAC469" w14:textId="5A48ACA4" w:rsidR="002A7BC1" w:rsidRDefault="00D57FBB" w:rsidP="002A7BC1">
      <w:pPr>
        <w:pStyle w:val="ObrzokZdrojovkd"/>
      </w:pPr>
      <w:r>
        <w:t xml:space="preserve">    </w:t>
      </w:r>
      <w:r w:rsidR="002A7BC1">
        <w:t>&lt;/events&gt;</w:t>
      </w:r>
    </w:p>
    <w:p w14:paraId="5E3DA81D" w14:textId="380B50AA" w:rsidR="002A7BC1" w:rsidRDefault="00D57FBB" w:rsidP="002A7BC1">
      <w:pPr>
        <w:pStyle w:val="ObrzokZdrojovkd"/>
      </w:pPr>
      <w:r>
        <w:lastRenderedPageBreak/>
        <w:t xml:space="preserve">  </w:t>
      </w:r>
      <w:r w:rsidR="002A7BC1">
        <w:t>&lt;/program&gt;</w:t>
      </w:r>
    </w:p>
    <w:p w14:paraId="7E6754AC" w14:textId="4F96771A" w:rsidR="002A7BC1" w:rsidRDefault="00D57FBB" w:rsidP="002A7BC1">
      <w:pPr>
        <w:pStyle w:val="ObrzokZdrojovkd"/>
      </w:pPr>
      <w:r>
        <w:t xml:space="preserve">  </w:t>
      </w:r>
      <w:r w:rsidR="002A7BC1">
        <w:t>&lt;</w:t>
      </w:r>
      <w:r w:rsidR="002A7BC1" w:rsidRPr="002A7BC1">
        <w:rPr>
          <w:b/>
        </w:rPr>
        <w:t>components</w:t>
      </w:r>
      <w:r w:rsidR="002A7BC1">
        <w:t>&gt;</w:t>
      </w:r>
    </w:p>
    <w:p w14:paraId="5D283927" w14:textId="51030907" w:rsidR="002A7BC1" w:rsidRDefault="00D57FBB" w:rsidP="002A7BC1">
      <w:pPr>
        <w:pStyle w:val="ObrzokZdrojovkd"/>
      </w:pPr>
      <w:r>
        <w:t xml:space="preserve">    </w:t>
      </w:r>
      <w:r w:rsidR="002A7BC1">
        <w:t>&lt;</w:t>
      </w:r>
      <w:r w:rsidR="002A7BC1" w:rsidRPr="002A7BC1">
        <w:rPr>
          <w:b/>
        </w:rPr>
        <w:t>component</w:t>
      </w:r>
      <w:r w:rsidR="002A7BC1">
        <w:t>&gt;</w:t>
      </w:r>
    </w:p>
    <w:p w14:paraId="6B2571F2" w14:textId="14BA2E20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name</w:t>
      </w:r>
      <w:r w:rsidR="002A7BC1">
        <w:t>&gt;blinkTimer&lt;/name&gt;</w:t>
      </w:r>
    </w:p>
    <w:p w14:paraId="16913685" w14:textId="7D60B5E7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type</w:t>
      </w:r>
      <w:r w:rsidR="002A7BC1">
        <w:t>&gt;acp.common.timer&lt;/type&gt;</w:t>
      </w:r>
    </w:p>
    <w:p w14:paraId="5BE54B7B" w14:textId="3E7A6963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properties</w:t>
      </w:r>
      <w:r w:rsidR="002A7BC1">
        <w:t>&gt;</w:t>
      </w:r>
    </w:p>
    <w:p w14:paraId="068D8C3F" w14:textId="51B33D06" w:rsidR="002A7BC1" w:rsidRDefault="00D57FBB" w:rsidP="002A7BC1">
      <w:pPr>
        <w:pStyle w:val="ObrzokZdrojovkd"/>
      </w:pPr>
      <w:r>
        <w:t xml:space="preserve">        </w:t>
      </w:r>
      <w:r w:rsidR="002A7BC1">
        <w:t>&lt;property name=</w:t>
      </w:r>
      <w:r w:rsidR="00315E84" w:rsidRPr="00444091">
        <w:rPr>
          <w:rFonts w:cs="Courier New"/>
        </w:rPr>
        <w:t>"</w:t>
      </w:r>
      <w:r w:rsidR="002A7BC1">
        <w:t>Enabled</w:t>
      </w:r>
      <w:r w:rsidR="00315E84" w:rsidRPr="00444091">
        <w:rPr>
          <w:rFonts w:cs="Courier New"/>
        </w:rPr>
        <w:t>"</w:t>
      </w:r>
      <w:r w:rsidR="002A7BC1">
        <w:t>&gt;true&lt;/property&gt;</w:t>
      </w:r>
    </w:p>
    <w:p w14:paraId="7F4A0933" w14:textId="60D972D7" w:rsidR="002A7BC1" w:rsidRDefault="00D57FBB" w:rsidP="002A7BC1">
      <w:pPr>
        <w:pStyle w:val="ObrzokZdrojovkd"/>
      </w:pPr>
      <w:r>
        <w:t xml:space="preserve">        </w:t>
      </w:r>
      <w:r w:rsidR="002A7BC1">
        <w:t>&lt;property name=</w:t>
      </w:r>
      <w:r w:rsidR="00315E84" w:rsidRPr="00444091">
        <w:rPr>
          <w:rFonts w:cs="Courier New"/>
        </w:rPr>
        <w:t>"</w:t>
      </w:r>
      <w:r w:rsidR="002A7BC1">
        <w:t>Interval</w:t>
      </w:r>
      <w:r w:rsidR="00315E84" w:rsidRPr="00444091">
        <w:rPr>
          <w:rFonts w:cs="Courier New"/>
        </w:rPr>
        <w:t>"</w:t>
      </w:r>
      <w:r w:rsidR="002A7BC1">
        <w:t>&gt;1000&lt;/property&gt;</w:t>
      </w:r>
    </w:p>
    <w:p w14:paraId="564FF232" w14:textId="2E1A56CB" w:rsidR="002A7BC1" w:rsidRDefault="00D57FBB" w:rsidP="002A7BC1">
      <w:pPr>
        <w:pStyle w:val="ObrzokZdrojovkd"/>
      </w:pPr>
      <w:r>
        <w:t xml:space="preserve">      </w:t>
      </w:r>
      <w:r w:rsidR="002A7BC1">
        <w:t>&lt;/properties&gt;</w:t>
      </w:r>
    </w:p>
    <w:p w14:paraId="540B4DFE" w14:textId="7C3D7CA8" w:rsidR="002A7BC1" w:rsidRDefault="00D57FBB" w:rsidP="002A7BC1">
      <w:pPr>
        <w:pStyle w:val="ObrzokZdrojovkd"/>
      </w:pPr>
      <w:r>
        <w:t xml:space="preserve">      </w:t>
      </w:r>
      <w:r w:rsidR="002A7BC1">
        <w:t>&lt;</w:t>
      </w:r>
      <w:r w:rsidR="002A7BC1" w:rsidRPr="002A7BC1">
        <w:rPr>
          <w:b/>
        </w:rPr>
        <w:t>events</w:t>
      </w:r>
      <w:r w:rsidR="002A7BC1">
        <w:t>&gt;</w:t>
      </w:r>
    </w:p>
    <w:p w14:paraId="50BBDD58" w14:textId="488B49D9" w:rsidR="002A7BC1" w:rsidRDefault="00D57FBB" w:rsidP="002A7BC1">
      <w:pPr>
        <w:pStyle w:val="ObrzokZdrojovkd"/>
      </w:pPr>
      <w:r>
        <w:t xml:space="preserve">        </w:t>
      </w:r>
      <w:r w:rsidR="002A7BC1">
        <w:t>&lt;</w:t>
      </w:r>
      <w:r w:rsidR="002A7BC1" w:rsidRPr="002A7BC1">
        <w:rPr>
          <w:b/>
        </w:rPr>
        <w:t>event</w:t>
      </w:r>
      <w:r w:rsidR="002A7BC1">
        <w:t xml:space="preserve"> name=</w:t>
      </w:r>
      <w:r w:rsidR="00E10753" w:rsidRPr="00444091">
        <w:rPr>
          <w:rFonts w:cs="Courier New"/>
        </w:rPr>
        <w:t>"</w:t>
      </w:r>
      <w:r w:rsidR="002A7BC1">
        <w:t>OnTick</w:t>
      </w:r>
      <w:r w:rsidR="00E10753" w:rsidRPr="00444091">
        <w:rPr>
          <w:rFonts w:cs="Courier New"/>
        </w:rPr>
        <w:t>"</w:t>
      </w:r>
      <w:r w:rsidR="002A7BC1">
        <w:t>&gt;mojeTajneKliknutie&lt;/event&gt;</w:t>
      </w:r>
    </w:p>
    <w:p w14:paraId="52274B2A" w14:textId="0990CB61" w:rsidR="002A7BC1" w:rsidRDefault="00D57FBB" w:rsidP="002A7BC1">
      <w:pPr>
        <w:pStyle w:val="ObrzokZdrojovkd"/>
      </w:pPr>
      <w:r>
        <w:t xml:space="preserve">      </w:t>
      </w:r>
      <w:r w:rsidR="002A7BC1">
        <w:t>&lt;/events&gt;</w:t>
      </w:r>
    </w:p>
    <w:p w14:paraId="487B6E10" w14:textId="5CDF15CB" w:rsidR="002A7BC1" w:rsidRDefault="00D57FBB" w:rsidP="002A7BC1">
      <w:pPr>
        <w:pStyle w:val="ObrzokZdrojovkd"/>
      </w:pPr>
      <w:r>
        <w:t xml:space="preserve">    </w:t>
      </w:r>
      <w:r w:rsidR="002A7BC1">
        <w:t>&lt;/component&gt;</w:t>
      </w:r>
    </w:p>
    <w:p w14:paraId="423A338E" w14:textId="3856BBBF" w:rsidR="002A7BC1" w:rsidRDefault="00D57FBB" w:rsidP="002A7BC1">
      <w:pPr>
        <w:pStyle w:val="ObrzokZdrojovkd"/>
      </w:pPr>
      <w:r>
        <w:t xml:space="preserve">  </w:t>
      </w:r>
      <w:r w:rsidR="002A7BC1">
        <w:t>&lt;/components&gt;</w:t>
      </w:r>
    </w:p>
    <w:p w14:paraId="4DD89CF6" w14:textId="77777777" w:rsidR="002A7BC1" w:rsidRPr="002A7BC1" w:rsidRDefault="002A7BC1" w:rsidP="002A7BC1">
      <w:pPr>
        <w:pStyle w:val="ObrzokZdrojovkd"/>
      </w:pPr>
      <w:r>
        <w:t>&lt;/project&gt;</w:t>
      </w:r>
    </w:p>
    <w:p w14:paraId="0A0A630F" w14:textId="56014585" w:rsidR="002A7BC1" w:rsidRDefault="002A7BC1" w:rsidP="00FE0A9C">
      <w:pPr>
        <w:pStyle w:val="ObrazokPopis"/>
      </w:pPr>
      <w:bookmarkStart w:id="76" w:name="_Toc511042879"/>
      <w:r w:rsidRPr="00A678D9">
        <w:t>Obr. </w:t>
      </w:r>
      <w:fldSimple w:instr=" SEQ Obr. \* ARABIC ">
        <w:r w:rsidR="005D0238">
          <w:rPr>
            <w:noProof/>
          </w:rPr>
          <w:t>13</w:t>
        </w:r>
      </w:fldSimple>
      <w:r w:rsidRPr="00A678D9">
        <w:tab/>
      </w:r>
      <w:r w:rsidR="00D57FBB">
        <w:t>Príklad XML súboru projektu ACProg.</w:t>
      </w:r>
      <w:bookmarkEnd w:id="76"/>
    </w:p>
    <w:p w14:paraId="6726335E" w14:textId="40E4C12F" w:rsidR="003A7B74" w:rsidRPr="00A678D9" w:rsidRDefault="003A7B74" w:rsidP="003A7B74"/>
    <w:p w14:paraId="1438BEB5" w14:textId="77777777" w:rsidR="00CB3095" w:rsidRDefault="00CB3095" w:rsidP="005C3C5D">
      <w:pPr>
        <w:pStyle w:val="Nadpis2"/>
      </w:pPr>
      <w:bookmarkStart w:id="77" w:name="_Toc511042838"/>
      <w:r>
        <w:t>Generátor knižnice pre Arduino</w:t>
      </w:r>
      <w:bookmarkEnd w:id="77"/>
      <w:r>
        <w:t xml:space="preserve"> </w:t>
      </w:r>
    </w:p>
    <w:p w14:paraId="614FCE56" w14:textId="125D2AC9" w:rsidR="004578B1" w:rsidRDefault="00C50AC9" w:rsidP="00396266">
      <w:r>
        <w:t xml:space="preserve">Naše riešenie ACProg nedefinuje nový programovací jazyk. ACProg ide cestou Arduino knižnice vytvorenej </w:t>
      </w:r>
      <w:r w:rsidR="007A4E3D">
        <w:t>podľa popisu komponentov</w:t>
      </w:r>
      <w:r>
        <w:t xml:space="preserve"> v XML súbore</w:t>
      </w:r>
      <w:r w:rsidR="007A4E3D">
        <w:t xml:space="preserve">. Toto vytvorenie sa nazýva generovanie zdrojového kódu. </w:t>
      </w:r>
    </w:p>
    <w:p w14:paraId="5FF8F33A" w14:textId="1ED5891D" w:rsidR="00656F68" w:rsidRDefault="007A4E3D" w:rsidP="00396266">
      <w:r>
        <w:t xml:space="preserve">Generátor dostáva na vstupe zoznam komponentov, </w:t>
      </w:r>
      <w:r w:rsidR="004578B1">
        <w:t xml:space="preserve">ktoré </w:t>
      </w:r>
      <w:r>
        <w:t xml:space="preserve">majú určený typ (modul). Generátor pridá do výslednej knižnice zdrojové kódy </w:t>
      </w:r>
      <w:r w:rsidR="006512DA">
        <w:t>komponentu</w:t>
      </w:r>
      <w:r>
        <w:t>, ak tam ešte nie sú, a</w:t>
      </w:r>
      <w:r w:rsidR="006512DA">
        <w:t xml:space="preserve"> pri zavedení vytvorí kód vytvorenia </w:t>
      </w:r>
      <w:r>
        <w:t>inštanci</w:t>
      </w:r>
      <w:r w:rsidR="006512DA">
        <w:t>e</w:t>
      </w:r>
      <w:r>
        <w:t xml:space="preserve">. Inštancie komponentov </w:t>
      </w:r>
      <w:r w:rsidR="009E1FF5">
        <w:t>sú</w:t>
      </w:r>
      <w:r>
        <w:t xml:space="preserve"> globálne a používateľ </w:t>
      </w:r>
      <w:r w:rsidR="00D57FBB">
        <w:t>ich môže upravovať počas behu programu</w:t>
      </w:r>
      <w:r>
        <w:t xml:space="preserve">. Okrem komponentov generátor vytvorí aj jadro nášho riešenia. Jadro spočíva v inicializácii komponentov a následnom plánovaní vykonávania jednotlivých udalostí. </w:t>
      </w:r>
      <w:r w:rsidR="004578B1">
        <w:t>Taktiež</w:t>
      </w:r>
      <w:r>
        <w:t xml:space="preserve"> poskytuje programátorovi aj aplikačné rozhranie na komunikáciu so stálou pamäťou EE</w:t>
      </w:r>
      <w:r w:rsidR="00656F68">
        <w:t>PROM.</w:t>
      </w:r>
    </w:p>
    <w:p w14:paraId="00F9D775" w14:textId="77777777" w:rsidR="003A7B74" w:rsidRDefault="003A7B74" w:rsidP="00396266"/>
    <w:p w14:paraId="1C0E3343" w14:textId="77777777" w:rsidR="007A4E3D" w:rsidRDefault="00656F68" w:rsidP="00656F68">
      <w:pPr>
        <w:pStyle w:val="Nadpis2"/>
      </w:pPr>
      <w:bookmarkStart w:id="78" w:name="_Ref509410869"/>
      <w:bookmarkStart w:id="79" w:name="_Toc511042839"/>
      <w:r>
        <w:t>Typy komponentov (moduly)</w:t>
      </w:r>
      <w:bookmarkEnd w:id="78"/>
      <w:bookmarkEnd w:id="79"/>
    </w:p>
    <w:p w14:paraId="67D1481C" w14:textId="0E44D551" w:rsidR="00656F68" w:rsidRDefault="0032539B" w:rsidP="00396266">
      <w:r>
        <w:t xml:space="preserve">Predpisy typov komponentov sú uložené v repozitári generátora. Repozitár je priečinok uložený na disku. Názov typu komponentu využíva </w:t>
      </w:r>
      <w:r w:rsidR="0068552E">
        <w:t xml:space="preserve">generátor </w:t>
      </w:r>
      <w:r>
        <w:t>na nájdenie definičného súboru komponentu v súborovej štruktúre repozitára. Názov je delený bodkami</w:t>
      </w:r>
      <w:r w:rsidR="0068552E">
        <w:t>,</w:t>
      </w:r>
      <w:r>
        <w:t xml:space="preserve"> čo pre repozitár znamená delenie p</w:t>
      </w:r>
      <w:r w:rsidR="002208F2">
        <w:t>o priečinkoch.</w:t>
      </w:r>
    </w:p>
    <w:p w14:paraId="62C851E8" w14:textId="77777777" w:rsidR="0032539B" w:rsidRDefault="0032539B" w:rsidP="00396266">
      <w:r>
        <w:t>Každý typ komponentu potrebuje definičný XML súbor pre generátor. Definičný súbor okrem rozšírenej poznámky o komponente obsahuje</w:t>
      </w:r>
      <w:r w:rsidR="0068552E">
        <w:t xml:space="preserve"> aj</w:t>
      </w:r>
      <w:r>
        <w:t xml:space="preserve"> informácie o súboroch </w:t>
      </w:r>
      <w:r w:rsidR="0068552E">
        <w:lastRenderedPageBreak/>
        <w:t xml:space="preserve">s triedou komponentu a </w:t>
      </w:r>
      <w:r w:rsidR="00ED19AB">
        <w:t>so zoznamom parametrov konštruktora. Ďalej sú v tomto súbore definované názvy všetkých vlastností komponentov a</w:t>
      </w:r>
      <w:r w:rsidR="0070117F">
        <w:t> </w:t>
      </w:r>
      <w:r w:rsidR="00ED19AB">
        <w:t>udalostí</w:t>
      </w:r>
      <w:r w:rsidR="0070117F">
        <w:t>,</w:t>
      </w:r>
      <w:r w:rsidR="00ED19AB">
        <w:t xml:space="preserve"> ktoré definovaný komponent dokáže vyvolať.</w:t>
      </w:r>
    </w:p>
    <w:p w14:paraId="39FB1529" w14:textId="77777777" w:rsidR="000E1912" w:rsidRDefault="00B516F8" w:rsidP="00B516F8">
      <w:pPr>
        <w:pStyle w:val="Nadpis1"/>
      </w:pPr>
      <w:bookmarkStart w:id="80" w:name="_Toc511042840"/>
      <w:r>
        <w:lastRenderedPageBreak/>
        <w:t>IDE pre projekt ACProg</w:t>
      </w:r>
      <w:bookmarkEnd w:id="80"/>
    </w:p>
    <w:p w14:paraId="5720B1F4" w14:textId="5E490CBB" w:rsidR="00915EE2" w:rsidRDefault="00182BA7" w:rsidP="00396266">
      <w:r w:rsidRPr="00182BA7">
        <w:t xml:space="preserve">Projekt Arduino bol úspešný aj vďaka svojmu </w:t>
      </w:r>
      <w:commentRangeStart w:id="81"/>
      <w:commentRangeStart w:id="82"/>
      <w:commentRangeStart w:id="83"/>
      <w:r w:rsidRPr="00182BA7">
        <w:t>používateľsky prívetivému prostrediu</w:t>
      </w:r>
      <w:commentRangeEnd w:id="81"/>
      <w:r w:rsidR="00E10753">
        <w:rPr>
          <w:rStyle w:val="Odkaznakomentr"/>
        </w:rPr>
        <w:commentReference w:id="81"/>
      </w:r>
      <w:commentRangeEnd w:id="82"/>
      <w:r w:rsidR="005D0238">
        <w:rPr>
          <w:rStyle w:val="Odkaznakomentr"/>
        </w:rPr>
        <w:commentReference w:id="82"/>
      </w:r>
      <w:commentRangeEnd w:id="83"/>
      <w:r w:rsidR="005D0238">
        <w:rPr>
          <w:rStyle w:val="Odkaznakomentr"/>
        </w:rPr>
        <w:commentReference w:id="83"/>
      </w:r>
      <w:r w:rsidRPr="00182BA7">
        <w:t>. Preto sme sa rozhodli nasledovať jeho príklad a vytvoriť prostredie, v ktorom programátor ni</w:t>
      </w:r>
      <w:r>
        <w:t>e je nútený poznať cel</w:t>
      </w:r>
      <w:r w:rsidR="00A07DC3">
        <w:t xml:space="preserve">é pozadie projektu ACProg a bude mu stačiť </w:t>
      </w:r>
      <w:r w:rsidR="008F0BA6">
        <w:t xml:space="preserve">krátky </w:t>
      </w:r>
      <w:r w:rsidR="00A07DC3">
        <w:t>k</w:t>
      </w:r>
      <w:r w:rsidR="005D0238">
        <w:t>oncepčný popis tohto riešenia.</w:t>
      </w:r>
    </w:p>
    <w:p w14:paraId="7067A49A" w14:textId="44487477" w:rsidR="0070117F" w:rsidRDefault="00A07DC3" w:rsidP="00396266">
      <w:r>
        <w:t xml:space="preserve">V nasledujúcich podkapitolách priblížime používateľské podmienky na nové </w:t>
      </w:r>
      <w:r w:rsidR="00915EE2">
        <w:t>integrované vývojové prostredie a</w:t>
      </w:r>
      <w:r>
        <w:t xml:space="preserve"> predstavíme technológie navrhované pre vytvorenie prostredia a architektúru výsledného projektu. V</w:t>
      </w:r>
      <w:r w:rsidR="00A57393">
        <w:t> </w:t>
      </w:r>
      <w:r>
        <w:t>podkapitole</w:t>
      </w:r>
      <w:r w:rsidR="00A57393">
        <w:t xml:space="preserve"> </w:t>
      </w:r>
      <w:r w:rsidR="00A57393">
        <w:fldChar w:fldCharType="begin"/>
      </w:r>
      <w:r w:rsidR="00A57393">
        <w:instrText xml:space="preserve"> REF _Ref510535011 \r \h </w:instrText>
      </w:r>
      <w:r w:rsidR="00A57393">
        <w:fldChar w:fldCharType="separate"/>
      </w:r>
      <w:r w:rsidR="005D0238">
        <w:t>6.4</w:t>
      </w:r>
      <w:r w:rsidR="00A57393">
        <w:fldChar w:fldCharType="end"/>
      </w:r>
      <w:r>
        <w:t xml:space="preserve"> sa budeme venovať implementačným krokom</w:t>
      </w:r>
      <w:r w:rsidR="00A06970">
        <w:t>,</w:t>
      </w:r>
      <w:r>
        <w:t xml:space="preserve"> ktoré viedli k naplneniu používateľských požiadaviek.</w:t>
      </w:r>
    </w:p>
    <w:p w14:paraId="053E5F62" w14:textId="77777777" w:rsidR="003A7B74" w:rsidRDefault="003A7B74" w:rsidP="00396266"/>
    <w:p w14:paraId="7143A673" w14:textId="77777777" w:rsidR="003A6A26" w:rsidRDefault="003A6A26" w:rsidP="003A6A26">
      <w:pPr>
        <w:pStyle w:val="Nadpis2"/>
      </w:pPr>
      <w:bookmarkStart w:id="84" w:name="_Ref509690349"/>
      <w:bookmarkStart w:id="85" w:name="_Toc511042841"/>
      <w:r>
        <w:t>Používateľské požiadavky</w:t>
      </w:r>
      <w:bookmarkEnd w:id="84"/>
      <w:bookmarkEnd w:id="85"/>
    </w:p>
    <w:p w14:paraId="60A9C7BB" w14:textId="630A0CF0" w:rsidR="008F0BA6" w:rsidRDefault="00A06970" w:rsidP="00396266">
      <w:r>
        <w:t>Pred začatím prác na akomkoľvek informačnom systéme (alebo sof</w:t>
      </w:r>
      <w:r w:rsidR="0068552E">
        <w:t>t</w:t>
      </w:r>
      <w:r>
        <w:t>véri) je dobré definovať, čo od neho budeme ako používatelia očakávať. Používateľské požiadavky sme tvorili so znalosťou dnes dostupných integrovaných vývojových prostredí</w:t>
      </w:r>
      <w:r w:rsidR="009E067E">
        <w:t>,</w:t>
      </w:r>
      <w:r>
        <w:t xml:space="preserve"> ako sú </w:t>
      </w:r>
      <w:proofErr w:type="spellStart"/>
      <w:r w:rsidR="009E067E">
        <w:t>Eclipse</w:t>
      </w:r>
      <w:proofErr w:type="spellEnd"/>
      <w:r w:rsidR="009E067E">
        <w:t xml:space="preserve">, </w:t>
      </w:r>
      <w:proofErr w:type="spellStart"/>
      <w:r w:rsidR="009E067E">
        <w:t>NetB</w:t>
      </w:r>
      <w:r>
        <w:t>eans</w:t>
      </w:r>
      <w:proofErr w:type="spellEnd"/>
      <w:r w:rsidR="009E067E">
        <w:t>,</w:t>
      </w:r>
      <w:r>
        <w:t xml:space="preserve"> ale aj samotné Arduino IDE. </w:t>
      </w:r>
      <w:r w:rsidR="008F0BA6">
        <w:t xml:space="preserve">Naše používateľské požiadavky na systém sme spísali do nasledujúceho </w:t>
      </w:r>
      <w:proofErr w:type="spellStart"/>
      <w:r w:rsidR="008F0BA6">
        <w:t>use-case</w:t>
      </w:r>
      <w:proofErr w:type="spellEnd"/>
      <w:r w:rsidR="008F0BA6">
        <w:t xml:space="preserve"> zoznamu:</w:t>
      </w:r>
    </w:p>
    <w:p w14:paraId="139F4036" w14:textId="6DFA82E8" w:rsidR="008F0BA6" w:rsidRDefault="008F0BA6" w:rsidP="00DD1348">
      <w:pPr>
        <w:pStyle w:val="Odsekzoznamu"/>
        <w:numPr>
          <w:ilvl w:val="0"/>
          <w:numId w:val="35"/>
        </w:numPr>
      </w:pPr>
      <w:r>
        <w:t>Kompilácia a spu</w:t>
      </w:r>
      <w:r w:rsidR="00A04AB5">
        <w:t>s</w:t>
      </w:r>
      <w:r>
        <w:t>tenie projektu</w:t>
      </w:r>
      <w:r w:rsidR="002A30CD">
        <w:t>.</w:t>
      </w:r>
    </w:p>
    <w:p w14:paraId="6D12FC07" w14:textId="3E7CFCFC" w:rsidR="008F0BA6" w:rsidRDefault="008F0BA6" w:rsidP="00DD1348">
      <w:pPr>
        <w:pStyle w:val="Odsekzoznamu"/>
        <w:numPr>
          <w:ilvl w:val="0"/>
          <w:numId w:val="35"/>
        </w:numPr>
      </w:pPr>
      <w:r>
        <w:t>Manažment komponentov</w:t>
      </w:r>
      <w:r w:rsidR="002A30CD">
        <w:t>.</w:t>
      </w:r>
    </w:p>
    <w:p w14:paraId="75C53DC4" w14:textId="5C022F61" w:rsidR="008F0BA6" w:rsidRDefault="008F0BA6" w:rsidP="00DD1348">
      <w:pPr>
        <w:pStyle w:val="Odsekzoznamu"/>
        <w:numPr>
          <w:ilvl w:val="0"/>
          <w:numId w:val="35"/>
        </w:numPr>
      </w:pPr>
      <w:r w:rsidRPr="008F0BA6">
        <w:t>Ponuka dostupných komponentov</w:t>
      </w:r>
      <w:r w:rsidR="002A30CD">
        <w:t>.</w:t>
      </w:r>
    </w:p>
    <w:p w14:paraId="298CA826" w14:textId="04A60164" w:rsidR="008F0BA6" w:rsidRDefault="00315E84" w:rsidP="00DD1348">
      <w:pPr>
        <w:pStyle w:val="Odsekzoznamu"/>
        <w:numPr>
          <w:ilvl w:val="0"/>
          <w:numId w:val="35"/>
        </w:numPr>
      </w:pPr>
      <w:r>
        <w:t>Voliteľné</w:t>
      </w:r>
      <w:r w:rsidR="008F0BA6">
        <w:t xml:space="preserve"> </w:t>
      </w:r>
      <w:r>
        <w:t xml:space="preserve">prostredie </w:t>
      </w:r>
      <w:r w:rsidR="008F0BA6">
        <w:t>pre programátora</w:t>
      </w:r>
      <w:r w:rsidR="002A30CD">
        <w:t>.</w:t>
      </w:r>
    </w:p>
    <w:p w14:paraId="6E2AA056" w14:textId="71F339DB" w:rsidR="008F0BA6" w:rsidRDefault="008F0BA6" w:rsidP="00DD1348">
      <w:pPr>
        <w:pStyle w:val="Odsekzoznamu"/>
        <w:numPr>
          <w:ilvl w:val="0"/>
          <w:numId w:val="35"/>
        </w:numPr>
      </w:pPr>
      <w:r w:rsidRPr="008F0BA6">
        <w:t>Syntaktická analýza zdrojového kódu</w:t>
      </w:r>
      <w:r w:rsidR="002A30CD">
        <w:t>.</w:t>
      </w:r>
    </w:p>
    <w:p w14:paraId="02E92A8E" w14:textId="77777777" w:rsidR="00480C60" w:rsidRDefault="00480C60" w:rsidP="00F36C8F"/>
    <w:p w14:paraId="6054C8DF" w14:textId="25309439" w:rsidR="008F0BA6" w:rsidRDefault="00A06970" w:rsidP="00396266">
      <w:r>
        <w:t>Kľúčovou úlohou týchto softvérov bolo zjednodušiť programátorom spracovanie ich napísaného zdrojového kódu</w:t>
      </w:r>
      <w:r w:rsidR="00B01083">
        <w:t xml:space="preserve"> až</w:t>
      </w:r>
      <w:r>
        <w:t xml:space="preserve"> po jeho spustenie. Preto jednou z </w:t>
      </w:r>
      <w:r w:rsidR="009E067E">
        <w:t>používateľských požiadaviek je a</w:t>
      </w:r>
      <w:r>
        <w:t>utomatizovaná kompilácia a spustenie projektu na doske Arduino</w:t>
      </w:r>
      <w:r w:rsidR="00321C76">
        <w:t xml:space="preserve"> (</w:t>
      </w:r>
      <w:r w:rsidR="008F0BA6">
        <w:t xml:space="preserve">1.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>)</w:t>
      </w:r>
      <w:r>
        <w:t>. Konkrétne</w:t>
      </w:r>
      <w:r w:rsidR="008F0BA6">
        <w:t xml:space="preserve"> splnenie tejto požiadavky</w:t>
      </w:r>
      <w:r>
        <w:t xml:space="preserve"> stojí za pomerne veľkým úspechom Arduino dosiek vo svete. </w:t>
      </w:r>
    </w:p>
    <w:p w14:paraId="29F808E0" w14:textId="27C7C175" w:rsidR="008F0BA6" w:rsidRDefault="00A06970" w:rsidP="00396266">
      <w:r>
        <w:t xml:space="preserve">Všetky ďalšie požiadavky </w:t>
      </w:r>
      <w:r w:rsidR="009E1FF5">
        <w:t>sú</w:t>
      </w:r>
      <w:r>
        <w:t xml:space="preserve"> priamo spojené s riešením ACProg uvedeným v </w:t>
      </w:r>
      <w:r>
        <w:fldChar w:fldCharType="begin"/>
      </w:r>
      <w:r>
        <w:instrText xml:space="preserve"> REF _Ref508111526 \r \h </w:instrText>
      </w:r>
      <w:r w:rsidR="00396266">
        <w:instrText xml:space="preserve"> \* MERGEFORMAT </w:instrText>
      </w:r>
      <w:r>
        <w:fldChar w:fldCharType="separate"/>
      </w:r>
      <w:r w:rsidR="005D0238">
        <w:t>5</w:t>
      </w:r>
      <w:r>
        <w:fldChar w:fldCharType="end"/>
      </w:r>
      <w:r>
        <w:t xml:space="preserve">. kapitole. Z XML konfiguračného súboru </w:t>
      </w:r>
      <w:r w:rsidR="00612E97">
        <w:t>už poznáme štruktúru komponentov</w:t>
      </w:r>
      <w:r w:rsidR="009E067E">
        <w:t>,</w:t>
      </w:r>
      <w:r w:rsidR="00612E97">
        <w:t xml:space="preserve"> a preto ako ďalšiu požiadavku uvádzame používateľsky prívetivý editor pre túto štruktúru</w:t>
      </w:r>
      <w:r w:rsidR="00321C76">
        <w:t xml:space="preserve"> (</w:t>
      </w:r>
      <w:r w:rsidR="008F0BA6">
        <w:t xml:space="preserve">2.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>)</w:t>
      </w:r>
      <w:r w:rsidR="00612E97">
        <w:t>. Editor</w:t>
      </w:r>
      <w:r w:rsidR="009E067E">
        <w:t>,</w:t>
      </w:r>
      <w:r w:rsidR="00612E97">
        <w:t xml:space="preserve"> v ktorom po výbere komponentu nám budú ponúknuté len tie vlastnosti a udalosti, aké </w:t>
      </w:r>
      <w:r w:rsidR="008F0BA6" w:rsidRPr="008F0BA6">
        <w:t xml:space="preserve">môže </w:t>
      </w:r>
      <w:r w:rsidR="002A30CD" w:rsidRPr="008F0BA6">
        <w:t xml:space="preserve">komponent </w:t>
      </w:r>
      <w:r w:rsidR="008F0BA6" w:rsidRPr="008F0BA6">
        <w:t>nadobúdať podľa definičného súboru jeho typu</w:t>
      </w:r>
      <w:r w:rsidR="00612E97">
        <w:t xml:space="preserve">. </w:t>
      </w:r>
      <w:r w:rsidR="00321C76">
        <w:t xml:space="preserve">Keď </w:t>
      </w:r>
      <w:r w:rsidR="00321C76">
        <w:lastRenderedPageBreak/>
        <w:t>hovoríme o typoch komponentov, tak potrebujeme používateľovi ukázať aj ponuku všetkých dostupných komponentov z ACProg repozitára (</w:t>
      </w:r>
      <w:r w:rsidR="008F0BA6">
        <w:t xml:space="preserve">3.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 xml:space="preserve">). </w:t>
      </w:r>
    </w:p>
    <w:p w14:paraId="44948F45" w14:textId="77777777" w:rsidR="002A30CD" w:rsidRDefault="00321C76" w:rsidP="00396266">
      <w:r>
        <w:t>Neodmysliteľnou súčasťou IDE je editor zdrojového kódu projektu</w:t>
      </w:r>
      <w:r w:rsidR="00F36C8F">
        <w:t xml:space="preserve"> a možnosť usporiadania prostredia podľa vlastných predstáv (</w:t>
      </w:r>
      <w:r w:rsidR="008F0BA6">
        <w:t xml:space="preserve">4. </w:t>
      </w:r>
      <w:proofErr w:type="spellStart"/>
      <w:r w:rsidR="00F36C8F">
        <w:t>use</w:t>
      </w:r>
      <w:proofErr w:type="spellEnd"/>
      <w:r w:rsidR="00F36C8F">
        <w:t xml:space="preserve"> </w:t>
      </w:r>
      <w:proofErr w:type="spellStart"/>
      <w:r w:rsidR="00F36C8F">
        <w:t>case</w:t>
      </w:r>
      <w:proofErr w:type="spellEnd"/>
      <w:r w:rsidR="00F36C8F">
        <w:t>). Dôležitou požiadavkou na editor je</w:t>
      </w:r>
      <w:r w:rsidR="009833FD">
        <w:t>, aby bol programátorovi nápomocný</w:t>
      </w:r>
      <w:r w:rsidR="00F36C8F">
        <w:t xml:space="preserve">. </w:t>
      </w:r>
      <w:r w:rsidR="009E067E">
        <w:t>Tým sa myslí, že</w:t>
      </w:r>
      <w:r w:rsidR="00F36C8F">
        <w:t xml:space="preserve"> by mal dokázať analyzovať vytvorenú konfiguráciu komponentov so zdrojovým kódom a interaktívne napomáhať programátorovi (</w:t>
      </w:r>
      <w:r w:rsidR="008F0BA6">
        <w:t xml:space="preserve">5. </w:t>
      </w:r>
      <w:proofErr w:type="spellStart"/>
      <w:r w:rsidR="00F36C8F">
        <w:t>use</w:t>
      </w:r>
      <w:proofErr w:type="spellEnd"/>
      <w:r w:rsidR="00F36C8F">
        <w:t xml:space="preserve"> </w:t>
      </w:r>
      <w:proofErr w:type="spellStart"/>
      <w:r w:rsidR="00F36C8F">
        <w:t>case</w:t>
      </w:r>
      <w:proofErr w:type="spellEnd"/>
      <w:r w:rsidR="00F36C8F">
        <w:t xml:space="preserve">). Na začiatok pomoc predstavuje automatizované </w:t>
      </w:r>
      <w:r w:rsidR="00EE09A3">
        <w:t>vytvorenie</w:t>
      </w:r>
      <w:r w:rsidR="00F36C8F">
        <w:t xml:space="preserve"> obslužných funkcií k udalostiam na správnom mieste v zdrojovom kóde</w:t>
      </w:r>
      <w:r w:rsidR="00EE09A3">
        <w:t xml:space="preserve"> alebo</w:t>
      </w:r>
      <w:r w:rsidR="00F36C8F">
        <w:t xml:space="preserve"> </w:t>
      </w:r>
      <w:r w:rsidR="009E067E">
        <w:t>ponuka</w:t>
      </w:r>
      <w:r w:rsidR="00EE09A3">
        <w:t xml:space="preserve"> </w:t>
      </w:r>
      <w:r w:rsidR="009E067E">
        <w:t>existujúcich funkcií</w:t>
      </w:r>
      <w:r w:rsidR="00F36C8F">
        <w:t xml:space="preserve"> v zdrojovom kóde</w:t>
      </w:r>
      <w:r w:rsidR="00EE09A3">
        <w:t xml:space="preserve">. </w:t>
      </w:r>
    </w:p>
    <w:p w14:paraId="4B557752" w14:textId="6D3DD100" w:rsidR="00F36C8F" w:rsidRDefault="00EE09A3" w:rsidP="00396266">
      <w:r>
        <w:t xml:space="preserve">Okrem toho </w:t>
      </w:r>
      <w:r w:rsidR="009E067E">
        <w:t>sa od</w:t>
      </w:r>
      <w:r>
        <w:t xml:space="preserve"> editor</w:t>
      </w:r>
      <w:r w:rsidR="009E067E">
        <w:t>a očakáva aj to, že bude</w:t>
      </w:r>
      <w:r>
        <w:t xml:space="preserve"> vykonávať </w:t>
      </w:r>
      <w:r w:rsidR="002A30CD">
        <w:t>i</w:t>
      </w:r>
      <w:r>
        <w:t xml:space="preserve"> rozsiahlejšiu analýzu projektu, počnúc kontrolou použitých</w:t>
      </w:r>
      <w:r w:rsidR="00257C4B">
        <w:t xml:space="preserve"> prostriedkov zvolenej dosky Ardu</w:t>
      </w:r>
      <w:r w:rsidR="004C712F">
        <w:t>ino</w:t>
      </w:r>
      <w:r>
        <w:t xml:space="preserve"> cez kontrolu potenciálne duplicitného využ</w:t>
      </w:r>
      <w:r w:rsidR="004C712F">
        <w:t xml:space="preserve">ívania vstupno-výstupných </w:t>
      </w:r>
      <w:proofErr w:type="spellStart"/>
      <w:r w:rsidR="004C712F">
        <w:t>pinov</w:t>
      </w:r>
      <w:proofErr w:type="spellEnd"/>
      <w:r>
        <w:t xml:space="preserve"> až po kontrolu chýbajúcich povinných konfigurácií projektu. Všetky tieto požiadavky by mali programátor</w:t>
      </w:r>
      <w:r w:rsidR="004C712F">
        <w:t>ov</w:t>
      </w:r>
      <w:r w:rsidR="00DD1348">
        <w:t xml:space="preserve">i </w:t>
      </w:r>
      <w:r>
        <w:t xml:space="preserve">pomôcť k rýchlejšiemu </w:t>
      </w:r>
      <w:proofErr w:type="spellStart"/>
      <w:r>
        <w:t>prototypovaniu</w:t>
      </w:r>
      <w:proofErr w:type="spellEnd"/>
      <w:r>
        <w:t xml:space="preserve"> nových zariadení, ale aj k</w:t>
      </w:r>
      <w:r w:rsidR="00EB683A">
        <w:t xml:space="preserve"> jednoduchšiemu </w:t>
      </w:r>
      <w:r>
        <w:t>vytvoreniu produkčných zariadení.</w:t>
      </w:r>
    </w:p>
    <w:p w14:paraId="28CF7436" w14:textId="77777777" w:rsidR="00C705AE" w:rsidRDefault="00235771" w:rsidP="003A6A26">
      <w:pPr>
        <w:pStyle w:val="Nadpis3"/>
      </w:pPr>
      <w:bookmarkStart w:id="86" w:name="_Toc511042842"/>
      <w:r>
        <w:t>Grafický n</w:t>
      </w:r>
      <w:r w:rsidR="00C705AE">
        <w:t>ávrh IDE</w:t>
      </w:r>
      <w:bookmarkEnd w:id="86"/>
    </w:p>
    <w:p w14:paraId="1789CBB9" w14:textId="64C54995" w:rsidR="00DD1348" w:rsidRDefault="00275D03" w:rsidP="00396266">
      <w:r>
        <w:t>Po spísaní používateľských požiadaviek sme navrhli prototyp grafické</w:t>
      </w:r>
      <w:r w:rsidR="006E4B6C">
        <w:t xml:space="preserve">ho rozhrania. </w:t>
      </w:r>
      <w:r w:rsidR="00252BA4">
        <w:t>Prototyp bol určený na otestovanie rozloženia obrazovky tak</w:t>
      </w:r>
      <w:r w:rsidR="004C712F">
        <w:t>,</w:t>
      </w:r>
      <w:r w:rsidR="00252BA4">
        <w:t xml:space="preserve"> aby bolo k dispozíci</w:t>
      </w:r>
      <w:r w:rsidR="004C712F">
        <w:t>i</w:t>
      </w:r>
      <w:r w:rsidR="00252BA4">
        <w:t xml:space="preserve"> všetko potrebné práve tam</w:t>
      </w:r>
      <w:r w:rsidR="004C712F">
        <w:t>,</w:t>
      </w:r>
      <w:r w:rsidR="00252BA4">
        <w:t xml:space="preserve"> kde by to programátor hľadal. Inšpiráciu sme čerpali z existujúcich používateľských ro</w:t>
      </w:r>
      <w:r w:rsidR="004C712F">
        <w:t xml:space="preserve">zhraní pre tvorbu počítačových Windows </w:t>
      </w:r>
      <w:proofErr w:type="spellStart"/>
      <w:r w:rsidR="004C712F">
        <w:t>F</w:t>
      </w:r>
      <w:r w:rsidR="00252BA4">
        <w:t>orms</w:t>
      </w:r>
      <w:proofErr w:type="spellEnd"/>
      <w:r w:rsidR="00252BA4">
        <w:t xml:space="preserve"> aplikácií, konkrétne z programov Microsoft </w:t>
      </w:r>
      <w:proofErr w:type="spellStart"/>
      <w:r w:rsidR="00252BA4">
        <w:t>Visual</w:t>
      </w:r>
      <w:proofErr w:type="spellEnd"/>
      <w:r w:rsidR="00252BA4">
        <w:t xml:space="preserve"> </w:t>
      </w:r>
      <w:proofErr w:type="spellStart"/>
      <w:r w:rsidR="00252BA4">
        <w:t>Studio</w:t>
      </w:r>
      <w:proofErr w:type="spellEnd"/>
      <w:r w:rsidR="00252BA4">
        <w:t xml:space="preserve"> a </w:t>
      </w:r>
      <w:proofErr w:type="spellStart"/>
      <w:r w:rsidR="00252BA4">
        <w:t>NetBeans</w:t>
      </w:r>
      <w:proofErr w:type="spellEnd"/>
      <w:r w:rsidR="00252BA4">
        <w:t xml:space="preserve">. </w:t>
      </w:r>
    </w:p>
    <w:p w14:paraId="2DF6A7A0" w14:textId="77777777" w:rsidR="00DD1348" w:rsidRDefault="00DD1348" w:rsidP="00DD1348">
      <w:pPr>
        <w:pStyle w:val="Obrzok"/>
      </w:pPr>
      <w:r>
        <w:lastRenderedPageBreak/>
        <w:drawing>
          <wp:inline distT="0" distB="0" distL="0" distR="0" wp14:anchorId="37D5BB88" wp14:editId="207298CB">
            <wp:extent cx="5347599" cy="3312760"/>
            <wp:effectExtent l="0" t="0" r="5715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73" cy="334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97EE3" w14:textId="3A2FA0C3" w:rsidR="00DD1348" w:rsidRPr="005761CB" w:rsidRDefault="00DD1348" w:rsidP="00FE0A9C">
      <w:pPr>
        <w:pStyle w:val="ObrazokPopis"/>
        <w:rPr>
          <w:lang w:val="en-US"/>
        </w:rPr>
      </w:pPr>
      <w:bookmarkStart w:id="87" w:name="_Toc511042880"/>
      <w:r>
        <w:t>Obr. </w:t>
      </w:r>
      <w:fldSimple w:instr=" SEQ Obr. \* ARABIC ">
        <w:r w:rsidR="005D0238">
          <w:rPr>
            <w:noProof/>
          </w:rPr>
          <w:t>14</w:t>
        </w:r>
      </w:fldSimple>
      <w:r>
        <w:tab/>
        <w:t>Prototyp integrovaného vývojového prostredia pre ACProg</w:t>
      </w:r>
      <w:bookmarkEnd w:id="87"/>
    </w:p>
    <w:p w14:paraId="39A9F2EA" w14:textId="76BEC8CF" w:rsidR="003A6A26" w:rsidRDefault="00252BA4" w:rsidP="003A6A26">
      <w:r>
        <w:t>Na tvorbu prototypu sme vyskúšali rôzne online nástroje (</w:t>
      </w:r>
      <w:proofErr w:type="spellStart"/>
      <w:r>
        <w:t>mock-up</w:t>
      </w:r>
      <w:proofErr w:type="spellEnd"/>
      <w:r>
        <w:t xml:space="preserve"> generátory), avšak ako najlepší nástroj na vytvorenie verného vzhľadu počítačovej formulárovej aplikácie </w:t>
      </w:r>
      <w:r w:rsidR="004C712F">
        <w:t>sa osvedčilo</w:t>
      </w:r>
      <w:r>
        <w:t xml:space="preserve">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  <w:r w:rsidR="00D06795">
        <w:t xml:space="preserve"> Na obrázku</w:t>
      </w:r>
      <w:r w:rsidR="00EB683A">
        <w:t xml:space="preserve"> číslo </w:t>
      </w:r>
      <w:commentRangeStart w:id="88"/>
      <w:r w:rsidR="00EB683A">
        <w:t>1</w:t>
      </w:r>
      <w:r w:rsidR="00F0771C">
        <w:t>4</w:t>
      </w:r>
      <w:r w:rsidR="00D06795">
        <w:t xml:space="preserve"> </w:t>
      </w:r>
      <w:commentRangeEnd w:id="88"/>
      <w:r w:rsidR="00EB683A">
        <w:rPr>
          <w:rStyle w:val="Odkaznakomentr"/>
        </w:rPr>
        <w:commentReference w:id="88"/>
      </w:r>
      <w:r w:rsidR="00D06795">
        <w:t>je</w:t>
      </w:r>
      <w:r w:rsidR="00DD1348">
        <w:t xml:space="preserve"> nami</w:t>
      </w:r>
      <w:r w:rsidR="00D06795">
        <w:t xml:space="preserve"> vytvorený prototyp </w:t>
      </w:r>
      <w:r w:rsidR="00DD1348">
        <w:t>integrovaného vývojového prostredia.</w:t>
      </w:r>
    </w:p>
    <w:p w14:paraId="1245A16A" w14:textId="327381F4" w:rsidR="00252BA4" w:rsidRDefault="004D252E" w:rsidP="004D252E">
      <w:r>
        <w:t>Základným prvkom prostredia sú karty</w:t>
      </w:r>
      <w:r w:rsidR="00DD1348">
        <w:t xml:space="preserve">, pomocou ktorých naplníme používateľskú požiadavku voliteľného </w:t>
      </w:r>
      <w:r w:rsidR="00315E84">
        <w:t>prostredia</w:t>
      </w:r>
      <w:r>
        <w:t>. Každá karta obsahuje grafický používateľský komponent. Komponenty v grafickom prostredí sú:</w:t>
      </w:r>
    </w:p>
    <w:p w14:paraId="144E111D" w14:textId="4EA1997F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Component</w:t>
      </w:r>
      <w:proofErr w:type="spellEnd"/>
      <w:r w:rsidRPr="00DD1348">
        <w:rPr>
          <w:b/>
        </w:rPr>
        <w:t xml:space="preserve"> </w:t>
      </w:r>
      <w:proofErr w:type="spellStart"/>
      <w:r w:rsidR="00DD1348" w:rsidRPr="00DD1348">
        <w:rPr>
          <w:b/>
        </w:rPr>
        <w:t>toolbox</w:t>
      </w:r>
      <w:proofErr w:type="spellEnd"/>
      <w:r>
        <w:t xml:space="preserve"> –</w:t>
      </w:r>
      <w:r w:rsidR="005761CB">
        <w:t xml:space="preserve"> </w:t>
      </w:r>
      <w:r>
        <w:t>komponent s ponuko</w:t>
      </w:r>
      <w:r w:rsidR="00DD1348">
        <w:t xml:space="preserve">u dostupných ACProg komponentov, ktorý naplní 3.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11F34274" w14:textId="44A7CA65" w:rsidR="004D252E" w:rsidRDefault="005761CB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Designer</w:t>
      </w:r>
      <w:proofErr w:type="spellEnd"/>
      <w:r>
        <w:t xml:space="preserve"> – </w:t>
      </w:r>
      <w:r w:rsidR="004D252E">
        <w:t>komponent s prehľadom inštancií ACProg k</w:t>
      </w:r>
      <w:r w:rsidR="00DD1348">
        <w:t xml:space="preserve">omponentov použitých v projekte, ktorý čiastočne naplní 2.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3C492978" w14:textId="01139656" w:rsidR="004D252E" w:rsidRDefault="00A57393" w:rsidP="008F0BA6">
      <w:pPr>
        <w:pStyle w:val="Odsekzoznamu"/>
        <w:numPr>
          <w:ilvl w:val="0"/>
          <w:numId w:val="34"/>
        </w:numPr>
      </w:pPr>
      <w:proofErr w:type="spellStart"/>
      <w:r>
        <w:rPr>
          <w:b/>
        </w:rPr>
        <w:t>Code</w:t>
      </w:r>
      <w:proofErr w:type="spellEnd"/>
      <w:r>
        <w:rPr>
          <w:b/>
        </w:rPr>
        <w:t xml:space="preserve"> E</w:t>
      </w:r>
      <w:r w:rsidR="004D252E" w:rsidRPr="00DD1348">
        <w:rPr>
          <w:b/>
        </w:rPr>
        <w:t>ditor</w:t>
      </w:r>
      <w:r w:rsidR="004D252E">
        <w:t xml:space="preserve"> –</w:t>
      </w:r>
      <w:r w:rsidR="005761CB">
        <w:t xml:space="preserve"> </w:t>
      </w:r>
      <w:r w:rsidR="004D252E">
        <w:t>komponent určený</w:t>
      </w:r>
      <w:r w:rsidR="00DD1348">
        <w:t xml:space="preserve"> </w:t>
      </w:r>
      <w:r w:rsidR="00B02A23">
        <w:t>na</w:t>
      </w:r>
      <w:r w:rsidR="00DD1348">
        <w:t xml:space="preserve"> editovanie zdrojového kódu. Tento komponent bude vyvolávať syntaktickú analýzu a prípadné chyby v zdrojovom kóde vyznačí na príslušných riad</w:t>
      </w:r>
      <w:r w:rsidR="00B01647">
        <w:t>k</w:t>
      </w:r>
      <w:r w:rsidR="00DD1348">
        <w:t xml:space="preserve">och. </w:t>
      </w:r>
      <w:r w:rsidR="00B01083">
        <w:t>Tým k</w:t>
      </w:r>
      <w:r w:rsidR="00DD1348">
        <w:t xml:space="preserve">omponent naplní 5.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5DC8A574" w14:textId="696D30DD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Properties</w:t>
      </w:r>
      <w:proofErr w:type="spellEnd"/>
      <w:r>
        <w:t xml:space="preserve"> – komponent pre nastavovanie inštančných vlastnost</w:t>
      </w:r>
      <w:r w:rsidR="005761CB">
        <w:t>í</w:t>
      </w:r>
      <w:r>
        <w:t xml:space="preserve"> ACProg komponentu, zvoleného v grafickom komponente </w:t>
      </w:r>
      <w:proofErr w:type="spellStart"/>
      <w:r>
        <w:t>Designer</w:t>
      </w:r>
      <w:proofErr w:type="spellEnd"/>
      <w:r>
        <w:t>.</w:t>
      </w:r>
      <w:r w:rsidR="00DD1348">
        <w:t xml:space="preserve"> Grafický komponent </w:t>
      </w:r>
      <w:proofErr w:type="spellStart"/>
      <w:r w:rsidR="00DD1348">
        <w:t>Properties</w:t>
      </w:r>
      <w:proofErr w:type="spellEnd"/>
      <w:r w:rsidR="00B01647">
        <w:t>,</w:t>
      </w:r>
      <w:r w:rsidR="00DD1348">
        <w:t xml:space="preserve"> v spolupráci s komponentom </w:t>
      </w:r>
      <w:proofErr w:type="spellStart"/>
      <w:r w:rsidR="00DD1348">
        <w:t>Designer</w:t>
      </w:r>
      <w:proofErr w:type="spellEnd"/>
      <w:r w:rsidR="00B01647">
        <w:t>,</w:t>
      </w:r>
      <w:r w:rsidR="00DD1348">
        <w:t xml:space="preserve"> naplní 2.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263CA499" w14:textId="5AD25190" w:rsidR="0070361A" w:rsidRDefault="0070361A" w:rsidP="008F0BA6">
      <w:pPr>
        <w:pStyle w:val="Odsekzoznamu"/>
        <w:numPr>
          <w:ilvl w:val="0"/>
          <w:numId w:val="34"/>
        </w:numPr>
      </w:pPr>
      <w:r>
        <w:rPr>
          <w:b/>
        </w:rPr>
        <w:lastRenderedPageBreak/>
        <w:t>Horná lišta programu</w:t>
      </w:r>
      <w:r>
        <w:t xml:space="preserve"> – komponent</w:t>
      </w:r>
      <w:r w:rsidR="00B01647">
        <w:t>,</w:t>
      </w:r>
      <w:r>
        <w:t xml:space="preserve"> s akým sa stretávame v každej apli</w:t>
      </w:r>
      <w:r w:rsidR="00B01647">
        <w:t>k</w:t>
      </w:r>
      <w:r>
        <w:t>ácii</w:t>
      </w:r>
      <w:r w:rsidR="00B01647">
        <w:t>,</w:t>
      </w:r>
      <w:r>
        <w:t xml:space="preserve"> bude okrem bežných</w:t>
      </w:r>
      <w:r w:rsidR="00B01647">
        <w:t xml:space="preserve"> položiek, ako sú </w:t>
      </w:r>
      <w:r w:rsidR="00B01083">
        <w:t>p</w:t>
      </w:r>
      <w:r w:rsidR="00B01647">
        <w:t xml:space="preserve">omoc, </w:t>
      </w:r>
      <w:r w:rsidR="00B01083">
        <w:t>s</w:t>
      </w:r>
      <w:r w:rsidR="00B01647">
        <w:t xml:space="preserve">úbor či </w:t>
      </w:r>
      <w:r w:rsidR="00B01083">
        <w:t>n</w:t>
      </w:r>
      <w:r>
        <w:t>astavenia, obsahovať správu projektu (uloženie, vytvorenie), ale aj spustenie</w:t>
      </w:r>
      <w:r w:rsidR="00B01647">
        <w:t xml:space="preserve"> generovania kódu s kompiláciou</w:t>
      </w:r>
      <w:r>
        <w:t xml:space="preserve"> až po nahratie na dosku Arduino.</w:t>
      </w:r>
    </w:p>
    <w:p w14:paraId="50E00FA4" w14:textId="77777777" w:rsidR="004F4867" w:rsidRPr="00FE001D" w:rsidRDefault="004F4867" w:rsidP="004D252E"/>
    <w:p w14:paraId="3EC4DF12" w14:textId="77777777" w:rsidR="003A6A26" w:rsidRDefault="003A6A26" w:rsidP="003A6A26">
      <w:pPr>
        <w:pStyle w:val="Nadpis2"/>
      </w:pPr>
      <w:bookmarkStart w:id="89" w:name="_Toc511042843"/>
      <w:r>
        <w:t>Technologický návrh</w:t>
      </w:r>
      <w:bookmarkEnd w:id="89"/>
    </w:p>
    <w:p w14:paraId="50EC2448" w14:textId="77777777" w:rsidR="0082528A" w:rsidRDefault="000268E8" w:rsidP="00396266">
      <w:r>
        <w:t>Vzhľad a funkčnosť integrovaného vývojového prostredia bol</w:t>
      </w:r>
      <w:r w:rsidR="005761CB">
        <w:t>i predstavené</w:t>
      </w:r>
      <w:r>
        <w:t xml:space="preserve"> v predchádzajúcej </w:t>
      </w:r>
      <w:r w:rsidR="002C325E">
        <w:t>pod</w:t>
      </w:r>
      <w:r>
        <w:t>kapitole.</w:t>
      </w:r>
      <w:r w:rsidR="002C325E">
        <w:t xml:space="preserve"> V tejto podkapitole budeme analyzovať technologické požiadavky prototypu a vyberieme technológie potrebné na implementáciu komponentov z prototypu.</w:t>
      </w:r>
      <w:r>
        <w:t xml:space="preserve"> </w:t>
      </w:r>
    </w:p>
    <w:p w14:paraId="05AFE9CB" w14:textId="697B35F0" w:rsidR="002C325E" w:rsidRDefault="002C325E" w:rsidP="00396266">
      <w:r>
        <w:t>Prvou technológiou na zváženie je programovací jazyk. Keďže chceme</w:t>
      </w:r>
      <w:r w:rsidR="0082528A">
        <w:t>,</w:t>
      </w:r>
      <w:r>
        <w:t xml:space="preserve"> aby </w:t>
      </w:r>
      <w:r w:rsidR="006F002B">
        <w:t xml:space="preserve">bolo </w:t>
      </w:r>
      <w:r>
        <w:t>výsledné prostredie multiplatformové</w:t>
      </w:r>
      <w:r w:rsidR="0082528A">
        <w:t>,</w:t>
      </w:r>
      <w:r>
        <w:t xml:space="preserve"> tak dobrým riešením je </w:t>
      </w:r>
      <w:r w:rsidR="006F002B">
        <w:t>jazyk</w:t>
      </w:r>
      <w:r>
        <w:t xml:space="preserve"> Java. Ďalším argumentom k vybranému jazyku je aj kompatibilita s existujúcim Arduino IDE.</w:t>
      </w:r>
      <w:r w:rsidR="00286EA3">
        <w:t xml:space="preserve"> </w:t>
      </w:r>
      <w:r w:rsidR="00EB683A">
        <w:t>K</w:t>
      </w:r>
      <w:r w:rsidR="00286EA3">
        <w:t> výber</w:t>
      </w:r>
      <w:r w:rsidR="00EB683A">
        <w:t xml:space="preserve">u </w:t>
      </w:r>
      <w:r w:rsidR="00286EA3">
        <w:t xml:space="preserve">programovacieho jazyka </w:t>
      </w:r>
      <w:r w:rsidR="00EB683A">
        <w:t xml:space="preserve">potrebujeme </w:t>
      </w:r>
      <w:r w:rsidR="00286EA3">
        <w:t xml:space="preserve">aj </w:t>
      </w:r>
      <w:r w:rsidR="002F59F4">
        <w:t xml:space="preserve">správcu knižníc </w:t>
      </w:r>
      <w:r w:rsidR="00EB683A">
        <w:t xml:space="preserve">(angl. </w:t>
      </w:r>
      <w:proofErr w:type="spellStart"/>
      <w:r w:rsidR="00EB683A">
        <w:t>package</w:t>
      </w:r>
      <w:proofErr w:type="spellEnd"/>
      <w:r w:rsidR="00EB683A">
        <w:t xml:space="preserve"> manager)</w:t>
      </w:r>
      <w:r w:rsidR="00286EA3">
        <w:t xml:space="preserve"> pre automatizované sťahovanie rôznych knižníc a zostavenie projektu. </w:t>
      </w:r>
      <w:r w:rsidR="00B01083">
        <w:t xml:space="preserve">V našom projekte sme použili </w:t>
      </w:r>
      <w:r w:rsidR="00286EA3">
        <w:t xml:space="preserve">nástroj </w:t>
      </w:r>
      <w:proofErr w:type="spellStart"/>
      <w:r w:rsidR="00286EA3">
        <w:t>Maven</w:t>
      </w:r>
      <w:proofErr w:type="spellEnd"/>
      <w:r w:rsidR="00286EA3">
        <w:t>.</w:t>
      </w:r>
    </w:p>
    <w:p w14:paraId="3DF94DDB" w14:textId="77777777" w:rsidR="003A6A26" w:rsidRDefault="00CB6A3F" w:rsidP="003A6A26">
      <w:pPr>
        <w:pStyle w:val="Nadpis3"/>
      </w:pPr>
      <w:bookmarkStart w:id="90" w:name="_Toc511042844"/>
      <w:r>
        <w:t>Grafický f</w:t>
      </w:r>
      <w:r w:rsidR="003A6A26">
        <w:t>ramework Java Swing</w:t>
      </w:r>
      <w:bookmarkEnd w:id="90"/>
    </w:p>
    <w:p w14:paraId="69C083B1" w14:textId="766F0608" w:rsidR="0030045B" w:rsidRDefault="00CB6A3F" w:rsidP="00396266">
      <w:r>
        <w:t>Java ponúka dva grafické formulá</w:t>
      </w:r>
      <w:r w:rsidR="00EE3A60">
        <w:t>r</w:t>
      </w:r>
      <w:r>
        <w:t xml:space="preserve">ové </w:t>
      </w:r>
      <w:proofErr w:type="spellStart"/>
      <w:r>
        <w:t>frameworky</w:t>
      </w:r>
      <w:proofErr w:type="spellEnd"/>
      <w:r>
        <w:t xml:space="preserve">, </w:t>
      </w:r>
      <w:proofErr w:type="spellStart"/>
      <w:r>
        <w:t>JavaFX</w:t>
      </w:r>
      <w:proofErr w:type="spellEnd"/>
      <w:r>
        <w:t xml:space="preserve"> a Swing.</w:t>
      </w:r>
      <w:r w:rsidR="00EE3A60">
        <w:t xml:space="preserve"> </w:t>
      </w:r>
      <w:proofErr w:type="spellStart"/>
      <w:r w:rsidR="00EE3A60">
        <w:t>JavaFX</w:t>
      </w:r>
      <w:proofErr w:type="spellEnd"/>
      <w:r w:rsidR="00EE3A60">
        <w:t xml:space="preserve"> je</w:t>
      </w:r>
      <w:r w:rsidR="005761CB">
        <w:t xml:space="preserve"> </w:t>
      </w:r>
      <w:r w:rsidR="00EE3A60">
        <w:t>pomerne mladý framework</w:t>
      </w:r>
      <w:r w:rsidR="006F002B">
        <w:t xml:space="preserve"> oproti Swing</w:t>
      </w:r>
      <w:r w:rsidR="005761CB">
        <w:t xml:space="preserve">u a v budúcnosti by ho </w:t>
      </w:r>
      <w:r w:rsidR="0030045B">
        <w:t xml:space="preserve">potenciálne </w:t>
      </w:r>
      <w:r w:rsidR="005761CB">
        <w:t>mal nahradiť</w:t>
      </w:r>
      <w:sdt>
        <w:sdtPr>
          <w:id w:val="15278799"/>
          <w:citation/>
        </w:sdtPr>
        <w:sdtContent>
          <w:r w:rsidR="00213AEA">
            <w:fldChar w:fldCharType="begin"/>
          </w:r>
          <w:r w:rsidR="00213AEA">
            <w:instrText xml:space="preserve"> CITATION Ora \l 1051 </w:instrText>
          </w:r>
          <w:r w:rsidR="00213AEA">
            <w:fldChar w:fldCharType="separate"/>
          </w:r>
          <w:r w:rsidR="005D0238">
            <w:rPr>
              <w:noProof/>
            </w:rPr>
            <w:t xml:space="preserve"> [11]</w:t>
          </w:r>
          <w:r w:rsidR="00213AEA">
            <w:fldChar w:fldCharType="end"/>
          </w:r>
        </w:sdtContent>
      </w:sdt>
      <w:r w:rsidR="00EE3A60">
        <w:t>. Avšak v </w:t>
      </w:r>
      <w:r w:rsidR="005761CB">
        <w:t>súčasnosti</w:t>
      </w:r>
      <w:r w:rsidR="00EE3A60">
        <w:t xml:space="preserve"> je </w:t>
      </w:r>
      <w:r w:rsidR="00B01083">
        <w:t>novosť</w:t>
      </w:r>
      <w:r w:rsidR="00EE3A60">
        <w:t xml:space="preserve"> pre framework</w:t>
      </w:r>
      <w:r w:rsidR="00213AEA">
        <w:t xml:space="preserve"> </w:t>
      </w:r>
      <w:proofErr w:type="spellStart"/>
      <w:r w:rsidR="00213AEA">
        <w:t>JavaFX</w:t>
      </w:r>
      <w:proofErr w:type="spellEnd"/>
      <w:r w:rsidR="00EE3A60">
        <w:t xml:space="preserve"> skôr nevýhodou. </w:t>
      </w:r>
      <w:r w:rsidR="00213AEA">
        <w:t xml:space="preserve">Dôvodom je </w:t>
      </w:r>
      <w:r w:rsidR="005761CB">
        <w:t>zatiaľ</w:t>
      </w:r>
      <w:r w:rsidR="00EE3A60">
        <w:t xml:space="preserve"> </w:t>
      </w:r>
      <w:r w:rsidR="00213AEA">
        <w:t>nevybudovaná rozsiahlejšia komunita</w:t>
      </w:r>
      <w:r w:rsidR="00EE3A60">
        <w:t xml:space="preserve"> programátorov</w:t>
      </w:r>
      <w:r w:rsidR="005761CB">
        <w:t>. S tým</w:t>
      </w:r>
      <w:r w:rsidR="00EE3A60">
        <w:t xml:space="preserve"> je spojená a</w:t>
      </w:r>
      <w:r w:rsidR="005761CB">
        <w:t>j</w:t>
      </w:r>
      <w:r w:rsidR="00EE3A60">
        <w:t xml:space="preserve"> slabšia podpora rôznych štandardných formulárových komponentov. </w:t>
      </w:r>
    </w:p>
    <w:p w14:paraId="202C920B" w14:textId="19890D79" w:rsidR="00DA485D" w:rsidRDefault="00EE3A60" w:rsidP="00396266">
      <w:r>
        <w:t>Z toho dôvodu sme sa rozhodli prikloniť sa k </w:t>
      </w:r>
      <w:proofErr w:type="spellStart"/>
      <w:r>
        <w:t>frameworku</w:t>
      </w:r>
      <w:proofErr w:type="spellEnd"/>
      <w:r>
        <w:t xml:space="preserve"> Swing, ktorý má za sebou od roku </w:t>
      </w:r>
      <w:r w:rsidR="00213AEA" w:rsidRPr="00213AEA">
        <w:t>1997</w:t>
      </w:r>
      <w:r w:rsidR="00213AEA">
        <w:t xml:space="preserve"> </w:t>
      </w:r>
      <w:r>
        <w:t>veľkú komunitu a rozsiahlu ponuku rozširujúcich modulov.</w:t>
      </w:r>
      <w:r w:rsidR="002C2F05">
        <w:t xml:space="preserve"> V nasledujúcich sekciách sa pozrieme na ponuku modulov s cieľom výberu vhodných modulov pre rozloženie aplikácie a grafické komponenty z prototypu:</w:t>
      </w:r>
    </w:p>
    <w:p w14:paraId="15528BEE" w14:textId="20F9CAD8" w:rsidR="00A57393" w:rsidRDefault="00A57393" w:rsidP="00A57393">
      <w:pPr>
        <w:pStyle w:val="Odsekzoznamu"/>
        <w:numPr>
          <w:ilvl w:val="0"/>
          <w:numId w:val="34"/>
        </w:numPr>
      </w:pPr>
      <w:r>
        <w:t>Editor zdrojového kódu,</w:t>
      </w:r>
    </w:p>
    <w:p w14:paraId="29E79776" w14:textId="5160027C" w:rsidR="00A57393" w:rsidRDefault="00A57393" w:rsidP="00A57393">
      <w:pPr>
        <w:pStyle w:val="Odsekzoznamu"/>
        <w:numPr>
          <w:ilvl w:val="0"/>
          <w:numId w:val="34"/>
        </w:numPr>
      </w:pPr>
      <w:r>
        <w:t xml:space="preserve">Vlastnosti inštancie komponentu (angl. </w:t>
      </w:r>
      <w:proofErr w:type="spellStart"/>
      <w:r>
        <w:t>properties</w:t>
      </w:r>
      <w:proofErr w:type="spellEnd"/>
      <w:r>
        <w:t>),</w:t>
      </w:r>
    </w:p>
    <w:p w14:paraId="0C50F945" w14:textId="5376CCC4" w:rsidR="002C2F05" w:rsidRDefault="00A57393" w:rsidP="00A57393">
      <w:pPr>
        <w:pStyle w:val="Odsekzoznamu"/>
        <w:numPr>
          <w:ilvl w:val="0"/>
          <w:numId w:val="34"/>
        </w:numPr>
      </w:pPr>
      <w:r>
        <w:t>Ponuka komponentov (modulov) a Inštancie komponentov</w:t>
      </w:r>
      <w:r w:rsidR="0030045B">
        <w:t>.</w:t>
      </w:r>
    </w:p>
    <w:p w14:paraId="53E17965" w14:textId="521B2737" w:rsidR="00235771" w:rsidRDefault="0086154F" w:rsidP="00235771">
      <w:pPr>
        <w:pStyle w:val="Nadpis3"/>
      </w:pPr>
      <w:bookmarkStart w:id="91" w:name="_Toc511042845"/>
      <w:r>
        <w:lastRenderedPageBreak/>
        <w:t>Rozloženie aplikácie –</w:t>
      </w:r>
      <w:r w:rsidR="002C2F05">
        <w:t xml:space="preserve"> </w:t>
      </w:r>
      <w:proofErr w:type="spellStart"/>
      <w:r w:rsidR="00235771">
        <w:t>Docking</w:t>
      </w:r>
      <w:proofErr w:type="spellEnd"/>
      <w:r w:rsidR="00235771">
        <w:t xml:space="preserve"> framework</w:t>
      </w:r>
      <w:bookmarkEnd w:id="91"/>
    </w:p>
    <w:p w14:paraId="2DC2863F" w14:textId="77777777" w:rsidR="00FE3E76" w:rsidRDefault="002C2F05" w:rsidP="00396266">
      <w:r>
        <w:t>V prototype aplikácie sme navrhli</w:t>
      </w:r>
      <w:r w:rsidR="00FE3E76">
        <w:t>,</w:t>
      </w:r>
      <w:r>
        <w:t xml:space="preserve"> aby sa jednotlivé záložky mohli striedať medzi sebou, meniť svoje rozmery</w:t>
      </w:r>
      <w:r w:rsidR="006340A5">
        <w:t>,</w:t>
      </w:r>
      <w:r>
        <w:t xml:space="preserve"> </w:t>
      </w:r>
      <w:r w:rsidR="006340A5">
        <w:t>dokonca aj skryť</w:t>
      </w:r>
      <w:r w:rsidR="00FE3E76">
        <w:t>,</w:t>
      </w:r>
      <w:r w:rsidR="006340A5">
        <w:t xml:space="preserve"> ak ich programátor </w:t>
      </w:r>
      <w:r w:rsidR="00FE3E76">
        <w:t xml:space="preserve">práve </w:t>
      </w:r>
      <w:r w:rsidR="006340A5">
        <w:t xml:space="preserve">nepotrebuje. Toto správanie však Java Swing </w:t>
      </w:r>
      <w:r w:rsidR="00FE3E76">
        <w:t>vo vlastnej ponuke</w:t>
      </w:r>
      <w:r w:rsidR="006340A5">
        <w:t xml:space="preserve"> nemá. Preto sme sa pokúsili implementovať rozloženie pomocou bežne dostupných panelov zo Swingu. </w:t>
      </w:r>
    </w:p>
    <w:p w14:paraId="0BFAEC97" w14:textId="0AE45E36" w:rsidR="00235771" w:rsidRDefault="003D0AA6" w:rsidP="00396266">
      <w:r>
        <w:t xml:space="preserve">Počas implementácie záložiek pomocou </w:t>
      </w:r>
      <w:proofErr w:type="spellStart"/>
      <w:r>
        <w:t>frameworku</w:t>
      </w:r>
      <w:proofErr w:type="spellEnd"/>
      <w:r>
        <w:t xml:space="preserve"> Swing sme narazili na niekoľko problémov. Prvým problémom bola často obmedzená implementácia </w:t>
      </w:r>
      <w:proofErr w:type="spellStart"/>
      <w:r>
        <w:t>layout</w:t>
      </w:r>
      <w:proofErr w:type="spellEnd"/>
      <w:r>
        <w:t xml:space="preserve"> manažérov na 3 stĺpce</w:t>
      </w:r>
      <w:r w:rsidR="005C7751">
        <w:t xml:space="preserve"> (</w:t>
      </w:r>
      <w:proofErr w:type="spellStart"/>
      <w:r w:rsidR="005C7751" w:rsidRPr="00B01083">
        <w:rPr>
          <w:rFonts w:ascii="Courier New" w:hAnsi="Courier New" w:cs="Courier New"/>
        </w:rPr>
        <w:t>BorderLayout</w:t>
      </w:r>
      <w:proofErr w:type="spellEnd"/>
      <w:r w:rsidR="005C7751">
        <w:t>)</w:t>
      </w:r>
      <w:r>
        <w:t xml:space="preserve">. Keďže sme v návrhu uvažovali 4 stĺpce tak sme sa pokúsili splniť cieľ vnáraním </w:t>
      </w:r>
      <w:proofErr w:type="spellStart"/>
      <w:r>
        <w:t>layout</w:t>
      </w:r>
      <w:proofErr w:type="spellEnd"/>
      <w:r>
        <w:t xml:space="preserve"> manažérov, čo spôsobovalo neintuitívne správanie záložiek.</w:t>
      </w:r>
      <w:r w:rsidR="005C7751">
        <w:t xml:space="preserve"> Pri iných </w:t>
      </w:r>
      <w:proofErr w:type="spellStart"/>
      <w:r w:rsidR="005C7751">
        <w:t>layout</w:t>
      </w:r>
      <w:proofErr w:type="spellEnd"/>
      <w:r w:rsidR="005C7751">
        <w:t xml:space="preserve"> manažéroch</w:t>
      </w:r>
      <w:r w:rsidR="006340A5">
        <w:t xml:space="preserve"> vo </w:t>
      </w:r>
      <w:proofErr w:type="spellStart"/>
      <w:r w:rsidR="005C7751">
        <w:t>frameworku</w:t>
      </w:r>
      <w:proofErr w:type="spellEnd"/>
      <w:r w:rsidR="005C7751">
        <w:t xml:space="preserve"> </w:t>
      </w:r>
      <w:r w:rsidR="00B01083">
        <w:t>S</w:t>
      </w:r>
      <w:r w:rsidR="006340A5">
        <w:t xml:space="preserve">wingu boli problémy s chýbajúcou </w:t>
      </w:r>
      <w:proofErr w:type="spellStart"/>
      <w:r w:rsidR="006340A5">
        <w:t>responzívnosťou</w:t>
      </w:r>
      <w:proofErr w:type="spellEnd"/>
      <w:r w:rsidR="006340A5">
        <w:t xml:space="preserve"> na základe veľkosti okna spustenej aplikácie. Preto sme túto implementáciu pod čistým </w:t>
      </w:r>
      <w:r w:rsidR="00B01083">
        <w:t>S</w:t>
      </w:r>
      <w:r w:rsidR="006340A5">
        <w:t>wingom zavrhli a pozreli sa na ponuku dostupných modulov.</w:t>
      </w:r>
    </w:p>
    <w:p w14:paraId="40C43501" w14:textId="77777777" w:rsidR="00D7012D" w:rsidRDefault="006340A5" w:rsidP="00396266">
      <w:r>
        <w:t xml:space="preserve">Medzi nájdené moduly pre rozloženie aplikácie patria </w:t>
      </w:r>
      <w:proofErr w:type="spellStart"/>
      <w:r>
        <w:t>Eclipse</w:t>
      </w:r>
      <w:proofErr w:type="spellEnd"/>
      <w:r>
        <w:t xml:space="preserve"> </w:t>
      </w:r>
      <w:proofErr w:type="spellStart"/>
      <w:r w:rsidRPr="006340A5">
        <w:t>Rich</w:t>
      </w:r>
      <w:proofErr w:type="spellEnd"/>
      <w:r w:rsidRPr="006340A5">
        <w:t xml:space="preserve"> </w:t>
      </w:r>
      <w:proofErr w:type="spellStart"/>
      <w:r w:rsidRPr="006340A5">
        <w:t>Client</w:t>
      </w:r>
      <w:proofErr w:type="spellEnd"/>
      <w:r w:rsidRPr="006340A5">
        <w:t xml:space="preserve"> </w:t>
      </w:r>
      <w:proofErr w:type="spellStart"/>
      <w:r w:rsidRPr="006340A5">
        <w:t>Platform</w:t>
      </w:r>
      <w:proofErr w:type="spellEnd"/>
      <w:r w:rsidR="008A6C84">
        <w:t xml:space="preserve"> (RCP)</w:t>
      </w:r>
      <w:r>
        <w:t xml:space="preserve">, </w:t>
      </w:r>
      <w:r w:rsidRPr="006340A5">
        <w:t xml:space="preserve">JIDE </w:t>
      </w:r>
      <w:proofErr w:type="spellStart"/>
      <w:r w:rsidRPr="006340A5">
        <w:t>Docking</w:t>
      </w:r>
      <w:proofErr w:type="spellEnd"/>
      <w:r w:rsidRPr="006340A5">
        <w:t xml:space="preserve"> Framework</w:t>
      </w:r>
      <w:r>
        <w:t xml:space="preserve"> a </w:t>
      </w:r>
      <w:proofErr w:type="spellStart"/>
      <w:r w:rsidRPr="006340A5">
        <w:t>DockingFrames</w:t>
      </w:r>
      <w:proofErr w:type="spellEnd"/>
      <w:r>
        <w:t>.</w:t>
      </w:r>
      <w:r w:rsidR="008A6C84">
        <w:t xml:space="preserve"> </w:t>
      </w:r>
    </w:p>
    <w:p w14:paraId="091A49B9" w14:textId="423236CA" w:rsidR="00681190" w:rsidRDefault="008A6C84" w:rsidP="00396266">
      <w:proofErr w:type="spellStart"/>
      <w:r>
        <w:t>Eclipse</w:t>
      </w:r>
      <w:proofErr w:type="spellEnd"/>
      <w:r>
        <w:t xml:space="preserve"> RCP je grafická nadstavba</w:t>
      </w:r>
      <w:r w:rsidR="00FE3E76">
        <w:t>, na</w:t>
      </w:r>
      <w:r>
        <w:t xml:space="preserve"> ktorej j</w:t>
      </w:r>
      <w:r w:rsidR="00FE3E76">
        <w:t xml:space="preserve">e postavené prostredie </w:t>
      </w:r>
      <w:proofErr w:type="spellStart"/>
      <w:r w:rsidR="00FE3E76">
        <w:t>Eclipse</w:t>
      </w:r>
      <w:proofErr w:type="spellEnd"/>
      <w:r w:rsidR="00FE3E76">
        <w:t>. P</w:t>
      </w:r>
      <w:r>
        <w:t xml:space="preserve">ri širšej analýze tohto modulu sme zistili, že </w:t>
      </w:r>
      <w:r w:rsidR="00FE3E76">
        <w:t xml:space="preserve">jeho </w:t>
      </w:r>
      <w:r>
        <w:t>použitie by pridalo aplik</w:t>
      </w:r>
      <w:r w:rsidR="00681190">
        <w:t>ácii</w:t>
      </w:r>
      <w:r>
        <w:t xml:space="preserve"> zbytočné preťaženie nepotrebnou funkcionalitou. </w:t>
      </w:r>
    </w:p>
    <w:p w14:paraId="4DB775B1" w14:textId="238195B3" w:rsidR="00681190" w:rsidRDefault="00681190" w:rsidP="00396266">
      <w:r>
        <w:t xml:space="preserve">Modul JIDE je </w:t>
      </w:r>
      <w:r w:rsidR="008A6C84">
        <w:t>lepšie navrhnutý a</w:t>
      </w:r>
      <w:r w:rsidR="00D7012D">
        <w:t xml:space="preserve"> viac by </w:t>
      </w:r>
      <w:r w:rsidR="008A6C84">
        <w:t xml:space="preserve">pasoval </w:t>
      </w:r>
      <w:r w:rsidR="00D7012D">
        <w:t>k</w:t>
      </w:r>
      <w:r>
        <w:t xml:space="preserve"> našim podmienkam. No </w:t>
      </w:r>
      <w:r w:rsidR="008A6C84">
        <w:t xml:space="preserve">keďže naším cieľom </w:t>
      </w:r>
      <w:r w:rsidR="00EB683A">
        <w:t>bolo</w:t>
      </w:r>
      <w:r w:rsidR="008A6C84">
        <w:t xml:space="preserve"> </w:t>
      </w:r>
      <w:r>
        <w:t xml:space="preserve">poskytovať </w:t>
      </w:r>
      <w:r w:rsidR="008A6C84">
        <w:t xml:space="preserve">integrované vývojové prostredie ako </w:t>
      </w:r>
      <w:proofErr w:type="spellStart"/>
      <w:r w:rsidR="008A6C84">
        <w:t>open</w:t>
      </w:r>
      <w:proofErr w:type="spellEnd"/>
      <w:r w:rsidR="008A6C84">
        <w:t xml:space="preserve"> </w:t>
      </w:r>
      <w:proofErr w:type="spellStart"/>
      <w:r w:rsidR="008A6C84">
        <w:t>source</w:t>
      </w:r>
      <w:proofErr w:type="spellEnd"/>
      <w:r w:rsidR="008A6C84">
        <w:t xml:space="preserve"> systém, tento platený modul sme nemohli použiť. </w:t>
      </w:r>
    </w:p>
    <w:p w14:paraId="32634EDB" w14:textId="28688AA2" w:rsidR="006340A5" w:rsidRDefault="008A6C84" w:rsidP="00396266">
      <w:r>
        <w:t xml:space="preserve">Posledným nájdeným riešením bol </w:t>
      </w:r>
      <w:proofErr w:type="spellStart"/>
      <w:r>
        <w:t>DockingFrames</w:t>
      </w:r>
      <w:proofErr w:type="spellEnd"/>
      <w:r>
        <w:t>. Podobne ako JIDE</w:t>
      </w:r>
      <w:r w:rsidR="00681190">
        <w:t>,</w:t>
      </w:r>
      <w:r>
        <w:t xml:space="preserve"> aj </w:t>
      </w:r>
      <w:proofErr w:type="spellStart"/>
      <w:r>
        <w:t>DockingFrames</w:t>
      </w:r>
      <w:proofErr w:type="spellEnd"/>
      <w:r>
        <w:t xml:space="preserve"> vyhovoval stanoveným grafickým požiadavkám volite</w:t>
      </w:r>
      <w:r w:rsidR="00286EA3">
        <w:t xml:space="preserve">ľného </w:t>
      </w:r>
      <w:r w:rsidR="00315E84">
        <w:t>prostredia</w:t>
      </w:r>
      <w:r w:rsidR="00286EA3">
        <w:t xml:space="preserve">. </w:t>
      </w:r>
      <w:proofErr w:type="spellStart"/>
      <w:r w:rsidR="00286EA3">
        <w:t>DockingFrames</w:t>
      </w:r>
      <w:proofErr w:type="spellEnd"/>
      <w:r w:rsidR="00286EA3">
        <w:t xml:space="preserve"> je tiež </w:t>
      </w:r>
      <w:proofErr w:type="spellStart"/>
      <w:r w:rsidR="00286EA3">
        <w:t>open</w:t>
      </w:r>
      <w:proofErr w:type="spellEnd"/>
      <w:r w:rsidR="00286EA3">
        <w:t xml:space="preserve"> </w:t>
      </w:r>
      <w:proofErr w:type="spellStart"/>
      <w:r w:rsidR="00286EA3">
        <w:t>source</w:t>
      </w:r>
      <w:proofErr w:type="spellEnd"/>
      <w:r w:rsidR="00286EA3">
        <w:t xml:space="preserve"> projektom, čiže</w:t>
      </w:r>
      <w:r w:rsidR="00EB683A">
        <w:t xml:space="preserve"> sme</w:t>
      </w:r>
      <w:r w:rsidR="00286EA3">
        <w:t xml:space="preserve"> ho </w:t>
      </w:r>
      <w:r w:rsidR="00EB683A">
        <w:t xml:space="preserve">mohli </w:t>
      </w:r>
      <w:r w:rsidR="00286EA3">
        <w:t>využiť v našom integrovanom vývojovom prostredí.</w:t>
      </w:r>
    </w:p>
    <w:p w14:paraId="56804769" w14:textId="77777777" w:rsidR="00286EA3" w:rsidRDefault="00286EA3" w:rsidP="00286EA3">
      <w:pPr>
        <w:pStyle w:val="Obrzok"/>
      </w:pPr>
      <w:r>
        <w:lastRenderedPageBreak/>
        <w:drawing>
          <wp:inline distT="0" distB="0" distL="0" distR="0" wp14:anchorId="4E19EF96" wp14:editId="009A6009">
            <wp:extent cx="2743200" cy="2260727"/>
            <wp:effectExtent l="0" t="0" r="0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82" cy="226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076CA" w14:textId="11713F5C" w:rsidR="00286EA3" w:rsidRPr="005F2A55" w:rsidRDefault="00286EA3" w:rsidP="00FE0A9C">
      <w:pPr>
        <w:pStyle w:val="ObrazokPopis"/>
      </w:pPr>
      <w:bookmarkStart w:id="92" w:name="_Toc511042881"/>
      <w:r>
        <w:t>Obr. </w:t>
      </w:r>
      <w:fldSimple w:instr=" SEQ Obr. \* ARABIC ">
        <w:r w:rsidR="005D0238">
          <w:rPr>
            <w:noProof/>
          </w:rPr>
          <w:t>15</w:t>
        </w:r>
      </w:fldSimple>
      <w:r>
        <w:tab/>
      </w:r>
      <w:proofErr w:type="spellStart"/>
      <w:r>
        <w:t>DockingFrames</w:t>
      </w:r>
      <w:proofErr w:type="spellEnd"/>
      <w:r>
        <w:t xml:space="preserve"> ilustrácia ukladania záložiek v okne</w:t>
      </w:r>
      <w:sdt>
        <w:sdtPr>
          <w:id w:val="436336430"/>
          <w:citation/>
        </w:sdtPr>
        <w:sdtContent>
          <w:r w:rsidR="0075325E">
            <w:fldChar w:fldCharType="begin"/>
          </w:r>
          <w:r w:rsidR="0075325E">
            <w:instrText xml:space="preserve"> CITATION Sig12 \l 1051 </w:instrText>
          </w:r>
          <w:r w:rsidR="0075325E">
            <w:fldChar w:fldCharType="separate"/>
          </w:r>
          <w:r w:rsidR="005D0238">
            <w:rPr>
              <w:noProof/>
            </w:rPr>
            <w:t xml:space="preserve"> [12]</w:t>
          </w:r>
          <w:r w:rsidR="0075325E">
            <w:fldChar w:fldCharType="end"/>
          </w:r>
        </w:sdtContent>
      </w:sdt>
      <w:bookmarkEnd w:id="92"/>
    </w:p>
    <w:p w14:paraId="0315CD8A" w14:textId="0EF1B5A0" w:rsidR="002C2F05" w:rsidRDefault="00A57393" w:rsidP="002C2F05">
      <w:pPr>
        <w:pStyle w:val="Nadpis3"/>
      </w:pPr>
      <w:bookmarkStart w:id="93" w:name="_Toc511042846"/>
      <w:r>
        <w:t>Editor zdrojového kódu</w:t>
      </w:r>
      <w:bookmarkEnd w:id="93"/>
    </w:p>
    <w:p w14:paraId="1354C79B" w14:textId="5E06DA6F" w:rsidR="002C2F05" w:rsidRDefault="0085554D" w:rsidP="00396266">
      <w:r>
        <w:t>V integrovanom vývojovom pros</w:t>
      </w:r>
      <w:r w:rsidR="005037B6">
        <w:t xml:space="preserve">tredí </w:t>
      </w:r>
      <w:r w:rsidR="00DC6DE5">
        <w:t>programátor vytvára</w:t>
      </w:r>
      <w:r>
        <w:t xml:space="preserve"> zdrojový kód pre spracovanie udalosti. Preto je na mieste potreba editora zdrojového kódu s vyznačovaním syntaxe. Vhodným rozšírením editora by b</w:t>
      </w:r>
      <w:r w:rsidR="00EB36FB">
        <w:t>olo aj automatické dokončovanie</w:t>
      </w:r>
      <w:r w:rsidR="00B01083">
        <w:t xml:space="preserve"> s ponukou vhodných</w:t>
      </w:r>
      <w:r>
        <w:t xml:space="preserve"> existujúcich metód, funkcií a premenných.</w:t>
      </w:r>
      <w:r w:rsidR="005037B6">
        <w:t xml:space="preserve"> Preto sme sa pozreli na editory</w:t>
      </w:r>
      <w:r w:rsidR="00EB36FB">
        <w:t>,</w:t>
      </w:r>
      <w:r w:rsidR="005037B6">
        <w:t xml:space="preserve"> </w:t>
      </w:r>
      <w:r w:rsidR="00EB36FB">
        <w:t>ktor</w:t>
      </w:r>
      <w:r w:rsidR="005037B6">
        <w:t xml:space="preserve">é sú využívané v iných </w:t>
      </w:r>
      <w:proofErr w:type="spellStart"/>
      <w:r w:rsidR="005037B6">
        <w:t>open</w:t>
      </w:r>
      <w:proofErr w:type="spellEnd"/>
      <w:r w:rsidR="005037B6">
        <w:t xml:space="preserve"> </w:t>
      </w:r>
      <w:proofErr w:type="spellStart"/>
      <w:r w:rsidR="005037B6">
        <w:t>source</w:t>
      </w:r>
      <w:proofErr w:type="spellEnd"/>
      <w:r w:rsidR="005037B6">
        <w:t xml:space="preserve"> IDE </w:t>
      </w:r>
      <w:r w:rsidR="00315E84">
        <w:t xml:space="preserve">a sú implementované v jazyku </w:t>
      </w:r>
      <w:r w:rsidR="005037B6">
        <w:t xml:space="preserve">Java. Zistili sme, že </w:t>
      </w:r>
      <w:r w:rsidR="0062478D">
        <w:t xml:space="preserve">používajú </w:t>
      </w:r>
      <w:proofErr w:type="spellStart"/>
      <w:r w:rsidR="0062478D">
        <w:t>open</w:t>
      </w:r>
      <w:proofErr w:type="spellEnd"/>
      <w:r w:rsidR="0062478D">
        <w:t xml:space="preserve"> </w:t>
      </w:r>
      <w:proofErr w:type="spellStart"/>
      <w:r w:rsidR="0062478D">
        <w:t>source</w:t>
      </w:r>
      <w:proofErr w:type="spellEnd"/>
      <w:r w:rsidR="0062478D">
        <w:t xml:space="preserve"> riešenie</w:t>
      </w:r>
      <w:r w:rsidR="005037B6">
        <w:t xml:space="preserve"> </w:t>
      </w:r>
      <w:proofErr w:type="spellStart"/>
      <w:r w:rsidR="005037B6">
        <w:t>RSyntaxTextArea</w:t>
      </w:r>
      <w:proofErr w:type="spellEnd"/>
      <w:sdt>
        <w:sdtPr>
          <w:id w:val="-370461234"/>
          <w:citation/>
        </w:sdtPr>
        <w:sdtContent>
          <w:r w:rsidR="008F711C">
            <w:fldChar w:fldCharType="begin"/>
          </w:r>
          <w:r w:rsidR="008F711C">
            <w:instrText xml:space="preserve"> CITATION bob17 \l 1051 </w:instrText>
          </w:r>
          <w:r w:rsidR="008F711C">
            <w:fldChar w:fldCharType="separate"/>
          </w:r>
          <w:r w:rsidR="005D0238">
            <w:rPr>
              <w:noProof/>
            </w:rPr>
            <w:t xml:space="preserve"> [13]</w:t>
          </w:r>
          <w:r w:rsidR="008F711C">
            <w:fldChar w:fldCharType="end"/>
          </w:r>
        </w:sdtContent>
      </w:sdt>
      <w:r w:rsidR="0062478D">
        <w:t xml:space="preserve"> alebo majú vlastné uzatvorené riešenie.</w:t>
      </w:r>
    </w:p>
    <w:p w14:paraId="09F03BF6" w14:textId="3D540EB0" w:rsidR="008F711C" w:rsidRDefault="008F711C" w:rsidP="00396266">
      <w:proofErr w:type="spellStart"/>
      <w:r>
        <w:t>RSyntaxTextArea</w:t>
      </w:r>
      <w:proofErr w:type="spellEnd"/>
      <w:r>
        <w:t xml:space="preserve"> je nastaviteľný textový editor s vyznačovaním syntaxe pre Java Swing aplikácie. Editor je </w:t>
      </w:r>
      <w:proofErr w:type="spellStart"/>
      <w:r>
        <w:t>rozširovateľný</w:t>
      </w:r>
      <w:proofErr w:type="spellEnd"/>
      <w:r>
        <w:t xml:space="preserve"> pomocou </w:t>
      </w:r>
      <w:proofErr w:type="spellStart"/>
      <w:r>
        <w:t>plugino</w:t>
      </w:r>
      <w:r w:rsidR="00EB36FB">
        <w:t>v</w:t>
      </w:r>
      <w:proofErr w:type="spellEnd"/>
      <w:r w:rsidR="00EB36FB">
        <w:t>. M</w:t>
      </w:r>
      <w:r>
        <w:t xml:space="preserve">edzi bežne používané </w:t>
      </w:r>
      <w:proofErr w:type="spellStart"/>
      <w:r>
        <w:t>pluginy</w:t>
      </w:r>
      <w:proofErr w:type="spellEnd"/>
      <w:r>
        <w:t xml:space="preserve"> patria:</w:t>
      </w:r>
    </w:p>
    <w:p w14:paraId="6D699476" w14:textId="57DA4FAF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folding</w:t>
      </w:r>
      <w:proofErr w:type="spellEnd"/>
      <w:r>
        <w:t xml:space="preserve"> – zoskupovanie zdrojového kódu podľa odsadenia,</w:t>
      </w:r>
    </w:p>
    <w:p w14:paraId="7DBEF957" w14:textId="07DF9C56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search</w:t>
      </w:r>
      <w:proofErr w:type="spellEnd"/>
      <w:r>
        <w:t xml:space="preserve"> and </w:t>
      </w:r>
      <w:proofErr w:type="spellStart"/>
      <w:r>
        <w:t>replace</w:t>
      </w:r>
      <w:proofErr w:type="spellEnd"/>
      <w:r>
        <w:t xml:space="preserve"> – vyhľadanie a nahradenie textu v kóde,</w:t>
      </w:r>
    </w:p>
    <w:p w14:paraId="6E8E0E8E" w14:textId="1AE7ED1D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– automatické ponúkanie známych metód počas programovania,</w:t>
      </w:r>
    </w:p>
    <w:p w14:paraId="31802A63" w14:textId="59A3365A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spell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– kontrola použitých slov </w:t>
      </w:r>
      <w:r w:rsidR="00B01083">
        <w:t>podľa</w:t>
      </w:r>
      <w:r>
        <w:t xml:space="preserve"> </w:t>
      </w:r>
      <w:r w:rsidR="00B01083">
        <w:t>jazykového slovníka</w:t>
      </w:r>
      <w:r>
        <w:t>.</w:t>
      </w:r>
    </w:p>
    <w:p w14:paraId="7FD59731" w14:textId="62219001" w:rsidR="00D91FFF" w:rsidRDefault="008F711C" w:rsidP="00396266">
      <w:r>
        <w:t xml:space="preserve">Pomocou </w:t>
      </w:r>
      <w:r w:rsidR="0062478D">
        <w:t xml:space="preserve">vlastného </w:t>
      </w:r>
      <w:proofErr w:type="spellStart"/>
      <w:r>
        <w:t>pluginu</w:t>
      </w:r>
      <w:proofErr w:type="spellEnd"/>
      <w:r>
        <w:t xml:space="preserve"> pre </w:t>
      </w:r>
      <w:proofErr w:type="spellStart"/>
      <w:r>
        <w:t>RSyntaxTextArea</w:t>
      </w:r>
      <w:proofErr w:type="spellEnd"/>
      <w:r>
        <w:t xml:space="preserve"> </w:t>
      </w:r>
      <w:r w:rsidR="0062478D">
        <w:t>sme doplnili</w:t>
      </w:r>
      <w:r>
        <w:t xml:space="preserve"> ďalšie funkcionality, potrebné k naplneniu stanovených používateľských požiadaviek. Hlavnou úlohou </w:t>
      </w:r>
      <w:proofErr w:type="spellStart"/>
      <w:r>
        <w:t>pluginu</w:t>
      </w:r>
      <w:proofErr w:type="spellEnd"/>
      <w:r>
        <w:t xml:space="preserve"> </w:t>
      </w:r>
      <w:r w:rsidR="00EB683A">
        <w:t>bolo</w:t>
      </w:r>
      <w:r>
        <w:t xml:space="preserve"> analyzovať zdrojový kód a získavať z neho </w:t>
      </w:r>
      <w:r w:rsidR="00D91FFF">
        <w:t xml:space="preserve">jeho </w:t>
      </w:r>
      <w:r>
        <w:t>štruktúru. Zjednodušene</w:t>
      </w:r>
      <w:r w:rsidR="00D91FFF">
        <w:t>,</w:t>
      </w:r>
      <w:r>
        <w:t xml:space="preserve"> pod analýzou rozumieme vyňatie inicializovaných premenných, </w:t>
      </w:r>
      <w:r w:rsidR="00DB5CAF">
        <w:t>funkcií</w:t>
      </w:r>
      <w:r>
        <w:t xml:space="preserve"> a tried, aké programátor v projekte vytvoril.</w:t>
      </w:r>
      <w:r w:rsidR="009C64C1">
        <w:t xml:space="preserve"> </w:t>
      </w:r>
    </w:p>
    <w:p w14:paraId="41096BDA" w14:textId="7660CE83" w:rsidR="008F711C" w:rsidRDefault="009C64C1" w:rsidP="00396266">
      <w:r>
        <w:lastRenderedPageBreak/>
        <w:t xml:space="preserve">Počas analýzy </w:t>
      </w:r>
      <w:proofErr w:type="spellStart"/>
      <w:r>
        <w:t>plugin</w:t>
      </w:r>
      <w:proofErr w:type="spellEnd"/>
      <w:r>
        <w:t xml:space="preserve"> staticky skontroluje rovnosti dátových typov v zdrojovom kóde. Taktiež skontroluje</w:t>
      </w:r>
      <w:r w:rsidR="00D91FFF">
        <w:t>,</w:t>
      </w:r>
      <w:r>
        <w:t xml:space="preserve"> či programátor neodstránil povinný import pre fungovanie riešenia ACProg. Všetky zaznamenané nedostatky zdrojového kódu </w:t>
      </w:r>
      <w:r w:rsidR="0062478D" w:rsidRPr="0062478D">
        <w:t>sú</w:t>
      </w:r>
      <w:r w:rsidRPr="0062478D">
        <w:t xml:space="preserve"> </w:t>
      </w:r>
      <w:r>
        <w:t>vhodnou formou prezentované programátorovi. Nasledujúci obrázok ilustruje zobrazenie nedostatkov zdrojového kódu programátorovi, ktorý omylom odstránil import knižnice.</w:t>
      </w:r>
    </w:p>
    <w:p w14:paraId="4FA8F154" w14:textId="77777777" w:rsidR="009C64C1" w:rsidRDefault="009C64C1" w:rsidP="009C64C1">
      <w:pPr>
        <w:pStyle w:val="Obrzok"/>
      </w:pPr>
      <w:r>
        <w:drawing>
          <wp:inline distT="0" distB="0" distL="0" distR="0" wp14:anchorId="4EE93976" wp14:editId="6C76E340">
            <wp:extent cx="3942271" cy="2358566"/>
            <wp:effectExtent l="0" t="0" r="1270" b="381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05" cy="237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EFFD4" w14:textId="618B609D" w:rsidR="009C64C1" w:rsidRPr="005F2A55" w:rsidRDefault="009C64C1" w:rsidP="00FE0A9C">
      <w:pPr>
        <w:pStyle w:val="ObrazokPopis"/>
      </w:pPr>
      <w:bookmarkStart w:id="94" w:name="_Toc511042882"/>
      <w:r>
        <w:t>Obr. </w:t>
      </w:r>
      <w:fldSimple w:instr=" SEQ Obr. \* ARABIC ">
        <w:r w:rsidR="005D0238">
          <w:rPr>
            <w:noProof/>
          </w:rPr>
          <w:t>16</w:t>
        </w:r>
      </w:fldSimple>
      <w:r>
        <w:tab/>
        <w:t>Editor zdrojového kódu s ilustrovaním vyznačenia chyby.</w:t>
      </w:r>
      <w:bookmarkEnd w:id="94"/>
    </w:p>
    <w:p w14:paraId="0CCF2C8C" w14:textId="5488E1BF" w:rsidR="002C2F05" w:rsidRDefault="009C64C1" w:rsidP="002C2F05">
      <w:pPr>
        <w:pStyle w:val="Nadpis3"/>
      </w:pPr>
      <w:bookmarkStart w:id="95" w:name="_Ref509772235"/>
      <w:bookmarkStart w:id="96" w:name="_Toc511042847"/>
      <w:r>
        <w:t>Ponuka komponentov</w:t>
      </w:r>
      <w:r w:rsidR="006A5D5F">
        <w:t xml:space="preserve"> (modulov)</w:t>
      </w:r>
      <w:r>
        <w:t xml:space="preserve"> a</w:t>
      </w:r>
      <w:r w:rsidR="005F0BE7">
        <w:t> inštancie komponentov</w:t>
      </w:r>
      <w:bookmarkEnd w:id="95"/>
      <w:bookmarkEnd w:id="96"/>
    </w:p>
    <w:p w14:paraId="36E0126E" w14:textId="7B245556" w:rsidR="00E0631E" w:rsidRDefault="006A5D5F" w:rsidP="00396266">
      <w:r>
        <w:t xml:space="preserve">V podkapitole </w:t>
      </w:r>
      <w:r>
        <w:fldChar w:fldCharType="begin"/>
      </w:r>
      <w:r>
        <w:instrText xml:space="preserve"> REF _Ref509410869 \r \h </w:instrText>
      </w:r>
      <w:r w:rsidR="00396266">
        <w:instrText xml:space="preserve"> \* MERGEFORMAT </w:instrText>
      </w:r>
      <w:r>
        <w:fldChar w:fldCharType="separate"/>
      </w:r>
      <w:r w:rsidR="005D0238">
        <w:t>5.3</w:t>
      </w:r>
      <w:r>
        <w:fldChar w:fldCharType="end"/>
      </w:r>
      <w:r>
        <w:t xml:space="preserve"> sme hovorili o typoch komponentov, ktoré generátor uchováva vo svojom repozitári. Tieto komponenty potrebujeme používateľovi vizualizovať</w:t>
      </w:r>
      <w:r w:rsidR="00421C26">
        <w:t>,</w:t>
      </w:r>
      <w:r>
        <w:t xml:space="preserve"> aby ich mohol jednoducho nájsť a použiť vo svojom projekte. </w:t>
      </w:r>
    </w:p>
    <w:p w14:paraId="00C3A755" w14:textId="3DD24DDD" w:rsidR="006A5D5F" w:rsidRDefault="006A5D5F" w:rsidP="00396266">
      <w:r>
        <w:t xml:space="preserve">Grafický komponent </w:t>
      </w:r>
      <w:r w:rsidR="00B01083">
        <w:rPr>
          <w:b/>
        </w:rPr>
        <w:t>P</w:t>
      </w:r>
      <w:r w:rsidRPr="006A5D5F">
        <w:rPr>
          <w:b/>
        </w:rPr>
        <w:t>onuka komponentov</w:t>
      </w:r>
      <w:r>
        <w:t xml:space="preserve"> </w:t>
      </w:r>
      <w:r w:rsidR="0062478D">
        <w:t>zobrazuje</w:t>
      </w:r>
      <w:r>
        <w:t xml:space="preserve"> všetky podporované typy komponentov, aké má generátor k dispozícii vo svojom repozitári. Keďže repozitár ukladá moduly do samostatných priečinkov, tak najvernejším grafickým komponentom</w:t>
      </w:r>
      <w:r w:rsidR="00421C26">
        <w:t>,</w:t>
      </w:r>
      <w:r>
        <w:t xml:space="preserve"> v akom je dobré uchovávať ponuku</w:t>
      </w:r>
      <w:r w:rsidR="00421C26">
        <w:t>,</w:t>
      </w:r>
      <w:r>
        <w:t xml:space="preserve"> je stromový zoznam. </w:t>
      </w:r>
      <w:r w:rsidR="00B01083">
        <w:t>Požadovaný</w:t>
      </w:r>
      <w:r>
        <w:t xml:space="preserve"> komponent je dostupný priamo v Java Swing </w:t>
      </w:r>
      <w:proofErr w:type="spellStart"/>
      <w:r>
        <w:t>frameworku</w:t>
      </w:r>
      <w:proofErr w:type="spellEnd"/>
      <w:r>
        <w:t xml:space="preserve"> a preto využijeme túto štandardnú implementáciu.</w:t>
      </w:r>
    </w:p>
    <w:p w14:paraId="257DF952" w14:textId="620BFE16" w:rsidR="0004362E" w:rsidRDefault="006A5D5F" w:rsidP="00396266">
      <w:r>
        <w:t xml:space="preserve">Grafický komponent </w:t>
      </w:r>
      <w:r w:rsidR="00B01083">
        <w:rPr>
          <w:b/>
        </w:rPr>
        <w:t>Inštancie</w:t>
      </w:r>
      <w:r w:rsidR="005F0BE7">
        <w:rPr>
          <w:b/>
        </w:rPr>
        <w:t xml:space="preserve"> komponentov</w:t>
      </w:r>
      <w:r w:rsidRPr="006A5D5F">
        <w:t xml:space="preserve"> </w:t>
      </w:r>
      <w:r w:rsidR="0062478D">
        <w:t>zobrazuje</w:t>
      </w:r>
      <w:r>
        <w:t xml:space="preserve"> už vybrané typy </w:t>
      </w:r>
      <w:r w:rsidR="0062478D">
        <w:t xml:space="preserve">ACProg komponentov </w:t>
      </w:r>
      <w:r>
        <w:t>v</w:t>
      </w:r>
      <w:r w:rsidR="00421C26">
        <w:t> </w:t>
      </w:r>
      <w:r>
        <w:t>projekte</w:t>
      </w:r>
      <w:r w:rsidR="00421C26">
        <w:t>,</w:t>
      </w:r>
      <w:r>
        <w:t xml:space="preserve"> na akom programátor pracuje. V tomto grafickom komponente sa typy môžu opakovať, pretože </w:t>
      </w:r>
      <w:r w:rsidR="005F0BE7">
        <w:t xml:space="preserve">tu vizualizujeme inštancie typov komponentov. Aby grafický komponent nebol zmätočný </w:t>
      </w:r>
      <w:r w:rsidR="00775BC2">
        <w:t>a obsahoval iba zoznam</w:t>
      </w:r>
      <w:r w:rsidR="005F0BE7">
        <w:t xml:space="preserve"> komponentov, </w:t>
      </w:r>
      <w:r w:rsidR="00862A80">
        <w:t xml:space="preserve">rozdeľujeme </w:t>
      </w:r>
      <w:r w:rsidR="005F0BE7">
        <w:t xml:space="preserve">inštancie komponentov na skupiny. Inštancie komponentov </w:t>
      </w:r>
      <w:r w:rsidR="00862A80">
        <w:t>je možné presúvať medzi</w:t>
      </w:r>
      <w:r w:rsidR="005F0BE7">
        <w:t xml:space="preserve"> skupinami. Programátor si tak zoskupí inštancie podľa toho</w:t>
      </w:r>
      <w:r w:rsidR="00435EA9">
        <w:t>,</w:t>
      </w:r>
      <w:r w:rsidR="005F0BE7">
        <w:t xml:space="preserve"> ako spolu súvisia. </w:t>
      </w:r>
    </w:p>
    <w:p w14:paraId="65E72FA4" w14:textId="1280CCBD" w:rsidR="006A5D5F" w:rsidRDefault="005F0BE7" w:rsidP="00396266">
      <w:r>
        <w:lastRenderedPageBreak/>
        <w:t>Z 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ponuky komponentov pre Java Swing sme nenašli grafický komponent, ktorý by napĺ</w:t>
      </w:r>
      <w:r w:rsidR="00435EA9">
        <w:t>ňal naše požiadavky. Preto sme grafický komponent navrhli</w:t>
      </w:r>
      <w:r w:rsidR="00DB5CAF">
        <w:t xml:space="preserve"> a implement</w:t>
      </w:r>
      <w:r w:rsidR="00435EA9">
        <w:t>ovali</w:t>
      </w:r>
      <w:r w:rsidR="00243F82">
        <w:t xml:space="preserve"> vo vlastnej réžii. P</w:t>
      </w:r>
      <w:r w:rsidR="00DB5CAF">
        <w:t>rihliad</w:t>
      </w:r>
      <w:r w:rsidR="00243F82">
        <w:t xml:space="preserve">ali sme </w:t>
      </w:r>
      <w:r w:rsidR="00DB5CAF">
        <w:t xml:space="preserve">na </w:t>
      </w:r>
      <w:r w:rsidR="00315E84">
        <w:t>návrhový vzor</w:t>
      </w:r>
      <w:r w:rsidR="00DB5CAF">
        <w:t xml:space="preserve"> vyskytujúci sa </w:t>
      </w:r>
      <w:r w:rsidR="00243F82">
        <w:t xml:space="preserve">v </w:t>
      </w:r>
      <w:r w:rsidR="00DB5CAF">
        <w:t>bežných Java Swing grafických komponentoch</w:t>
      </w:r>
      <w:r w:rsidR="00243F82">
        <w:t>,</w:t>
      </w:r>
      <w:r w:rsidR="00DB5CAF">
        <w:t xml:space="preserve"> zobrazujúcich formulárové dáta (napr. </w:t>
      </w:r>
      <w:proofErr w:type="spellStart"/>
      <w:r w:rsidR="00DB5CAF">
        <w:t>JTree</w:t>
      </w:r>
      <w:proofErr w:type="spellEnd"/>
      <w:r w:rsidR="00DB5CAF">
        <w:t xml:space="preserve">). </w:t>
      </w:r>
      <w:r>
        <w:t xml:space="preserve">Na </w:t>
      </w:r>
      <w:r w:rsidR="0062478D">
        <w:t>nasledujúcom obrázku</w:t>
      </w:r>
      <w:r>
        <w:t xml:space="preserve"> ilustrujeme </w:t>
      </w:r>
      <w:r w:rsidR="0004362E">
        <w:t xml:space="preserve">dva </w:t>
      </w:r>
      <w:r w:rsidR="0062478D">
        <w:t>vyššie predstavené</w:t>
      </w:r>
      <w:r>
        <w:t xml:space="preserve"> grafické komponenty.</w:t>
      </w:r>
    </w:p>
    <w:p w14:paraId="124BF78E" w14:textId="77777777" w:rsidR="005F0BE7" w:rsidRDefault="005F0BE7" w:rsidP="005F0BE7">
      <w:pPr>
        <w:pStyle w:val="Obrzok"/>
      </w:pPr>
      <w:r>
        <w:drawing>
          <wp:inline distT="0" distB="0" distL="0" distR="0" wp14:anchorId="3EFF6618" wp14:editId="6082B0E8">
            <wp:extent cx="5396859" cy="196682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82" cy="197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422C37" w14:textId="7AA8A25A" w:rsidR="005F0BE7" w:rsidRDefault="005F0BE7" w:rsidP="00FE0A9C">
      <w:pPr>
        <w:pStyle w:val="ObrazokPopis"/>
      </w:pPr>
      <w:bookmarkStart w:id="97" w:name="_Toc511042883"/>
      <w:r>
        <w:t>Obr. </w:t>
      </w:r>
      <w:fldSimple w:instr=" SEQ Obr. \* ARABIC ">
        <w:r w:rsidR="005D0238">
          <w:rPr>
            <w:noProof/>
          </w:rPr>
          <w:t>17</w:t>
        </w:r>
      </w:fldSimple>
      <w:r>
        <w:tab/>
        <w:t xml:space="preserve">Ponuka komponentov (vľavo), </w:t>
      </w:r>
      <w:r w:rsidR="00775BC2">
        <w:t>i</w:t>
      </w:r>
      <w:r>
        <w:t>nštancie komponentov (vpravo).</w:t>
      </w:r>
      <w:bookmarkEnd w:id="97"/>
    </w:p>
    <w:p w14:paraId="23BC69D7" w14:textId="7FCB46A5" w:rsidR="009C64C1" w:rsidRPr="009C64C1" w:rsidRDefault="0062478D" w:rsidP="009C64C1">
      <w:pPr>
        <w:pStyle w:val="Nadpis3"/>
      </w:pPr>
      <w:bookmarkStart w:id="98" w:name="_Toc511042848"/>
      <w:r>
        <w:t>Vlastnosti inštancie komponentu (</w:t>
      </w:r>
      <w:r w:rsidR="003D0AA6">
        <w:t xml:space="preserve">angl. </w:t>
      </w:r>
      <w:proofErr w:type="spellStart"/>
      <w:r>
        <w:t>properties</w:t>
      </w:r>
      <w:proofErr w:type="spellEnd"/>
      <w:r>
        <w:t>)</w:t>
      </w:r>
      <w:bookmarkEnd w:id="98"/>
    </w:p>
    <w:p w14:paraId="51CF1F55" w14:textId="319F0664" w:rsidR="002C2F05" w:rsidRDefault="00DB5CAF" w:rsidP="00396266">
      <w:r>
        <w:t xml:space="preserve">K inštanciám komponentov je dôležité mať grafický prvok pre nastavenie vlastností inštancie komponentu. </w:t>
      </w:r>
      <w:r w:rsidR="0062478D">
        <w:t xml:space="preserve">Grafický komponent je nazvaný </w:t>
      </w:r>
      <w:r w:rsidR="0062478D" w:rsidRPr="0062478D">
        <w:rPr>
          <w:b/>
        </w:rPr>
        <w:t>Vlastnosti inštancie komponentu</w:t>
      </w:r>
      <w:r>
        <w:t xml:space="preserve">. </w:t>
      </w:r>
      <w:r w:rsidR="005B72A5">
        <w:t>Jeho h</w:t>
      </w:r>
      <w:r>
        <w:t xml:space="preserve">lavnou úlohou </w:t>
      </w:r>
      <w:r w:rsidR="00EB683A">
        <w:t>je</w:t>
      </w:r>
      <w:r>
        <w:t xml:space="preserve"> po vybraní</w:t>
      </w:r>
      <w:r w:rsidR="00F0771C">
        <w:t xml:space="preserve"> inštancie komponentu načítať z </w:t>
      </w:r>
      <w:r>
        <w:t>definičného súboru vlastnosti aj udalosti a zobraziť ich programátorovi. Udalosť u</w:t>
      </w:r>
      <w:r w:rsidR="00EB683A">
        <w:t>važujeme</w:t>
      </w:r>
      <w:r>
        <w:t xml:space="preserve"> ako vlastnosť typu </w:t>
      </w:r>
      <w:proofErr w:type="spellStart"/>
      <w:r w:rsidRPr="0062478D">
        <w:rPr>
          <w:rFonts w:ascii="Courier New" w:hAnsi="Courier New" w:cs="Courier New"/>
        </w:rPr>
        <w:t>event</w:t>
      </w:r>
      <w:proofErr w:type="spellEnd"/>
      <w:r>
        <w:t xml:space="preserve">. Vlastnosti komponentu </w:t>
      </w:r>
      <w:r w:rsidR="00F0771C">
        <w:t>majú jeden z </w:t>
      </w:r>
      <w:r w:rsidR="00AA3F0C">
        <w:t>nasledujúcich</w:t>
      </w:r>
      <w:r>
        <w:t xml:space="preserve"> </w:t>
      </w:r>
      <w:r w:rsidR="00AA3F0C">
        <w:t xml:space="preserve">dátových </w:t>
      </w:r>
      <w:commentRangeStart w:id="99"/>
      <w:commentRangeStart w:id="100"/>
      <w:r w:rsidR="00AA3F0C">
        <w:t>typov</w:t>
      </w:r>
      <w:commentRangeEnd w:id="99"/>
      <w:r w:rsidR="00CA4096">
        <w:rPr>
          <w:rStyle w:val="Odkaznakomentr"/>
        </w:rPr>
        <w:commentReference w:id="99"/>
      </w:r>
      <w:commentRangeEnd w:id="100"/>
      <w:r w:rsidR="00F0771C">
        <w:rPr>
          <w:rStyle w:val="Odkaznakomentr"/>
        </w:rPr>
        <w:commentReference w:id="100"/>
      </w:r>
      <w:r w:rsidR="00F0771C">
        <w:t xml:space="preserve"> (uvedené sú najbežnejšie používané dátové typy)</w:t>
      </w:r>
      <w:r>
        <w:t>:</w:t>
      </w:r>
    </w:p>
    <w:p w14:paraId="686D4324" w14:textId="47C21BC3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int</w:t>
      </w:r>
      <w:proofErr w:type="spellEnd"/>
      <w:r>
        <w:t xml:space="preserve"> – číselný typ,</w:t>
      </w:r>
    </w:p>
    <w:p w14:paraId="6679F5AF" w14:textId="1160E58F" w:rsidR="00F0771C" w:rsidRDefault="00DB5CAF" w:rsidP="00F0771C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string</w:t>
      </w:r>
      <w:proofErr w:type="spellEnd"/>
      <w:r>
        <w:t xml:space="preserve"> – textový typ,</w:t>
      </w:r>
      <w:r w:rsidR="00F0771C" w:rsidRPr="00F0771C">
        <w:t xml:space="preserve"> </w:t>
      </w:r>
    </w:p>
    <w:p w14:paraId="6FD31F33" w14:textId="77777777" w:rsidR="00F0771C" w:rsidRDefault="00F0771C" w:rsidP="00F0771C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pin</w:t>
      </w:r>
      <w:proofErr w:type="spellEnd"/>
      <w:r>
        <w:t xml:space="preserve"> – číselný typ označujúci hardvérový prostriedok dosky Arduino,</w:t>
      </w:r>
    </w:p>
    <w:p w14:paraId="1B835E92" w14:textId="692C4B4D" w:rsidR="00F0771C" w:rsidRDefault="00F0771C" w:rsidP="00F0771C">
      <w:pPr>
        <w:pStyle w:val="Odsekzoznamu"/>
        <w:numPr>
          <w:ilvl w:val="0"/>
          <w:numId w:val="34"/>
        </w:numPr>
      </w:pPr>
      <w:proofErr w:type="spellStart"/>
      <w:r>
        <w:rPr>
          <w:rFonts w:ascii="Courier New" w:hAnsi="Courier New" w:cs="Courier New"/>
        </w:rPr>
        <w:t>analog-</w:t>
      </w:r>
      <w:r w:rsidRPr="0062478D">
        <w:rPr>
          <w:rFonts w:ascii="Courier New" w:hAnsi="Courier New" w:cs="Courier New"/>
        </w:rPr>
        <w:t>pin</w:t>
      </w:r>
      <w:proofErr w:type="spellEnd"/>
      <w:r>
        <w:t xml:space="preserve"> – číselný typ označujúci </w:t>
      </w:r>
      <w:r>
        <w:t xml:space="preserve">analógový </w:t>
      </w:r>
      <w:r>
        <w:t>hardvérový prostriedok dosky Arduino,</w:t>
      </w:r>
    </w:p>
    <w:p w14:paraId="4BE89115" w14:textId="21C039E6" w:rsidR="00DB5CAF" w:rsidRDefault="00DB5CAF" w:rsidP="00F0771C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boolean</w:t>
      </w:r>
      <w:proofErr w:type="spellEnd"/>
      <w:r>
        <w:t xml:space="preserve"> – dátový typ uchovávajúci 1 bit (</w:t>
      </w:r>
      <w:proofErr w:type="spellStart"/>
      <w:r w:rsidRPr="0062478D">
        <w:rPr>
          <w:rFonts w:ascii="Courier New" w:hAnsi="Courier New" w:cs="Courier New"/>
        </w:rPr>
        <w:t>true</w:t>
      </w:r>
      <w:proofErr w:type="spellEnd"/>
      <w:r>
        <w:t>/</w:t>
      </w:r>
      <w:proofErr w:type="spellStart"/>
      <w:r w:rsidRPr="0062478D">
        <w:rPr>
          <w:rFonts w:ascii="Courier New" w:hAnsi="Courier New" w:cs="Courier New"/>
        </w:rPr>
        <w:t>false</w:t>
      </w:r>
      <w:proofErr w:type="spellEnd"/>
      <w:r>
        <w:t>),</w:t>
      </w:r>
    </w:p>
    <w:p w14:paraId="0B615300" w14:textId="2E25332C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event</w:t>
      </w:r>
      <w:proofErr w:type="spellEnd"/>
      <w:r>
        <w:t xml:space="preserve"> – textový typ ukazujúci na názov funkcie.</w:t>
      </w:r>
    </w:p>
    <w:p w14:paraId="6428E9B0" w14:textId="0430E6BC" w:rsidR="00AA3F0C" w:rsidRDefault="00AA3F0C" w:rsidP="00396266">
      <w:r>
        <w:t>Podľa dátového typu zobrazíme programátorovi príslušný grafický formul</w:t>
      </w:r>
      <w:r w:rsidR="00BF664E">
        <w:t xml:space="preserve">árový komponent. V prípade </w:t>
      </w:r>
      <w:proofErr w:type="spellStart"/>
      <w:r w:rsidR="00BF664E" w:rsidRPr="0062478D">
        <w:rPr>
          <w:rFonts w:ascii="Courier New" w:hAnsi="Courier New" w:cs="Courier New"/>
        </w:rPr>
        <w:t>int</w:t>
      </w:r>
      <w:proofErr w:type="spellEnd"/>
      <w:r w:rsidR="00BF664E">
        <w:t xml:space="preserve"> a </w:t>
      </w:r>
      <w:proofErr w:type="spellStart"/>
      <w:r w:rsidRPr="0062478D">
        <w:rPr>
          <w:rFonts w:ascii="Courier New" w:hAnsi="Courier New" w:cs="Courier New"/>
        </w:rPr>
        <w:t>string</w:t>
      </w:r>
      <w:proofErr w:type="spellEnd"/>
      <w:r>
        <w:t xml:space="preserve"> </w:t>
      </w:r>
      <w:r w:rsidR="0062478D">
        <w:t>je</w:t>
      </w:r>
      <w:r>
        <w:t xml:space="preserve"> </w:t>
      </w:r>
      <w:r w:rsidR="004612F3">
        <w:t xml:space="preserve">to </w:t>
      </w:r>
      <w:r>
        <w:t xml:space="preserve">textové pole </w:t>
      </w:r>
      <w:r w:rsidR="00BF664E">
        <w:t>na</w:t>
      </w:r>
      <w:r>
        <w:t xml:space="preserve"> vypísanie hodnoty, ktorá bude validovaná po vložení programátorom. Ak máme dátový typ </w:t>
      </w:r>
      <w:proofErr w:type="spellStart"/>
      <w:r w:rsidRPr="0062478D">
        <w:rPr>
          <w:rFonts w:ascii="Courier New" w:hAnsi="Courier New" w:cs="Courier New"/>
        </w:rPr>
        <w:t>int</w:t>
      </w:r>
      <w:proofErr w:type="spellEnd"/>
      <w:r>
        <w:t xml:space="preserve">, tak používateľ </w:t>
      </w:r>
      <w:r w:rsidR="0062478D">
        <w:lastRenderedPageBreak/>
        <w:t>môže</w:t>
      </w:r>
      <w:r>
        <w:t xml:space="preserve"> do textového poľa vložiť iba číselné znaky. </w:t>
      </w:r>
      <w:r w:rsidR="0062478D">
        <w:t xml:space="preserve">Pri </w:t>
      </w:r>
      <w:r>
        <w:t>typ</w:t>
      </w:r>
      <w:r w:rsidR="0062478D">
        <w:t>e</w:t>
      </w:r>
      <w:r>
        <w:t xml:space="preserve"> </w:t>
      </w:r>
      <w:proofErr w:type="spellStart"/>
      <w:r w:rsidRPr="0062478D">
        <w:rPr>
          <w:rFonts w:ascii="Courier New" w:hAnsi="Courier New" w:cs="Courier New"/>
        </w:rPr>
        <w:t>boolean</w:t>
      </w:r>
      <w:proofErr w:type="spellEnd"/>
      <w:r>
        <w:t xml:space="preserve"> používateľ</w:t>
      </w:r>
      <w:r w:rsidR="0062478D">
        <w:t>ovi</w:t>
      </w:r>
      <w:r>
        <w:t xml:space="preserve"> </w:t>
      </w:r>
      <w:r w:rsidR="0062478D">
        <w:t xml:space="preserve">zobrazíme </w:t>
      </w:r>
      <w:proofErr w:type="spellStart"/>
      <w:r>
        <w:t>checkbox</w:t>
      </w:r>
      <w:proofErr w:type="spellEnd"/>
      <w:r>
        <w:t xml:space="preserve"> a v prípade typov </w:t>
      </w:r>
      <w:proofErr w:type="spellStart"/>
      <w:r w:rsidRPr="000E63E1">
        <w:rPr>
          <w:rFonts w:ascii="Courier New" w:hAnsi="Courier New" w:cs="Courier New"/>
        </w:rPr>
        <w:t>pin</w:t>
      </w:r>
      <w:proofErr w:type="spellEnd"/>
      <w:r>
        <w:t xml:space="preserve"> a </w:t>
      </w:r>
      <w:proofErr w:type="spellStart"/>
      <w:r w:rsidRPr="000E63E1">
        <w:rPr>
          <w:rFonts w:ascii="Courier New" w:hAnsi="Courier New" w:cs="Courier New"/>
        </w:rPr>
        <w:t>event</w:t>
      </w:r>
      <w:proofErr w:type="spellEnd"/>
      <w:r>
        <w:t xml:space="preserve"> </w:t>
      </w:r>
      <w:r w:rsidR="000E63E1">
        <w:t>zobrazíme</w:t>
      </w:r>
      <w:r>
        <w:t xml:space="preserve"> </w:t>
      </w:r>
      <w:proofErr w:type="spellStart"/>
      <w:r>
        <w:t>select</w:t>
      </w:r>
      <w:proofErr w:type="spellEnd"/>
      <w:r>
        <w:t xml:space="preserve"> box </w:t>
      </w:r>
      <w:r w:rsidR="000E63E1">
        <w:t xml:space="preserve">obsahujúci zoznam </w:t>
      </w:r>
      <w:r>
        <w:t>dostupných hodnôt.</w:t>
      </w:r>
    </w:p>
    <w:p w14:paraId="63106C46" w14:textId="77777777" w:rsidR="003A7B74" w:rsidRDefault="003A7B74" w:rsidP="00396266"/>
    <w:p w14:paraId="3453089D" w14:textId="77777777" w:rsidR="00235771" w:rsidRDefault="00235771" w:rsidP="00235771">
      <w:pPr>
        <w:pStyle w:val="Nadpis2"/>
      </w:pPr>
      <w:bookmarkStart w:id="101" w:name="_Toc511042849"/>
      <w:r>
        <w:t>Architektúra IDE</w:t>
      </w:r>
      <w:bookmarkEnd w:id="101"/>
    </w:p>
    <w:p w14:paraId="707E4BDE" w14:textId="5CDB8547" w:rsidR="00235771" w:rsidRDefault="00E7738A" w:rsidP="00396266">
      <w:r>
        <w:t xml:space="preserve">V tejto podkapitole si predstavíme diagram tried integrovaného vývojového prostredia. </w:t>
      </w:r>
      <w:r w:rsidR="000E63E1">
        <w:t>Diagram</w:t>
      </w:r>
      <w:r>
        <w:t xml:space="preserve"> </w:t>
      </w:r>
      <w:r w:rsidR="000E63E1">
        <w:t>je</w:t>
      </w:r>
      <w:r>
        <w:t xml:space="preserve"> predstavený v poradí,</w:t>
      </w:r>
      <w:r w:rsidR="00BF664E">
        <w:t xml:space="preserve"> v</w:t>
      </w:r>
      <w:r>
        <w:t xml:space="preserve"> akom sa používateľ </w:t>
      </w:r>
      <w:r w:rsidR="000E63E1">
        <w:t>stretáva</w:t>
      </w:r>
      <w:r>
        <w:t xml:space="preserve"> s jednotlivými súčasťami prostredia. Základná štruktúra tried je nasledovná:</w:t>
      </w:r>
    </w:p>
    <w:p w14:paraId="6777E7EA" w14:textId="520008DB" w:rsidR="00E7738A" w:rsidRDefault="00E7738A" w:rsidP="00E7738A">
      <w:pPr>
        <w:pStyle w:val="Odsekzoznamu"/>
        <w:numPr>
          <w:ilvl w:val="0"/>
          <w:numId w:val="36"/>
        </w:numPr>
      </w:pPr>
      <w:proofErr w:type="spellStart"/>
      <w:r w:rsidRPr="00315E84">
        <w:rPr>
          <w:rFonts w:ascii="Courier New" w:hAnsi="Courier New" w:cs="Courier New"/>
        </w:rPr>
        <w:t>App</w:t>
      </w:r>
      <w:proofErr w:type="spellEnd"/>
      <w:r>
        <w:t xml:space="preserve"> – </w:t>
      </w:r>
      <w:r w:rsidR="00A04AB5">
        <w:t>spúšťacia</w:t>
      </w:r>
      <w:r>
        <w:t xml:space="preserve"> trieda obsahujúca otváranie všetkých okien aplikácie a inicializáciu nastavení platformy operačného systému</w:t>
      </w:r>
      <w:r w:rsidR="00BF664E">
        <w:t>, na ktor</w:t>
      </w:r>
      <w:r>
        <w:t>om je integrované vývojové prostredie spustené.</w:t>
      </w:r>
    </w:p>
    <w:p w14:paraId="0CAAE042" w14:textId="7493E9F4" w:rsidR="00E7738A" w:rsidRDefault="00E7738A" w:rsidP="00E7738A">
      <w:pPr>
        <w:pStyle w:val="Odsekzoznamu"/>
        <w:numPr>
          <w:ilvl w:val="0"/>
          <w:numId w:val="36"/>
        </w:numPr>
      </w:pPr>
      <w:r w:rsidRPr="00315E84">
        <w:rPr>
          <w:rFonts w:ascii="Courier New" w:hAnsi="Courier New" w:cs="Courier New"/>
        </w:rPr>
        <w:t>GUI</w:t>
      </w:r>
      <w:r>
        <w:t xml:space="preserve"> – </w:t>
      </w:r>
      <w:proofErr w:type="spellStart"/>
      <w:r>
        <w:t>package</w:t>
      </w:r>
      <w:proofErr w:type="spellEnd"/>
      <w:r>
        <w:t xml:space="preserve"> obsahujúci triedy spojen</w:t>
      </w:r>
      <w:r w:rsidR="00BF664E">
        <w:t>é</w:t>
      </w:r>
      <w:r>
        <w:t xml:space="preserve"> s </w:t>
      </w:r>
      <w:r w:rsidR="00A04AB5">
        <w:t>vykresľovaním</w:t>
      </w:r>
      <w:r>
        <w:t xml:space="preserve"> používateľských okien a komponentov. Hlavnou častou </w:t>
      </w:r>
      <w:proofErr w:type="spellStart"/>
      <w:r>
        <w:t>packag</w:t>
      </w:r>
      <w:r w:rsidR="000E63E1">
        <w:t>e</w:t>
      </w:r>
      <w:proofErr w:type="spellEnd"/>
      <w:r w:rsidR="000E63E1">
        <w:t>-</w:t>
      </w:r>
      <w:r>
        <w:t>u sú tieto triedy okien:</w:t>
      </w:r>
    </w:p>
    <w:p w14:paraId="3843D74C" w14:textId="7E6310AE" w:rsidR="00E7738A" w:rsidRDefault="00E7738A" w:rsidP="00E7738A">
      <w:pPr>
        <w:pStyle w:val="Odsekzoznamu"/>
        <w:numPr>
          <w:ilvl w:val="1"/>
          <w:numId w:val="36"/>
        </w:numPr>
      </w:pPr>
      <w:proofErr w:type="spellStart"/>
      <w:r w:rsidRPr="00315E84">
        <w:rPr>
          <w:rFonts w:ascii="Courier New" w:hAnsi="Courier New" w:cs="Courier New"/>
        </w:rPr>
        <w:t>OpenFrame</w:t>
      </w:r>
      <w:proofErr w:type="spellEnd"/>
      <w:r>
        <w:t xml:space="preserve"> – používateľské okno, v ktorom programátor vytvorí nový projekt</w:t>
      </w:r>
      <w:r w:rsidR="00BF664E">
        <w:t>,</w:t>
      </w:r>
      <w:r>
        <w:t xml:space="preserve"> resp. otvorí existujúci projekt z disku.</w:t>
      </w:r>
    </w:p>
    <w:p w14:paraId="4E328776" w14:textId="69A713EA" w:rsidR="00E7738A" w:rsidRDefault="00E7738A" w:rsidP="00E7738A">
      <w:pPr>
        <w:pStyle w:val="Odsekzoznamu"/>
        <w:numPr>
          <w:ilvl w:val="1"/>
          <w:numId w:val="36"/>
        </w:numPr>
      </w:pPr>
      <w:proofErr w:type="spellStart"/>
      <w:r w:rsidRPr="00315E84">
        <w:rPr>
          <w:rFonts w:ascii="Courier New" w:hAnsi="Courier New" w:cs="Courier New"/>
        </w:rPr>
        <w:t>SettingsFrame</w:t>
      </w:r>
      <w:proofErr w:type="spellEnd"/>
      <w:r>
        <w:t xml:space="preserve"> – používateľské okno slúžiace </w:t>
      </w:r>
      <w:r w:rsidR="00BF664E">
        <w:t>na</w:t>
      </w:r>
      <w:r>
        <w:t xml:space="preserve"> základné nastavenia programu. Nastavovať sa </w:t>
      </w:r>
      <w:r w:rsidR="000E63E1">
        <w:t>môže</w:t>
      </w:r>
      <w:r>
        <w:t xml:space="preserve"> cesta k Arduino kompilátoru a</w:t>
      </w:r>
      <w:r w:rsidR="00AE780A">
        <w:t> cesta k umiestneniu ACProg modulov.</w:t>
      </w:r>
    </w:p>
    <w:p w14:paraId="4EAEE2EA" w14:textId="02698532" w:rsidR="00AE780A" w:rsidRDefault="00AE780A" w:rsidP="00E7738A">
      <w:pPr>
        <w:pStyle w:val="Odsekzoznamu"/>
        <w:numPr>
          <w:ilvl w:val="1"/>
          <w:numId w:val="36"/>
        </w:numPr>
      </w:pPr>
      <w:proofErr w:type="spellStart"/>
      <w:r w:rsidRPr="00315E84">
        <w:rPr>
          <w:rFonts w:ascii="Courier New" w:hAnsi="Courier New" w:cs="Courier New"/>
        </w:rPr>
        <w:t>EditorFrame</w:t>
      </w:r>
      <w:proofErr w:type="spellEnd"/>
      <w:r>
        <w:t xml:space="preserve"> – hlavné používateľské okno integrovaného vývojového prostredia. Okno </w:t>
      </w:r>
      <w:r w:rsidR="000E63E1">
        <w:t xml:space="preserve">implementuje </w:t>
      </w:r>
      <w:r>
        <w:t xml:space="preserve">len jeden </w:t>
      </w:r>
      <w:r w:rsidR="00EB683A">
        <w:t>S</w:t>
      </w:r>
      <w:r>
        <w:t xml:space="preserve">wing komponent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DockingFrames</w:t>
      </w:r>
      <w:proofErr w:type="spellEnd"/>
      <w:r>
        <w:t>. Framework sa ďalej postará o zobrazenie a dotiahnutie grafických komponentov</w:t>
      </w:r>
      <w:r w:rsidR="00F41BBF">
        <w:t xml:space="preserve"> záložiek</w:t>
      </w:r>
      <w:r>
        <w:t xml:space="preserve"> načrtnutých v predchádzajúcej podkapitole.</w:t>
      </w:r>
    </w:p>
    <w:p w14:paraId="19C3F868" w14:textId="539371A6" w:rsidR="00AE780A" w:rsidRDefault="00AE780A" w:rsidP="00AE780A">
      <w:pPr>
        <w:pStyle w:val="Odsekzoznamu"/>
        <w:numPr>
          <w:ilvl w:val="0"/>
          <w:numId w:val="36"/>
        </w:numPr>
      </w:pPr>
      <w:proofErr w:type="spellStart"/>
      <w:r w:rsidRPr="00315E84">
        <w:rPr>
          <w:rFonts w:ascii="Courier New" w:hAnsi="Courier New" w:cs="Courier New"/>
        </w:rPr>
        <w:t>Platform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</w:t>
      </w:r>
      <w:r w:rsidR="00BF664E">
        <w:t>i</w:t>
      </w:r>
      <w:r>
        <w:t xml:space="preserve"> špecifické triedy pre automatickú konfiguráciu programu na rôznych operačných systémoch.</w:t>
      </w:r>
    </w:p>
    <w:p w14:paraId="44703E88" w14:textId="6202E60A" w:rsidR="00F41BBF" w:rsidRDefault="00F41BBF" w:rsidP="00AE780A">
      <w:pPr>
        <w:pStyle w:val="Odsekzoznamu"/>
        <w:numPr>
          <w:ilvl w:val="0"/>
          <w:numId w:val="36"/>
        </w:numPr>
      </w:pPr>
      <w:proofErr w:type="spellStart"/>
      <w:r w:rsidRPr="00315E84">
        <w:rPr>
          <w:rFonts w:ascii="Courier New" w:hAnsi="Courier New" w:cs="Courier New"/>
        </w:rPr>
        <w:t>Lang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obsahujúci triedy spracovania a syntaktického vyznačovania zdrojového kódu.</w:t>
      </w:r>
    </w:p>
    <w:p w14:paraId="705649D8" w14:textId="79286004" w:rsidR="00AE780A" w:rsidRPr="00235771" w:rsidRDefault="00AE780A" w:rsidP="00AE780A">
      <w:pPr>
        <w:pStyle w:val="Odsekzoznamu"/>
        <w:numPr>
          <w:ilvl w:val="0"/>
          <w:numId w:val="36"/>
        </w:numPr>
      </w:pPr>
      <w:proofErr w:type="spellStart"/>
      <w:r w:rsidRPr="00315E84">
        <w:rPr>
          <w:rFonts w:ascii="Courier New" w:hAnsi="Courier New" w:cs="Courier New"/>
        </w:rPr>
        <w:t>Utils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obsahujúci </w:t>
      </w:r>
      <w:r w:rsidR="00F41BBF">
        <w:t>pomocné všeobecné triedy.</w:t>
      </w:r>
    </w:p>
    <w:p w14:paraId="383185E0" w14:textId="3A5BBA20" w:rsidR="00C705AE" w:rsidRDefault="00F41BBF" w:rsidP="00396266">
      <w:proofErr w:type="spellStart"/>
      <w:r w:rsidRPr="00315E84">
        <w:rPr>
          <w:rFonts w:ascii="Courier New" w:hAnsi="Courier New" w:cs="Courier New"/>
        </w:rPr>
        <w:t>EditorFrame</w:t>
      </w:r>
      <w:proofErr w:type="spellEnd"/>
      <w:r>
        <w:t xml:space="preserve"> integrovaného vývojového prostredia, ktorý priamo obsahuje len jeden komponent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DockingFrames</w:t>
      </w:r>
      <w:proofErr w:type="spellEnd"/>
      <w:r>
        <w:t xml:space="preserve">, pri inicializácii vytvorí inštancie pre všetky grafické komponenty záložiek. Záložky sú samostatné grafické komponenty, ktoré </w:t>
      </w:r>
      <w:r>
        <w:lastRenderedPageBreak/>
        <w:t xml:space="preserve">od </w:t>
      </w:r>
      <w:proofErr w:type="spellStart"/>
      <w:r>
        <w:t>EditorFrame</w:t>
      </w:r>
      <w:proofErr w:type="spellEnd"/>
      <w:r>
        <w:t xml:space="preserve"> získajú </w:t>
      </w:r>
      <w:r w:rsidR="00E30D34">
        <w:t>dáta</w:t>
      </w:r>
      <w:r w:rsidR="00A90ED7">
        <w:t>,</w:t>
      </w:r>
      <w:r w:rsidR="00E30D34">
        <w:t xml:space="preserve"> aké majú zobrazovať </w:t>
      </w:r>
      <w:r w:rsidR="006F1275">
        <w:t xml:space="preserve">programátorovi. </w:t>
      </w:r>
      <w:r w:rsidR="00EB683A">
        <w:t>K dispozícii sú tieto záložky</w:t>
      </w:r>
      <w:r w:rsidR="00E30D34">
        <w:t>:</w:t>
      </w:r>
    </w:p>
    <w:p w14:paraId="30569984" w14:textId="30E853E7" w:rsidR="00E30D34" w:rsidRDefault="00A90ED7" w:rsidP="00E30D34">
      <w:pPr>
        <w:pStyle w:val="Odsekzoznamu"/>
        <w:numPr>
          <w:ilvl w:val="0"/>
          <w:numId w:val="36"/>
        </w:numPr>
      </w:pPr>
      <w:r>
        <w:t>p</w:t>
      </w:r>
      <w:r w:rsidR="00E30D34">
        <w:t>onuk</w:t>
      </w:r>
      <w:r>
        <w:t>a</w:t>
      </w:r>
      <w:r w:rsidR="00E30D34">
        <w:t xml:space="preserve"> komponentov (</w:t>
      </w:r>
      <w:proofErr w:type="spellStart"/>
      <w:r w:rsidR="00E30D34" w:rsidRPr="00315E84">
        <w:rPr>
          <w:rFonts w:ascii="Courier New" w:hAnsi="Courier New" w:cs="Courier New"/>
        </w:rPr>
        <w:t>ToolboxIdeComponent</w:t>
      </w:r>
      <w:proofErr w:type="spellEnd"/>
      <w:r w:rsidR="00E30D34">
        <w:t>)</w:t>
      </w:r>
      <w:r>
        <w:t>,</w:t>
      </w:r>
    </w:p>
    <w:p w14:paraId="7F224E18" w14:textId="431DE0E7" w:rsidR="00E30D34" w:rsidRDefault="00A90ED7" w:rsidP="00315E84">
      <w:pPr>
        <w:pStyle w:val="Odsekzoznamu"/>
        <w:numPr>
          <w:ilvl w:val="0"/>
          <w:numId w:val="36"/>
        </w:numPr>
        <w:jc w:val="left"/>
      </w:pPr>
      <w:r>
        <w:t>i</w:t>
      </w:r>
      <w:r w:rsidR="00315E84">
        <w:t>nštancie komponentov v projekte</w:t>
      </w:r>
      <w:r w:rsidR="00315E84">
        <w:br/>
      </w:r>
      <w:r w:rsidR="00E30D34">
        <w:t>(</w:t>
      </w:r>
      <w:proofErr w:type="spellStart"/>
      <w:r w:rsidR="00E30D34" w:rsidRPr="00315E84">
        <w:rPr>
          <w:rFonts w:ascii="Courier New" w:hAnsi="Courier New" w:cs="Courier New"/>
        </w:rPr>
        <w:t>VisualGroupEditorIdeComponent</w:t>
      </w:r>
      <w:proofErr w:type="spellEnd"/>
      <w:r w:rsidR="00E30D34">
        <w:t>)</w:t>
      </w:r>
      <w:r>
        <w:t>,</w:t>
      </w:r>
    </w:p>
    <w:p w14:paraId="05BD1A89" w14:textId="530A007C" w:rsidR="00E30D34" w:rsidRDefault="00A90ED7" w:rsidP="00E30D34">
      <w:pPr>
        <w:pStyle w:val="Odsekzoznamu"/>
        <w:numPr>
          <w:ilvl w:val="0"/>
          <w:numId w:val="36"/>
        </w:numPr>
      </w:pPr>
      <w:r>
        <w:t>e</w:t>
      </w:r>
      <w:r w:rsidR="00E30D34">
        <w:t>ditor zdrojového kódu (</w:t>
      </w:r>
      <w:proofErr w:type="spellStart"/>
      <w:r w:rsidR="00E30D34" w:rsidRPr="00315E84">
        <w:rPr>
          <w:rFonts w:ascii="Courier New" w:hAnsi="Courier New" w:cs="Courier New"/>
        </w:rPr>
        <w:t>EditorIdeComponent</w:t>
      </w:r>
      <w:proofErr w:type="spellEnd"/>
      <w:r w:rsidR="00E30D34">
        <w:t>)</w:t>
      </w:r>
      <w:r>
        <w:t>,</w:t>
      </w:r>
    </w:p>
    <w:p w14:paraId="29114F71" w14:textId="41C16CCA" w:rsidR="00E30D34" w:rsidRDefault="00A90ED7" w:rsidP="00E30D34">
      <w:pPr>
        <w:pStyle w:val="Odsekzoznamu"/>
        <w:numPr>
          <w:ilvl w:val="0"/>
          <w:numId w:val="36"/>
        </w:numPr>
      </w:pPr>
      <w:r>
        <w:t>e</w:t>
      </w:r>
      <w:r w:rsidR="00E30D34">
        <w:t>ditor vlastností (</w:t>
      </w:r>
      <w:proofErr w:type="spellStart"/>
      <w:r w:rsidR="00E30D34" w:rsidRPr="00315E84">
        <w:rPr>
          <w:rFonts w:ascii="Courier New" w:hAnsi="Courier New" w:cs="Courier New"/>
        </w:rPr>
        <w:t>Prope</w:t>
      </w:r>
      <w:r w:rsidR="00C47234" w:rsidRPr="00315E84">
        <w:rPr>
          <w:rFonts w:ascii="Courier New" w:hAnsi="Courier New" w:cs="Courier New"/>
        </w:rPr>
        <w:t>rtiesIdeComponent</w:t>
      </w:r>
      <w:proofErr w:type="spellEnd"/>
      <w:r w:rsidR="00E30D34">
        <w:t>)</w:t>
      </w:r>
      <w:r>
        <w:t>,</w:t>
      </w:r>
    </w:p>
    <w:p w14:paraId="0C9554B6" w14:textId="34774FC2" w:rsidR="00E30D34" w:rsidRDefault="00A90ED7" w:rsidP="00E30D34">
      <w:pPr>
        <w:pStyle w:val="Odsekzoznamu"/>
        <w:numPr>
          <w:ilvl w:val="0"/>
          <w:numId w:val="36"/>
        </w:numPr>
      </w:pPr>
      <w:r>
        <w:t>k</w:t>
      </w:r>
      <w:r w:rsidR="00E30D34">
        <w:t xml:space="preserve">onzola s výpisom </w:t>
      </w:r>
      <w:r w:rsidR="00C47234">
        <w:t>o aktivite na pozadí integrovaného vývojového prostredia (</w:t>
      </w:r>
      <w:proofErr w:type="spellStart"/>
      <w:r w:rsidR="00C47234" w:rsidRPr="00315E84">
        <w:rPr>
          <w:rFonts w:ascii="Courier New" w:hAnsi="Courier New" w:cs="Courier New"/>
        </w:rPr>
        <w:t>ConsoleIdeComponent</w:t>
      </w:r>
      <w:proofErr w:type="spellEnd"/>
      <w:r w:rsidR="00C47234">
        <w:t>)</w:t>
      </w:r>
      <w:r>
        <w:t>.</w:t>
      </w:r>
    </w:p>
    <w:p w14:paraId="4B79483D" w14:textId="77777777" w:rsidR="00A90ED7" w:rsidRDefault="00C47234" w:rsidP="00396266">
      <w:r>
        <w:t>Pre editor je dôležitá možnosť komunikácie medzi je</w:t>
      </w:r>
      <w:r w:rsidR="00A90ED7">
        <w:t>dnotlivými grafickými komponent</w:t>
      </w:r>
      <w:r>
        <w:t xml:space="preserve">mi. </w:t>
      </w:r>
      <w:r w:rsidR="00FB294B">
        <w:t>Jednou možnosťou komunikácie by bola distribúcia inštancie editora (</w:t>
      </w:r>
      <w:proofErr w:type="spellStart"/>
      <w:r w:rsidR="00FB294B" w:rsidRPr="00315E84">
        <w:rPr>
          <w:rFonts w:ascii="Courier New" w:hAnsi="Courier New" w:cs="Courier New"/>
        </w:rPr>
        <w:t>EditorFrame</w:t>
      </w:r>
      <w:proofErr w:type="spellEnd"/>
      <w:r w:rsidR="00FB294B">
        <w:t xml:space="preserve">) do všetkých komponentov obojsmerne. Avšak táto možnosť by zhoršovala čitateľnosť a nútila nás </w:t>
      </w:r>
      <w:r w:rsidR="00A90ED7">
        <w:t>mať</w:t>
      </w:r>
      <w:r w:rsidR="00FB294B">
        <w:t xml:space="preserve"> všetky referencie vždy k dispozícii. </w:t>
      </w:r>
    </w:p>
    <w:p w14:paraId="5814BE2F" w14:textId="1D3D4886" w:rsidR="00C47234" w:rsidRDefault="00FB294B" w:rsidP="00396266">
      <w:r>
        <w:t xml:space="preserve">Preto sme sa rozhodli využiť udalosťami orientované programovanie aj pre túto komunikáciu. Navrhli sme princíp registrovania na udalosti pomocou </w:t>
      </w:r>
      <w:proofErr w:type="spellStart"/>
      <w:r>
        <w:t>singleton</w:t>
      </w:r>
      <w:proofErr w:type="spellEnd"/>
      <w:r>
        <w:t xml:space="preserve"> triedy </w:t>
      </w:r>
      <w:proofErr w:type="spellStart"/>
      <w:r w:rsidRPr="00315E84">
        <w:rPr>
          <w:rFonts w:ascii="Courier New" w:hAnsi="Courier New" w:cs="Courier New"/>
        </w:rPr>
        <w:t>EventManager</w:t>
      </w:r>
      <w:proofErr w:type="spellEnd"/>
      <w:r>
        <w:t>. K</w:t>
      </w:r>
      <w:r w:rsidR="00A90ED7">
        <w:t xml:space="preserve"> nej </w:t>
      </w:r>
      <w:r>
        <w:t xml:space="preserve">je </w:t>
      </w:r>
      <w:r w:rsidR="00775BC2">
        <w:t xml:space="preserve">umožnený </w:t>
      </w:r>
      <w:r>
        <w:t>prístup z celého projektu. V prípade, že niektorý grafický komponent bude chcieť komunikovať s iným (prípadne viacerými naraz)</w:t>
      </w:r>
      <w:r w:rsidR="00A90ED7">
        <w:t>,</w:t>
      </w:r>
      <w:r>
        <w:t xml:space="preserve"> tak odošle spustenie udalosti s potrebnými dátami do </w:t>
      </w:r>
      <w:proofErr w:type="spellStart"/>
      <w:r>
        <w:t>singleton</w:t>
      </w:r>
      <w:proofErr w:type="spellEnd"/>
      <w:r>
        <w:t xml:space="preserve"> triedy </w:t>
      </w:r>
      <w:proofErr w:type="spellStart"/>
      <w:r w:rsidRPr="00315E84">
        <w:rPr>
          <w:rFonts w:ascii="Courier New" w:hAnsi="Courier New" w:cs="Courier New"/>
        </w:rPr>
        <w:t>EventManager</w:t>
      </w:r>
      <w:proofErr w:type="spellEnd"/>
      <w:r>
        <w:t xml:space="preserve">. </w:t>
      </w:r>
      <w:proofErr w:type="spellStart"/>
      <w:r w:rsidRPr="00315E84">
        <w:rPr>
          <w:rFonts w:ascii="Courier New" w:hAnsi="Courier New" w:cs="Courier New"/>
        </w:rPr>
        <w:t>EventManager</w:t>
      </w:r>
      <w:proofErr w:type="spellEnd"/>
      <w:r>
        <w:t xml:space="preserve"> sa následne postará o spustenie všetkých zaregistrovaných u</w:t>
      </w:r>
      <w:r w:rsidR="00A90ED7">
        <w:t xml:space="preserve">dalostí. </w:t>
      </w:r>
      <w:r w:rsidR="000E63E1">
        <w:t>Spúšťan</w:t>
      </w:r>
      <w:r w:rsidR="00E638A2">
        <w:t>i</w:t>
      </w:r>
      <w:r w:rsidR="000E63E1">
        <w:t xml:space="preserve">e </w:t>
      </w:r>
      <w:r>
        <w:t xml:space="preserve">udalosti </w:t>
      </w:r>
      <w:r w:rsidR="000E63E1">
        <w:t xml:space="preserve">je </w:t>
      </w:r>
      <w:r>
        <w:t>vo vlastnom vlákne na pozadí</w:t>
      </w:r>
      <w:r w:rsidR="00A90ED7">
        <w:t>,</w:t>
      </w:r>
      <w:r>
        <w:t xml:space="preserve"> aby v prípade dlhotrvajúc</w:t>
      </w:r>
      <w:r w:rsidR="00A90ED7">
        <w:t>eho</w:t>
      </w:r>
      <w:r>
        <w:t xml:space="preserve"> spracovan</w:t>
      </w:r>
      <w:r w:rsidR="00A90ED7">
        <w:t>ia (napríklad kompilácie</w:t>
      </w:r>
      <w:r>
        <w:t>) neblokoval používanie integrovaného vývojového prostredia.</w:t>
      </w:r>
    </w:p>
    <w:p w14:paraId="5313F181" w14:textId="77777777" w:rsidR="003A7B74" w:rsidRDefault="003A7B74" w:rsidP="00396266"/>
    <w:p w14:paraId="5EE9B086" w14:textId="5728D60E" w:rsidR="00C31CEB" w:rsidRDefault="00C31CEB" w:rsidP="00C31CEB">
      <w:pPr>
        <w:pStyle w:val="Nadpis2"/>
      </w:pPr>
      <w:bookmarkStart w:id="102" w:name="_Ref510535011"/>
      <w:bookmarkStart w:id="103" w:name="_Toc511042850"/>
      <w:r>
        <w:t>Implementácia IDE</w:t>
      </w:r>
      <w:bookmarkEnd w:id="102"/>
      <w:bookmarkEnd w:id="103"/>
    </w:p>
    <w:p w14:paraId="4625EFD4" w14:textId="0A971101" w:rsidR="003A6A26" w:rsidRDefault="00993865" w:rsidP="00396266">
      <w:r>
        <w:t xml:space="preserve">V tejto podkapitole sa budeme venovať implementačným </w:t>
      </w:r>
      <w:r w:rsidR="003322EF">
        <w:t xml:space="preserve">problémom, aké </w:t>
      </w:r>
      <w:r w:rsidR="00775BC2">
        <w:t xml:space="preserve">sme riešili </w:t>
      </w:r>
      <w:r w:rsidR="003322EF">
        <w:t xml:space="preserve">pri tvorbe integrovaného vývojového prostredia. Problémy vysvetlíme v spojení s príslušnými </w:t>
      </w:r>
      <w:proofErr w:type="spellStart"/>
      <w:r w:rsidR="003322EF">
        <w:t>use</w:t>
      </w:r>
      <w:proofErr w:type="spellEnd"/>
      <w:r w:rsidR="003322EF">
        <w:t xml:space="preserve"> </w:t>
      </w:r>
      <w:proofErr w:type="spellStart"/>
      <w:r w:rsidR="003322EF">
        <w:t>case</w:t>
      </w:r>
      <w:proofErr w:type="spellEnd"/>
      <w:r w:rsidR="003322EF">
        <w:t xml:space="preserve">, ktoré sme navrhli v podkapitole </w:t>
      </w:r>
      <w:r w:rsidR="003322EF">
        <w:fldChar w:fldCharType="begin"/>
      </w:r>
      <w:r w:rsidR="003322EF">
        <w:instrText xml:space="preserve"> REF _Ref509690349 \r \h </w:instrText>
      </w:r>
      <w:r w:rsidR="00396266">
        <w:instrText xml:space="preserve"> \* MERGEFORMAT </w:instrText>
      </w:r>
      <w:r w:rsidR="003322EF">
        <w:fldChar w:fldCharType="separate"/>
      </w:r>
      <w:r w:rsidR="005D0238">
        <w:t>6.1</w:t>
      </w:r>
      <w:r w:rsidR="003322EF">
        <w:fldChar w:fldCharType="end"/>
      </w:r>
      <w:r w:rsidR="003322EF">
        <w:t>.</w:t>
      </w:r>
    </w:p>
    <w:p w14:paraId="2808D298" w14:textId="18A860D2" w:rsidR="00235771" w:rsidRDefault="00235771" w:rsidP="00235771">
      <w:pPr>
        <w:pStyle w:val="Nadpis3"/>
      </w:pPr>
      <w:bookmarkStart w:id="104" w:name="_Toc511042851"/>
      <w:r>
        <w:t>Ponuka dostupných komponentov</w:t>
      </w:r>
      <w:bookmarkEnd w:id="104"/>
    </w:p>
    <w:p w14:paraId="3B8B3A8A" w14:textId="68B2650A" w:rsidR="0066160C" w:rsidRDefault="003322EF" w:rsidP="00396266">
      <w:r>
        <w:t xml:space="preserve">Úlohou grafického komponentu ponuky dostupných komponentov je načítať všetky dostupné komponenty a vhodnou formou ich zobraziť používateľovi. Zobrazenie </w:t>
      </w:r>
      <w:r>
        <w:lastRenderedPageBreak/>
        <w:t>bolo navrhnuté formou stromu, pre ktorý využijeme komponent</w:t>
      </w:r>
      <w:r w:rsidR="00EB683A">
        <w:t xml:space="preserve"> </w:t>
      </w:r>
      <w:proofErr w:type="spellStart"/>
      <w:r w:rsidR="00EB683A">
        <w:t>JTree</w:t>
      </w:r>
      <w:proofErr w:type="spellEnd"/>
      <w:r>
        <w:t xml:space="preserve"> </w:t>
      </w:r>
      <w:proofErr w:type="spellStart"/>
      <w:r>
        <w:t>frameworku</w:t>
      </w:r>
      <w:proofErr w:type="spellEnd"/>
      <w:r>
        <w:t xml:space="preserve"> Swing. </w:t>
      </w:r>
    </w:p>
    <w:p w14:paraId="7583E164" w14:textId="67518943" w:rsidR="00235771" w:rsidRDefault="008906BC" w:rsidP="00396266">
      <w:r>
        <w:t xml:space="preserve">Pre zobrazenie komponentov potrebujeme vložiť do </w:t>
      </w:r>
      <w:proofErr w:type="spellStart"/>
      <w:r>
        <w:t>JTree</w:t>
      </w:r>
      <w:proofErr w:type="spellEnd"/>
      <w:r>
        <w:t xml:space="preserve"> koreňový element ponuky komponentov. Dostupné</w:t>
      </w:r>
      <w:r w:rsidR="0066160C">
        <w:t xml:space="preserve"> komponenty načítame z priečinku</w:t>
      </w:r>
      <w:r>
        <w:t xml:space="preserve"> zadaného v konfigurácii </w:t>
      </w:r>
      <w:r w:rsidR="00F20AEA">
        <w:t xml:space="preserve">projektu. </w:t>
      </w:r>
      <w:r w:rsidR="00775BC2">
        <w:t>Načítané</w:t>
      </w:r>
      <w:r w:rsidR="00F20AEA">
        <w:t xml:space="preserve"> komponenty následne vložíme do stromovej štruktúry začínajúcej v koreňovom elemente nazvanom Nástroje. </w:t>
      </w:r>
      <w:r w:rsidR="00CF70C0">
        <w:t>Na nasledujúcom obrázku je zobrazený výsl</w:t>
      </w:r>
      <w:r w:rsidR="00316351">
        <w:t>edný vzhľad ponuky komponentov. Z</w:t>
      </w:r>
      <w:r w:rsidR="00CF70C0">
        <w:t>drojový kód ilustruje vytvorenie modelu.</w:t>
      </w:r>
    </w:p>
    <w:p w14:paraId="6062E281" w14:textId="77777777" w:rsidR="00CF70C0" w:rsidRDefault="00CF70C0" w:rsidP="00CF70C0">
      <w:pPr>
        <w:pStyle w:val="Obrzok"/>
      </w:pPr>
      <w:r>
        <w:drawing>
          <wp:inline distT="0" distB="0" distL="0" distR="0" wp14:anchorId="0BFB729B" wp14:editId="2794EB3E">
            <wp:extent cx="5418663" cy="2372264"/>
            <wp:effectExtent l="0" t="0" r="0" b="952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93" cy="239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85B82" w14:textId="01FFE528" w:rsidR="00CF70C0" w:rsidRDefault="00CF70C0" w:rsidP="00FE0A9C">
      <w:pPr>
        <w:pStyle w:val="ObrazokPopis"/>
      </w:pPr>
      <w:bookmarkStart w:id="105" w:name="_Toc511042884"/>
      <w:r>
        <w:t>Obr. </w:t>
      </w:r>
      <w:fldSimple w:instr=" SEQ Obr. \* ARABIC ">
        <w:r w:rsidR="005D0238">
          <w:rPr>
            <w:noProof/>
          </w:rPr>
          <w:t>18</w:t>
        </w:r>
      </w:fldSimple>
      <w:r>
        <w:tab/>
        <w:t xml:space="preserve">Vizuál grafického komponentu </w:t>
      </w:r>
      <w:proofErr w:type="spellStart"/>
      <w:r w:rsidR="009834EC">
        <w:t>JTree</w:t>
      </w:r>
      <w:proofErr w:type="spellEnd"/>
      <w:r w:rsidR="009834EC">
        <w:t xml:space="preserve"> so zdrojovým kódom.</w:t>
      </w:r>
      <w:bookmarkEnd w:id="105"/>
    </w:p>
    <w:p w14:paraId="132C4D4A" w14:textId="52823A8B" w:rsidR="009A7219" w:rsidRDefault="009A7219" w:rsidP="009A7219">
      <w:pPr>
        <w:pStyle w:val="Nadpis3"/>
      </w:pPr>
      <w:bookmarkStart w:id="106" w:name="_Ref509772226"/>
      <w:bookmarkStart w:id="107" w:name="_Toc511042852"/>
      <w:r>
        <w:t>Skupinové zobrazenie inštancií komponentov</w:t>
      </w:r>
      <w:bookmarkEnd w:id="106"/>
      <w:bookmarkEnd w:id="107"/>
    </w:p>
    <w:p w14:paraId="60F8DD11" w14:textId="129E1A1E" w:rsidR="00316351" w:rsidRDefault="009A7219" w:rsidP="00396266">
      <w:r>
        <w:t xml:space="preserve">V sekcii </w:t>
      </w:r>
      <w:r>
        <w:fldChar w:fldCharType="begin"/>
      </w:r>
      <w:r>
        <w:instrText xml:space="preserve"> REF _Ref509772235 \r \h </w:instrText>
      </w:r>
      <w:r w:rsidR="00396266">
        <w:instrText xml:space="preserve"> \* MERGEFORMAT </w:instrText>
      </w:r>
      <w:r>
        <w:fldChar w:fldCharType="separate"/>
      </w:r>
      <w:r w:rsidR="005D0238">
        <w:t>6.2.4</w:t>
      </w:r>
      <w:r>
        <w:fldChar w:fldCharType="end"/>
      </w:r>
      <w:r>
        <w:t xml:space="preserve"> sme načrtli grafický komponent z pohľadu používateľa. </w:t>
      </w:r>
      <w:r w:rsidR="00F65C2F">
        <w:t>V tejto sekcii</w:t>
      </w:r>
      <w:r>
        <w:t xml:space="preserve"> rozoberieme implementáciu tohto </w:t>
      </w:r>
      <w:r w:rsidR="000E63E1">
        <w:t xml:space="preserve">grafického </w:t>
      </w:r>
      <w:r>
        <w:t xml:space="preserve">komponentu. Pri implementácii sme sa inšpirovali návrhom podobných komponentov vo </w:t>
      </w:r>
      <w:proofErr w:type="spellStart"/>
      <w:r>
        <w:t>frameworku</w:t>
      </w:r>
      <w:proofErr w:type="spellEnd"/>
      <w:r>
        <w:t xml:space="preserve"> </w:t>
      </w:r>
      <w:r w:rsidR="00775BC2">
        <w:t>S</w:t>
      </w:r>
      <w:r>
        <w:t>wing, a preto samotný obsah</w:t>
      </w:r>
      <w:r w:rsidR="001662F7">
        <w:t xml:space="preserve"> grafického komponentu</w:t>
      </w:r>
      <w:r>
        <w:t xml:space="preserve"> </w:t>
      </w:r>
      <w:r w:rsidR="001662F7">
        <w:t xml:space="preserve">je </w:t>
      </w:r>
      <w:r>
        <w:t xml:space="preserve">ovládaný modelom. </w:t>
      </w:r>
    </w:p>
    <w:p w14:paraId="06DBC807" w14:textId="05489E91" w:rsidR="009A7219" w:rsidRDefault="009A7219" w:rsidP="00396266">
      <w:r>
        <w:t>Model je údajová štruktúra uchovávajúca konfiguráciu komponentov a ich príslušnosti k</w:t>
      </w:r>
      <w:r w:rsidR="00316351">
        <w:t> </w:t>
      </w:r>
      <w:r>
        <w:t>skupinám</w:t>
      </w:r>
      <w:r w:rsidR="00316351">
        <w:t>. Z</w:t>
      </w:r>
      <w:r w:rsidR="00A67455">
        <w:t>meny v údajoch modelu sú automaticky prevedené aj do grafického komponentu</w:t>
      </w:r>
      <w:r>
        <w:t>. Model je vytvorený z údajovej štrukt</w:t>
      </w:r>
      <w:r w:rsidR="0066160C">
        <w:t>úry mapa. T</w:t>
      </w:r>
      <w:r>
        <w:t>ypom kľúča je</w:t>
      </w:r>
      <w:r w:rsidR="00316351">
        <w:t xml:space="preserve"> </w:t>
      </w:r>
      <w:r w:rsidR="00775BC2">
        <w:t>názov skupiny</w:t>
      </w:r>
      <w:r w:rsidR="00316351">
        <w:t xml:space="preserve"> komponentov a hodnoty</w:t>
      </w:r>
      <w:r>
        <w:t xml:space="preserve"> v mape</w:t>
      </w:r>
      <w:r w:rsidR="00914756">
        <w:t xml:space="preserve"> </w:t>
      </w:r>
      <w:r w:rsidR="00316351">
        <w:t>tvorí</w:t>
      </w:r>
      <w:r w:rsidR="00914756">
        <w:t xml:space="preserve"> pole inštancií komponentov. Grafickú implementáciu</w:t>
      </w:r>
      <w:r w:rsidR="00A67455">
        <w:t xml:space="preserve"> skupinového rozdelenia </w:t>
      </w:r>
      <w:r w:rsidR="00914756">
        <w:t xml:space="preserve">sme rozdelili na </w:t>
      </w:r>
      <w:r w:rsidR="00A67455">
        <w:t>menšie stavebné komponenty</w:t>
      </w:r>
      <w:r w:rsidR="00914756">
        <w:t xml:space="preserve">. Ich rozdelenie </w:t>
      </w:r>
      <w:r w:rsidR="00A67455">
        <w:t>ilustrujeme na nasledujúcej schéme.</w:t>
      </w:r>
    </w:p>
    <w:p w14:paraId="6ED8CBC5" w14:textId="77777777" w:rsidR="00914756" w:rsidRDefault="00914756" w:rsidP="00914756">
      <w:pPr>
        <w:pStyle w:val="Obrzok"/>
      </w:pPr>
      <w:r>
        <w:lastRenderedPageBreak/>
        <w:drawing>
          <wp:inline distT="0" distB="0" distL="0" distR="0" wp14:anchorId="510732A1" wp14:editId="3876A3C3">
            <wp:extent cx="5261100" cy="1397479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87" cy="140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2A49C" w14:textId="5D9AE95D" w:rsidR="00A67455" w:rsidRDefault="00914756" w:rsidP="00FE0A9C">
      <w:pPr>
        <w:pStyle w:val="ObrazokPopis"/>
      </w:pPr>
      <w:bookmarkStart w:id="108" w:name="_Toc511042885"/>
      <w:r>
        <w:t>Obr. </w:t>
      </w:r>
      <w:fldSimple w:instr=" SEQ Obr. \* ARABIC ">
        <w:r w:rsidR="005D0238">
          <w:rPr>
            <w:noProof/>
          </w:rPr>
          <w:t>19</w:t>
        </w:r>
      </w:fldSimple>
      <w:r>
        <w:tab/>
      </w:r>
      <w:r w:rsidR="00A67455">
        <w:t>Rozdelenie grafickej implementácie</w:t>
      </w:r>
      <w:r>
        <w:t>.</w:t>
      </w:r>
      <w:bookmarkEnd w:id="108"/>
    </w:p>
    <w:p w14:paraId="1D4C67F7" w14:textId="4B2E19FC" w:rsidR="00A67455" w:rsidRDefault="00A67455" w:rsidP="00A67455">
      <w:pPr>
        <w:pStyle w:val="ZPNormalnyText"/>
      </w:pPr>
      <w:proofErr w:type="spellStart"/>
      <w:r w:rsidRPr="001B1761">
        <w:rPr>
          <w:rFonts w:ascii="Courier New" w:hAnsi="Courier New" w:cs="Courier New"/>
        </w:rPr>
        <w:t>GroupSection</w:t>
      </w:r>
      <w:proofErr w:type="spellEnd"/>
      <w:r>
        <w:t xml:space="preserve"> je trieda</w:t>
      </w:r>
      <w:r w:rsidR="00316351">
        <w:t>,</w:t>
      </w:r>
      <w:r>
        <w:t xml:space="preserve"> ktorej úlohou je vykr</w:t>
      </w:r>
      <w:r w:rsidR="00316351">
        <w:t>esliť skupinu spolu s komponent</w:t>
      </w:r>
      <w:r>
        <w:t xml:space="preserve">mi. Vykresľovanie rozdeľujeme </w:t>
      </w:r>
      <w:r w:rsidR="00316351">
        <w:t xml:space="preserve">na dve časti. </w:t>
      </w:r>
      <w:r>
        <w:t xml:space="preserve">Prvou je vykreslenie hlavičky skupiny, o ktoré sa postará trieda </w:t>
      </w:r>
      <w:proofErr w:type="spellStart"/>
      <w:r w:rsidRPr="001B1761">
        <w:rPr>
          <w:rFonts w:ascii="Courier New" w:hAnsi="Courier New" w:cs="Courier New"/>
        </w:rPr>
        <w:t>GroupTitle</w:t>
      </w:r>
      <w:proofErr w:type="spellEnd"/>
      <w:r>
        <w:t xml:space="preserve">. Druhou časťou je vykreslenie komponentov, ktoré </w:t>
      </w:r>
      <w:r w:rsidR="00E86427">
        <w:t xml:space="preserve">patria </w:t>
      </w:r>
      <w:r>
        <w:t xml:space="preserve">do skupiny. Pre toto vykreslenie sme použili grafický komponent </w:t>
      </w:r>
      <w:proofErr w:type="spellStart"/>
      <w:r w:rsidR="006714F2" w:rsidRPr="001B1761">
        <w:rPr>
          <w:rFonts w:ascii="Courier New" w:hAnsi="Courier New" w:cs="Courier New"/>
        </w:rPr>
        <w:t>JList</w:t>
      </w:r>
      <w:proofErr w:type="spellEnd"/>
      <w:r w:rsidR="006714F2">
        <w:t xml:space="preserve"> </w:t>
      </w:r>
      <w:r>
        <w:t>z </w:t>
      </w:r>
      <w:proofErr w:type="spellStart"/>
      <w:r>
        <w:t>frameworku</w:t>
      </w:r>
      <w:proofErr w:type="spellEnd"/>
      <w:r>
        <w:t xml:space="preserve"> </w:t>
      </w:r>
      <w:r w:rsidR="00775BC2">
        <w:t>S</w:t>
      </w:r>
      <w:r>
        <w:t>wing.</w:t>
      </w:r>
    </w:p>
    <w:p w14:paraId="6025F55C" w14:textId="61420F22" w:rsidR="008F495E" w:rsidRDefault="00A67455" w:rsidP="00A67455">
      <w:pPr>
        <w:pStyle w:val="ZPNormalnyText"/>
      </w:pPr>
      <w:r>
        <w:t>Dôležit</w:t>
      </w:r>
      <w:r w:rsidR="00F65C2F">
        <w:t>ou vlastnosťou</w:t>
      </w:r>
      <w:r>
        <w:t xml:space="preserve"> </w:t>
      </w:r>
      <w:r w:rsidR="00862A80">
        <w:t>grafického</w:t>
      </w:r>
      <w:r w:rsidR="00F65C2F">
        <w:t xml:space="preserve"> </w:t>
      </w:r>
      <w:r>
        <w:t>komponent</w:t>
      </w:r>
      <w:r w:rsidR="00862A80">
        <w:t>u</w:t>
      </w:r>
      <w:r>
        <w:t xml:space="preserve"> je aj </w:t>
      </w:r>
      <w:r w:rsidR="00862A80">
        <w:t xml:space="preserve">jeho </w:t>
      </w:r>
      <w:r>
        <w:t xml:space="preserve">jednoduché presúvanie </w:t>
      </w:r>
      <w:r w:rsidR="00F65C2F">
        <w:t xml:space="preserve">inštancií </w:t>
      </w:r>
      <w:r>
        <w:t xml:space="preserve">medzi skupinami. </w:t>
      </w:r>
      <w:r w:rsidR="008F495E">
        <w:t>Na</w:t>
      </w:r>
      <w:r w:rsidR="001B1761">
        <w:t xml:space="preserve"> naplnenie tejto </w:t>
      </w:r>
      <w:r w:rsidR="00775BC2">
        <w:t>požiadavky</w:t>
      </w:r>
      <w:r w:rsidR="001B1761">
        <w:t xml:space="preserve"> </w:t>
      </w:r>
      <w:r w:rsidR="00775BC2">
        <w:t xml:space="preserve">potrebujeme </w:t>
      </w:r>
      <w:r w:rsidR="001B1761">
        <w:t>spracovanie udalosti kliknutia na konkrétnu inštanciu a taktiež prostrie</w:t>
      </w:r>
      <w:r w:rsidR="001D0A77">
        <w:t xml:space="preserve">dok z Java API podporujúci </w:t>
      </w:r>
      <w:proofErr w:type="spellStart"/>
      <w:r w:rsidR="001D0A77">
        <w:t>drag</w:t>
      </w:r>
      <w:r w:rsidR="001D0A77" w:rsidRPr="005F2A55">
        <w:t>’</w:t>
      </w:r>
      <w:r w:rsidR="001B1761">
        <w:t>n’drop</w:t>
      </w:r>
      <w:proofErr w:type="spellEnd"/>
      <w:r w:rsidR="001B1761">
        <w:t xml:space="preserve">. </w:t>
      </w:r>
    </w:p>
    <w:p w14:paraId="031C4BA7" w14:textId="5BBC0651" w:rsidR="00A67455" w:rsidRDefault="001B1761" w:rsidP="00A67455">
      <w:pPr>
        <w:pStyle w:val="ZPNormalnyText"/>
      </w:pPr>
      <w:r>
        <w:t xml:space="preserve">Pri presúvaní grafických komponentov v Java API je potrebné zdieľať </w:t>
      </w:r>
      <w:r w:rsidR="001C3812">
        <w:t xml:space="preserve">konkrétny </w:t>
      </w:r>
      <w:r w:rsidR="00F65C2F">
        <w:t>presúvaný</w:t>
      </w:r>
      <w:r>
        <w:t xml:space="preserve"> kom</w:t>
      </w:r>
      <w:r w:rsidR="008F495E">
        <w:t xml:space="preserve">ponent </w:t>
      </w:r>
      <w:r w:rsidR="00F65C2F">
        <w:t>s ostatnými</w:t>
      </w:r>
      <w:r w:rsidR="008F495E">
        <w:t xml:space="preserve"> komponent</w:t>
      </w:r>
      <w:r>
        <w:t>mi</w:t>
      </w:r>
      <w:r w:rsidR="008F495E">
        <w:t>, na ktoré</w:t>
      </w:r>
      <w:r>
        <w:t xml:space="preserve"> ho budeme chcieť pustiť. V komponentoch </w:t>
      </w:r>
      <w:proofErr w:type="spellStart"/>
      <w:r>
        <w:t>frameworku</w:t>
      </w:r>
      <w:proofErr w:type="spellEnd"/>
      <w:r>
        <w:t xml:space="preserve"> </w:t>
      </w:r>
      <w:r w:rsidR="00775BC2">
        <w:t>Java S</w:t>
      </w:r>
      <w:r>
        <w:t>wing stačí povol</w:t>
      </w:r>
      <w:r w:rsidR="008F495E">
        <w:t xml:space="preserve">iť </w:t>
      </w:r>
      <w:r>
        <w:t xml:space="preserve">vlastnosť </w:t>
      </w:r>
      <w:proofErr w:type="spellStart"/>
      <w:r w:rsidRPr="001B1761">
        <w:rPr>
          <w:rFonts w:ascii="Courier New" w:hAnsi="Courier New" w:cs="Courier New"/>
        </w:rPr>
        <w:t>drag</w:t>
      </w:r>
      <w:proofErr w:type="spellEnd"/>
      <w:r>
        <w:t xml:space="preserve">. Ďalším krokom je spracovanie pustenia komponentu. Na to potrebujeme na cieľovom grafickom komponente zaregistrovať udalosť </w:t>
      </w:r>
      <w:proofErr w:type="spellStart"/>
      <w:r w:rsidRPr="001B1761">
        <w:rPr>
          <w:rFonts w:ascii="Courier New" w:hAnsi="Courier New" w:cs="Courier New"/>
        </w:rPr>
        <w:t>transferHandler</w:t>
      </w:r>
      <w:proofErr w:type="spellEnd"/>
      <w:r>
        <w:t>. Tá v prípade pustenia komponentu dostane presúvaný komponent</w:t>
      </w:r>
      <w:r w:rsidR="00F65C2F">
        <w:t xml:space="preserve"> na vstup</w:t>
      </w:r>
      <w:r>
        <w:t xml:space="preserve"> a spracuje presun medzi skupinami inštancií komponentov.</w:t>
      </w:r>
    </w:p>
    <w:p w14:paraId="18A7D2D5" w14:textId="7D99B9D6" w:rsidR="00235771" w:rsidRDefault="00235771" w:rsidP="00235771">
      <w:pPr>
        <w:pStyle w:val="Nadpis3"/>
      </w:pPr>
      <w:bookmarkStart w:id="109" w:name="_Toc511042853"/>
      <w:r>
        <w:t>Kompilácia a spustenie projektu</w:t>
      </w:r>
      <w:bookmarkEnd w:id="109"/>
    </w:p>
    <w:p w14:paraId="097D1F87" w14:textId="77777777" w:rsidR="00946E10" w:rsidRDefault="00895A9A" w:rsidP="00396266">
      <w:r>
        <w:t>Pre integrované vývojové prostredie je dôležité zjednodušiť prácu programátorovi. Preto potrebujeme</w:t>
      </w:r>
      <w:r w:rsidR="00946E10">
        <w:t>,</w:t>
      </w:r>
      <w:r>
        <w:t xml:space="preserve"> aby </w:t>
      </w:r>
      <w:r w:rsidR="00946E10">
        <w:t xml:space="preserve">bola </w:t>
      </w:r>
      <w:r>
        <w:t>kompilácia jednoducho prístupná. K</w:t>
      </w:r>
      <w:r w:rsidR="00946E10">
        <w:t>e</w:t>
      </w:r>
      <w:r>
        <w:t>ďže ACProg projekt je modulárne rozdelený na generátor a integrované vývojové prostredie, tak k spracovaniu XML súbor</w:t>
      </w:r>
      <w:r w:rsidR="00946E10">
        <w:t>u</w:t>
      </w:r>
      <w:r>
        <w:t xml:space="preserve"> máme k dispozícii aplikačné rozhranie generátora. Pomocou tohto rozhrania spustíme generovanie zdrojového kódu. </w:t>
      </w:r>
    </w:p>
    <w:p w14:paraId="0AF56C89" w14:textId="38EDCAF6" w:rsidR="00C11950" w:rsidRDefault="00895A9A" w:rsidP="00396266">
      <w:r>
        <w:t>Kompilácia je už komplikovanejšia, pretože pre ňu nem</w:t>
      </w:r>
      <w:r w:rsidR="00946E10">
        <w:t xml:space="preserve">áme </w:t>
      </w:r>
      <w:r w:rsidR="00F65C2F">
        <w:t xml:space="preserve">k dispozícii </w:t>
      </w:r>
      <w:r w:rsidR="00775BC2">
        <w:t xml:space="preserve">Java </w:t>
      </w:r>
      <w:r w:rsidR="00946E10">
        <w:t>aplikačné rozhranie.</w:t>
      </w:r>
      <w:r w:rsidR="00775BC2">
        <w:t xml:space="preserve"> Kompiláciu môžeme urobiť konzolovou verziou programu Arduino IDE</w:t>
      </w:r>
      <w:r>
        <w:t>. Java API podporuje spúšťanie externých skriptov</w:t>
      </w:r>
      <w:r w:rsidR="00775BC2">
        <w:t>, slúži na to trieda</w:t>
      </w:r>
      <w:r w:rsidR="00F65C2F">
        <w:t xml:space="preserve"> </w:t>
      </w:r>
      <w:proofErr w:type="spellStart"/>
      <w:r w:rsidRPr="00895A9A">
        <w:rPr>
          <w:rFonts w:ascii="Courier New" w:hAnsi="Courier New" w:cs="Courier New"/>
        </w:rPr>
        <w:t>Runtime</w:t>
      </w:r>
      <w:proofErr w:type="spellEnd"/>
      <w:r w:rsidR="00F65C2F">
        <w:rPr>
          <w:rFonts w:ascii="Courier New" w:hAnsi="Courier New" w:cs="Courier New"/>
        </w:rPr>
        <w:t xml:space="preserve"> </w:t>
      </w:r>
      <w:r w:rsidR="00F65C2F" w:rsidRPr="00F65C2F">
        <w:lastRenderedPageBreak/>
        <w:t>z </w:t>
      </w:r>
      <w:proofErr w:type="spellStart"/>
      <w:r w:rsidR="00F65C2F" w:rsidRPr="00F65C2F">
        <w:t>package</w:t>
      </w:r>
      <w:proofErr w:type="spellEnd"/>
      <w:r w:rsidR="00F65C2F" w:rsidRPr="00F65C2F">
        <w:t>-u</w:t>
      </w:r>
      <w:r w:rsidR="00F65C2F">
        <w:rPr>
          <w:rFonts w:ascii="Courier New" w:hAnsi="Courier New" w:cs="Courier New"/>
        </w:rPr>
        <w:t xml:space="preserve"> </w:t>
      </w:r>
      <w:proofErr w:type="spellStart"/>
      <w:r w:rsidR="00F65C2F" w:rsidRPr="00895A9A">
        <w:rPr>
          <w:rFonts w:ascii="Courier New" w:hAnsi="Courier New" w:cs="Courier New"/>
        </w:rPr>
        <w:t>java.lang</w:t>
      </w:r>
      <w:proofErr w:type="spellEnd"/>
      <w:r>
        <w:t>.</w:t>
      </w:r>
      <w:r w:rsidR="00585A94">
        <w:t xml:space="preserve"> Pomocou </w:t>
      </w:r>
      <w:r w:rsidR="00775BC2">
        <w:t xml:space="preserve">tejto triedy spustíme program Arduino kompilátora </w:t>
      </w:r>
      <w:r w:rsidR="00C11950">
        <w:t>s potrebnými parametrami</w:t>
      </w:r>
      <w:r w:rsidR="00EB683A">
        <w:t>, ktorými sú</w:t>
      </w:r>
      <w:r w:rsidR="00C11950">
        <w:t>:</w:t>
      </w:r>
    </w:p>
    <w:p w14:paraId="5CEBE2EB" w14:textId="77777777" w:rsidR="00C11950" w:rsidRDefault="00775BC2" w:rsidP="00C11950">
      <w:pPr>
        <w:pStyle w:val="Odsekzoznamu"/>
        <w:numPr>
          <w:ilvl w:val="0"/>
          <w:numId w:val="36"/>
        </w:numPr>
      </w:pPr>
      <w:r>
        <w:t>zdrojový k</w:t>
      </w:r>
      <w:r w:rsidR="00C11950">
        <w:t>ód,</w:t>
      </w:r>
    </w:p>
    <w:p w14:paraId="20ABE53D" w14:textId="77777777" w:rsidR="00C11950" w:rsidRDefault="00775BC2" w:rsidP="00C11950">
      <w:pPr>
        <w:pStyle w:val="Odsekzoznamu"/>
        <w:numPr>
          <w:ilvl w:val="0"/>
          <w:numId w:val="36"/>
        </w:numPr>
      </w:pPr>
      <w:r>
        <w:t xml:space="preserve">vygenerovaná knižnica, </w:t>
      </w:r>
    </w:p>
    <w:p w14:paraId="04A49B37" w14:textId="5F7544BB" w:rsidR="00C11950" w:rsidRDefault="00775BC2" w:rsidP="00C11950">
      <w:pPr>
        <w:pStyle w:val="Odsekzoznamu"/>
        <w:numPr>
          <w:ilvl w:val="0"/>
          <w:numId w:val="36"/>
        </w:numPr>
      </w:pPr>
      <w:r>
        <w:t>sériový port pripojenej dosky</w:t>
      </w:r>
      <w:r w:rsidR="00C11950">
        <w:t xml:space="preserve"> (len pre nahratie na dosku).</w:t>
      </w:r>
    </w:p>
    <w:p w14:paraId="0D34223D" w14:textId="4920EC42" w:rsidR="00235771" w:rsidRDefault="00585A94" w:rsidP="00396266">
      <w:r>
        <w:t>Nasledujúci obrázok zobrazuje externé skripty s parametrami potrebnými pre spustenie kompilácie a nahratie na dosku Arduino.</w:t>
      </w:r>
    </w:p>
    <w:p w14:paraId="0CC8A6CC" w14:textId="7C736F5A" w:rsidR="00585A94" w:rsidRPr="002A7BC1" w:rsidRDefault="002F7447" w:rsidP="00585A94">
      <w:pPr>
        <w:pStyle w:val="ObrzokZdrojovkd"/>
      </w:pPr>
      <w:r w:rsidRPr="00994DA6">
        <w:rPr>
          <w:i/>
        </w:rPr>
        <w:t>// Spustenie kompilácie</w:t>
      </w:r>
      <w:r>
        <w:br/>
      </w:r>
      <w:r w:rsidR="00A04AB5">
        <w:t>a</w:t>
      </w:r>
      <w:r>
        <w:t>rduino.exe</w:t>
      </w:r>
      <w:r w:rsidR="00D9327A">
        <w:t>—</w:t>
      </w:r>
      <w:r w:rsidR="00585A94" w:rsidRPr="00585A94">
        <w:t>verify</w:t>
      </w:r>
      <w:r w:rsidR="00D9327A">
        <w:t>—</w:t>
      </w:r>
      <w:r w:rsidR="00585A94">
        <w:t xml:space="preserve">board </w:t>
      </w:r>
      <w:r w:rsidR="00585A94" w:rsidRPr="00585A94">
        <w:t>arduino:avr:uno</w:t>
      </w:r>
      <w:r w:rsidR="00D9327A">
        <w:t>—</w:t>
      </w:r>
      <w:r w:rsidR="00585A94" w:rsidRPr="00585A94">
        <w:t>pref build.path=</w:t>
      </w:r>
      <w:r w:rsidR="00585A94" w:rsidRPr="00994DA6">
        <w:rPr>
          <w:i/>
        </w:rPr>
        <w:t>{cesta k vygenerovanej kn</w:t>
      </w:r>
      <w:r w:rsidRPr="00994DA6">
        <w:rPr>
          <w:i/>
        </w:rPr>
        <w:t>iznici}</w:t>
      </w:r>
      <w:r>
        <w:t xml:space="preserve"> Source.ino</w:t>
      </w:r>
      <w:r>
        <w:br/>
      </w:r>
      <w:r>
        <w:br/>
      </w:r>
      <w:r w:rsidRPr="00994DA6">
        <w:rPr>
          <w:i/>
        </w:rPr>
        <w:t>// Nahratie na dosku Arduino</w:t>
      </w:r>
      <w:r>
        <w:br/>
      </w:r>
      <w:r w:rsidR="00A04AB5">
        <w:t>a</w:t>
      </w:r>
      <w:r>
        <w:t>rduino.exe</w:t>
      </w:r>
      <w:r w:rsidR="00D9327A">
        <w:t>—</w:t>
      </w:r>
      <w:r w:rsidR="00585A94" w:rsidRPr="00585A94">
        <w:t>upload</w:t>
      </w:r>
      <w:r w:rsidR="00D9327A">
        <w:t>—</w:t>
      </w:r>
      <w:r w:rsidR="00585A94">
        <w:t xml:space="preserve">board </w:t>
      </w:r>
      <w:r w:rsidR="00585A94" w:rsidRPr="00585A94">
        <w:t>arduino:avr:uno</w:t>
      </w:r>
      <w:r w:rsidR="00D9327A">
        <w:t>—</w:t>
      </w:r>
      <w:r>
        <w:t>port COM3</w:t>
      </w:r>
      <w:r w:rsidR="00585A94">
        <w:t xml:space="preserve"> </w:t>
      </w:r>
      <w:r w:rsidR="00585A94" w:rsidRPr="00585A94">
        <w:t>--pref build.path=</w:t>
      </w:r>
      <w:r w:rsidR="00585A94" w:rsidRPr="00994DA6">
        <w:rPr>
          <w:i/>
        </w:rPr>
        <w:t>{cesta k vygenerovanej kniznici}</w:t>
      </w:r>
      <w:r w:rsidR="00585A94">
        <w:t xml:space="preserve"> Source.ino</w:t>
      </w:r>
    </w:p>
    <w:p w14:paraId="3F58A13C" w14:textId="5BD0445B" w:rsidR="00585A94" w:rsidRPr="002D7C5D" w:rsidRDefault="00585A94" w:rsidP="00FE0A9C">
      <w:pPr>
        <w:pStyle w:val="ObrazokPopis"/>
      </w:pPr>
      <w:bookmarkStart w:id="110" w:name="_Toc511042886"/>
      <w:r>
        <w:t>Obr. </w:t>
      </w:r>
      <w:fldSimple w:instr=" SEQ Obr. \* ARABIC ">
        <w:r w:rsidR="005D0238">
          <w:rPr>
            <w:noProof/>
          </w:rPr>
          <w:t>20</w:t>
        </w:r>
      </w:fldSimple>
      <w:r w:rsidR="00EB683A">
        <w:tab/>
        <w:t xml:space="preserve">Konzolové </w:t>
      </w:r>
      <w:r w:rsidR="005F7689">
        <w:t>príkazy</w:t>
      </w:r>
      <w:r w:rsidR="00EB683A">
        <w:t xml:space="preserve"> poskytované v Arduino IDE</w:t>
      </w:r>
      <w:r w:rsidR="005F7689">
        <w:t>.</w:t>
      </w:r>
      <w:bookmarkEnd w:id="110"/>
    </w:p>
    <w:p w14:paraId="001FC9EE" w14:textId="10884CA9" w:rsidR="00585A94" w:rsidRDefault="00946E10" w:rsidP="00235771">
      <w:r>
        <w:t>Pre výstup z kompilácie a</w:t>
      </w:r>
      <w:r w:rsidR="005F7689">
        <w:t xml:space="preserve"> výstup z </w:t>
      </w:r>
      <w:r w:rsidR="002F7447">
        <w:t>generovania kódu sme vytvorili grafický komponent neinteraktívnej konzoly. Komponent má vytvorený interface podobný konzolovému výpisu z Java API.</w:t>
      </w:r>
    </w:p>
    <w:p w14:paraId="606DC561" w14:textId="77777777" w:rsidR="00895A9A" w:rsidRDefault="00895A9A" w:rsidP="00235771"/>
    <w:p w14:paraId="24122F3D" w14:textId="58C2CFF4" w:rsidR="00235771" w:rsidRDefault="00235771" w:rsidP="00235771">
      <w:pPr>
        <w:pStyle w:val="Nadpis3"/>
      </w:pPr>
      <w:bookmarkStart w:id="111" w:name="_Toc511042854"/>
      <w:r>
        <w:t>Syntaktická analýza kódu</w:t>
      </w:r>
      <w:bookmarkEnd w:id="111"/>
    </w:p>
    <w:p w14:paraId="0592A05B" w14:textId="6B50209D" w:rsidR="00235771" w:rsidRDefault="00994DA6" w:rsidP="00396266">
      <w:r>
        <w:t>Neodmysliteľnou súčasťou integrovaných vývojových prostredí je analýza zdrojového kódu ešte pred tým</w:t>
      </w:r>
      <w:r w:rsidR="00FE4D4C">
        <w:t>,</w:t>
      </w:r>
      <w:r>
        <w:t xml:space="preserve"> ako bude kompilovaný. P</w:t>
      </w:r>
      <w:r w:rsidR="00F65C2F">
        <w:t>re programátora</w:t>
      </w:r>
      <w:r>
        <w:t xml:space="preserve"> to </w:t>
      </w:r>
      <w:r w:rsidR="003C309A">
        <w:t xml:space="preserve">znamená </w:t>
      </w:r>
      <w:r>
        <w:t>rýchl</w:t>
      </w:r>
      <w:r w:rsidR="003C309A">
        <w:t>u</w:t>
      </w:r>
      <w:r>
        <w:t xml:space="preserve"> spätn</w:t>
      </w:r>
      <w:r w:rsidR="003C309A">
        <w:t>ú</w:t>
      </w:r>
      <w:r>
        <w:t xml:space="preserve"> väzb</w:t>
      </w:r>
      <w:r w:rsidR="003C309A">
        <w:t xml:space="preserve">u, či je jeho zdrojový kód správny. </w:t>
      </w:r>
      <w:r>
        <w:t xml:space="preserve">Analýzu kódu pre riešenie ACProg </w:t>
      </w:r>
      <w:r w:rsidR="00594C01">
        <w:t xml:space="preserve">robíme </w:t>
      </w:r>
      <w:r>
        <w:t>v dvoch krokoch</w:t>
      </w:r>
      <w:r w:rsidR="00FE4D4C">
        <w:t>:</w:t>
      </w:r>
    </w:p>
    <w:p w14:paraId="0E7CFE38" w14:textId="04B5963E" w:rsidR="00994DA6" w:rsidRDefault="00FE4D4C" w:rsidP="00994DA6">
      <w:pPr>
        <w:pStyle w:val="Odsekzoznamu"/>
        <w:numPr>
          <w:ilvl w:val="0"/>
          <w:numId w:val="37"/>
        </w:numPr>
      </w:pPr>
      <w:r>
        <w:t>analýza inštancií komponentov,</w:t>
      </w:r>
    </w:p>
    <w:p w14:paraId="2AF58C01" w14:textId="60CFCC06" w:rsidR="00994DA6" w:rsidRDefault="00FE4D4C" w:rsidP="00994DA6">
      <w:pPr>
        <w:pStyle w:val="Odsekzoznamu"/>
        <w:numPr>
          <w:ilvl w:val="0"/>
          <w:numId w:val="37"/>
        </w:numPr>
      </w:pPr>
      <w:r>
        <w:t>a</w:t>
      </w:r>
      <w:r w:rsidR="00994DA6">
        <w:t>nalýza zdrojového kódu s prehľadaním vytvorených funkcií a premenných.</w:t>
      </w:r>
    </w:p>
    <w:p w14:paraId="7A6EF9F1" w14:textId="1F4C8D9B" w:rsidR="00FE4D4C" w:rsidRDefault="00994DA6" w:rsidP="00396266">
      <w:r>
        <w:t xml:space="preserve">V prvom kroku </w:t>
      </w:r>
      <w:r w:rsidR="00594C01">
        <w:t xml:space="preserve">analyzujeme </w:t>
      </w:r>
      <w:r>
        <w:t xml:space="preserve">nakonfigurované inštancie ACProg komponentov. Základnou analýzou </w:t>
      </w:r>
      <w:r w:rsidR="00594C01">
        <w:t>je</w:t>
      </w:r>
      <w:r>
        <w:t xml:space="preserve"> overenie správnosti dátových typov.</w:t>
      </w:r>
      <w:r w:rsidR="0084269B">
        <w:t xml:space="preserve"> Základné dátové typy</w:t>
      </w:r>
      <w:r w:rsidR="00FE4D4C">
        <w:t>,</w:t>
      </w:r>
      <w:r w:rsidR="0084269B">
        <w:t xml:space="preserve"> ako </w:t>
      </w:r>
      <w:proofErr w:type="spellStart"/>
      <w:r w:rsidR="0084269B" w:rsidRPr="0084269B">
        <w:rPr>
          <w:rFonts w:ascii="Courier New" w:hAnsi="Courier New" w:cs="Courier New"/>
        </w:rPr>
        <w:t>int</w:t>
      </w:r>
      <w:proofErr w:type="spellEnd"/>
      <w:r w:rsidR="00FE4D4C">
        <w:t xml:space="preserve"> a</w:t>
      </w:r>
      <w:r w:rsidR="003C309A">
        <w:t> </w:t>
      </w:r>
      <w:proofErr w:type="spellStart"/>
      <w:r w:rsidR="0084269B" w:rsidRPr="0084269B">
        <w:rPr>
          <w:rFonts w:ascii="Courier New" w:hAnsi="Courier New" w:cs="Courier New"/>
        </w:rPr>
        <w:t>string</w:t>
      </w:r>
      <w:proofErr w:type="spellEnd"/>
      <w:r w:rsidR="003C309A">
        <w:rPr>
          <w:rFonts w:ascii="Courier New" w:hAnsi="Courier New" w:cs="Courier New"/>
        </w:rPr>
        <w:t>,</w:t>
      </w:r>
      <w:r w:rsidR="0084269B">
        <w:t xml:space="preserve"> </w:t>
      </w:r>
      <w:r w:rsidR="00F65C2F">
        <w:t>je jednoduché overiť</w:t>
      </w:r>
      <w:r w:rsidR="00FE4D4C">
        <w:t>.</w:t>
      </w:r>
      <w:r w:rsidR="0084269B">
        <w:t xml:space="preserve"> </w:t>
      </w:r>
    </w:p>
    <w:p w14:paraId="73BBAEE6" w14:textId="19D2B994" w:rsidR="00994DA6" w:rsidRDefault="00FE4D4C" w:rsidP="00396266">
      <w:r>
        <w:t>A</w:t>
      </w:r>
      <w:r w:rsidR="0084269B">
        <w:t xml:space="preserve">však pri dátových typoch ako </w:t>
      </w:r>
      <w:proofErr w:type="spellStart"/>
      <w:r w:rsidR="0084269B" w:rsidRPr="0084269B">
        <w:rPr>
          <w:rFonts w:ascii="Courier New" w:hAnsi="Courier New" w:cs="Courier New"/>
        </w:rPr>
        <w:t>pin</w:t>
      </w:r>
      <w:proofErr w:type="spellEnd"/>
      <w:r w:rsidR="0084269B">
        <w:t xml:space="preserve"> </w:t>
      </w:r>
      <w:r w:rsidR="00594C01">
        <w:t xml:space="preserve">potrebujeme </w:t>
      </w:r>
      <w:r w:rsidR="0084269B">
        <w:t>overiť</w:t>
      </w:r>
      <w:r>
        <w:t>,</w:t>
      </w:r>
      <w:r w:rsidR="0084269B">
        <w:t xml:space="preserve"> či je </w:t>
      </w:r>
      <w:r>
        <w:t xml:space="preserve">zadaný </w:t>
      </w:r>
      <w:proofErr w:type="spellStart"/>
      <w:r>
        <w:t>pin</w:t>
      </w:r>
      <w:proofErr w:type="spellEnd"/>
      <w:r>
        <w:t xml:space="preserve"> dostupný </w:t>
      </w:r>
      <w:r w:rsidR="0084269B">
        <w:t>na zvolenej doske Arduino,</w:t>
      </w:r>
      <w:r>
        <w:t xml:space="preserve"> aj</w:t>
      </w:r>
      <w:r w:rsidR="0084269B">
        <w:t xml:space="preserve"> s požadovanými vlastnosťami. Okrem kontroly dátových typov potrebujeme overiť</w:t>
      </w:r>
      <w:r>
        <w:t>,</w:t>
      </w:r>
      <w:r w:rsidR="0084269B">
        <w:t xml:space="preserve"> či sa rôzne inštancie komponentov nepokúšajú pristupovať k rovnakým hardvérovým prostriedkom. </w:t>
      </w:r>
      <w:r w:rsidR="00F410E5">
        <w:t>Na nasledujúcom obrázku môžem</w:t>
      </w:r>
      <w:r w:rsidR="003C309A">
        <w:t xml:space="preserve">e </w:t>
      </w:r>
      <w:r w:rsidR="003C309A">
        <w:lastRenderedPageBreak/>
        <w:t>vidieť chybnú konfiguráciu</w:t>
      </w:r>
      <w:r w:rsidR="00F410E5">
        <w:t xml:space="preserve"> spolu s upozorneniami, ktoré dáme programátorovi po analýze inštancií komponentov.</w:t>
      </w:r>
    </w:p>
    <w:p w14:paraId="46D040A5" w14:textId="77777777" w:rsidR="009D1608" w:rsidRDefault="009D1608" w:rsidP="009D1608">
      <w:pPr>
        <w:pStyle w:val="Obrzok"/>
      </w:pPr>
      <w:r>
        <w:drawing>
          <wp:inline distT="0" distB="0" distL="0" distR="0" wp14:anchorId="24657155" wp14:editId="7A4F25AF">
            <wp:extent cx="4641011" cy="1953190"/>
            <wp:effectExtent l="0" t="0" r="7620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004" cy="197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CD3C8" w14:textId="18ED009D" w:rsidR="009D1608" w:rsidRDefault="009D1608" w:rsidP="00FE0A9C">
      <w:pPr>
        <w:pStyle w:val="ObrazokPopis"/>
      </w:pPr>
      <w:bookmarkStart w:id="112" w:name="_Toc511042887"/>
      <w:r>
        <w:t>Obr. </w:t>
      </w:r>
      <w:fldSimple w:instr=" SEQ Obr. \* ARABIC ">
        <w:r w:rsidR="005D0238">
          <w:rPr>
            <w:noProof/>
          </w:rPr>
          <w:t>21</w:t>
        </w:r>
      </w:fldSimple>
      <w:r>
        <w:tab/>
        <w:t>Ilustrácia chybnej konfigurácie inštancií komponentov.</w:t>
      </w:r>
      <w:bookmarkEnd w:id="112"/>
    </w:p>
    <w:p w14:paraId="4D16E88E" w14:textId="1DE5C055" w:rsidR="00097161" w:rsidRDefault="00F410E5" w:rsidP="00235771">
      <w:r>
        <w:t xml:space="preserve">V druhom kroku </w:t>
      </w:r>
      <w:r w:rsidR="00594C01">
        <w:t>analyzujeme</w:t>
      </w:r>
      <w:r>
        <w:t xml:space="preserve"> </w:t>
      </w:r>
      <w:r w:rsidR="005F7689">
        <w:t xml:space="preserve">samotný </w:t>
      </w:r>
      <w:r>
        <w:t xml:space="preserve">zdrojový kód. </w:t>
      </w:r>
      <w:r w:rsidR="00097161">
        <w:t>Na</w:t>
      </w:r>
      <w:r>
        <w:t xml:space="preserve"> analýzu zdrojového kódu </w:t>
      </w:r>
      <w:r w:rsidR="00594C01">
        <w:t xml:space="preserve">nestačí </w:t>
      </w:r>
      <w:r>
        <w:t>jednoduché vyhľadávanie vzoriek v texte.</w:t>
      </w:r>
      <w:r w:rsidR="00097161">
        <w:t xml:space="preserve"> Napísaný text</w:t>
      </w:r>
      <w:r>
        <w:t xml:space="preserve"> </w:t>
      </w:r>
      <w:r w:rsidR="00097161">
        <w:t>p</w:t>
      </w:r>
      <w:r w:rsidR="00594C01">
        <w:t xml:space="preserve">otrebujeme </w:t>
      </w:r>
      <w:r>
        <w:t>komplexne analy</w:t>
      </w:r>
      <w:r w:rsidR="00097161">
        <w:t>zovať ako syntax C</w:t>
      </w:r>
      <w:r>
        <w:t xml:space="preserve">++ programu. </w:t>
      </w:r>
    </w:p>
    <w:p w14:paraId="1E44503A" w14:textId="5BAAD75D" w:rsidR="00097161" w:rsidRDefault="00594C01" w:rsidP="00235771">
      <w:r>
        <w:t>Na takú analýzu</w:t>
      </w:r>
      <w:r w:rsidR="008C2361">
        <w:t xml:space="preserve"> je vhodné vytvoriť abstraktný syntaktický strom (AST). AST je stromová reprezentácia abstraktnej syntaktickej štruktúry zdrojového kódu. Uzly v strome zobrazujú konštruk</w:t>
      </w:r>
      <w:r w:rsidR="00513678">
        <w:t>ciu</w:t>
      </w:r>
      <w:r w:rsidR="00097161">
        <w:t>,</w:t>
      </w:r>
      <w:r w:rsidR="008C2361">
        <w:t xml:space="preserve"> ak</w:t>
      </w:r>
      <w:r w:rsidR="00513678">
        <w:t>ú</w:t>
      </w:r>
      <w:r w:rsidR="008C2361">
        <w:t xml:space="preserve"> programátor použil. </w:t>
      </w:r>
      <w:r w:rsidR="00513678" w:rsidRPr="00513678">
        <w:t>Stromu hovoríme abstraktný, pretože</w:t>
      </w:r>
      <w:r w:rsidR="008C2361">
        <w:t xml:space="preserve"> v </w:t>
      </w:r>
      <w:r w:rsidR="00513678">
        <w:t>ňom</w:t>
      </w:r>
      <w:r w:rsidR="008C2361">
        <w:t xml:space="preserve"> nepotrebujeme </w:t>
      </w:r>
      <w:r w:rsidR="00513678">
        <w:t xml:space="preserve">poznať </w:t>
      </w:r>
      <w:r w:rsidR="008C2361">
        <w:t xml:space="preserve">všetky detailné informácie. Pre vytvorenie AST </w:t>
      </w:r>
      <w:r w:rsidR="00F65C2F">
        <w:t>potrebujeme</w:t>
      </w:r>
      <w:r w:rsidR="008C2361">
        <w:t xml:space="preserve"> lexikáln</w:t>
      </w:r>
      <w:r>
        <w:t xml:space="preserve">y analyzátor (angl. </w:t>
      </w:r>
      <w:proofErr w:type="spellStart"/>
      <w:r>
        <w:t>lexer</w:t>
      </w:r>
      <w:proofErr w:type="spellEnd"/>
      <w:r>
        <w:t>)</w:t>
      </w:r>
      <w:r w:rsidR="00097161">
        <w:t>, pomocou</w:t>
      </w:r>
      <w:r w:rsidR="008C2361">
        <w:t xml:space="preserve"> ktorého </w:t>
      </w:r>
      <w:r>
        <w:t>skenujeme</w:t>
      </w:r>
      <w:r w:rsidR="008C2361">
        <w:t xml:space="preserve"> zdrojový kód a</w:t>
      </w:r>
      <w:r>
        <w:t xml:space="preserve"> označujeme </w:t>
      </w:r>
      <w:r w:rsidR="008C2361">
        <w:t>v ňom symboly</w:t>
      </w:r>
      <w:r w:rsidR="00097161">
        <w:t>,</w:t>
      </w:r>
      <w:r w:rsidR="008C2361">
        <w:t xml:space="preserve"> ak splnia podmienky napísané regulárnymi výrazmi. </w:t>
      </w:r>
    </w:p>
    <w:p w14:paraId="5D94BF06" w14:textId="78B51847" w:rsidR="0060708B" w:rsidRDefault="008C2361" w:rsidP="00235771">
      <w:r>
        <w:t xml:space="preserve">Druhou zložkou vytvorenia AST </w:t>
      </w:r>
      <w:r w:rsidR="00594C01">
        <w:t xml:space="preserve">je </w:t>
      </w:r>
      <w:proofErr w:type="spellStart"/>
      <w:r>
        <w:t>parser</w:t>
      </w:r>
      <w:proofErr w:type="spellEnd"/>
      <w:r>
        <w:t>, ktorý pomocou gramatiky zdrojového kódu v symboloch odhalí všetky konštruk</w:t>
      </w:r>
      <w:r w:rsidR="00513678">
        <w:t>cie</w:t>
      </w:r>
      <w:r>
        <w:t xml:space="preserve"> vyskytujúce sa v</w:t>
      </w:r>
      <w:r w:rsidR="00594C01">
        <w:t xml:space="preserve"> napísanom </w:t>
      </w:r>
      <w:r>
        <w:t>zdrojovom kóde.</w:t>
      </w:r>
      <w:r w:rsidR="0028045C">
        <w:t xml:space="preserve"> Nasledujúci obrázok ilustruje AST</w:t>
      </w:r>
      <w:r w:rsidR="00594C01">
        <w:t xml:space="preserve"> vytvorený z jednoduchého zdrojového kódu</w:t>
      </w:r>
      <w:r w:rsidR="0028045C">
        <w:t>.</w:t>
      </w:r>
    </w:p>
    <w:p w14:paraId="7C8413E6" w14:textId="77777777" w:rsidR="0028045C" w:rsidRDefault="0028045C" w:rsidP="0028045C">
      <w:pPr>
        <w:pStyle w:val="Obrzok"/>
      </w:pPr>
      <w:r>
        <w:lastRenderedPageBreak/>
        <w:drawing>
          <wp:inline distT="0" distB="0" distL="0" distR="0" wp14:anchorId="78959830" wp14:editId="2478265C">
            <wp:extent cx="5244165" cy="2719826"/>
            <wp:effectExtent l="0" t="0" r="0" b="444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53" cy="275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F58DD" w14:textId="146F1557" w:rsidR="00F928B9" w:rsidRDefault="0028045C" w:rsidP="00FE0A9C">
      <w:pPr>
        <w:pStyle w:val="ObrazokPopis"/>
      </w:pPr>
      <w:bookmarkStart w:id="113" w:name="_Toc511042888"/>
      <w:r>
        <w:t>Obr. </w:t>
      </w:r>
      <w:fldSimple w:instr=" SEQ Obr. \* ARABIC ">
        <w:r w:rsidR="005D0238">
          <w:rPr>
            <w:noProof/>
          </w:rPr>
          <w:t>22</w:t>
        </w:r>
      </w:fldSimple>
      <w:r>
        <w:tab/>
        <w:t>Ilustrácia AST (vpravo) zo zdrojového kódu (vľavo).</w:t>
      </w:r>
      <w:bookmarkEnd w:id="113"/>
    </w:p>
    <w:p w14:paraId="2DA9E9C8" w14:textId="77777777" w:rsidR="00F928B9" w:rsidRPr="00F928B9" w:rsidRDefault="00F928B9" w:rsidP="00F928B9">
      <w:pPr>
        <w:pStyle w:val="ZPNormalnyText"/>
      </w:pPr>
    </w:p>
    <w:p w14:paraId="4D9FCCF0" w14:textId="77777777" w:rsidR="00F67A06" w:rsidRDefault="0028045C" w:rsidP="00235771">
      <w:r>
        <w:t xml:space="preserve">Vytvorili sme </w:t>
      </w:r>
      <w:proofErr w:type="spellStart"/>
      <w:r>
        <w:t>lexer</w:t>
      </w:r>
      <w:proofErr w:type="spellEnd"/>
      <w:r>
        <w:t xml:space="preserve">, ktorý pre znaky nájdené v zdrojovom kóde vytvorí pomenovaný symbol triedy </w:t>
      </w:r>
      <w:proofErr w:type="spellStart"/>
      <w:r w:rsidRPr="0028045C">
        <w:rPr>
          <w:rFonts w:ascii="Courier New" w:hAnsi="Courier New" w:cs="Courier New"/>
        </w:rPr>
        <w:t>sym</w:t>
      </w:r>
      <w:proofErr w:type="spellEnd"/>
      <w:r>
        <w:t xml:space="preserve">. </w:t>
      </w:r>
      <w:r w:rsidR="00C00635">
        <w:t>Podľa dostupnej špecifikácie</w:t>
      </w:r>
      <w:r w:rsidR="00F67A06">
        <w:t xml:space="preserve"> syntaxe pre C</w:t>
      </w:r>
      <w:r w:rsidR="00C00635">
        <w:t xml:space="preserve">++ sme vytvorili gramatiku, ktorou </w:t>
      </w:r>
      <w:r w:rsidR="00594C01">
        <w:t xml:space="preserve">analyzujeme </w:t>
      </w:r>
      <w:r>
        <w:t>prečítané symboly a prejdeme cel</w:t>
      </w:r>
      <w:r w:rsidR="00F67A06">
        <w:t>ý</w:t>
      </w:r>
      <w:r>
        <w:t xml:space="preserve"> súbor zdrojového kódu</w:t>
      </w:r>
      <w:r w:rsidR="00C00635">
        <w:t>.</w:t>
      </w:r>
      <w:r>
        <w:t xml:space="preserve"> </w:t>
      </w:r>
      <w:proofErr w:type="spellStart"/>
      <w:r>
        <w:t>Parser</w:t>
      </w:r>
      <w:proofErr w:type="spellEnd"/>
      <w:r>
        <w:t xml:space="preserve"> pri prechode zdrojovým kódom zaznamenáva nájdené konštrukty a uchováva ich vo svojej reprezentácii AST. </w:t>
      </w:r>
    </w:p>
    <w:p w14:paraId="6F251511" w14:textId="77777777" w:rsidR="00F67A06" w:rsidRDefault="0028045C" w:rsidP="00235771">
      <w:r>
        <w:t xml:space="preserve">Pri používaní už existujúcich funkcií a tried </w:t>
      </w:r>
      <w:proofErr w:type="spellStart"/>
      <w:r>
        <w:t>parser</w:t>
      </w:r>
      <w:proofErr w:type="spellEnd"/>
      <w:r>
        <w:t xml:space="preserve"> skontroluje typové priradenia parametrov a v</w:t>
      </w:r>
      <w:r w:rsidR="00594C01">
        <w:t> prípade nezrovnalost</w:t>
      </w:r>
      <w:r w:rsidR="00F67A06">
        <w:t>í</w:t>
      </w:r>
      <w:r w:rsidR="00594C01">
        <w:t xml:space="preserve"> upozorní</w:t>
      </w:r>
      <w:r>
        <w:t xml:space="preserve"> programátora. Po prechode zdrojovým kódom máme k dispozícii zoznam všetkých premenných, funkcií, tried a importov použitých v programe. </w:t>
      </w:r>
    </w:p>
    <w:p w14:paraId="1A9DCD33" w14:textId="0CB4A130" w:rsidR="00DC7873" w:rsidRDefault="0028045C" w:rsidP="003A7B74">
      <w:r>
        <w:t>Pomocou takto získaných informácií overíme priradenie udalostí v</w:t>
      </w:r>
      <w:r w:rsidR="00594C01">
        <w:t> </w:t>
      </w:r>
      <w:r>
        <w:t>inštanciách</w:t>
      </w:r>
      <w:r w:rsidR="00594C01">
        <w:t xml:space="preserve"> komponentov</w:t>
      </w:r>
      <w:r>
        <w:t xml:space="preserve">. </w:t>
      </w:r>
      <w:r w:rsidR="00594C01">
        <w:t>Kontrolujeme</w:t>
      </w:r>
      <w:r w:rsidR="00F67A06">
        <w:t>,</w:t>
      </w:r>
      <w:r w:rsidR="00594C01">
        <w:t xml:space="preserve"> </w:t>
      </w:r>
      <w:r>
        <w:t>či priradené funkcie existujú v zdrojovom kóde. Okrem toho overíme existenciu API volaní na inštanciách komponentov a existenciu potrebného importu generovanej knižnice.</w:t>
      </w:r>
    </w:p>
    <w:p w14:paraId="651E854B" w14:textId="7C2F04DA" w:rsidR="00775A87" w:rsidRDefault="0086154F" w:rsidP="00775A87">
      <w:pPr>
        <w:pStyle w:val="Nadpis3"/>
      </w:pPr>
      <w:bookmarkStart w:id="114" w:name="_Toc511042855"/>
      <w:r>
        <w:t xml:space="preserve">Voliteľný </w:t>
      </w:r>
      <w:r w:rsidR="00315E84">
        <w:t>prostredia</w:t>
      </w:r>
      <w:r>
        <w:t xml:space="preserve"> pre programátora</w:t>
      </w:r>
      <w:bookmarkEnd w:id="114"/>
    </w:p>
    <w:p w14:paraId="345E998E" w14:textId="60AC1D50" w:rsidR="00D96C56" w:rsidRDefault="00351FF4" w:rsidP="00396266">
      <w:r>
        <w:t>Na grafickú vizualizáciu</w:t>
      </w:r>
      <w:r w:rsidR="00BF4FD8">
        <w:t xml:space="preserve"> integrovaného vývojového prostredia sme využili knižnicu </w:t>
      </w:r>
      <w:proofErr w:type="spellStart"/>
      <w:r w:rsidR="00BF4FD8">
        <w:t>DockingFrames</w:t>
      </w:r>
      <w:proofErr w:type="spellEnd"/>
      <w:r w:rsidR="00BF4FD8">
        <w:t xml:space="preserve">. Táto knižnica pri inicializácii potrebuje grafické komponenty (záložky) a ich rozloženie pri spustení. Knižnica počas spustenia podporuje </w:t>
      </w:r>
      <w:r>
        <w:t>úpravu</w:t>
      </w:r>
      <w:r w:rsidR="00BF4FD8">
        <w:t xml:space="preserve"> </w:t>
      </w:r>
      <w:r>
        <w:t>rozloženia</w:t>
      </w:r>
      <w:r w:rsidR="00BF4FD8">
        <w:t xml:space="preserve"> </w:t>
      </w:r>
      <w:r w:rsidR="005B51AB">
        <w:t xml:space="preserve">záložiek </w:t>
      </w:r>
      <w:r w:rsidR="00BF4FD8">
        <w:t xml:space="preserve">programátorom. </w:t>
      </w:r>
    </w:p>
    <w:p w14:paraId="27195CFC" w14:textId="25DB893C" w:rsidR="00D96C56" w:rsidRDefault="00862A80" w:rsidP="00396266">
      <w:r w:rsidRPr="00862A80">
        <w:lastRenderedPageBreak/>
        <w:t xml:space="preserve">Za účelom dosiahnutia voliteľného </w:t>
      </w:r>
      <w:r w:rsidR="00315E84">
        <w:t>prostredia</w:t>
      </w:r>
      <w:r w:rsidRPr="00862A80">
        <w:t xml:space="preserve"> pre programátora sme potrebovali zabezpečiť</w:t>
      </w:r>
      <w:r w:rsidR="00D96C56">
        <w:t>,</w:t>
      </w:r>
      <w:r w:rsidR="00BF4FD8">
        <w:t xml:space="preserve"> aby </w:t>
      </w:r>
      <w:r>
        <w:t>s</w:t>
      </w:r>
      <w:r w:rsidRPr="00862A80">
        <w:t>a načítalo rovnaké rozloženie, ako</w:t>
      </w:r>
      <w:r>
        <w:t xml:space="preserve"> programátor naposledy nastavil</w:t>
      </w:r>
      <w:r w:rsidR="00BF4FD8">
        <w:t>. To zabezpečíme</w:t>
      </w:r>
      <w:r w:rsidR="005B51AB">
        <w:t xml:space="preserve"> uložením rozloženia a načítaním pri opätovn</w:t>
      </w:r>
      <w:r w:rsidR="00594C01">
        <w:t xml:space="preserve">om spustení. </w:t>
      </w:r>
    </w:p>
    <w:p w14:paraId="724B11E1" w14:textId="1310F30F" w:rsidR="005B51AB" w:rsidRDefault="00594C01" w:rsidP="00396266">
      <w:r>
        <w:t>Uloženie rozloženia</w:t>
      </w:r>
      <w:r w:rsidR="005B51AB">
        <w:t xml:space="preserve"> bude spracované pri zatváraní integrovaného vývojového prostredia. Rozloženie </w:t>
      </w:r>
      <w:r>
        <w:t>uložené</w:t>
      </w:r>
      <w:r w:rsidR="005B51AB">
        <w:t xml:space="preserve"> v XML súbore </w:t>
      </w:r>
      <w:r>
        <w:t>obsahuje</w:t>
      </w:r>
      <w:r w:rsidR="005B51AB">
        <w:t xml:space="preserve"> informácie o zá</w:t>
      </w:r>
      <w:r>
        <w:t>ložkách a ich presnom umiestnení</w:t>
      </w:r>
      <w:r w:rsidR="005B51AB">
        <w:t xml:space="preserve">, ktoré </w:t>
      </w:r>
      <w:r>
        <w:t xml:space="preserve">sme získali </w:t>
      </w:r>
      <w:r w:rsidR="005B51AB">
        <w:t xml:space="preserve">pomocou aplikačného rozhrania knižnice </w:t>
      </w:r>
      <w:proofErr w:type="spellStart"/>
      <w:r w:rsidR="005B51AB">
        <w:t>DockingFrames</w:t>
      </w:r>
      <w:proofErr w:type="spellEnd"/>
      <w:r w:rsidR="005B51AB">
        <w:t xml:space="preserve">, konkrétne </w:t>
      </w:r>
      <w:r>
        <w:t xml:space="preserve">inštanciou triedy </w:t>
      </w:r>
      <w:proofErr w:type="spellStart"/>
      <w:r w:rsidR="005B51AB" w:rsidRPr="00594C01">
        <w:rPr>
          <w:rFonts w:ascii="Courier New" w:hAnsi="Courier New" w:cs="Courier New"/>
        </w:rPr>
        <w:t>CControl</w:t>
      </w:r>
      <w:proofErr w:type="spellEnd"/>
      <w:r w:rsidR="005B51AB">
        <w:t>.</w:t>
      </w:r>
    </w:p>
    <w:p w14:paraId="51015352" w14:textId="0333FB27" w:rsidR="005B51AB" w:rsidRDefault="005B51AB" w:rsidP="00396266">
      <w:r>
        <w:t>Pre integrované vývojové prostredie sme pripravil</w:t>
      </w:r>
      <w:r w:rsidR="00D96C56">
        <w:t>i dve</w:t>
      </w:r>
      <w:r>
        <w:t xml:space="preserve"> rozloženia záložiek, ktoré bude mať používateľ k dispozícii cez menu. Používateľ sa tak môže kedykoľvek vrátiť k prednastaveným roz</w:t>
      </w:r>
      <w:r w:rsidR="00594C01">
        <w:t>loženiam integrovaného vývojové</w:t>
      </w:r>
      <w:r>
        <w:t xml:space="preserve">ho prostredia. Na nasledujúcom obrázku sú </w:t>
      </w:r>
      <w:r w:rsidR="00351FF4">
        <w:t xml:space="preserve">načrtnuté </w:t>
      </w:r>
      <w:r>
        <w:t>nami navrhnuté rozloženia.</w:t>
      </w:r>
    </w:p>
    <w:p w14:paraId="6EEED12A" w14:textId="77777777" w:rsidR="005B51AB" w:rsidRDefault="005B51AB" w:rsidP="005B51AB">
      <w:pPr>
        <w:pStyle w:val="Obrzok"/>
      </w:pPr>
      <w:r>
        <w:drawing>
          <wp:inline distT="0" distB="0" distL="0" distR="0" wp14:anchorId="25B60857" wp14:editId="624A3804">
            <wp:extent cx="5396503" cy="1811547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29" cy="181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B2F64" w14:textId="327F4F28" w:rsidR="005B51AB" w:rsidRDefault="005B51AB" w:rsidP="00FE0A9C">
      <w:pPr>
        <w:pStyle w:val="ObrazokPopis"/>
      </w:pPr>
      <w:bookmarkStart w:id="115" w:name="_Toc511042889"/>
      <w:r>
        <w:t>Obr. </w:t>
      </w:r>
      <w:fldSimple w:instr=" SEQ Obr. \* ARABIC ">
        <w:r w:rsidR="005D0238">
          <w:rPr>
            <w:noProof/>
          </w:rPr>
          <w:t>23</w:t>
        </w:r>
      </w:fldSimple>
      <w:r>
        <w:tab/>
      </w:r>
      <w:r w:rsidR="0060708B">
        <w:t>Navrhnuté rozloženia integrovaného vývojového prostredia</w:t>
      </w:r>
      <w:r>
        <w:t>.</w:t>
      </w:r>
      <w:bookmarkEnd w:id="115"/>
    </w:p>
    <w:p w14:paraId="31A93FE7" w14:textId="77777777" w:rsidR="000E1912" w:rsidRDefault="000E1912" w:rsidP="000E1912">
      <w:pPr>
        <w:pStyle w:val="Nadpis1"/>
      </w:pPr>
      <w:bookmarkStart w:id="116" w:name="_Toc511042856"/>
      <w:commentRangeStart w:id="117"/>
      <w:r>
        <w:lastRenderedPageBreak/>
        <w:t xml:space="preserve">Vzorové </w:t>
      </w:r>
      <w:commentRangeEnd w:id="117"/>
      <w:r w:rsidR="007455D8">
        <w:rPr>
          <w:rStyle w:val="Odkaznakomentr"/>
          <w:b w:val="0"/>
          <w:bCs w:val="0"/>
        </w:rPr>
        <w:commentReference w:id="117"/>
      </w:r>
      <w:r>
        <w:t>komponenty pre ACProg</w:t>
      </w:r>
      <w:bookmarkEnd w:id="116"/>
    </w:p>
    <w:p w14:paraId="1CFB430A" w14:textId="3CDFE528" w:rsidR="00832643" w:rsidRDefault="005F27DC" w:rsidP="00396266">
      <w:r>
        <w:t>V </w:t>
      </w:r>
      <w:r>
        <w:fldChar w:fldCharType="begin"/>
      </w:r>
      <w:r>
        <w:instrText xml:space="preserve"> REF _Ref508111526 \r \h </w:instrText>
      </w:r>
      <w:r w:rsidR="00396266">
        <w:instrText xml:space="preserve"> \* MERGEFORMAT </w:instrText>
      </w:r>
      <w:r>
        <w:fldChar w:fldCharType="separate"/>
      </w:r>
      <w:r w:rsidR="005D0238">
        <w:t>5</w:t>
      </w:r>
      <w:r>
        <w:fldChar w:fldCharType="end"/>
      </w:r>
      <w:r>
        <w:t>. kapitole sme vysvet</w:t>
      </w:r>
      <w:r w:rsidR="00DD1E18">
        <w:t>lili fungovanie ACProg riešenia a</w:t>
      </w:r>
      <w:r w:rsidR="00EA42A6">
        <w:t xml:space="preserve"> v jej podkapitole </w:t>
      </w:r>
      <w:r w:rsidR="00EA42A6">
        <w:fldChar w:fldCharType="begin"/>
      </w:r>
      <w:r w:rsidR="00EA42A6">
        <w:instrText xml:space="preserve"> REF _Ref509410869 \r \h </w:instrText>
      </w:r>
      <w:r w:rsidR="00EA42A6">
        <w:fldChar w:fldCharType="separate"/>
      </w:r>
      <w:r w:rsidR="005D0238">
        <w:t>5.3</w:t>
      </w:r>
      <w:r w:rsidR="00EA42A6">
        <w:fldChar w:fldCharType="end"/>
      </w:r>
      <w:r w:rsidR="00EA42A6">
        <w:t xml:space="preserve"> sme </w:t>
      </w:r>
      <w:r w:rsidR="00DD1E18">
        <w:t xml:space="preserve">priblížili typy komponentov. Táto kapitola sa bude venovať vytvoreniu niekoľkých vzorových typov komponentov, pomocou ktorých je možne </w:t>
      </w:r>
      <w:r w:rsidR="00276FAB">
        <w:t xml:space="preserve">vytvoriť rozličné </w:t>
      </w:r>
      <w:proofErr w:type="spellStart"/>
      <w:r w:rsidR="00276FAB">
        <w:t>IoT</w:t>
      </w:r>
      <w:proofErr w:type="spellEnd"/>
      <w:r w:rsidR="00276FAB">
        <w:t xml:space="preserve"> projekty.</w:t>
      </w:r>
    </w:p>
    <w:p w14:paraId="45054C39" w14:textId="54150D1F" w:rsidR="000E1912" w:rsidRDefault="00EA42A6" w:rsidP="00396266">
      <w:r>
        <w:t>P</w:t>
      </w:r>
      <w:r w:rsidR="00DD1E18">
        <w:t xml:space="preserve">rvý typ komponentu sa zaoberá vykonávaním udalosti v zadanom intervale, tri ďalšie typy sa zaoberajú vstupno-výstupnými </w:t>
      </w:r>
      <w:proofErr w:type="spellStart"/>
      <w:r w:rsidR="00DD1E18">
        <w:t>pinmi</w:t>
      </w:r>
      <w:proofErr w:type="spellEnd"/>
      <w:r w:rsidR="00DD1E18">
        <w:t xml:space="preserve"> dosky Arduino s cieľom čítania informácií</w:t>
      </w:r>
      <w:r w:rsidR="004A4C74">
        <w:t>,</w:t>
      </w:r>
      <w:r w:rsidR="00DD1E18">
        <w:t xml:space="preserve"> resp. ic</w:t>
      </w:r>
      <w:r w:rsidR="004A4C74">
        <w:t>h zapisovania. Nasledovať budú dva</w:t>
      </w:r>
      <w:r w:rsidR="00DD1E18">
        <w:t xml:space="preserve"> typy komponentov určené pre komunikáciu s ostatnými </w:t>
      </w:r>
      <w:proofErr w:type="spellStart"/>
      <w:r w:rsidR="00DD1E18">
        <w:t>IoT</w:t>
      </w:r>
      <w:proofErr w:type="spellEnd"/>
      <w:r w:rsidR="00DD1E18">
        <w:t xml:space="preserve"> zariadeniami. Na konci kapitoly si ukážeme</w:t>
      </w:r>
      <w:r w:rsidR="004A4C74">
        <w:t>,</w:t>
      </w:r>
      <w:r w:rsidR="00DD1E18">
        <w:t xml:space="preserve"> ako efekt</w:t>
      </w:r>
      <w:r w:rsidR="00D9327A">
        <w:t xml:space="preserve">ívne </w:t>
      </w:r>
      <w:proofErr w:type="spellStart"/>
      <w:r w:rsidR="00D9327A">
        <w:t>debugovať</w:t>
      </w:r>
      <w:proofErr w:type="spellEnd"/>
      <w:r w:rsidR="00D9327A">
        <w:t xml:space="preserve"> ACProg aplikácie za pomoci špeciálneho komponentu.</w:t>
      </w:r>
    </w:p>
    <w:p w14:paraId="7749EF3C" w14:textId="1FEC2FEE" w:rsidR="000E1912" w:rsidRDefault="000E1912" w:rsidP="000E1912">
      <w:pPr>
        <w:pStyle w:val="Nadpis2"/>
      </w:pPr>
      <w:bookmarkStart w:id="118" w:name="_Toc511042857"/>
      <w:r>
        <w:t>Časovač</w:t>
      </w:r>
      <w:bookmarkEnd w:id="118"/>
    </w:p>
    <w:p w14:paraId="42F78624" w14:textId="77777777" w:rsidR="00EA42A6" w:rsidRPr="00EA42A6" w:rsidRDefault="00EA42A6" w:rsidP="00EA42A6"/>
    <w:p w14:paraId="4440CA21" w14:textId="5B61B10E" w:rsidR="000E1912" w:rsidRDefault="000E1912" w:rsidP="000E1912">
      <w:pPr>
        <w:pStyle w:val="Nadpis2"/>
      </w:pPr>
      <w:bookmarkStart w:id="119" w:name="_Toc511042858"/>
      <w:r>
        <w:t>Digitálny výstup</w:t>
      </w:r>
      <w:bookmarkEnd w:id="119"/>
    </w:p>
    <w:p w14:paraId="10615F11" w14:textId="36304F57" w:rsidR="00A24F64" w:rsidRDefault="00A24F64" w:rsidP="00A24F64">
      <w:r>
        <w:t>Jednou</w:t>
      </w:r>
      <w:r w:rsidR="00EA42A6">
        <w:t xml:space="preserve"> zo základných vecí</w:t>
      </w:r>
      <w:r>
        <w:t>,</w:t>
      </w:r>
      <w:r w:rsidR="00EA42A6">
        <w:t xml:space="preserve"> ktorú môžeme robiť </w:t>
      </w:r>
      <w:proofErr w:type="spellStart"/>
      <w:r w:rsidR="00EA42A6">
        <w:t>miktrokontrolérom</w:t>
      </w:r>
      <w:proofErr w:type="spellEnd"/>
      <w:r w:rsidR="00EA42A6">
        <w:t xml:space="preserve"> je zmena stavu na výstupnom </w:t>
      </w:r>
      <w:proofErr w:type="spellStart"/>
      <w:r w:rsidR="00EA42A6">
        <w:t>pine</w:t>
      </w:r>
      <w:proofErr w:type="spellEnd"/>
      <w:r w:rsidR="00EA42A6">
        <w:t xml:space="preserve"> a tým ovplyvňovať fyzický svet. </w:t>
      </w:r>
      <w:r>
        <w:t xml:space="preserve">Príkladom je </w:t>
      </w:r>
      <w:proofErr w:type="spellStart"/>
      <w:r>
        <w:t>led</w:t>
      </w:r>
      <w:proofErr w:type="spellEnd"/>
      <w:r>
        <w:t xml:space="preserve"> dióda ovládaná mikrokontrolérom. Digitálne </w:t>
      </w:r>
      <w:proofErr w:type="spellStart"/>
      <w:r>
        <w:t>piny</w:t>
      </w:r>
      <w:proofErr w:type="spellEnd"/>
      <w:r>
        <w:t xml:space="preserve"> na </w:t>
      </w:r>
      <w:proofErr w:type="spellStart"/>
      <w:r>
        <w:t>mikrokontroléroch</w:t>
      </w:r>
      <w:proofErr w:type="spellEnd"/>
      <w:r>
        <w:t xml:space="preserve"> môžu nadobúdať dva stavy:</w:t>
      </w:r>
    </w:p>
    <w:p w14:paraId="3F0C8814" w14:textId="2B759597" w:rsidR="00A24F64" w:rsidRDefault="00A24F64" w:rsidP="00A24F64">
      <w:pPr>
        <w:pStyle w:val="Odsekzoznamu"/>
        <w:numPr>
          <w:ilvl w:val="0"/>
          <w:numId w:val="36"/>
        </w:numPr>
      </w:pPr>
      <w:r w:rsidRPr="00A24F64">
        <w:rPr>
          <w:rFonts w:ascii="Courier New" w:hAnsi="Courier New" w:cs="Courier New"/>
        </w:rPr>
        <w:t>HIGH</w:t>
      </w:r>
      <w:r>
        <w:t xml:space="preserve"> (5V) – </w:t>
      </w:r>
      <w:proofErr w:type="spellStart"/>
      <w:r>
        <w:t>pinom</w:t>
      </w:r>
      <w:proofErr w:type="spellEnd"/>
      <w:r>
        <w:t xml:space="preserve"> môže prúdiť elektrický prúd.</w:t>
      </w:r>
    </w:p>
    <w:p w14:paraId="78174D6C" w14:textId="67D188BC" w:rsidR="00A24F64" w:rsidRDefault="00A24F64" w:rsidP="00A24F64">
      <w:pPr>
        <w:pStyle w:val="Odsekzoznamu"/>
        <w:numPr>
          <w:ilvl w:val="0"/>
          <w:numId w:val="36"/>
        </w:numPr>
      </w:pPr>
      <w:r w:rsidRPr="00A24F64">
        <w:rPr>
          <w:rFonts w:ascii="Courier New" w:hAnsi="Courier New" w:cs="Courier New"/>
        </w:rPr>
        <w:t>LOW</w:t>
      </w:r>
      <w:r>
        <w:t xml:space="preserve"> (0V) – </w:t>
      </w:r>
      <w:proofErr w:type="spellStart"/>
      <w:r>
        <w:t>pinom</w:t>
      </w:r>
      <w:proofErr w:type="spellEnd"/>
      <w:r>
        <w:t xml:space="preserve"> neprúdi elektrický prúd.</w:t>
      </w:r>
    </w:p>
    <w:p w14:paraId="0D605AAE" w14:textId="306F6A59" w:rsidR="00A24F64" w:rsidRDefault="00A24F64" w:rsidP="00A24F64">
      <w:r>
        <w:t>Vytvorený ty</w:t>
      </w:r>
      <w:r w:rsidR="00276FAB">
        <w:t>p komponentu sme nazvali switch.</w:t>
      </w:r>
      <w:r>
        <w:t xml:space="preserve"> </w:t>
      </w:r>
      <w:r w:rsidR="00276FAB">
        <w:t>I</w:t>
      </w:r>
      <w:r>
        <w:t xml:space="preserve">nštančnými premennými </w:t>
      </w:r>
      <w:r w:rsidR="00276FAB">
        <w:t xml:space="preserve">komponentu </w:t>
      </w:r>
      <w:r>
        <w:t xml:space="preserve">nastavíme číslo </w:t>
      </w:r>
      <w:proofErr w:type="spellStart"/>
      <w:r>
        <w:t>pinu</w:t>
      </w:r>
      <w:proofErr w:type="spellEnd"/>
      <w:r>
        <w:t>, ktorý bude ovládaný a</w:t>
      </w:r>
      <w:r w:rsidR="00276FAB">
        <w:t xml:space="preserve"> počiatočný stav </w:t>
      </w:r>
      <w:proofErr w:type="spellStart"/>
      <w:r w:rsidR="00276FAB">
        <w:t>pinu</w:t>
      </w:r>
      <w:proofErr w:type="spellEnd"/>
      <w:r w:rsidR="00276FAB">
        <w:t xml:space="preserve">. Keďže digitálny výstup má len dva možné stavy, rozhodli sme aktuálny stav uchovávať dátovým typom </w:t>
      </w:r>
      <w:proofErr w:type="spellStart"/>
      <w:r w:rsidR="00276FAB">
        <w:t>boolean</w:t>
      </w:r>
      <w:proofErr w:type="spellEnd"/>
      <w:r w:rsidR="00276FAB">
        <w:t xml:space="preserve">. Tento komponent nebude vyvolávať žiadne udalosti, avšak potrebuje aplikačné rozhranie pre zmenu stavu počas behu programu. Základom aplikačného rozhrania je nastavenie stavu  funkciou </w:t>
      </w:r>
      <w:proofErr w:type="spellStart"/>
      <w:r w:rsidR="00276FAB">
        <w:t>setState</w:t>
      </w:r>
      <w:proofErr w:type="spellEnd"/>
      <w:r w:rsidR="00276FAB">
        <w:t>(</w:t>
      </w:r>
      <w:proofErr w:type="spellStart"/>
      <w:r w:rsidR="00276FAB">
        <w:t>boolean</w:t>
      </w:r>
      <w:proofErr w:type="spellEnd"/>
      <w:r w:rsidR="00276FAB">
        <w:t xml:space="preserve"> </w:t>
      </w:r>
      <w:proofErr w:type="spellStart"/>
      <w:r w:rsidR="00276FAB">
        <w:t>newState</w:t>
      </w:r>
      <w:proofErr w:type="spellEnd"/>
      <w:r w:rsidR="00276FAB">
        <w:t xml:space="preserve">). Pre uľahčenie používania komponentu sme doplnili aj </w:t>
      </w:r>
      <w:r w:rsidR="00F0753A">
        <w:t>nasledovné funkcie:</w:t>
      </w:r>
    </w:p>
    <w:p w14:paraId="3D4FA97B" w14:textId="5E1CBE6C" w:rsidR="00F0753A" w:rsidRDefault="00F0753A" w:rsidP="00F0753A">
      <w:pPr>
        <w:pStyle w:val="Odsekzoznamu"/>
        <w:numPr>
          <w:ilvl w:val="0"/>
          <w:numId w:val="36"/>
        </w:numPr>
      </w:pPr>
      <w:proofErr w:type="spellStart"/>
      <w:r>
        <w:t>revert</w:t>
      </w:r>
      <w:proofErr w:type="spellEnd"/>
      <w:r>
        <w:t>() – zmena stavu komponentu,</w:t>
      </w:r>
    </w:p>
    <w:p w14:paraId="0FC2270E" w14:textId="1B904607" w:rsidR="00F0753A" w:rsidRDefault="00F0753A" w:rsidP="00F0753A">
      <w:pPr>
        <w:pStyle w:val="Odsekzoznamu"/>
        <w:numPr>
          <w:ilvl w:val="0"/>
          <w:numId w:val="36"/>
        </w:numPr>
      </w:pPr>
      <w:proofErr w:type="spellStart"/>
      <w:r>
        <w:t>turnOff</w:t>
      </w:r>
      <w:proofErr w:type="spellEnd"/>
      <w:r>
        <w:t>() – nastavenie výstupu komponentu na LOW,</w:t>
      </w:r>
    </w:p>
    <w:p w14:paraId="23D0B8DA" w14:textId="089F1330" w:rsidR="00F0753A" w:rsidRDefault="00F0753A" w:rsidP="00F0753A">
      <w:pPr>
        <w:pStyle w:val="Odsekzoznamu"/>
        <w:numPr>
          <w:ilvl w:val="0"/>
          <w:numId w:val="36"/>
        </w:numPr>
      </w:pPr>
      <w:proofErr w:type="spellStart"/>
      <w:r>
        <w:t>turnOn</w:t>
      </w:r>
      <w:proofErr w:type="spellEnd"/>
      <w:r>
        <w:t>() – nastavenie výstupu komponentu na HIGH.</w:t>
      </w:r>
    </w:p>
    <w:p w14:paraId="114FA82F" w14:textId="3C022F66" w:rsidR="00F0753A" w:rsidRDefault="00F0753A" w:rsidP="00A24F64">
      <w:r>
        <w:t xml:space="preserve">Pri tvorbe prototypu, keď ešte nie je jasné zapojenie komponentov môže nastať, že budeme potrebovať obrátiť logiku komponentu (Pri zavolaní </w:t>
      </w:r>
      <w:proofErr w:type="spellStart"/>
      <w:r>
        <w:t>turnOn</w:t>
      </w:r>
      <w:proofErr w:type="spellEnd"/>
      <w:r>
        <w:t xml:space="preserve">() chceme </w:t>
      </w:r>
      <w:proofErr w:type="spellStart"/>
      <w:r>
        <w:t>pin</w:t>
      </w:r>
      <w:proofErr w:type="spellEnd"/>
      <w:r>
        <w:t xml:space="preserve"> na </w:t>
      </w:r>
      <w:r>
        <w:lastRenderedPageBreak/>
        <w:t xml:space="preserve">LOW a pod. pre </w:t>
      </w:r>
      <w:proofErr w:type="spellStart"/>
      <w:r>
        <w:t>turnOff</w:t>
      </w:r>
      <w:proofErr w:type="spellEnd"/>
      <w:r>
        <w:t>()). Preto sme pridali rozšírili inštančné premenné a možnosť obrátenia logiky.</w:t>
      </w:r>
    </w:p>
    <w:p w14:paraId="547B45AF" w14:textId="5F4B5BB5" w:rsidR="00F0753A" w:rsidRDefault="00F0753A" w:rsidP="00F0753A">
      <w:pPr>
        <w:pStyle w:val="ObrazokPopis"/>
        <w:rPr>
          <w:highlight w:val="yellow"/>
        </w:rPr>
      </w:pPr>
      <w:bookmarkStart w:id="120" w:name="_Toc511042891"/>
      <w:r>
        <w:t>Tab. </w:t>
      </w:r>
      <w:fldSimple w:instr=" SEQ Tab. \* ARABIC ">
        <w:r w:rsidR="005D0238">
          <w:rPr>
            <w:noProof/>
          </w:rPr>
          <w:t>2</w:t>
        </w:r>
      </w:fldSimple>
      <w:r>
        <w:tab/>
        <w:t>Dokumentačná tabuľka typu komponentu: Digitálny výstup (switch)</w:t>
      </w:r>
      <w:bookmarkEnd w:id="120"/>
    </w:p>
    <w:tbl>
      <w:tblPr>
        <w:tblW w:w="870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219"/>
        <w:gridCol w:w="2977"/>
        <w:gridCol w:w="2507"/>
      </w:tblGrid>
      <w:tr w:rsidR="00F0753A" w14:paraId="7DD1B156" w14:textId="77777777" w:rsidTr="00F0753A">
        <w:trPr>
          <w:jc w:val="center"/>
        </w:trPr>
        <w:tc>
          <w:tcPr>
            <w:tcW w:w="3219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7D5B536B" w14:textId="25C9E4FD" w:rsidR="00F0753A" w:rsidRPr="00915B2D" w:rsidRDefault="00F0753A" w:rsidP="005F2A55">
            <w:pPr>
              <w:pStyle w:val="NormlnyTabuka"/>
              <w:rPr>
                <w:b/>
              </w:rPr>
            </w:pPr>
            <w:r>
              <w:rPr>
                <w:b/>
              </w:rPr>
              <w:t>Inštančné premenné</w:t>
            </w:r>
          </w:p>
        </w:tc>
        <w:tc>
          <w:tcPr>
            <w:tcW w:w="2977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339C3326" w14:textId="30C8A0D7" w:rsidR="00F0753A" w:rsidRPr="00915B2D" w:rsidRDefault="00F0753A" w:rsidP="005F2A55">
            <w:pPr>
              <w:pStyle w:val="NormlnyTabuka"/>
              <w:rPr>
                <w:b/>
              </w:rPr>
            </w:pPr>
            <w:r>
              <w:rPr>
                <w:b/>
              </w:rPr>
              <w:t>Aplikačné rozhranie</w:t>
            </w:r>
          </w:p>
        </w:tc>
        <w:tc>
          <w:tcPr>
            <w:tcW w:w="2507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0A62F547" w14:textId="15877729" w:rsidR="00F0753A" w:rsidRPr="00915B2D" w:rsidRDefault="00F0753A" w:rsidP="005F2A55">
            <w:pPr>
              <w:pStyle w:val="NormlnyTabuka"/>
              <w:rPr>
                <w:b/>
              </w:rPr>
            </w:pPr>
            <w:r>
              <w:rPr>
                <w:b/>
              </w:rPr>
              <w:t>Udalosti</w:t>
            </w:r>
          </w:p>
        </w:tc>
      </w:tr>
      <w:tr w:rsidR="00F0753A" w14:paraId="7493CA42" w14:textId="77777777" w:rsidTr="00F0753A">
        <w:trPr>
          <w:jc w:val="center"/>
        </w:trPr>
        <w:tc>
          <w:tcPr>
            <w:tcW w:w="3219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5CBC5" w14:textId="07DA6DB3" w:rsidR="00F0753A" w:rsidRDefault="00F0753A" w:rsidP="005F2A55">
            <w:pPr>
              <w:pStyle w:val="NormlnyTabuka"/>
            </w:pPr>
            <w:proofErr w:type="spellStart"/>
            <w:r>
              <w:t>Pin</w:t>
            </w:r>
            <w:proofErr w:type="spellEnd"/>
            <w:r>
              <w:t xml:space="preserve">: </w:t>
            </w:r>
            <w:proofErr w:type="spellStart"/>
            <w:r>
              <w:t>digital-pin</w:t>
            </w:r>
            <w:proofErr w:type="spellEnd"/>
          </w:p>
          <w:p w14:paraId="72E7CA7D" w14:textId="4FD5F43D" w:rsidR="00F0753A" w:rsidRDefault="00F0753A" w:rsidP="005F2A55">
            <w:pPr>
              <w:pStyle w:val="NormlnyTabuka"/>
            </w:pPr>
            <w:proofErr w:type="spellStart"/>
            <w:r>
              <w:t>InitialState</w:t>
            </w:r>
            <w:proofErr w:type="spellEnd"/>
            <w:r>
              <w:t xml:space="preserve">: </w:t>
            </w:r>
            <w:proofErr w:type="spellStart"/>
            <w:r>
              <w:t>boolean</w:t>
            </w:r>
            <w:proofErr w:type="spellEnd"/>
          </w:p>
          <w:p w14:paraId="629B8DC1" w14:textId="33E48DC2" w:rsidR="00F0753A" w:rsidRDefault="00F0753A" w:rsidP="005F2A55">
            <w:pPr>
              <w:pStyle w:val="NormlnyTabuka"/>
            </w:pPr>
            <w:proofErr w:type="spellStart"/>
            <w:r>
              <w:t>InvertedLogic</w:t>
            </w:r>
            <w:proofErr w:type="spellEnd"/>
            <w:r>
              <w:t xml:space="preserve">: </w:t>
            </w:r>
            <w:proofErr w:type="spellStart"/>
            <w:r>
              <w:t>boolean</w:t>
            </w:r>
            <w:proofErr w:type="spellEnd"/>
          </w:p>
        </w:tc>
        <w:tc>
          <w:tcPr>
            <w:tcW w:w="2977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7A582" w14:textId="77777777" w:rsidR="00F0753A" w:rsidRDefault="00F0753A" w:rsidP="005F2A55">
            <w:pPr>
              <w:pStyle w:val="NormlnyTabuka"/>
            </w:pPr>
            <w:proofErr w:type="spellStart"/>
            <w:r>
              <w:t>setState</w:t>
            </w:r>
            <w:proofErr w:type="spellEnd"/>
            <w:r>
              <w:t>(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14:paraId="619CA7B8" w14:textId="77777777" w:rsidR="00F0753A" w:rsidRDefault="00F0753A" w:rsidP="005F2A55">
            <w:pPr>
              <w:pStyle w:val="NormlnyTabuka"/>
            </w:pPr>
            <w:proofErr w:type="spellStart"/>
            <w:r>
              <w:t>turnOn</w:t>
            </w:r>
            <w:proofErr w:type="spellEnd"/>
            <w:r>
              <w:t>()</w:t>
            </w:r>
          </w:p>
          <w:p w14:paraId="0D3BEB84" w14:textId="77777777" w:rsidR="00F0753A" w:rsidRDefault="00F0753A" w:rsidP="005F2A55">
            <w:pPr>
              <w:pStyle w:val="NormlnyTabuka"/>
            </w:pPr>
            <w:proofErr w:type="spellStart"/>
            <w:r>
              <w:t>turnOff</w:t>
            </w:r>
            <w:proofErr w:type="spellEnd"/>
            <w:r>
              <w:t>()</w:t>
            </w:r>
          </w:p>
          <w:p w14:paraId="049A1FED" w14:textId="206A4753" w:rsidR="00F0753A" w:rsidRDefault="00F0753A" w:rsidP="005F2A55">
            <w:pPr>
              <w:pStyle w:val="NormlnyTabuka"/>
            </w:pPr>
            <w:proofErr w:type="spellStart"/>
            <w:r>
              <w:t>revert</w:t>
            </w:r>
            <w:proofErr w:type="spellEnd"/>
            <w:r>
              <w:t>()</w:t>
            </w:r>
          </w:p>
        </w:tc>
        <w:tc>
          <w:tcPr>
            <w:tcW w:w="2507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76F69" w14:textId="7B09C6E9" w:rsidR="00F0753A" w:rsidRPr="00F0753A" w:rsidRDefault="00F0753A" w:rsidP="005F2A55">
            <w:pPr>
              <w:pStyle w:val="NormlnyTabuka"/>
              <w:rPr>
                <w:i/>
              </w:rPr>
            </w:pPr>
            <w:r>
              <w:rPr>
                <w:i/>
              </w:rPr>
              <w:t>b</w:t>
            </w:r>
            <w:r w:rsidRPr="00F0753A">
              <w:rPr>
                <w:i/>
              </w:rPr>
              <w:t>ez udalostí</w:t>
            </w:r>
          </w:p>
        </w:tc>
      </w:tr>
    </w:tbl>
    <w:p w14:paraId="5785FBA2" w14:textId="77777777" w:rsidR="00F0753A" w:rsidRDefault="00F0753A" w:rsidP="00F0753A"/>
    <w:p w14:paraId="349B28A6" w14:textId="75E946D7" w:rsidR="000E1912" w:rsidRDefault="000E1912" w:rsidP="00F0753A">
      <w:pPr>
        <w:pStyle w:val="Nadpis2"/>
      </w:pPr>
      <w:bookmarkStart w:id="121" w:name="_Toc511042859"/>
      <w:r>
        <w:t>Digitálny vstup</w:t>
      </w:r>
      <w:bookmarkEnd w:id="121"/>
    </w:p>
    <w:p w14:paraId="32AD7059" w14:textId="77777777" w:rsidR="00EA42A6" w:rsidRPr="00EA42A6" w:rsidRDefault="00EA42A6" w:rsidP="00EA42A6"/>
    <w:p w14:paraId="4222499B" w14:textId="1FE9D1DA" w:rsidR="000E1912" w:rsidRDefault="000E1912" w:rsidP="000E1912">
      <w:pPr>
        <w:pStyle w:val="Nadpis2"/>
      </w:pPr>
      <w:bookmarkStart w:id="122" w:name="_Toc511042860"/>
      <w:r>
        <w:t>Analógový vstup s </w:t>
      </w:r>
      <w:proofErr w:type="spellStart"/>
      <w:r>
        <w:t>threshold</w:t>
      </w:r>
      <w:proofErr w:type="spellEnd"/>
      <w:r>
        <w:t xml:space="preserve"> </w:t>
      </w:r>
      <w:r w:rsidR="00E07E26">
        <w:t>upozornením</w:t>
      </w:r>
      <w:bookmarkEnd w:id="122"/>
    </w:p>
    <w:p w14:paraId="682456AF" w14:textId="77777777" w:rsidR="00EA42A6" w:rsidRPr="00EA42A6" w:rsidRDefault="00EA42A6" w:rsidP="00EA42A6"/>
    <w:p w14:paraId="07F8A155" w14:textId="1BA254EB" w:rsidR="000E1912" w:rsidRDefault="000E1912" w:rsidP="000E1912">
      <w:pPr>
        <w:pStyle w:val="Nadpis2"/>
      </w:pPr>
      <w:bookmarkStart w:id="123" w:name="_Toc511042861"/>
      <w:r>
        <w:t>Komunikácia pomocou MQTT</w:t>
      </w:r>
      <w:bookmarkEnd w:id="123"/>
    </w:p>
    <w:p w14:paraId="3DA07178" w14:textId="77777777" w:rsidR="00EA42A6" w:rsidRPr="00EA42A6" w:rsidRDefault="00EA42A6" w:rsidP="00EA42A6"/>
    <w:p w14:paraId="28A9FDA4" w14:textId="726BC2D0" w:rsidR="000E1912" w:rsidRDefault="000E1912" w:rsidP="000E1912">
      <w:pPr>
        <w:pStyle w:val="Nadpis2"/>
      </w:pPr>
      <w:bookmarkStart w:id="124" w:name="_Toc511042862"/>
      <w:r>
        <w:t>Rádiová komunikácia pomocou 433</w:t>
      </w:r>
      <w:r w:rsidR="002F1CE9">
        <w:t xml:space="preserve"> </w:t>
      </w:r>
      <w:r>
        <w:t>MHz</w:t>
      </w:r>
      <w:bookmarkEnd w:id="124"/>
    </w:p>
    <w:p w14:paraId="2B1D8939" w14:textId="77777777" w:rsidR="00EA42A6" w:rsidRPr="00EA42A6" w:rsidRDefault="00EA42A6" w:rsidP="00EA42A6"/>
    <w:p w14:paraId="1C7437C6" w14:textId="41014008" w:rsidR="000E1912" w:rsidRPr="000E1912" w:rsidRDefault="00F17FE5" w:rsidP="00082A6D">
      <w:pPr>
        <w:pStyle w:val="Nadpis2"/>
      </w:pPr>
      <w:bookmarkStart w:id="125" w:name="_Toc511042863"/>
      <w:r>
        <w:t xml:space="preserve">Komponent pre zjednodušenie </w:t>
      </w:r>
      <w:proofErr w:type="spellStart"/>
      <w:r>
        <w:t>debugovania</w:t>
      </w:r>
      <w:bookmarkEnd w:id="125"/>
      <w:proofErr w:type="spellEnd"/>
    </w:p>
    <w:p w14:paraId="318C6D70" w14:textId="77777777" w:rsidR="000E1912" w:rsidRPr="000E1912" w:rsidRDefault="000E1912" w:rsidP="000E1912"/>
    <w:bookmarkEnd w:id="26"/>
    <w:bookmarkEnd w:id="27"/>
    <w:bookmarkEnd w:id="28"/>
    <w:bookmarkEnd w:id="29"/>
    <w:p w14:paraId="734F389A" w14:textId="77777777" w:rsidR="00A954FF" w:rsidRDefault="00A954FF" w:rsidP="0051223D">
      <w:pPr>
        <w:pStyle w:val="ZPNormalnyText"/>
        <w:ind w:left="851" w:hanging="851"/>
        <w:jc w:val="left"/>
      </w:pPr>
    </w:p>
    <w:p w14:paraId="413B60C2" w14:textId="023B1C94" w:rsidR="00A954FF" w:rsidRDefault="00A954FF" w:rsidP="00C861A1">
      <w:pPr>
        <w:pStyle w:val="ZPNadpisKapitolyTimesNewRoman"/>
        <w:numPr>
          <w:ilvl w:val="0"/>
          <w:numId w:val="0"/>
        </w:numPr>
        <w:ind w:left="432" w:hanging="432"/>
      </w:pPr>
      <w:bookmarkStart w:id="126" w:name="_Toc224306955"/>
      <w:bookmarkStart w:id="127" w:name="_Toc102191192"/>
      <w:bookmarkStart w:id="128" w:name="_Toc511042864"/>
      <w:r>
        <w:lastRenderedPageBreak/>
        <w:t>Záver</w:t>
      </w:r>
      <w:bookmarkEnd w:id="126"/>
      <w:bookmarkEnd w:id="127"/>
      <w:bookmarkEnd w:id="128"/>
    </w:p>
    <w:p w14:paraId="1DFBD336" w14:textId="77777777" w:rsidR="00A954FF" w:rsidRDefault="00A954FF">
      <w:pPr>
        <w:pStyle w:val="ZPNormalnyText"/>
      </w:pPr>
      <w:r>
        <w:rPr>
          <w:highlight w:val="lightGray"/>
        </w:rPr>
        <w:t>V závere je potrebné v stručnosti zhrnúť dosiahnuté výsledky vo vzťahu k stanoveným cieľom.</w:t>
      </w:r>
    </w:p>
    <w:p w14:paraId="6D1CD369" w14:textId="4EB1689E" w:rsidR="00A954FF" w:rsidRDefault="00A954FF">
      <w:pPr>
        <w:pStyle w:val="NadpisKapitoly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bookmarkStart w:id="129" w:name="_Toc224306956"/>
      <w:bookmarkStart w:id="130" w:name="_Toc102191193"/>
      <w:bookmarkStart w:id="131" w:name="_Toc511042865"/>
      <w:r>
        <w:rPr>
          <w:rFonts w:ascii="Times New Roman" w:hAnsi="Times New Roman"/>
        </w:rPr>
        <w:lastRenderedPageBreak/>
        <w:t>Zoznam použitej literatúry</w:t>
      </w:r>
      <w:bookmarkEnd w:id="129"/>
      <w:bookmarkEnd w:id="130"/>
      <w:bookmarkEnd w:id="131"/>
    </w:p>
    <w:p w14:paraId="61B43F9E" w14:textId="77777777" w:rsidR="005D0238" w:rsidRDefault="00E11D6B" w:rsidP="00082A6D">
      <w:pPr>
        <w:pStyle w:val="Citacie"/>
        <w:rPr>
          <w:rFonts w:eastAsia="SimSun"/>
          <w:sz w:val="20"/>
          <w:szCs w:val="20"/>
          <w:lang w:eastAsia="sk-SK"/>
        </w:rPr>
      </w:pPr>
      <w:r>
        <w:fldChar w:fldCharType="begin"/>
      </w:r>
      <w:r>
        <w:instrText xml:space="preserve"> BIBLIOGRAPHY  \l 1051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7308"/>
      </w:tblGrid>
      <w:tr w:rsidR="005D0238" w14:paraId="398FF5C1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0F56914F" w14:textId="7C22E4E6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071130F6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Giusto, D.; Iera, A.; Morabito, G.; Atzori, L.;, The Internet of Things, 20th Tyrrhenian Workshop on Digital Communications, Springer, New York, NY, 2010. </w:t>
            </w:r>
          </w:p>
        </w:tc>
      </w:tr>
      <w:tr w:rsidR="005D0238" w14:paraId="608FA1CF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62D3C347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70F776A6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Radovici, A.; Culic, I.; Vaduva, A., „Lecture 1: Introduction to IoT,“ [Online]. Available: https://ocw.cs.pub.ro/courses/iot/courses/01.</w:t>
            </w:r>
          </w:p>
        </w:tc>
      </w:tr>
      <w:tr w:rsidR="005D0238" w14:paraId="33CB867B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013F646F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77FCAED1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Adafruit, „Arduino Uno R3 (Atmega328 - assembled),“ [Online]. Available: https://www.adafruit.com/product/50.</w:t>
            </w:r>
          </w:p>
        </w:tc>
      </w:tr>
      <w:tr w:rsidR="005D0238" w14:paraId="16C6E4D7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21F2FA1F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01723E26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Adafruit, „Ethernet Shield for Arduino - W5500 Chipset,“ [Online]. Available: https://www.adafruit.com/product/2971.</w:t>
            </w:r>
          </w:p>
        </w:tc>
      </w:tr>
      <w:tr w:rsidR="005D0238" w14:paraId="624E5EC1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6745C5F3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AC7E94E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I. Mikolic-Torreira, „Arduino EventManager,“ 2016. [Online]. Available: https://github.com/igormiktor/arduino-EventManager/blob/master/README.md.</w:t>
            </w:r>
          </w:p>
        </w:tc>
      </w:tr>
      <w:tr w:rsidR="005D0238" w14:paraId="5F7E142A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7395F10B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5A4D3884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„About QM,“ 2018. [Online]. Available: http://www.state-machine.com/qm/.</w:t>
            </w:r>
          </w:p>
        </w:tc>
      </w:tr>
      <w:tr w:rsidR="005D0238" w14:paraId="0E08FBF2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02D884E6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476F25C6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ReTis Lab - Institute of Communication, „Arduino Real-Time extension,“ 2018. [Online]. Available: http://retis.sssup.it/?q=arte.</w:t>
            </w:r>
          </w:p>
        </w:tc>
      </w:tr>
      <w:tr w:rsidR="005D0238" w14:paraId="5F858FDF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09B62352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2B75C14E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„Dokumentácia Cayenne,“ 2017. [Online]. Available: https://mydevices.com/cayenne/docs/intro/.</w:t>
            </w:r>
          </w:p>
        </w:tc>
      </w:tr>
      <w:tr w:rsidR="005D0238" w14:paraId="02C6386C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21ED433E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26396436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Sharan, K., Beginning Java 8 APIs, Extensions and Libraries, Berkeley, CA: Apress, 2014. </w:t>
            </w:r>
          </w:p>
        </w:tc>
      </w:tr>
      <w:tr w:rsidR="005D0238" w14:paraId="47E09299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096F41AF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0C377DC4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Tilmanis, P.; White, G., Further Programming in Java, Chapter 7: Event-Driven Programming, Melbourne: RMIT University, 2006. </w:t>
            </w:r>
          </w:p>
        </w:tc>
      </w:tr>
      <w:tr w:rsidR="005D0238" w14:paraId="57684601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0D64D054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6F98E3CE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Oracle, „JavaFX Frequently Asked Questions,“ [Online]. Available: http://www.oracle.com/technetwork/java/javafx/overview/faq-1446554.html#6.</w:t>
            </w:r>
          </w:p>
        </w:tc>
      </w:tr>
      <w:tr w:rsidR="005D0238" w14:paraId="1D28184C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56526B0E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lastRenderedPageBreak/>
              <w:t xml:space="preserve">[12] </w:t>
            </w:r>
          </w:p>
        </w:tc>
        <w:tc>
          <w:tcPr>
            <w:tcW w:w="0" w:type="auto"/>
            <w:hideMark/>
          </w:tcPr>
          <w:p w14:paraId="32E1D7FF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Sigg, B., „DockingFrames 1.1.1 - Common,“ 2012. [Online]. Available: http://www.docking-frames.org/dockingFrames_v1.1.1/common.pdf.</w:t>
            </w:r>
          </w:p>
        </w:tc>
      </w:tr>
      <w:tr w:rsidR="005D0238" w14:paraId="0B2B3114" w14:textId="77777777">
        <w:trPr>
          <w:divId w:val="1538544840"/>
          <w:tblCellSpacing w:w="15" w:type="dxa"/>
        </w:trPr>
        <w:tc>
          <w:tcPr>
            <w:tcW w:w="50" w:type="pct"/>
            <w:hideMark/>
          </w:tcPr>
          <w:p w14:paraId="2638DA1A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6E13DDA7" w14:textId="77777777" w:rsidR="005D0238" w:rsidRDefault="005D0238">
            <w:pPr>
              <w:pStyle w:val="Bibliografia"/>
              <w:rPr>
                <w:noProof/>
              </w:rPr>
            </w:pPr>
            <w:r>
              <w:rPr>
                <w:noProof/>
              </w:rPr>
              <w:t>bobbylight, „RSyntaxTextArea,“ 2017. [Online]. Available: https://github.com/bobbylight/RSyntaxTextArea.</w:t>
            </w:r>
          </w:p>
        </w:tc>
      </w:tr>
    </w:tbl>
    <w:p w14:paraId="130684D7" w14:textId="77777777" w:rsidR="005D0238" w:rsidRDefault="005D0238">
      <w:pPr>
        <w:divId w:val="1538544840"/>
        <w:rPr>
          <w:noProof/>
        </w:rPr>
      </w:pPr>
    </w:p>
    <w:p w14:paraId="04D75E9F" w14:textId="77777777" w:rsidR="00A954FF" w:rsidRDefault="00E11D6B" w:rsidP="00082A6D">
      <w:pPr>
        <w:pStyle w:val="Citacie"/>
        <w:rPr>
          <w:highlight w:val="lightGray"/>
        </w:rPr>
      </w:pPr>
      <w:r>
        <w:fldChar w:fldCharType="end"/>
      </w:r>
    </w:p>
    <w:p w14:paraId="55559BB4" w14:textId="56391EA1" w:rsidR="00A954FF" w:rsidRDefault="00A954FF">
      <w:pPr>
        <w:pStyle w:val="NadpisKapitoly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bookmarkStart w:id="132" w:name="_Toc224306957"/>
      <w:bookmarkStart w:id="133" w:name="_Toc102191194"/>
      <w:bookmarkStart w:id="134" w:name="_Toc511042866"/>
      <w:r>
        <w:rPr>
          <w:rFonts w:ascii="Times New Roman" w:hAnsi="Times New Roman"/>
        </w:rPr>
        <w:lastRenderedPageBreak/>
        <w:t>Prílohy</w:t>
      </w:r>
      <w:bookmarkEnd w:id="132"/>
      <w:bookmarkEnd w:id="133"/>
      <w:bookmarkEnd w:id="134"/>
    </w:p>
    <w:p w14:paraId="50432D18" w14:textId="77777777" w:rsidR="00A954FF" w:rsidRDefault="00A954FF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  <w:rPr>
          <w:highlight w:val="yellow"/>
        </w:rPr>
      </w:pPr>
      <w:r>
        <w:rPr>
          <w:highlight w:val="yellow"/>
        </w:rPr>
        <w:t>CD médium – diplomová práca v elektronickej podobe, prílohy v elektronickej podobe.</w:t>
      </w:r>
    </w:p>
    <w:p w14:paraId="3C25D05B" w14:textId="77777777" w:rsidR="00A954FF" w:rsidRDefault="00A954FF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  <w:rPr>
          <w:highlight w:val="yellow"/>
        </w:rPr>
      </w:pPr>
      <w:r>
        <w:rPr>
          <w:highlight w:val="yellow"/>
        </w:rPr>
        <w:t>Používateľská príručka</w:t>
      </w:r>
    </w:p>
    <w:p w14:paraId="11B6F659" w14:textId="77777777" w:rsidR="00A954FF" w:rsidRDefault="00A954FF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  <w:rPr>
          <w:highlight w:val="yellow"/>
        </w:rPr>
      </w:pPr>
      <w:r>
        <w:rPr>
          <w:highlight w:val="yellow"/>
        </w:rPr>
        <w:t>Systémová príručka</w:t>
      </w:r>
    </w:p>
    <w:p w14:paraId="33156C28" w14:textId="77777777" w:rsidR="00A954FF" w:rsidRDefault="00A954FF">
      <w:pPr>
        <w:pStyle w:val="ZPNormalnyText"/>
        <w:rPr>
          <w:highlight w:val="yellow"/>
        </w:rPr>
      </w:pPr>
    </w:p>
    <w:p w14:paraId="57E2FA5E" w14:textId="77777777" w:rsidR="00A954FF" w:rsidRDefault="00A954FF">
      <w:pPr>
        <w:pStyle w:val="ZPNormalnyText"/>
      </w:pPr>
      <w:r>
        <w:rPr>
          <w:highlight w:val="yellow"/>
        </w:rPr>
        <w:t xml:space="preserve">Táto časť diplomovej práce je povinná a obsahuje zoznam všetkých príloh vrátané elektronických nosičov. Názvy príloh v zozname musia byt’ zhodné s názvami uvedenými na príslušných prílohách. Tlačené prílohy majú na prvej strane identifikačné údaje – informácie zhodné s titulnou stranou diplomovej práce doplnené o názov príslušnej prílohy (Systémová príručka, Používateľská príručka). Identifikačné údaje sú aj na priložených diskoch alebo disketách. Ak je médií viac, sú označené aj číselne v tvare I/N, kde I je poradové číslo a N je celkový počet daných médií. </w:t>
      </w:r>
    </w:p>
    <w:p w14:paraId="39ABDF0F" w14:textId="77777777" w:rsidR="00A954FF" w:rsidRDefault="00A954FF">
      <w:pPr>
        <w:pStyle w:val="ZPNormalnyText"/>
      </w:pPr>
      <w:r>
        <w:rPr>
          <w:highlight w:val="yellow"/>
        </w:rPr>
        <w:t>Každá príloha začína na novej strane a je označená samostatným písmenom alebo číslom (Príloha A, Príloha B, ... alebo Príloha 1, Príloha 2, ...). Číslovanie strán príloh nadväzuje na číslovanie strán v hlavnom texte.</w:t>
      </w:r>
    </w:p>
    <w:p w14:paraId="3B632319" w14:textId="77777777" w:rsidR="00A954FF" w:rsidRDefault="00A954FF">
      <w:pPr>
        <w:pStyle w:val="ZPNormalnyText"/>
      </w:pPr>
    </w:p>
    <w:p w14:paraId="65463C37" w14:textId="77777777" w:rsidR="00A954FF" w:rsidRDefault="00A954FF">
      <w:pPr>
        <w:pStyle w:val="ZPNormalnyText"/>
      </w:pPr>
    </w:p>
    <w:p w14:paraId="5280E46B" w14:textId="77777777" w:rsidR="00A954FF" w:rsidRDefault="00A954FF">
      <w:pPr>
        <w:pStyle w:val="ZPNormalnyText"/>
      </w:pPr>
    </w:p>
    <w:p w14:paraId="35C7BFED" w14:textId="77777777" w:rsidR="00A954FF" w:rsidRDefault="00A954FF">
      <w:pPr>
        <w:rPr>
          <w:szCs w:val="20"/>
        </w:rPr>
      </w:pPr>
    </w:p>
    <w:sectPr w:rsidR="00A954FF" w:rsidSect="00991CA1">
      <w:pgSz w:w="11906" w:h="16838"/>
      <w:pgMar w:top="1418" w:right="1418" w:bottom="1418" w:left="1985" w:header="851" w:footer="68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2" w:author="RNDr. František Galčík PhD." w:date="2018-04-07T16:38:00Z" w:initials="RFGP">
    <w:p w14:paraId="607B0923" w14:textId="4655601E" w:rsidR="005D0238" w:rsidRPr="005F2A55" w:rsidRDefault="005D0238">
      <w:pPr>
        <w:pStyle w:val="Textkomentra"/>
        <w:rPr>
          <w:lang w:val="pl-PL"/>
        </w:rPr>
      </w:pPr>
      <w:r>
        <w:rPr>
          <w:rStyle w:val="Odkaznakomentr"/>
        </w:rPr>
        <w:annotationRef/>
      </w:r>
      <w:proofErr w:type="spellStart"/>
      <w:r>
        <w:t>Lokalne</w:t>
      </w:r>
      <w:proofErr w:type="spellEnd"/>
      <w:r>
        <w:t xml:space="preserve"> spracovanie je </w:t>
      </w:r>
      <w:proofErr w:type="spellStart"/>
      <w:r>
        <w:t>ovela</w:t>
      </w:r>
      <w:proofErr w:type="spellEnd"/>
      <w:r>
        <w:t xml:space="preserve"> viac </w:t>
      </w:r>
      <w:proofErr w:type="spellStart"/>
      <w:r>
        <w:t>nez</w:t>
      </w:r>
      <w:proofErr w:type="spellEnd"/>
      <w:r>
        <w:t xml:space="preserve"> len </w:t>
      </w:r>
      <w:proofErr w:type="spellStart"/>
      <w:r>
        <w:t>digitalizacia</w:t>
      </w:r>
      <w:proofErr w:type="spellEnd"/>
      <w:r>
        <w:t xml:space="preserve">. Ak </w:t>
      </w:r>
      <w:proofErr w:type="spellStart"/>
      <w:r>
        <w:t>mas</w:t>
      </w:r>
      <w:proofErr w:type="spellEnd"/>
      <w:r>
        <w:t xml:space="preserve"> </w:t>
      </w:r>
      <w:proofErr w:type="spellStart"/>
      <w:r>
        <w:t>digitalny</w:t>
      </w:r>
      <w:proofErr w:type="spellEnd"/>
      <w:r>
        <w:t xml:space="preserve"> senzor, </w:t>
      </w:r>
      <w:proofErr w:type="spellStart"/>
      <w:r>
        <w:t>co</w:t>
      </w:r>
      <w:proofErr w:type="spellEnd"/>
      <w:r>
        <w:t xml:space="preserve"> potom </w:t>
      </w:r>
      <w:proofErr w:type="spellStart"/>
      <w:r>
        <w:t>robi</w:t>
      </w:r>
      <w:proofErr w:type="spellEnd"/>
      <w:r>
        <w:t xml:space="preserve"> </w:t>
      </w:r>
      <w:proofErr w:type="spellStart"/>
      <w:r>
        <w:t>mikrokontroler</w:t>
      </w:r>
      <w:proofErr w:type="spellEnd"/>
      <w:r w:rsidRPr="005F2A55">
        <w:rPr>
          <w:lang w:val="pl-PL"/>
        </w:rPr>
        <w:t>?</w:t>
      </w:r>
    </w:p>
  </w:comment>
  <w:comment w:id="33" w:author="patrik fm" w:date="2018-04-07T22:45:00Z" w:initials="pf">
    <w:p w14:paraId="2EC1F8FD" w14:textId="6F6B71A7" w:rsidR="005D0238" w:rsidRDefault="005D0238" w:rsidP="00E3257F">
      <w:pPr>
        <w:pStyle w:val="Textkomentra"/>
      </w:pPr>
      <w:r>
        <w:rPr>
          <w:rStyle w:val="Odkaznakomentr"/>
        </w:rPr>
        <w:annotationRef/>
      </w:r>
      <w:r>
        <w:t>Done</w:t>
      </w:r>
    </w:p>
  </w:comment>
  <w:comment w:id="35" w:author="RNDr. František Galčík PhD." w:date="2018-04-07T16:44:00Z" w:initials="RFGP">
    <w:p w14:paraId="0430CAB2" w14:textId="662058EE" w:rsidR="005D0238" w:rsidRPr="00F50BCC" w:rsidRDefault="005D0238">
      <w:pPr>
        <w:pStyle w:val="Textkomentra"/>
        <w:rPr>
          <w:lang w:val="pl-PL"/>
        </w:rPr>
      </w:pPr>
      <w:r>
        <w:rPr>
          <w:rStyle w:val="Odkaznakomentr"/>
        </w:rPr>
        <w:annotationRef/>
      </w:r>
      <w:r w:rsidRPr="00F50BCC">
        <w:rPr>
          <w:lang w:val="pl-PL"/>
        </w:rPr>
        <w:t>???</w:t>
      </w:r>
    </w:p>
  </w:comment>
  <w:comment w:id="36" w:author="RNDr. František Galčík PhD." w:date="2018-04-07T16:45:00Z" w:initials="RFGP">
    <w:p w14:paraId="7362CB9A" w14:textId="2FEBA301" w:rsidR="005D0238" w:rsidRDefault="005D0238">
      <w:pPr>
        <w:pStyle w:val="Textkomentra"/>
      </w:pPr>
      <w:r>
        <w:rPr>
          <w:rStyle w:val="Odkaznakomentr"/>
        </w:rPr>
        <w:annotationRef/>
      </w:r>
      <w:proofErr w:type="spellStart"/>
      <w:r>
        <w:t>Digitalne</w:t>
      </w:r>
      <w:proofErr w:type="spellEnd"/>
      <w:r>
        <w:t xml:space="preserve"> senzory?</w:t>
      </w:r>
    </w:p>
  </w:comment>
  <w:comment w:id="44" w:author="Lucy" w:date="2018-03-31T23:53:00Z" w:initials="L">
    <w:p w14:paraId="2FDD5383" w14:textId="7D9680C4" w:rsidR="005D0238" w:rsidRDefault="005D0238">
      <w:pPr>
        <w:pStyle w:val="Textkomentra"/>
      </w:pPr>
      <w:r>
        <w:rPr>
          <w:rStyle w:val="Odkaznakomentr"/>
        </w:rPr>
        <w:annotationRef/>
      </w:r>
      <w:r>
        <w:t>Daj to celé na novú stranu potom</w:t>
      </w:r>
    </w:p>
  </w:comment>
  <w:comment w:id="45" w:author="patrik fm" w:date="2018-04-01T21:40:00Z" w:initials="pf">
    <w:p w14:paraId="17F574CE" w14:textId="78F322B8" w:rsidR="005D0238" w:rsidRDefault="005D0238">
      <w:pPr>
        <w:pStyle w:val="Textkomentra"/>
      </w:pPr>
      <w:r>
        <w:rPr>
          <w:rStyle w:val="Odkaznakomentr"/>
        </w:rPr>
        <w:annotationRef/>
      </w:r>
      <w:r>
        <w:t>Pridal som zalomenie strany</w:t>
      </w:r>
    </w:p>
  </w:comment>
  <w:comment w:id="50" w:author="RNDr. František Galčík PhD." w:date="2018-04-07T17:10:00Z" w:initials="RFGP">
    <w:p w14:paraId="40B34DCC" w14:textId="68B9E892" w:rsidR="005D0238" w:rsidRDefault="005D0238">
      <w:pPr>
        <w:pStyle w:val="Textkomentra"/>
      </w:pPr>
      <w:r>
        <w:rPr>
          <w:rStyle w:val="Odkaznakomentr"/>
        </w:rPr>
        <w:annotationRef/>
      </w:r>
      <w:r>
        <w:t xml:space="preserve">Toto je </w:t>
      </w:r>
      <w:proofErr w:type="spellStart"/>
      <w:r>
        <w:t>dobry</w:t>
      </w:r>
      <w:proofErr w:type="spellEnd"/>
      <w:r>
        <w:t xml:space="preserve"> popis, no viem si </w:t>
      </w:r>
      <w:proofErr w:type="spellStart"/>
      <w:r>
        <w:t>predstavit</w:t>
      </w:r>
      <w:proofErr w:type="spellEnd"/>
      <w:r>
        <w:t xml:space="preserve"> ku </w:t>
      </w:r>
      <w:proofErr w:type="spellStart"/>
      <w:r>
        <w:t>jednotlivym</w:t>
      </w:r>
      <w:proofErr w:type="spellEnd"/>
      <w:r>
        <w:t xml:space="preserve"> </w:t>
      </w:r>
      <w:proofErr w:type="spellStart"/>
      <w:r>
        <w:t>rieseniam</w:t>
      </w:r>
      <w:proofErr w:type="spellEnd"/>
      <w:r>
        <w:t xml:space="preserve"> aj pokus o diskusiu – </w:t>
      </w:r>
      <w:proofErr w:type="spellStart"/>
      <w:r>
        <w:t>co</w:t>
      </w:r>
      <w:proofErr w:type="spellEnd"/>
      <w:r>
        <w:t xml:space="preserve"> si </w:t>
      </w:r>
      <w:proofErr w:type="spellStart"/>
      <w:r>
        <w:t>myslis</w:t>
      </w:r>
      <w:proofErr w:type="spellEnd"/>
      <w:r>
        <w:t xml:space="preserve">, </w:t>
      </w:r>
      <w:proofErr w:type="spellStart"/>
      <w:r>
        <w:t>ze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ich dobre </w:t>
      </w:r>
      <w:proofErr w:type="spellStart"/>
      <w:r>
        <w:t>stranky</w:t>
      </w:r>
      <w:proofErr w:type="spellEnd"/>
      <w:r>
        <w:t xml:space="preserve"> a naopak, </w:t>
      </w:r>
      <w:proofErr w:type="spellStart"/>
      <w:r>
        <w:t>co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slabsie</w:t>
      </w:r>
      <w:proofErr w:type="spellEnd"/>
      <w:r>
        <w:t xml:space="preserve"> </w:t>
      </w:r>
      <w:proofErr w:type="spellStart"/>
      <w:r>
        <w:t>stranky</w:t>
      </w:r>
      <w:proofErr w:type="spellEnd"/>
      <w:r>
        <w:t>?</w:t>
      </w:r>
    </w:p>
  </w:comment>
  <w:comment w:id="68" w:author="RNDr. František Galčík PhD." w:date="2018-04-07T17:20:00Z" w:initials="RFGP">
    <w:p w14:paraId="12C94B0A" w14:textId="41C6FC42" w:rsidR="005D0238" w:rsidRDefault="005D0238">
      <w:pPr>
        <w:pStyle w:val="Textkomentra"/>
      </w:pPr>
      <w:r>
        <w:rPr>
          <w:rStyle w:val="Odkaznakomentr"/>
        </w:rPr>
        <w:annotationRef/>
      </w:r>
      <w:r>
        <w:t xml:space="preserve">Chyba mi tu big </w:t>
      </w:r>
      <w:proofErr w:type="spellStart"/>
      <w:r>
        <w:t>picture</w:t>
      </w:r>
      <w:proofErr w:type="spellEnd"/>
      <w:r>
        <w:t xml:space="preserve"> – neviem, ci si to oponent/</w:t>
      </w:r>
      <w:proofErr w:type="spellStart"/>
      <w:r>
        <w:t>citatel</w:t>
      </w:r>
      <w:proofErr w:type="spellEnd"/>
      <w:r>
        <w:t xml:space="preserve"> bude </w:t>
      </w:r>
      <w:proofErr w:type="spellStart"/>
      <w:r>
        <w:t>vediet</w:t>
      </w:r>
      <w:proofErr w:type="spellEnd"/>
      <w:r>
        <w:t xml:space="preserve"> </w:t>
      </w:r>
      <w:proofErr w:type="spellStart"/>
      <w:r>
        <w:t>domysliet</w:t>
      </w:r>
      <w:proofErr w:type="spellEnd"/>
      <w:r>
        <w:t>.</w:t>
      </w:r>
    </w:p>
  </w:comment>
  <w:comment w:id="69" w:author="patrik fm" w:date="2018-04-09T13:20:00Z" w:initials="pf">
    <w:p w14:paraId="675F7643" w14:textId="0A5D5A5A" w:rsidR="00C50AC9" w:rsidRDefault="00C50AC9">
      <w:pPr>
        <w:pStyle w:val="Textkomentra"/>
      </w:pPr>
      <w:r>
        <w:rPr>
          <w:rStyle w:val="Odkaznakomentr"/>
        </w:rPr>
        <w:annotationRef/>
      </w:r>
      <w:r>
        <w:t>Doplnil som s </w:t>
      </w:r>
      <w:proofErr w:type="spellStart"/>
      <w:r>
        <w:t>obrazkom</w:t>
      </w:r>
      <w:proofErr w:type="spellEnd"/>
      <w:r>
        <w:t xml:space="preserve"> aj </w:t>
      </w:r>
      <w:proofErr w:type="spellStart"/>
      <w:r>
        <w:t>upravenym</w:t>
      </w:r>
      <w:proofErr w:type="spellEnd"/>
      <w:r>
        <w:t xml:space="preserve"> textom.</w:t>
      </w:r>
    </w:p>
  </w:comment>
  <w:comment w:id="74" w:author="RNDr. František Galčík PhD." w:date="2018-04-07T17:16:00Z" w:initials="RFGP">
    <w:p w14:paraId="7ED10219" w14:textId="0055063F" w:rsidR="005D0238" w:rsidRDefault="005D0238">
      <w:pPr>
        <w:pStyle w:val="Textkomentra"/>
      </w:pPr>
      <w:r>
        <w:rPr>
          <w:rStyle w:val="Odkaznakomentr"/>
        </w:rPr>
        <w:annotationRef/>
      </w:r>
      <w:proofErr w:type="spellStart"/>
      <w:r>
        <w:t>case</w:t>
      </w:r>
      <w:proofErr w:type="spellEnd"/>
    </w:p>
  </w:comment>
  <w:comment w:id="75" w:author="patrik fm" w:date="2018-04-09T13:20:00Z" w:initials="pf">
    <w:p w14:paraId="39866572" w14:textId="4AD077F1" w:rsidR="00C50AC9" w:rsidRDefault="00C50AC9">
      <w:pPr>
        <w:pStyle w:val="Textkomentra"/>
      </w:pPr>
      <w:r>
        <w:rPr>
          <w:rStyle w:val="Odkaznakomentr"/>
        </w:rPr>
        <w:annotationRef/>
      </w:r>
      <w:r>
        <w:t>nerozumiem</w:t>
      </w:r>
    </w:p>
  </w:comment>
  <w:comment w:id="81" w:author="RNDr. František Galčík PhD." w:date="2018-04-07T17:21:00Z" w:initials="RFGP">
    <w:p w14:paraId="09C855BC" w14:textId="5F6F9B6C" w:rsidR="005D0238" w:rsidRDefault="005D0238">
      <w:pPr>
        <w:pStyle w:val="Textkomentra"/>
      </w:pPr>
      <w:r>
        <w:rPr>
          <w:rStyle w:val="Odkaznakomentr"/>
        </w:rPr>
        <w:annotationRef/>
      </w:r>
      <w:proofErr w:type="spellStart"/>
      <w:r>
        <w:t>Nemyslim</w:t>
      </w:r>
      <w:proofErr w:type="spellEnd"/>
      <w:r>
        <w:t xml:space="preserve">, </w:t>
      </w:r>
      <w:proofErr w:type="spellStart"/>
      <w:r>
        <w:t>ze</w:t>
      </w:r>
      <w:proofErr w:type="spellEnd"/>
      <w:r>
        <w:t xml:space="preserve"> to bolo len o IDE,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dolezita</w:t>
      </w:r>
      <w:proofErr w:type="spellEnd"/>
      <w:r>
        <w:t xml:space="preserve"> </w:t>
      </w:r>
      <w:proofErr w:type="spellStart"/>
      <w:r>
        <w:t>kniznica</w:t>
      </w:r>
      <w:proofErr w:type="spellEnd"/>
      <w:r>
        <w:t xml:space="preserve">, </w:t>
      </w:r>
      <w:proofErr w:type="spellStart"/>
      <w:r>
        <w:t>ktora</w:t>
      </w:r>
      <w:proofErr w:type="spellEnd"/>
      <w:r>
        <w:t xml:space="preserve"> </w:t>
      </w:r>
      <w:proofErr w:type="spellStart"/>
      <w:r>
        <w:t>skryvala</w:t>
      </w:r>
      <w:proofErr w:type="spellEnd"/>
      <w:r>
        <w:t xml:space="preserve"> </w:t>
      </w:r>
      <w:proofErr w:type="spellStart"/>
      <w:r>
        <w:t>technicke</w:t>
      </w:r>
      <w:proofErr w:type="spellEnd"/>
      <w:r>
        <w:t xml:space="preserve"> detaily. </w:t>
      </w:r>
      <w:proofErr w:type="spellStart"/>
      <w:r>
        <w:t>Staci</w:t>
      </w:r>
      <w:proofErr w:type="spellEnd"/>
      <w:r>
        <w:t xml:space="preserve"> sa </w:t>
      </w:r>
      <w:proofErr w:type="spellStart"/>
      <w:r>
        <w:t>spytat</w:t>
      </w:r>
      <w:proofErr w:type="spellEnd"/>
      <w:r>
        <w:t xml:space="preserve"> tretiakov na </w:t>
      </w:r>
      <w:proofErr w:type="spellStart"/>
      <w:r>
        <w:t>systemove</w:t>
      </w:r>
      <w:proofErr w:type="spellEnd"/>
      <w:r>
        <w:t xml:space="preserve"> programovanie a bude jasne o </w:t>
      </w:r>
      <w:proofErr w:type="spellStart"/>
      <w:r>
        <w:t>kolko</w:t>
      </w:r>
      <w:proofErr w:type="spellEnd"/>
      <w:r>
        <w:t xml:space="preserve"> veci Arduino </w:t>
      </w:r>
      <w:proofErr w:type="spellStart"/>
      <w:r>
        <w:t>programatora</w:t>
      </w:r>
      <w:proofErr w:type="spellEnd"/>
      <w:r>
        <w:t xml:space="preserve"> </w:t>
      </w:r>
      <w:proofErr w:type="spellStart"/>
      <w:r>
        <w:t>odbremenuje</w:t>
      </w:r>
      <w:proofErr w:type="spellEnd"/>
      <w:r>
        <w:t>.</w:t>
      </w:r>
    </w:p>
  </w:comment>
  <w:comment w:id="82" w:author="patrik fm" w:date="2018-04-09T13:07:00Z" w:initials="pf">
    <w:p w14:paraId="52E2E255" w14:textId="2F8F5256" w:rsidR="005D0238" w:rsidRDefault="005D0238">
      <w:pPr>
        <w:pStyle w:val="Textkomentra"/>
      </w:pPr>
      <w:r>
        <w:rPr>
          <w:rStyle w:val="Odkaznakomentr"/>
        </w:rPr>
        <w:annotationRef/>
      </w:r>
      <w:r>
        <w:t xml:space="preserve">Použil som tam </w:t>
      </w:r>
      <w:proofErr w:type="spellStart"/>
      <w:r>
        <w:t>formulaciu</w:t>
      </w:r>
      <w:proofErr w:type="spellEnd"/>
      <w:r>
        <w:t xml:space="preserve"> aj </w:t>
      </w:r>
      <w:proofErr w:type="spellStart"/>
      <w:r>
        <w:t>vdaka</w:t>
      </w:r>
      <w:proofErr w:type="spellEnd"/>
      <w:r>
        <w:t xml:space="preserve"> </w:t>
      </w:r>
      <w:proofErr w:type="spellStart"/>
      <w:r>
        <w:t>cim</w:t>
      </w:r>
      <w:proofErr w:type="spellEnd"/>
      <w:r>
        <w:t xml:space="preserve"> </w:t>
      </w:r>
      <w:proofErr w:type="spellStart"/>
      <w:r>
        <w:t>nevylucujem</w:t>
      </w:r>
      <w:proofErr w:type="spellEnd"/>
      <w:r>
        <w:t xml:space="preserve"> </w:t>
      </w:r>
      <w:proofErr w:type="spellStart"/>
      <w:r>
        <w:t>dalsie</w:t>
      </w:r>
      <w:proofErr w:type="spellEnd"/>
      <w:r>
        <w:t xml:space="preserve"> </w:t>
      </w:r>
      <w:proofErr w:type="spellStart"/>
      <w:r>
        <w:t>zlepsovaky</w:t>
      </w:r>
      <w:proofErr w:type="spellEnd"/>
      <w:r>
        <w:t xml:space="preserve"> </w:t>
      </w:r>
      <w:proofErr w:type="spellStart"/>
      <w:r>
        <w:t>ake</w:t>
      </w:r>
      <w:proofErr w:type="spellEnd"/>
      <w:r>
        <w:t xml:space="preserve"> Arduino prinieslo. </w:t>
      </w:r>
      <w:proofErr w:type="spellStart"/>
      <w:r>
        <w:t>Iny</w:t>
      </w:r>
      <w:proofErr w:type="spellEnd"/>
      <w:r>
        <w:t xml:space="preserve"> </w:t>
      </w:r>
      <w:proofErr w:type="spellStart"/>
      <w:r>
        <w:t>uvod</w:t>
      </w:r>
      <w:proofErr w:type="spellEnd"/>
      <w:r>
        <w:t xml:space="preserve"> by mohol byt</w:t>
      </w:r>
    </w:p>
  </w:comment>
  <w:comment w:id="83" w:author="patrik fm" w:date="2018-04-09T13:08:00Z" w:initials="pf">
    <w:p w14:paraId="3C30DD16" w14:textId="2404CE85" w:rsidR="005D0238" w:rsidRDefault="005D0238">
      <w:pPr>
        <w:pStyle w:val="Textkomentra"/>
      </w:pPr>
      <w:r>
        <w:rPr>
          <w:rStyle w:val="Odkaznakomentr"/>
        </w:rPr>
        <w:annotationRef/>
      </w:r>
      <w:r>
        <w:t>Projekt Arduino bol okrem svojich zjednodušení v </w:t>
      </w:r>
      <w:proofErr w:type="spellStart"/>
      <w:r>
        <w:t>prototypovaní</w:t>
      </w:r>
      <w:proofErr w:type="spellEnd"/>
      <w:r>
        <w:t xml:space="preserve"> zariadení a ich programovaní úspešný aj vďaka svojmu používateľsky prívetivému prostrediu.</w:t>
      </w:r>
    </w:p>
  </w:comment>
  <w:comment w:id="88" w:author="patrik fm" w:date="2018-04-02T13:49:00Z" w:initials="pf">
    <w:p w14:paraId="169B1133" w14:textId="5CB2FFEB" w:rsidR="005D0238" w:rsidRDefault="005D0238">
      <w:pPr>
        <w:pStyle w:val="Textkomentra"/>
      </w:pPr>
      <w:r>
        <w:rPr>
          <w:rStyle w:val="Odkaznakomentr"/>
        </w:rPr>
        <w:annotationRef/>
      </w:r>
      <w:r>
        <w:t>Vložiť ako krížový odkaz</w:t>
      </w:r>
    </w:p>
  </w:comment>
  <w:comment w:id="99" w:author="RNDr. František Galčík PhD." w:date="2018-04-07T17:37:00Z" w:initials="RFGP">
    <w:p w14:paraId="77D63119" w14:textId="55E1AC5B" w:rsidR="005D0238" w:rsidRDefault="005D0238">
      <w:pPr>
        <w:pStyle w:val="Textkomentra"/>
      </w:pPr>
      <w:r>
        <w:rPr>
          <w:rStyle w:val="Odkaznakomentr"/>
        </w:rPr>
        <w:annotationRef/>
      </w:r>
      <w:proofErr w:type="spellStart"/>
      <w:r>
        <w:t>Upozornujem</w:t>
      </w:r>
      <w:proofErr w:type="spellEnd"/>
      <w:r>
        <w:t xml:space="preserve">, </w:t>
      </w:r>
      <w:proofErr w:type="spellStart"/>
      <w:r>
        <w:t>ze</w:t>
      </w:r>
      <w:proofErr w:type="spellEnd"/>
      <w:r>
        <w:t xml:space="preserve"> </w:t>
      </w:r>
      <w:proofErr w:type="spellStart"/>
      <w:r>
        <w:t>realne</w:t>
      </w:r>
      <w:proofErr w:type="spellEnd"/>
      <w:r>
        <w:t xml:space="preserve"> je </w:t>
      </w:r>
      <w:proofErr w:type="spellStart"/>
      <w:r>
        <w:t>tych</w:t>
      </w:r>
      <w:proofErr w:type="spellEnd"/>
      <w:r>
        <w:t xml:space="preserve"> typov viac.</w:t>
      </w:r>
    </w:p>
  </w:comment>
  <w:comment w:id="100" w:author="patrik fm" w:date="2018-04-09T13:14:00Z" w:initials="pf">
    <w:p w14:paraId="34448E49" w14:textId="32E2EAE7" w:rsidR="00F0771C" w:rsidRDefault="00F0771C">
      <w:pPr>
        <w:pStyle w:val="Textkomentra"/>
      </w:pPr>
      <w:r>
        <w:rPr>
          <w:rStyle w:val="Odkaznakomentr"/>
        </w:rPr>
        <w:annotationRef/>
      </w:r>
      <w:r>
        <w:t>Doplnil som v zátvorke text.</w:t>
      </w:r>
    </w:p>
  </w:comment>
  <w:comment w:id="117" w:author="RNDr. František Galčík PhD." w:date="2018-04-07T17:57:00Z" w:initials="RFGP">
    <w:p w14:paraId="0A1ECB88" w14:textId="774FBD19" w:rsidR="005D0238" w:rsidRDefault="005D0238">
      <w:pPr>
        <w:pStyle w:val="Textkomentra"/>
      </w:pPr>
      <w:r>
        <w:rPr>
          <w:rStyle w:val="Odkaznakomentr"/>
        </w:rPr>
        <w:annotationRef/>
      </w:r>
      <w:proofErr w:type="spellStart"/>
      <w:r>
        <w:t>Preco</w:t>
      </w:r>
      <w:proofErr w:type="spellEnd"/>
      <w:r>
        <w:t xml:space="preserve"> </w:t>
      </w:r>
      <w:proofErr w:type="spellStart"/>
      <w:r>
        <w:t>vzorove</w:t>
      </w:r>
      <w:proofErr w:type="spellEnd"/>
      <w:r>
        <w:t xml:space="preserve">? Ja by som dal, </w:t>
      </w:r>
      <w:proofErr w:type="spellStart"/>
      <w:r>
        <w:t>ze</w:t>
      </w:r>
      <w:proofErr w:type="spellEnd"/>
      <w:r>
        <w:t xml:space="preserve"> nove alebo </w:t>
      </w:r>
      <w:proofErr w:type="spellStart"/>
      <w:r>
        <w:t>komunikacne</w:t>
      </w:r>
      <w:proofErr w:type="spellEnd"/>
      <w:r>
        <w:t xml:space="preserve"> komponenty – alebo nove </w:t>
      </w:r>
      <w:proofErr w:type="spellStart"/>
      <w:r>
        <w:t>komunikacne</w:t>
      </w:r>
      <w:proofErr w:type="spellEnd"/>
    </w:p>
    <w:p w14:paraId="4916564E" w14:textId="78F9C03B" w:rsidR="005D0238" w:rsidRDefault="005D0238">
      <w:pPr>
        <w:pStyle w:val="Textkomentra"/>
      </w:pPr>
    </w:p>
    <w:p w14:paraId="205085BB" w14:textId="5C90DE23" w:rsidR="005D0238" w:rsidRDefault="005D0238">
      <w:pPr>
        <w:pStyle w:val="Textkomentra"/>
      </w:pPr>
      <w:proofErr w:type="spellStart"/>
      <w:r>
        <w:t>Ked</w:t>
      </w:r>
      <w:proofErr w:type="spellEnd"/>
      <w:r>
        <w:t xml:space="preserve"> som oponoval diplomovky v </w:t>
      </w:r>
      <w:proofErr w:type="spellStart"/>
      <w:r>
        <w:t>ramci</w:t>
      </w:r>
      <w:proofErr w:type="spellEnd"/>
      <w:r>
        <w:t xml:space="preserve"> projektu Kapsa (</w:t>
      </w:r>
      <w:r w:rsidRPr="007455D8">
        <w:t>http://kapsa.sk/wiki/</w:t>
      </w:r>
      <w:r>
        <w:t xml:space="preserve">), tak som </w:t>
      </w:r>
      <w:proofErr w:type="spellStart"/>
      <w:r>
        <w:t>casto</w:t>
      </w:r>
      <w:proofErr w:type="spellEnd"/>
      <w:r>
        <w:t xml:space="preserve"> vytkol to, </w:t>
      </w:r>
      <w:proofErr w:type="spellStart"/>
      <w:r>
        <w:t>ze</w:t>
      </w:r>
      <w:proofErr w:type="spellEnd"/>
      <w:r>
        <w:t xml:space="preserve"> v </w:t>
      </w:r>
      <w:proofErr w:type="spellStart"/>
      <w:r>
        <w:t>praci</w:t>
      </w:r>
      <w:proofErr w:type="spellEnd"/>
      <w:r>
        <w:t xml:space="preserve"> nebolo jasne </w:t>
      </w:r>
      <w:proofErr w:type="spellStart"/>
      <w:r>
        <w:t>rozlisitelne</w:t>
      </w:r>
      <w:proofErr w:type="spellEnd"/>
      <w:r>
        <w:t xml:space="preserve">, </w:t>
      </w:r>
      <w:proofErr w:type="spellStart"/>
      <w:r>
        <w:t>co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v projekte Kapsa bolo spravene a </w:t>
      </w:r>
      <w:proofErr w:type="spellStart"/>
      <w:r>
        <w:t>co</w:t>
      </w:r>
      <w:proofErr w:type="spellEnd"/>
      <w:r>
        <w:t xml:space="preserve"> je </w:t>
      </w:r>
      <w:proofErr w:type="spellStart"/>
      <w:r>
        <w:t>vlastny</w:t>
      </w:r>
      <w:proofErr w:type="spellEnd"/>
      <w:r>
        <w:t xml:space="preserve"> </w:t>
      </w:r>
      <w:proofErr w:type="spellStart"/>
      <w:r>
        <w:t>prispevok</w:t>
      </w:r>
      <w:proofErr w:type="spellEnd"/>
      <w:r>
        <w:t xml:space="preserve"> diplomovej prace.</w:t>
      </w:r>
    </w:p>
    <w:p w14:paraId="3CA6D51C" w14:textId="674A5854" w:rsidR="005D0238" w:rsidRDefault="005D0238">
      <w:pPr>
        <w:pStyle w:val="Textkomentra"/>
      </w:pPr>
    </w:p>
    <w:p w14:paraId="2A2B8175" w14:textId="582A6370" w:rsidR="005D0238" w:rsidRDefault="005D0238">
      <w:pPr>
        <w:pStyle w:val="Textkomentra"/>
      </w:pPr>
      <w:proofErr w:type="spellStart"/>
      <w:r>
        <w:t>Takze</w:t>
      </w:r>
      <w:proofErr w:type="spellEnd"/>
      <w:r>
        <w:t xml:space="preserve"> </w:t>
      </w:r>
      <w:proofErr w:type="spellStart"/>
      <w:r>
        <w:t>ked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popisovat</w:t>
      </w:r>
      <w:proofErr w:type="spellEnd"/>
      <w:r>
        <w:t xml:space="preserve"> nove komponenty, </w:t>
      </w:r>
      <w:proofErr w:type="spellStart"/>
      <w:r>
        <w:t>zdorazni</w:t>
      </w:r>
      <w:proofErr w:type="spellEnd"/>
      <w:r>
        <w:t xml:space="preserve">, </w:t>
      </w:r>
      <w:proofErr w:type="spellStart"/>
      <w:r>
        <w:t>ze</w:t>
      </w:r>
      <w:proofErr w:type="spellEnd"/>
      <w:r>
        <w:t xml:space="preserve"> ide o nove veci. Pripadne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intro</w:t>
      </w:r>
      <w:proofErr w:type="spellEnd"/>
      <w:r>
        <w:t xml:space="preserve"> </w:t>
      </w:r>
      <w:proofErr w:type="spellStart"/>
      <w:r>
        <w:t>zacat</w:t>
      </w:r>
      <w:proofErr w:type="spellEnd"/>
      <w:r>
        <w:t xml:space="preserve"> tak, </w:t>
      </w:r>
      <w:proofErr w:type="spellStart"/>
      <w:r>
        <w:t>ze</w:t>
      </w:r>
      <w:proofErr w:type="spellEnd"/>
      <w:r>
        <w:t xml:space="preserve"> v </w:t>
      </w:r>
      <w:proofErr w:type="spellStart"/>
      <w:r>
        <w:t>ramci</w:t>
      </w:r>
      <w:proofErr w:type="spellEnd"/>
      <w:r>
        <w:t xml:space="preserve"> komponentov ACProg je malo </w:t>
      </w:r>
      <w:proofErr w:type="spellStart"/>
      <w:r>
        <w:t>vyssie</w:t>
      </w:r>
      <w:proofErr w:type="spellEnd"/>
      <w:r>
        <w:t xml:space="preserve"> </w:t>
      </w:r>
      <w:proofErr w:type="spellStart"/>
      <w:r>
        <w:t>urovnovych</w:t>
      </w:r>
      <w:proofErr w:type="spellEnd"/>
      <w:r>
        <w:t xml:space="preserve"> alebo </w:t>
      </w:r>
      <w:proofErr w:type="spellStart"/>
      <w:r>
        <w:t>komplexnych</w:t>
      </w:r>
      <w:proofErr w:type="spellEnd"/>
      <w:r>
        <w:t xml:space="preserve"> komponentov na </w:t>
      </w:r>
      <w:proofErr w:type="spellStart"/>
      <w:r>
        <w:t>komunikaciu</w:t>
      </w:r>
      <w:proofErr w:type="spellEnd"/>
      <w:r>
        <w:t>. V </w:t>
      </w:r>
      <w:proofErr w:type="spellStart"/>
      <w:r>
        <w:t>ramci</w:t>
      </w:r>
      <w:proofErr w:type="spellEnd"/>
      <w:r>
        <w:t xml:space="preserve"> </w:t>
      </w:r>
      <w:proofErr w:type="spellStart"/>
      <w:r>
        <w:t>intra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popisat</w:t>
      </w:r>
      <w:proofErr w:type="spellEnd"/>
      <w:r>
        <w:t xml:space="preserve"> proces </w:t>
      </w:r>
      <w:proofErr w:type="spellStart"/>
      <w:r>
        <w:t>vytvarania</w:t>
      </w:r>
      <w:proofErr w:type="spellEnd"/>
      <w:r>
        <w:t xml:space="preserve"> komponentu (teda, </w:t>
      </w:r>
      <w:proofErr w:type="spellStart"/>
      <w:r>
        <w:t>ze</w:t>
      </w:r>
      <w:proofErr w:type="spellEnd"/>
      <w:r>
        <w:t xml:space="preserve"> ako sa definuje novy komponent, </w:t>
      </w:r>
      <w:proofErr w:type="spellStart"/>
      <w:r>
        <w:t>atd</w:t>
      </w:r>
      <w:proofErr w:type="spellEnd"/>
      <w:r>
        <w:t xml:space="preserve">.) a potom </w:t>
      </w:r>
      <w:proofErr w:type="spellStart"/>
      <w:r>
        <w:t>ukazes</w:t>
      </w:r>
      <w:proofErr w:type="spellEnd"/>
      <w:r>
        <w:t xml:space="preserve"> ako si </w:t>
      </w:r>
      <w:proofErr w:type="spellStart"/>
      <w:r>
        <w:t>riesil</w:t>
      </w:r>
      <w:proofErr w:type="spellEnd"/>
      <w:r>
        <w:t xml:space="preserve"> tie </w:t>
      </w:r>
      <w:proofErr w:type="spellStart"/>
      <w:r>
        <w:t>prislusne</w:t>
      </w:r>
      <w:proofErr w:type="spellEnd"/>
      <w:r>
        <w:t xml:space="preserve"> komponenty. Nielen z </w:t>
      </w:r>
      <w:proofErr w:type="spellStart"/>
      <w:r>
        <w:t>pohladu</w:t>
      </w:r>
      <w:proofErr w:type="spellEnd"/>
      <w:r>
        <w:t xml:space="preserve"> API, ale aj z </w:t>
      </w:r>
      <w:proofErr w:type="spellStart"/>
      <w:r>
        <w:t>pohladu</w:t>
      </w:r>
      <w:proofErr w:type="spellEnd"/>
      <w:r>
        <w:t xml:space="preserve"> </w:t>
      </w:r>
      <w:proofErr w:type="spellStart"/>
      <w:r>
        <w:t>implementacie</w:t>
      </w:r>
      <w:proofErr w:type="spellEnd"/>
      <w:r>
        <w:t xml:space="preserve">. To da </w:t>
      </w:r>
      <w:proofErr w:type="spellStart"/>
      <w:r>
        <w:t>praci</w:t>
      </w:r>
      <w:proofErr w:type="spellEnd"/>
      <w:r>
        <w:t xml:space="preserve"> </w:t>
      </w:r>
      <w:proofErr w:type="spellStart"/>
      <w:r>
        <w:t>taky</w:t>
      </w:r>
      <w:proofErr w:type="spellEnd"/>
      <w:r>
        <w:t xml:space="preserve"> </w:t>
      </w:r>
      <w:proofErr w:type="spellStart"/>
      <w:r>
        <w:t>dobry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</w:t>
      </w:r>
      <w:proofErr w:type="spellStart"/>
      <w:r>
        <w:t>smrnc</w:t>
      </w:r>
      <w:proofErr w:type="spellEnd"/>
      <w:r>
        <w:t xml:space="preserve">, </w:t>
      </w:r>
      <w:proofErr w:type="spellStart"/>
      <w:r>
        <w:t>ked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mat aj veci z </w:t>
      </w:r>
      <w:proofErr w:type="spellStart"/>
      <w:r>
        <w:t>vyssej</w:t>
      </w:r>
      <w:proofErr w:type="spellEnd"/>
      <w:r>
        <w:t xml:space="preserve"> </w:t>
      </w:r>
      <w:proofErr w:type="spellStart"/>
      <w:r>
        <w:t>urovne</w:t>
      </w:r>
      <w:proofErr w:type="spellEnd"/>
      <w:r>
        <w:t xml:space="preserve"> (IDE) ale aj veci z </w:t>
      </w:r>
      <w:proofErr w:type="spellStart"/>
      <w:r>
        <w:t>nizsej</w:t>
      </w:r>
      <w:proofErr w:type="spellEnd"/>
      <w:r>
        <w:t xml:space="preserve"> </w:t>
      </w:r>
      <w:proofErr w:type="spellStart"/>
      <w:r>
        <w:t>urovne</w:t>
      </w:r>
      <w:proofErr w:type="spellEnd"/>
      <w: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07B0923" w15:done="0"/>
  <w15:commentEx w15:paraId="2EC1F8FD" w15:paraIdParent="607B0923" w15:done="0"/>
  <w15:commentEx w15:paraId="0430CAB2" w15:done="0"/>
  <w15:commentEx w15:paraId="7362CB9A" w15:done="0"/>
  <w15:commentEx w15:paraId="2FDD5383" w15:done="0"/>
  <w15:commentEx w15:paraId="17F574CE" w15:paraIdParent="2FDD5383" w15:done="0"/>
  <w15:commentEx w15:paraId="40B34DCC" w15:done="0"/>
  <w15:commentEx w15:paraId="12C94B0A" w15:done="0"/>
  <w15:commentEx w15:paraId="675F7643" w15:paraIdParent="12C94B0A" w15:done="0"/>
  <w15:commentEx w15:paraId="7ED10219" w15:done="0"/>
  <w15:commentEx w15:paraId="39866572" w15:paraIdParent="7ED10219" w15:done="0"/>
  <w15:commentEx w15:paraId="09C855BC" w15:done="0"/>
  <w15:commentEx w15:paraId="52E2E255" w15:paraIdParent="09C855BC" w15:done="0"/>
  <w15:commentEx w15:paraId="3C30DD16" w15:paraIdParent="09C855BC" w15:done="0"/>
  <w15:commentEx w15:paraId="169B1133" w15:done="0"/>
  <w15:commentEx w15:paraId="77D63119" w15:done="0"/>
  <w15:commentEx w15:paraId="34448E49" w15:paraIdParent="77D63119" w15:done="0"/>
  <w15:commentEx w15:paraId="2A2B817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793C57" w14:textId="77777777" w:rsidR="00C75028" w:rsidRDefault="00C75028">
      <w:pPr>
        <w:spacing w:before="0" w:line="240" w:lineRule="auto"/>
      </w:pPr>
      <w:r>
        <w:separator/>
      </w:r>
    </w:p>
  </w:endnote>
  <w:endnote w:type="continuationSeparator" w:id="0">
    <w:p w14:paraId="77806A73" w14:textId="77777777" w:rsidR="00C75028" w:rsidRDefault="00C750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B4682" w14:textId="77777777" w:rsidR="005D0238" w:rsidRDefault="005D0238">
    <w:pPr>
      <w:pStyle w:val="ZPNormalnyText"/>
      <w:jc w:val="center"/>
      <w:rPr>
        <w:sz w:val="3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39AE73" w14:textId="77777777" w:rsidR="005D0238" w:rsidRDefault="005D0238">
    <w:pPr>
      <w:pStyle w:val="ZPNormalnyText"/>
      <w:jc w:val="center"/>
      <w:rPr>
        <w:sz w:val="3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7EEB93" w14:textId="46C81442" w:rsidR="005D0238" w:rsidRDefault="005D0238">
    <w:pPr>
      <w:pStyle w:val="Pta"/>
      <w:pBdr>
        <w:top w:val="dotted" w:sz="4" w:space="1" w:color="auto"/>
      </w:pBdr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C50AC9">
      <w:rPr>
        <w:noProof/>
      </w:rPr>
      <w:t>20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4EA6EB" w14:textId="77777777" w:rsidR="00C75028" w:rsidRDefault="00C75028">
      <w:pPr>
        <w:spacing w:before="0" w:line="240" w:lineRule="auto"/>
      </w:pPr>
      <w:r>
        <w:separator/>
      </w:r>
    </w:p>
  </w:footnote>
  <w:footnote w:type="continuationSeparator" w:id="0">
    <w:p w14:paraId="3B849F19" w14:textId="77777777" w:rsidR="00C75028" w:rsidRDefault="00C75028">
      <w:pPr>
        <w:spacing w:before="0" w:line="240" w:lineRule="auto"/>
      </w:pPr>
      <w:r>
        <w:continuationSeparator/>
      </w:r>
    </w:p>
  </w:footnote>
  <w:footnote w:id="1">
    <w:p w14:paraId="6C0E723F" w14:textId="7D0CF000" w:rsidR="005D0238" w:rsidRDefault="005D0238">
      <w:pPr>
        <w:pStyle w:val="Textpoznmkypodiarou"/>
      </w:pPr>
      <w:r>
        <w:rPr>
          <w:rStyle w:val="Odkaznapoznmkupodiarou"/>
        </w:rPr>
        <w:footnoteRef/>
      </w:r>
      <w:r>
        <w:t xml:space="preserve"> Funkcia </w:t>
      </w:r>
      <w:proofErr w:type="spellStart"/>
      <w:r w:rsidRPr="00E6233B">
        <w:rPr>
          <w:rFonts w:ascii="Courier New" w:hAnsi="Courier New" w:cs="Courier New"/>
        </w:rPr>
        <w:t>delay</w:t>
      </w:r>
      <w:proofErr w:type="spellEnd"/>
      <w:r w:rsidRPr="00E6233B">
        <w:rPr>
          <w:rFonts w:ascii="Courier New" w:hAnsi="Courier New" w:cs="Courier New"/>
        </w:rPr>
        <w:t>(</w:t>
      </w:r>
      <w:proofErr w:type="spellStart"/>
      <w:r w:rsidRPr="00E6233B">
        <w:rPr>
          <w:rFonts w:ascii="Courier New" w:hAnsi="Courier New" w:cs="Courier New"/>
        </w:rPr>
        <w:t>int</w:t>
      </w:r>
      <w:proofErr w:type="spellEnd"/>
      <w:r w:rsidRPr="00E6233B">
        <w:rPr>
          <w:rFonts w:ascii="Courier New" w:hAnsi="Courier New" w:cs="Courier New"/>
        </w:rPr>
        <w:t xml:space="preserve"> </w:t>
      </w:r>
      <w:proofErr w:type="spellStart"/>
      <w:r w:rsidRPr="00E6233B">
        <w:rPr>
          <w:rFonts w:ascii="Courier New" w:hAnsi="Courier New" w:cs="Courier New"/>
        </w:rPr>
        <w:t>microseconds</w:t>
      </w:r>
      <w:proofErr w:type="spellEnd"/>
      <w:r w:rsidRPr="00E6233B">
        <w:rPr>
          <w:rFonts w:ascii="Courier New" w:hAnsi="Courier New" w:cs="Courier New"/>
        </w:rPr>
        <w:t>)</w:t>
      </w:r>
      <w:r>
        <w:t xml:space="preserve"> zastaví vykonávanie programu na zadaný počet </w:t>
      </w:r>
      <w:proofErr w:type="spellStart"/>
      <w:r>
        <w:t>mikrosekúnd</w:t>
      </w:r>
      <w:proofErr w:type="spellEnd"/>
      <w:r>
        <w:t>. Tradičný kompilátor Arduino implementuje zastavenie aktívnym čakaním.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78FB93" w14:textId="77777777" w:rsidR="005D0238" w:rsidRDefault="005D0238">
    <w:pPr>
      <w:pStyle w:val="Hlavika"/>
      <w:jc w:val="center"/>
      <w:rPr>
        <w:vanish/>
        <w:sz w:val="28"/>
      </w:rPr>
    </w:pPr>
    <w:r>
      <w:rPr>
        <w:vanish/>
        <w:sz w:val="28"/>
      </w:rPr>
      <w:t>OBAL záverečnej práce v súlade s ISO 7144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1E1E8" w14:textId="77777777" w:rsidR="005D0238" w:rsidRDefault="005D0238">
    <w:pPr>
      <w:pStyle w:val="Hlavika"/>
      <w:jc w:val="center"/>
      <w:rPr>
        <w:vanish/>
        <w:sz w:val="32"/>
      </w:rPr>
    </w:pPr>
    <w:r>
      <w:rPr>
        <w:vanish/>
        <w:sz w:val="32"/>
      </w:rPr>
      <w:t>TITULNÝ LIST záverečnej práce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22A257" w14:textId="77777777" w:rsidR="005D0238" w:rsidRDefault="005D0238">
    <w:pPr>
      <w:pStyle w:val="Hlavika"/>
      <w:jc w:val="center"/>
      <w:rPr>
        <w:vanish/>
        <w:sz w:val="32"/>
      </w:rPr>
    </w:pPr>
    <w:r>
      <w:rPr>
        <w:vanish/>
        <w:sz w:val="32"/>
      </w:rPr>
      <w:t>Zadanie záverečnej práce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8EE738" w14:textId="77777777" w:rsidR="005D0238" w:rsidRDefault="005D0238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Poďakovanie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CFEE7" w14:textId="77777777" w:rsidR="005D0238" w:rsidRDefault="005D0238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Abstrakt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3A5FB" w14:textId="77777777" w:rsidR="005D0238" w:rsidRDefault="005D0238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Obsah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15975" w14:textId="77777777" w:rsidR="005D0238" w:rsidRDefault="005D0238">
    <w:pPr>
      <w:pStyle w:val="Hlavika"/>
      <w:pBdr>
        <w:bottom w:val="dotted" w:sz="4" w:space="1" w:color="auto"/>
      </w:pBdr>
      <w:rPr>
        <w:lang w:val="cs-CZ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F288B3E"/>
    <w:lvl w:ilvl="0">
      <w:start w:val="1"/>
      <w:numFmt w:val="decimal"/>
      <w:pStyle w:val="slovanzoznam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BEE0C0"/>
    <w:lvl w:ilvl="0">
      <w:start w:val="1"/>
      <w:numFmt w:val="decimal"/>
      <w:pStyle w:val="slovanzoznam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9F4452A"/>
    <w:lvl w:ilvl="0">
      <w:start w:val="1"/>
      <w:numFmt w:val="decimal"/>
      <w:pStyle w:val="slovanzoznam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BE4B75A"/>
    <w:lvl w:ilvl="0">
      <w:start w:val="1"/>
      <w:numFmt w:val="decimal"/>
      <w:pStyle w:val="slovanzoznam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CB88F22"/>
    <w:lvl w:ilvl="0">
      <w:start w:val="1"/>
      <w:numFmt w:val="bullet"/>
      <w:pStyle w:val="Zo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B6AF258"/>
    <w:lvl w:ilvl="0">
      <w:start w:val="1"/>
      <w:numFmt w:val="bullet"/>
      <w:pStyle w:val="Zo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5263CD0"/>
    <w:lvl w:ilvl="0">
      <w:start w:val="1"/>
      <w:numFmt w:val="bullet"/>
      <w:pStyle w:val="Zo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E0EE66"/>
    <w:lvl w:ilvl="0">
      <w:start w:val="1"/>
      <w:numFmt w:val="bullet"/>
      <w:pStyle w:val="Zo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201AD4"/>
    <w:lvl w:ilvl="0">
      <w:start w:val="1"/>
      <w:numFmt w:val="decimal"/>
      <w:pStyle w:val="slovanzo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0E2562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759095A"/>
    <w:multiLevelType w:val="hybridMultilevel"/>
    <w:tmpl w:val="009473EC"/>
    <w:lvl w:ilvl="0" w:tplc="ACF827EE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BD2966"/>
    <w:multiLevelType w:val="hybridMultilevel"/>
    <w:tmpl w:val="8BD61012"/>
    <w:lvl w:ilvl="0" w:tplc="E384E6FA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BF53B59"/>
    <w:multiLevelType w:val="multilevel"/>
    <w:tmpl w:val="8472B0E6"/>
    <w:lvl w:ilvl="0">
      <w:start w:val="1"/>
      <w:numFmt w:val="decimal"/>
      <w:pStyle w:val="NadpisKapitoly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PodNadpisKapitoly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PodNadpis3uroven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03A76DC"/>
    <w:multiLevelType w:val="hybridMultilevel"/>
    <w:tmpl w:val="199614F4"/>
    <w:lvl w:ilvl="0" w:tplc="66EE2510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6832A93"/>
    <w:multiLevelType w:val="hybridMultilevel"/>
    <w:tmpl w:val="98381A6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35F0DEB"/>
    <w:multiLevelType w:val="multilevel"/>
    <w:tmpl w:val="041B0023"/>
    <w:styleLink w:val="lnokalebosekcia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7" w15:restartNumberingAfterBreak="0">
    <w:nsid w:val="3F1B3404"/>
    <w:multiLevelType w:val="hybridMultilevel"/>
    <w:tmpl w:val="55A03C62"/>
    <w:lvl w:ilvl="0" w:tplc="C6F2C6E4">
      <w:start w:val="1"/>
      <w:numFmt w:val="upperLetter"/>
      <w:lvlText w:val="Príloha %1:"/>
      <w:lvlJc w:val="left"/>
      <w:pPr>
        <w:tabs>
          <w:tab w:val="num" w:pos="1080"/>
        </w:tabs>
        <w:ind w:left="567" w:hanging="567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F95D36"/>
    <w:multiLevelType w:val="multilevel"/>
    <w:tmpl w:val="C3D8CC68"/>
    <w:lvl w:ilvl="0">
      <w:start w:val="1"/>
      <w:numFmt w:val="decimal"/>
      <w:pStyle w:val="lnok"/>
      <w:lvlText w:val="Čl. %1"/>
      <w:lvlJc w:val="left"/>
      <w:pPr>
        <w:tabs>
          <w:tab w:val="num" w:pos="5257"/>
        </w:tabs>
        <w:ind w:left="4424" w:firstLine="11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odsek"/>
      <w:lvlText w:val="(%2)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723"/>
        </w:tabs>
        <w:ind w:left="720" w:hanging="357"/>
      </w:pPr>
      <w:rPr>
        <w:rFonts w:ascii="Times New Roman" w:eastAsia="Times New Roman" w:hAnsi="Times New Roman" w:cs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1067"/>
        </w:tabs>
        <w:ind w:left="1067" w:hanging="357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443"/>
        </w:tabs>
        <w:ind w:left="1443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1803"/>
        </w:tabs>
        <w:ind w:left="1803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163"/>
        </w:tabs>
        <w:ind w:left="2163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523"/>
        </w:tabs>
        <w:ind w:left="2523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2883"/>
        </w:tabs>
        <w:ind w:left="2883" w:hanging="360"/>
      </w:pPr>
      <w:rPr>
        <w:rFonts w:cs="Times New Roman"/>
      </w:rPr>
    </w:lvl>
  </w:abstractNum>
  <w:abstractNum w:abstractNumId="19" w15:restartNumberingAfterBreak="0">
    <w:nsid w:val="44D86688"/>
    <w:multiLevelType w:val="hybridMultilevel"/>
    <w:tmpl w:val="623E4866"/>
    <w:lvl w:ilvl="0" w:tplc="041B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CD2608C"/>
    <w:multiLevelType w:val="multilevel"/>
    <w:tmpl w:val="041B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526C366D"/>
    <w:multiLevelType w:val="multilevel"/>
    <w:tmpl w:val="3CA29982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22" w15:restartNumberingAfterBreak="0">
    <w:nsid w:val="58964539"/>
    <w:multiLevelType w:val="multilevel"/>
    <w:tmpl w:val="041B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645B3A91"/>
    <w:multiLevelType w:val="hybridMultilevel"/>
    <w:tmpl w:val="2102BAE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7742329"/>
    <w:multiLevelType w:val="hybridMultilevel"/>
    <w:tmpl w:val="0862EBBC"/>
    <w:lvl w:ilvl="0" w:tplc="041B000F">
      <w:start w:val="1"/>
      <w:numFmt w:val="decimal"/>
      <w:lvlText w:val="%1."/>
      <w:lvlJc w:val="left"/>
      <w:pPr>
        <w:tabs>
          <w:tab w:val="num" w:pos="1230"/>
        </w:tabs>
        <w:ind w:left="1230" w:hanging="360"/>
      </w:pPr>
    </w:lvl>
    <w:lvl w:ilvl="1" w:tplc="041B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B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B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C56959"/>
    <w:multiLevelType w:val="hybridMultilevel"/>
    <w:tmpl w:val="5BF06E48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D84D4F"/>
    <w:multiLevelType w:val="hybridMultilevel"/>
    <w:tmpl w:val="AB1E1A08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8DC743D"/>
    <w:multiLevelType w:val="hybridMultilevel"/>
    <w:tmpl w:val="4AB42DD2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BE52C2"/>
    <w:multiLevelType w:val="hybridMultilevel"/>
    <w:tmpl w:val="BDB8CE9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0208FD"/>
    <w:multiLevelType w:val="hybridMultilevel"/>
    <w:tmpl w:val="01DCC5E4"/>
    <w:lvl w:ilvl="0" w:tplc="041B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  <w:lvlOverride w:ilvl="0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</w:num>
  <w:num w:numId="21">
    <w:abstractNumId w:val="20"/>
  </w:num>
  <w:num w:numId="22">
    <w:abstractNumId w:val="16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28"/>
  </w:num>
  <w:num w:numId="32">
    <w:abstractNumId w:val="12"/>
  </w:num>
  <w:num w:numId="33">
    <w:abstractNumId w:val="24"/>
  </w:num>
  <w:num w:numId="34">
    <w:abstractNumId w:val="15"/>
  </w:num>
  <w:num w:numId="35">
    <w:abstractNumId w:val="29"/>
  </w:num>
  <w:num w:numId="36">
    <w:abstractNumId w:val="23"/>
  </w:num>
  <w:num w:numId="37">
    <w:abstractNumId w:val="19"/>
  </w:num>
  <w:num w:numId="38">
    <w:abstractNumId w:val="14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NDr. František Galčík PhD.">
    <w15:presenceInfo w15:providerId="None" w15:userId="RNDr. František Galčík PhD."/>
  </w15:person>
  <w15:person w15:author="patrik fm">
    <w15:presenceInfo w15:providerId="Windows Live" w15:userId="c5e607f29bec92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trackedChanges" w:formatting="1" w:enforcement="0"/>
  <w:defaultTabStop w:val="720"/>
  <w:hyphenationZone w:val="4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0B5"/>
    <w:rsid w:val="00007298"/>
    <w:rsid w:val="00015286"/>
    <w:rsid w:val="00024AF8"/>
    <w:rsid w:val="000268E8"/>
    <w:rsid w:val="00031E29"/>
    <w:rsid w:val="0003217A"/>
    <w:rsid w:val="000411DF"/>
    <w:rsid w:val="0004362E"/>
    <w:rsid w:val="000708EB"/>
    <w:rsid w:val="00082A6D"/>
    <w:rsid w:val="00092543"/>
    <w:rsid w:val="00092BBC"/>
    <w:rsid w:val="00095F9E"/>
    <w:rsid w:val="00097161"/>
    <w:rsid w:val="000C0D5B"/>
    <w:rsid w:val="000C11C6"/>
    <w:rsid w:val="000D2377"/>
    <w:rsid w:val="000D54ED"/>
    <w:rsid w:val="000D736F"/>
    <w:rsid w:val="000E1912"/>
    <w:rsid w:val="000E63E1"/>
    <w:rsid w:val="000F4B07"/>
    <w:rsid w:val="00101A84"/>
    <w:rsid w:val="00106F2B"/>
    <w:rsid w:val="001150EF"/>
    <w:rsid w:val="00123B4D"/>
    <w:rsid w:val="00130C68"/>
    <w:rsid w:val="001359A8"/>
    <w:rsid w:val="001445C3"/>
    <w:rsid w:val="001450B8"/>
    <w:rsid w:val="00151684"/>
    <w:rsid w:val="001557A7"/>
    <w:rsid w:val="001662F7"/>
    <w:rsid w:val="00172F0F"/>
    <w:rsid w:val="00176660"/>
    <w:rsid w:val="00182BA7"/>
    <w:rsid w:val="00186E1C"/>
    <w:rsid w:val="001968D5"/>
    <w:rsid w:val="001A06E5"/>
    <w:rsid w:val="001A141A"/>
    <w:rsid w:val="001A521D"/>
    <w:rsid w:val="001A6BCB"/>
    <w:rsid w:val="001A73A3"/>
    <w:rsid w:val="001B1517"/>
    <w:rsid w:val="001B1761"/>
    <w:rsid w:val="001B1C1D"/>
    <w:rsid w:val="001B61F1"/>
    <w:rsid w:val="001C1EC1"/>
    <w:rsid w:val="001C3812"/>
    <w:rsid w:val="001C444E"/>
    <w:rsid w:val="001C7AAC"/>
    <w:rsid w:val="001D0A77"/>
    <w:rsid w:val="001D4DEE"/>
    <w:rsid w:val="001D6423"/>
    <w:rsid w:val="001F025E"/>
    <w:rsid w:val="001F0382"/>
    <w:rsid w:val="001F24F7"/>
    <w:rsid w:val="001F2DBB"/>
    <w:rsid w:val="002034A7"/>
    <w:rsid w:val="0020407B"/>
    <w:rsid w:val="00206F2C"/>
    <w:rsid w:val="00213AEA"/>
    <w:rsid w:val="00213D61"/>
    <w:rsid w:val="00215AFB"/>
    <w:rsid w:val="00217919"/>
    <w:rsid w:val="00217B42"/>
    <w:rsid w:val="002207F1"/>
    <w:rsid w:val="002208F2"/>
    <w:rsid w:val="00235771"/>
    <w:rsid w:val="00243F82"/>
    <w:rsid w:val="00252BA4"/>
    <w:rsid w:val="00254C0C"/>
    <w:rsid w:val="00257C4B"/>
    <w:rsid w:val="00260F5D"/>
    <w:rsid w:val="00263773"/>
    <w:rsid w:val="00275D03"/>
    <w:rsid w:val="00276FAB"/>
    <w:rsid w:val="0028045C"/>
    <w:rsid w:val="00286EA3"/>
    <w:rsid w:val="00290F74"/>
    <w:rsid w:val="00291AD8"/>
    <w:rsid w:val="002A30CD"/>
    <w:rsid w:val="002A7555"/>
    <w:rsid w:val="002A7BC1"/>
    <w:rsid w:val="002C0167"/>
    <w:rsid w:val="002C1B1A"/>
    <w:rsid w:val="002C2F05"/>
    <w:rsid w:val="002C325E"/>
    <w:rsid w:val="002D3764"/>
    <w:rsid w:val="002D76E5"/>
    <w:rsid w:val="002D7C5D"/>
    <w:rsid w:val="002E2583"/>
    <w:rsid w:val="002E3683"/>
    <w:rsid w:val="002F1CE9"/>
    <w:rsid w:val="002F59F4"/>
    <w:rsid w:val="002F7447"/>
    <w:rsid w:val="0030045B"/>
    <w:rsid w:val="00302AEE"/>
    <w:rsid w:val="00310251"/>
    <w:rsid w:val="00313EAD"/>
    <w:rsid w:val="00315E84"/>
    <w:rsid w:val="00316351"/>
    <w:rsid w:val="00321C76"/>
    <w:rsid w:val="00322D15"/>
    <w:rsid w:val="00323245"/>
    <w:rsid w:val="00324B4D"/>
    <w:rsid w:val="0032539B"/>
    <w:rsid w:val="00327810"/>
    <w:rsid w:val="00327902"/>
    <w:rsid w:val="00327E4C"/>
    <w:rsid w:val="003322EF"/>
    <w:rsid w:val="00351FF4"/>
    <w:rsid w:val="00364470"/>
    <w:rsid w:val="00376A84"/>
    <w:rsid w:val="00392C6A"/>
    <w:rsid w:val="00396266"/>
    <w:rsid w:val="00396516"/>
    <w:rsid w:val="003A6A26"/>
    <w:rsid w:val="003A6B0A"/>
    <w:rsid w:val="003A7B74"/>
    <w:rsid w:val="003B1072"/>
    <w:rsid w:val="003C309A"/>
    <w:rsid w:val="003C37C1"/>
    <w:rsid w:val="003C3F53"/>
    <w:rsid w:val="003C79F7"/>
    <w:rsid w:val="003D0AA6"/>
    <w:rsid w:val="003D0B74"/>
    <w:rsid w:val="003D0CF0"/>
    <w:rsid w:val="003D7262"/>
    <w:rsid w:val="003E0D21"/>
    <w:rsid w:val="003E5DC4"/>
    <w:rsid w:val="003F0995"/>
    <w:rsid w:val="003F21D0"/>
    <w:rsid w:val="0040744A"/>
    <w:rsid w:val="00421C26"/>
    <w:rsid w:val="00422B89"/>
    <w:rsid w:val="00424DF8"/>
    <w:rsid w:val="00435EA9"/>
    <w:rsid w:val="00440671"/>
    <w:rsid w:val="004435AB"/>
    <w:rsid w:val="00444091"/>
    <w:rsid w:val="00453E57"/>
    <w:rsid w:val="0045412C"/>
    <w:rsid w:val="004578B1"/>
    <w:rsid w:val="004612F3"/>
    <w:rsid w:val="004645E5"/>
    <w:rsid w:val="00465FDF"/>
    <w:rsid w:val="0047592E"/>
    <w:rsid w:val="00480C60"/>
    <w:rsid w:val="00496BCA"/>
    <w:rsid w:val="00497436"/>
    <w:rsid w:val="004A0CBA"/>
    <w:rsid w:val="004A40BC"/>
    <w:rsid w:val="004A4C74"/>
    <w:rsid w:val="004A7889"/>
    <w:rsid w:val="004B256C"/>
    <w:rsid w:val="004B4912"/>
    <w:rsid w:val="004B690C"/>
    <w:rsid w:val="004C4C38"/>
    <w:rsid w:val="004C712F"/>
    <w:rsid w:val="004D1804"/>
    <w:rsid w:val="004D252E"/>
    <w:rsid w:val="004E789C"/>
    <w:rsid w:val="004F4867"/>
    <w:rsid w:val="0050106B"/>
    <w:rsid w:val="005037B6"/>
    <w:rsid w:val="0051223D"/>
    <w:rsid w:val="00513678"/>
    <w:rsid w:val="00520CA9"/>
    <w:rsid w:val="005262C4"/>
    <w:rsid w:val="00534D56"/>
    <w:rsid w:val="005358A4"/>
    <w:rsid w:val="00537B43"/>
    <w:rsid w:val="005677EA"/>
    <w:rsid w:val="00567E6A"/>
    <w:rsid w:val="00571BF6"/>
    <w:rsid w:val="005761CB"/>
    <w:rsid w:val="00585A94"/>
    <w:rsid w:val="00594C01"/>
    <w:rsid w:val="005B51AB"/>
    <w:rsid w:val="005B5F7A"/>
    <w:rsid w:val="005B6AE6"/>
    <w:rsid w:val="005B72A5"/>
    <w:rsid w:val="005B7909"/>
    <w:rsid w:val="005C35A7"/>
    <w:rsid w:val="005C3C5D"/>
    <w:rsid w:val="005C7751"/>
    <w:rsid w:val="005D0238"/>
    <w:rsid w:val="005D1083"/>
    <w:rsid w:val="005D22F7"/>
    <w:rsid w:val="005E1778"/>
    <w:rsid w:val="005E4E14"/>
    <w:rsid w:val="005F0BE7"/>
    <w:rsid w:val="005F1678"/>
    <w:rsid w:val="005F27DC"/>
    <w:rsid w:val="005F2A55"/>
    <w:rsid w:val="005F7689"/>
    <w:rsid w:val="0060708B"/>
    <w:rsid w:val="00611CA8"/>
    <w:rsid w:val="006120A6"/>
    <w:rsid w:val="00612E97"/>
    <w:rsid w:val="00614037"/>
    <w:rsid w:val="00614D74"/>
    <w:rsid w:val="00622DBA"/>
    <w:rsid w:val="0062478D"/>
    <w:rsid w:val="00625333"/>
    <w:rsid w:val="006332EA"/>
    <w:rsid w:val="006340A5"/>
    <w:rsid w:val="00640780"/>
    <w:rsid w:val="0064192C"/>
    <w:rsid w:val="00642295"/>
    <w:rsid w:val="006512DA"/>
    <w:rsid w:val="006523C1"/>
    <w:rsid w:val="00653706"/>
    <w:rsid w:val="00656F68"/>
    <w:rsid w:val="0066160C"/>
    <w:rsid w:val="00664AEC"/>
    <w:rsid w:val="00670C3C"/>
    <w:rsid w:val="006714F2"/>
    <w:rsid w:val="00674934"/>
    <w:rsid w:val="00674E97"/>
    <w:rsid w:val="00681190"/>
    <w:rsid w:val="00681F6F"/>
    <w:rsid w:val="00682236"/>
    <w:rsid w:val="0068552E"/>
    <w:rsid w:val="006A49D4"/>
    <w:rsid w:val="006A5D5F"/>
    <w:rsid w:val="006B0FE3"/>
    <w:rsid w:val="006B481A"/>
    <w:rsid w:val="006C01A6"/>
    <w:rsid w:val="006C1932"/>
    <w:rsid w:val="006C3946"/>
    <w:rsid w:val="006D2825"/>
    <w:rsid w:val="006E0F93"/>
    <w:rsid w:val="006E4B6C"/>
    <w:rsid w:val="006F002B"/>
    <w:rsid w:val="006F1275"/>
    <w:rsid w:val="006F2F69"/>
    <w:rsid w:val="006F43EC"/>
    <w:rsid w:val="0070117F"/>
    <w:rsid w:val="00701ACB"/>
    <w:rsid w:val="007031BB"/>
    <w:rsid w:val="0070361A"/>
    <w:rsid w:val="00711357"/>
    <w:rsid w:val="00717D37"/>
    <w:rsid w:val="00723A3B"/>
    <w:rsid w:val="00732205"/>
    <w:rsid w:val="007352D1"/>
    <w:rsid w:val="0073699B"/>
    <w:rsid w:val="00737A95"/>
    <w:rsid w:val="00740C17"/>
    <w:rsid w:val="007455D8"/>
    <w:rsid w:val="0075325E"/>
    <w:rsid w:val="00756461"/>
    <w:rsid w:val="00763317"/>
    <w:rsid w:val="00775A87"/>
    <w:rsid w:val="00775BC2"/>
    <w:rsid w:val="00781559"/>
    <w:rsid w:val="00781DD9"/>
    <w:rsid w:val="00783448"/>
    <w:rsid w:val="007909B6"/>
    <w:rsid w:val="007A4E3D"/>
    <w:rsid w:val="007A6BA3"/>
    <w:rsid w:val="007B0796"/>
    <w:rsid w:val="007C207C"/>
    <w:rsid w:val="007D515B"/>
    <w:rsid w:val="007E0FD9"/>
    <w:rsid w:val="007E78CE"/>
    <w:rsid w:val="007F5B8D"/>
    <w:rsid w:val="00806C79"/>
    <w:rsid w:val="008250B5"/>
    <w:rsid w:val="0082528A"/>
    <w:rsid w:val="00830D6C"/>
    <w:rsid w:val="00832643"/>
    <w:rsid w:val="0084269B"/>
    <w:rsid w:val="00844D2E"/>
    <w:rsid w:val="00845F76"/>
    <w:rsid w:val="00852FA1"/>
    <w:rsid w:val="0085554D"/>
    <w:rsid w:val="00856CAD"/>
    <w:rsid w:val="0086154F"/>
    <w:rsid w:val="00862069"/>
    <w:rsid w:val="00862A80"/>
    <w:rsid w:val="00864203"/>
    <w:rsid w:val="00870E4F"/>
    <w:rsid w:val="00872DE4"/>
    <w:rsid w:val="008745F0"/>
    <w:rsid w:val="00877B2C"/>
    <w:rsid w:val="008906BC"/>
    <w:rsid w:val="00893B0D"/>
    <w:rsid w:val="00895A9A"/>
    <w:rsid w:val="00896CA4"/>
    <w:rsid w:val="008A401F"/>
    <w:rsid w:val="008A4462"/>
    <w:rsid w:val="008A6C84"/>
    <w:rsid w:val="008C2361"/>
    <w:rsid w:val="008D21F0"/>
    <w:rsid w:val="008F0BA6"/>
    <w:rsid w:val="008F2F15"/>
    <w:rsid w:val="008F4176"/>
    <w:rsid w:val="008F495E"/>
    <w:rsid w:val="008F711C"/>
    <w:rsid w:val="009104E0"/>
    <w:rsid w:val="00914756"/>
    <w:rsid w:val="00915B2D"/>
    <w:rsid w:val="00915EE2"/>
    <w:rsid w:val="009313C0"/>
    <w:rsid w:val="0093159E"/>
    <w:rsid w:val="00946E10"/>
    <w:rsid w:val="009501C8"/>
    <w:rsid w:val="009546EF"/>
    <w:rsid w:val="00961448"/>
    <w:rsid w:val="009642B9"/>
    <w:rsid w:val="009644D7"/>
    <w:rsid w:val="00966DED"/>
    <w:rsid w:val="009722E7"/>
    <w:rsid w:val="009833FD"/>
    <w:rsid w:val="009834EC"/>
    <w:rsid w:val="00991CA1"/>
    <w:rsid w:val="00993865"/>
    <w:rsid w:val="00994DA6"/>
    <w:rsid w:val="00996ADE"/>
    <w:rsid w:val="009970EF"/>
    <w:rsid w:val="0099777E"/>
    <w:rsid w:val="009A7219"/>
    <w:rsid w:val="009B25AE"/>
    <w:rsid w:val="009C64C1"/>
    <w:rsid w:val="009D02F1"/>
    <w:rsid w:val="009D1608"/>
    <w:rsid w:val="009D64FC"/>
    <w:rsid w:val="009D6560"/>
    <w:rsid w:val="009E067E"/>
    <w:rsid w:val="009E1583"/>
    <w:rsid w:val="009E1FF5"/>
    <w:rsid w:val="009E5018"/>
    <w:rsid w:val="009F1A09"/>
    <w:rsid w:val="00A01FEB"/>
    <w:rsid w:val="00A0238D"/>
    <w:rsid w:val="00A02AD3"/>
    <w:rsid w:val="00A0345E"/>
    <w:rsid w:val="00A04AB5"/>
    <w:rsid w:val="00A06970"/>
    <w:rsid w:val="00A07DC3"/>
    <w:rsid w:val="00A10FDC"/>
    <w:rsid w:val="00A1540A"/>
    <w:rsid w:val="00A159AF"/>
    <w:rsid w:val="00A24139"/>
    <w:rsid w:val="00A24F64"/>
    <w:rsid w:val="00A277AF"/>
    <w:rsid w:val="00A310DD"/>
    <w:rsid w:val="00A31CD6"/>
    <w:rsid w:val="00A35D08"/>
    <w:rsid w:val="00A37D90"/>
    <w:rsid w:val="00A43374"/>
    <w:rsid w:val="00A57393"/>
    <w:rsid w:val="00A64640"/>
    <w:rsid w:val="00A67455"/>
    <w:rsid w:val="00A678D9"/>
    <w:rsid w:val="00A71261"/>
    <w:rsid w:val="00A801B1"/>
    <w:rsid w:val="00A90ED7"/>
    <w:rsid w:val="00A94191"/>
    <w:rsid w:val="00A954FF"/>
    <w:rsid w:val="00AA3037"/>
    <w:rsid w:val="00AA3F0C"/>
    <w:rsid w:val="00AB2B40"/>
    <w:rsid w:val="00AB3E61"/>
    <w:rsid w:val="00AB5548"/>
    <w:rsid w:val="00AB6BBF"/>
    <w:rsid w:val="00AC032C"/>
    <w:rsid w:val="00AC099C"/>
    <w:rsid w:val="00AC5CA8"/>
    <w:rsid w:val="00AD2386"/>
    <w:rsid w:val="00AE5F3D"/>
    <w:rsid w:val="00AE762B"/>
    <w:rsid w:val="00AE780A"/>
    <w:rsid w:val="00B00456"/>
    <w:rsid w:val="00B01083"/>
    <w:rsid w:val="00B01647"/>
    <w:rsid w:val="00B02A23"/>
    <w:rsid w:val="00B04BA1"/>
    <w:rsid w:val="00B12043"/>
    <w:rsid w:val="00B13DC3"/>
    <w:rsid w:val="00B143CD"/>
    <w:rsid w:val="00B204A0"/>
    <w:rsid w:val="00B3702D"/>
    <w:rsid w:val="00B516F8"/>
    <w:rsid w:val="00B863C9"/>
    <w:rsid w:val="00B87567"/>
    <w:rsid w:val="00BC1E0D"/>
    <w:rsid w:val="00BC35BB"/>
    <w:rsid w:val="00BC49B5"/>
    <w:rsid w:val="00BC511B"/>
    <w:rsid w:val="00BD1F1F"/>
    <w:rsid w:val="00BD76F4"/>
    <w:rsid w:val="00BE0FB1"/>
    <w:rsid w:val="00BE3088"/>
    <w:rsid w:val="00BE37A8"/>
    <w:rsid w:val="00BE68B8"/>
    <w:rsid w:val="00BF4FD8"/>
    <w:rsid w:val="00BF664E"/>
    <w:rsid w:val="00C002DF"/>
    <w:rsid w:val="00C00635"/>
    <w:rsid w:val="00C11950"/>
    <w:rsid w:val="00C145DD"/>
    <w:rsid w:val="00C31CEB"/>
    <w:rsid w:val="00C32FE4"/>
    <w:rsid w:val="00C42237"/>
    <w:rsid w:val="00C47234"/>
    <w:rsid w:val="00C50AC9"/>
    <w:rsid w:val="00C522C9"/>
    <w:rsid w:val="00C705AE"/>
    <w:rsid w:val="00C75028"/>
    <w:rsid w:val="00C75B7C"/>
    <w:rsid w:val="00C77C35"/>
    <w:rsid w:val="00C81E3D"/>
    <w:rsid w:val="00C861A1"/>
    <w:rsid w:val="00C96109"/>
    <w:rsid w:val="00CA4096"/>
    <w:rsid w:val="00CA45D5"/>
    <w:rsid w:val="00CB3095"/>
    <w:rsid w:val="00CB6A3F"/>
    <w:rsid w:val="00CC239C"/>
    <w:rsid w:val="00CC42AF"/>
    <w:rsid w:val="00CC7EA8"/>
    <w:rsid w:val="00CD4F08"/>
    <w:rsid w:val="00CF466F"/>
    <w:rsid w:val="00CF6D71"/>
    <w:rsid w:val="00CF70C0"/>
    <w:rsid w:val="00CF743A"/>
    <w:rsid w:val="00D06795"/>
    <w:rsid w:val="00D06E6C"/>
    <w:rsid w:val="00D14B15"/>
    <w:rsid w:val="00D14CF5"/>
    <w:rsid w:val="00D203EF"/>
    <w:rsid w:val="00D20BFE"/>
    <w:rsid w:val="00D239FE"/>
    <w:rsid w:val="00D24649"/>
    <w:rsid w:val="00D34A41"/>
    <w:rsid w:val="00D36F72"/>
    <w:rsid w:val="00D57FBB"/>
    <w:rsid w:val="00D654E5"/>
    <w:rsid w:val="00D679D9"/>
    <w:rsid w:val="00D67A0B"/>
    <w:rsid w:val="00D7012D"/>
    <w:rsid w:val="00D723CA"/>
    <w:rsid w:val="00D75D58"/>
    <w:rsid w:val="00D91FFF"/>
    <w:rsid w:val="00D9327A"/>
    <w:rsid w:val="00D96C56"/>
    <w:rsid w:val="00DA0A7B"/>
    <w:rsid w:val="00DA0B48"/>
    <w:rsid w:val="00DA485D"/>
    <w:rsid w:val="00DA7614"/>
    <w:rsid w:val="00DA7752"/>
    <w:rsid w:val="00DB24D2"/>
    <w:rsid w:val="00DB5CAF"/>
    <w:rsid w:val="00DB791E"/>
    <w:rsid w:val="00DC2AC9"/>
    <w:rsid w:val="00DC3358"/>
    <w:rsid w:val="00DC6DE5"/>
    <w:rsid w:val="00DC7873"/>
    <w:rsid w:val="00DD1348"/>
    <w:rsid w:val="00DD1398"/>
    <w:rsid w:val="00DD1E18"/>
    <w:rsid w:val="00DD7BBF"/>
    <w:rsid w:val="00DE4232"/>
    <w:rsid w:val="00E01AEB"/>
    <w:rsid w:val="00E0631E"/>
    <w:rsid w:val="00E07E26"/>
    <w:rsid w:val="00E10753"/>
    <w:rsid w:val="00E11D6B"/>
    <w:rsid w:val="00E26060"/>
    <w:rsid w:val="00E30D34"/>
    <w:rsid w:val="00E3257F"/>
    <w:rsid w:val="00E372B0"/>
    <w:rsid w:val="00E4501C"/>
    <w:rsid w:val="00E47D31"/>
    <w:rsid w:val="00E570EA"/>
    <w:rsid w:val="00E6233B"/>
    <w:rsid w:val="00E638A2"/>
    <w:rsid w:val="00E70CDE"/>
    <w:rsid w:val="00E74804"/>
    <w:rsid w:val="00E7738A"/>
    <w:rsid w:val="00E85892"/>
    <w:rsid w:val="00E85AC0"/>
    <w:rsid w:val="00E86427"/>
    <w:rsid w:val="00E933D3"/>
    <w:rsid w:val="00EA42A6"/>
    <w:rsid w:val="00EA6F17"/>
    <w:rsid w:val="00EB36FB"/>
    <w:rsid w:val="00EB683A"/>
    <w:rsid w:val="00ED19AB"/>
    <w:rsid w:val="00ED73A3"/>
    <w:rsid w:val="00EE09A3"/>
    <w:rsid w:val="00EE11DB"/>
    <w:rsid w:val="00EE3A60"/>
    <w:rsid w:val="00EF1324"/>
    <w:rsid w:val="00F0753A"/>
    <w:rsid w:val="00F0771C"/>
    <w:rsid w:val="00F17FE5"/>
    <w:rsid w:val="00F20AEA"/>
    <w:rsid w:val="00F2342E"/>
    <w:rsid w:val="00F25F23"/>
    <w:rsid w:val="00F36C8F"/>
    <w:rsid w:val="00F410E5"/>
    <w:rsid w:val="00F41BBF"/>
    <w:rsid w:val="00F50BCC"/>
    <w:rsid w:val="00F623CE"/>
    <w:rsid w:val="00F65C2F"/>
    <w:rsid w:val="00F65DE7"/>
    <w:rsid w:val="00F67A06"/>
    <w:rsid w:val="00F72C2E"/>
    <w:rsid w:val="00F7513A"/>
    <w:rsid w:val="00F80D57"/>
    <w:rsid w:val="00F8108D"/>
    <w:rsid w:val="00F81DB7"/>
    <w:rsid w:val="00F85BF4"/>
    <w:rsid w:val="00F85EEA"/>
    <w:rsid w:val="00F86A32"/>
    <w:rsid w:val="00F90A0F"/>
    <w:rsid w:val="00F928B9"/>
    <w:rsid w:val="00F93CE1"/>
    <w:rsid w:val="00F951A8"/>
    <w:rsid w:val="00F97BEF"/>
    <w:rsid w:val="00FA1BC9"/>
    <w:rsid w:val="00FA2DAF"/>
    <w:rsid w:val="00FB25C4"/>
    <w:rsid w:val="00FB294B"/>
    <w:rsid w:val="00FC68E3"/>
    <w:rsid w:val="00FD787F"/>
    <w:rsid w:val="00FE001D"/>
    <w:rsid w:val="00FE0A9C"/>
    <w:rsid w:val="00FE3E76"/>
    <w:rsid w:val="00FE4D4C"/>
    <w:rsid w:val="00FE652F"/>
    <w:rsid w:val="00FF5B7A"/>
    <w:rsid w:val="00FF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8DDFC"/>
  <w15:docId w15:val="{E2630D1E-12A1-417F-BA0F-2289DDCB7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A801B1"/>
    <w:pPr>
      <w:spacing w:before="60" w:line="360" w:lineRule="auto"/>
      <w:ind w:firstLine="720"/>
      <w:jc w:val="both"/>
    </w:pPr>
    <w:rPr>
      <w:rFonts w:eastAsia="Times New Roman"/>
      <w:sz w:val="24"/>
      <w:szCs w:val="24"/>
      <w:lang w:eastAsia="en-US"/>
    </w:rPr>
  </w:style>
  <w:style w:type="paragraph" w:styleId="Nadpis1">
    <w:name w:val="heading 1"/>
    <w:basedOn w:val="ZPNadpisKapitolyTimesNewRoman"/>
    <w:next w:val="Normlny"/>
    <w:qFormat/>
    <w:rsid w:val="00C31CEB"/>
    <w:pPr>
      <w:jc w:val="left"/>
    </w:pPr>
  </w:style>
  <w:style w:type="paragraph" w:styleId="Nadpis2">
    <w:name w:val="heading 2"/>
    <w:basedOn w:val="ZPPodNadpisKapitolyTimesNewRoman"/>
    <w:next w:val="Normlny"/>
    <w:qFormat/>
    <w:rsid w:val="00C31CEB"/>
    <w:pPr>
      <w:jc w:val="left"/>
    </w:pPr>
  </w:style>
  <w:style w:type="paragraph" w:styleId="Nadpis3">
    <w:name w:val="heading 3"/>
    <w:basedOn w:val="ZPPodNadpis3urovenTimesNewRoman"/>
    <w:next w:val="Normlny"/>
    <w:qFormat/>
    <w:rsid w:val="00C31CEB"/>
    <w:pPr>
      <w:jc w:val="left"/>
    </w:pPr>
  </w:style>
  <w:style w:type="paragraph" w:styleId="Nadpis4">
    <w:name w:val="heading 4"/>
    <w:basedOn w:val="Normlny"/>
    <w:next w:val="Normlny"/>
    <w:autoRedefine/>
    <w:qFormat/>
    <w:rsid w:val="00B12043"/>
    <w:pPr>
      <w:keepNext/>
      <w:numPr>
        <w:ilvl w:val="3"/>
        <w:numId w:val="2"/>
      </w:numPr>
      <w:tabs>
        <w:tab w:val="clear" w:pos="1080"/>
        <w:tab w:val="num" w:pos="851"/>
      </w:tabs>
      <w:spacing w:before="240" w:after="60"/>
      <w:ind w:left="1080" w:hanging="1080"/>
      <w:outlineLvl w:val="3"/>
    </w:pPr>
    <w:rPr>
      <w:rFonts w:cs="Arial"/>
      <w:b/>
      <w:szCs w:val="28"/>
    </w:rPr>
  </w:style>
  <w:style w:type="paragraph" w:styleId="Nadpis5">
    <w:name w:val="heading 5"/>
    <w:basedOn w:val="Normlny"/>
    <w:next w:val="Normlny"/>
    <w:qFormat/>
    <w:rsid w:val="00991CA1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qFormat/>
    <w:rsid w:val="00991CA1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y"/>
    <w:next w:val="Normlny"/>
    <w:qFormat/>
    <w:rsid w:val="00991CA1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991CA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991CA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rsid w:val="00991CA1"/>
    <w:rPr>
      <w:color w:val="0000FF"/>
      <w:u w:val="single"/>
    </w:rPr>
  </w:style>
  <w:style w:type="character" w:styleId="PouitHypertextovPrepojenie">
    <w:name w:val="FollowedHyperlink"/>
    <w:basedOn w:val="Predvolenpsmoodseku"/>
    <w:semiHidden/>
    <w:rsid w:val="00991CA1"/>
    <w:rPr>
      <w:color w:val="800080"/>
      <w:u w:val="single"/>
    </w:rPr>
  </w:style>
  <w:style w:type="character" w:styleId="Siln">
    <w:name w:val="Strong"/>
    <w:basedOn w:val="Predvolenpsmoodseku"/>
    <w:qFormat/>
    <w:rsid w:val="00991CA1"/>
    <w:rPr>
      <w:rFonts w:ascii="Times New Roman" w:hAnsi="Times New Roman" w:cs="Times New Roman" w:hint="default"/>
      <w:b/>
      <w:bCs/>
    </w:rPr>
  </w:style>
  <w:style w:type="paragraph" w:styleId="Normlnywebov">
    <w:name w:val="Normal (Web)"/>
    <w:basedOn w:val="Normlny"/>
    <w:semiHidden/>
    <w:rsid w:val="00991CA1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000000"/>
      <w:lang w:val="en-US"/>
    </w:rPr>
  </w:style>
  <w:style w:type="paragraph" w:styleId="Obsah1">
    <w:name w:val="toc 1"/>
    <w:next w:val="Normlny"/>
    <w:uiPriority w:val="39"/>
    <w:rsid w:val="00991CA1"/>
    <w:pPr>
      <w:tabs>
        <w:tab w:val="right" w:leader="dot" w:pos="8493"/>
      </w:tabs>
      <w:spacing w:line="360" w:lineRule="auto"/>
      <w:ind w:left="340" w:right="567" w:hanging="340"/>
    </w:pPr>
    <w:rPr>
      <w:rFonts w:eastAsia="Times New Roman"/>
      <w:b/>
      <w:bCs/>
      <w:noProof/>
      <w:sz w:val="24"/>
      <w:szCs w:val="32"/>
      <w:lang w:eastAsia="en-US"/>
    </w:rPr>
  </w:style>
  <w:style w:type="paragraph" w:styleId="Obsah2">
    <w:name w:val="toc 2"/>
    <w:basedOn w:val="Obsah1"/>
    <w:next w:val="Normlny"/>
    <w:uiPriority w:val="39"/>
    <w:rsid w:val="00991CA1"/>
    <w:pPr>
      <w:tabs>
        <w:tab w:val="left" w:pos="680"/>
        <w:tab w:val="left" w:pos="765"/>
      </w:tabs>
      <w:ind w:left="397" w:hanging="284"/>
    </w:pPr>
    <w:rPr>
      <w:b w:val="0"/>
      <w:bCs w:val="0"/>
      <w:szCs w:val="28"/>
    </w:rPr>
  </w:style>
  <w:style w:type="paragraph" w:styleId="Obsah3">
    <w:name w:val="toc 3"/>
    <w:basedOn w:val="Obsah2"/>
    <w:next w:val="Normlny"/>
    <w:uiPriority w:val="39"/>
    <w:rsid w:val="00991CA1"/>
    <w:pPr>
      <w:tabs>
        <w:tab w:val="clear" w:pos="680"/>
        <w:tab w:val="clear" w:pos="765"/>
        <w:tab w:val="left" w:pos="1134"/>
      </w:tabs>
      <w:ind w:left="681"/>
    </w:pPr>
    <w:rPr>
      <w:iCs/>
      <w:szCs w:val="24"/>
    </w:rPr>
  </w:style>
  <w:style w:type="paragraph" w:styleId="Textpoznmkypodiarou">
    <w:name w:val="footnote text"/>
    <w:basedOn w:val="Normlny"/>
    <w:semiHidden/>
    <w:rsid w:val="00991CA1"/>
    <w:pPr>
      <w:spacing w:before="0" w:line="240" w:lineRule="auto"/>
      <w:jc w:val="left"/>
    </w:pPr>
    <w:rPr>
      <w:sz w:val="20"/>
      <w:szCs w:val="20"/>
    </w:rPr>
  </w:style>
  <w:style w:type="paragraph" w:styleId="Textkomentra">
    <w:name w:val="annotation text"/>
    <w:basedOn w:val="Normlny"/>
    <w:link w:val="TextkomentraChar"/>
    <w:semiHidden/>
    <w:rsid w:val="00991CA1"/>
    <w:rPr>
      <w:sz w:val="20"/>
      <w:szCs w:val="20"/>
    </w:rPr>
  </w:style>
  <w:style w:type="paragraph" w:styleId="Pta">
    <w:name w:val="footer"/>
    <w:basedOn w:val="Normlny"/>
    <w:semiHidden/>
    <w:rsid w:val="00991CA1"/>
    <w:pPr>
      <w:tabs>
        <w:tab w:val="center" w:pos="4536"/>
        <w:tab w:val="right" w:pos="9072"/>
      </w:tabs>
    </w:pPr>
  </w:style>
  <w:style w:type="paragraph" w:styleId="Hlavika">
    <w:name w:val="header"/>
    <w:basedOn w:val="Pta"/>
    <w:semiHidden/>
    <w:rsid w:val="00991CA1"/>
    <w:pPr>
      <w:tabs>
        <w:tab w:val="clear" w:pos="4536"/>
        <w:tab w:val="clear" w:pos="9072"/>
        <w:tab w:val="center" w:pos="4253"/>
        <w:tab w:val="right" w:pos="8505"/>
      </w:tabs>
      <w:spacing w:before="0"/>
    </w:pPr>
    <w:rPr>
      <w:szCs w:val="20"/>
      <w:lang w:eastAsia="cs-CZ"/>
    </w:rPr>
  </w:style>
  <w:style w:type="paragraph" w:styleId="Zoznamsodrkami">
    <w:name w:val="List Bullet"/>
    <w:basedOn w:val="Normlny"/>
    <w:autoRedefine/>
    <w:semiHidden/>
    <w:rsid w:val="00991CA1"/>
    <w:pPr>
      <w:numPr>
        <w:numId w:val="3"/>
      </w:numPr>
    </w:pPr>
  </w:style>
  <w:style w:type="paragraph" w:styleId="slovanzoznam">
    <w:name w:val="List Number"/>
    <w:basedOn w:val="Normlny"/>
    <w:semiHidden/>
    <w:rsid w:val="00991CA1"/>
    <w:pPr>
      <w:numPr>
        <w:numId w:val="4"/>
      </w:numPr>
    </w:pPr>
  </w:style>
  <w:style w:type="paragraph" w:styleId="Zkladntext">
    <w:name w:val="Body Text"/>
    <w:basedOn w:val="Normlny"/>
    <w:semiHidden/>
    <w:rsid w:val="00991CA1"/>
    <w:pPr>
      <w:spacing w:before="0" w:line="240" w:lineRule="auto"/>
    </w:pPr>
    <w:rPr>
      <w:lang w:eastAsia="cs-CZ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991CA1"/>
    <w:rPr>
      <w:rFonts w:eastAsia="Times New Roman"/>
      <w:sz w:val="24"/>
      <w:lang w:val="sk-SK" w:eastAsia="en-US" w:bidi="ar-SA"/>
    </w:rPr>
  </w:style>
  <w:style w:type="paragraph" w:customStyle="1" w:styleId="ZPNormalnyText">
    <w:name w:val="ZP_NormalnyText"/>
    <w:link w:val="ZPNormalnyTextCharChar"/>
    <w:autoRedefine/>
    <w:rsid w:val="00991CA1"/>
    <w:pPr>
      <w:spacing w:before="60" w:line="360" w:lineRule="auto"/>
      <w:ind w:firstLine="510"/>
      <w:jc w:val="both"/>
    </w:pPr>
    <w:rPr>
      <w:rFonts w:eastAsia="Times New Roman"/>
      <w:sz w:val="24"/>
      <w:lang w:eastAsia="en-US"/>
    </w:rPr>
  </w:style>
  <w:style w:type="paragraph" w:customStyle="1" w:styleId="NadpisKapitoly">
    <w:name w:val="Nadpis Kapitoly"/>
    <w:basedOn w:val="ZPNormalnyText"/>
    <w:next w:val="ZPNormalnyText"/>
    <w:link w:val="NadpisKapitolyChar"/>
    <w:semiHidden/>
    <w:rsid w:val="00991CA1"/>
    <w:pPr>
      <w:pageBreakBefore/>
      <w:numPr>
        <w:numId w:val="2"/>
      </w:numPr>
      <w:spacing w:before="240" w:after="60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ZPNormalnyText"/>
    <w:semiHidden/>
    <w:rsid w:val="00991CA1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ZPNormalnyText"/>
    <w:semiHidden/>
    <w:rsid w:val="00991CA1"/>
    <w:pPr>
      <w:numPr>
        <w:ilvl w:val="2"/>
      </w:numPr>
      <w:spacing w:before="120"/>
      <w:outlineLvl w:val="2"/>
    </w:pPr>
    <w:rPr>
      <w:sz w:val="24"/>
      <w:szCs w:val="24"/>
    </w:rPr>
  </w:style>
  <w:style w:type="paragraph" w:customStyle="1" w:styleId="AnalytickyList">
    <w:name w:val="Analyticky List"/>
    <w:basedOn w:val="ZPNormalnyText"/>
    <w:semiHidden/>
    <w:rsid w:val="00991CA1"/>
    <w:pPr>
      <w:spacing w:before="0"/>
      <w:ind w:firstLine="0"/>
      <w:jc w:val="left"/>
    </w:pPr>
  </w:style>
  <w:style w:type="paragraph" w:customStyle="1" w:styleId="Rovnice">
    <w:name w:val="Rovnice"/>
    <w:basedOn w:val="ZPNormalnyText"/>
    <w:next w:val="ZPNormalnyText"/>
    <w:semiHidden/>
    <w:rsid w:val="00991CA1"/>
    <w:pPr>
      <w:jc w:val="center"/>
    </w:pPr>
    <w:rPr>
      <w:i/>
    </w:rPr>
  </w:style>
  <w:style w:type="paragraph" w:customStyle="1" w:styleId="ZPTabulka">
    <w:name w:val="ZP_Tabulka"/>
    <w:basedOn w:val="ZPNormalnyText"/>
    <w:autoRedefine/>
    <w:rsid w:val="00991CA1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ZoznamLiteratury">
    <w:name w:val="Zoznam Literatury"/>
    <w:basedOn w:val="ZPNormalnyText"/>
    <w:semiHidden/>
    <w:rsid w:val="00991CA1"/>
    <w:pPr>
      <w:numPr>
        <w:numId w:val="5"/>
      </w:numPr>
      <w:spacing w:line="288" w:lineRule="auto"/>
    </w:pPr>
  </w:style>
  <w:style w:type="paragraph" w:customStyle="1" w:styleId="ZPObal">
    <w:name w:val="ZP_Obal"/>
    <w:next w:val="ZPNormalnyText"/>
    <w:autoRedefine/>
    <w:rsid w:val="00C861A1"/>
    <w:pPr>
      <w:keepNext/>
      <w:widowControl w:val="0"/>
      <w:spacing w:before="60" w:line="360" w:lineRule="auto"/>
      <w:jc w:val="center"/>
    </w:pPr>
    <w:rPr>
      <w:rFonts w:eastAsia="Times New Roman" w:cs="Arial"/>
      <w:b/>
      <w:bCs/>
      <w:sz w:val="28"/>
      <w:lang w:eastAsia="en-US"/>
    </w:rPr>
  </w:style>
  <w:style w:type="paragraph" w:customStyle="1" w:styleId="xdpObalB">
    <w:name w:val="xdp_Obal_B"/>
    <w:basedOn w:val="ZPObal"/>
    <w:semiHidden/>
    <w:rsid w:val="00991CA1"/>
    <w:rPr>
      <w:bCs w:val="0"/>
      <w:caps/>
    </w:rPr>
  </w:style>
  <w:style w:type="paragraph" w:customStyle="1" w:styleId="xdpObalC">
    <w:name w:val="xdp_Obal_C"/>
    <w:basedOn w:val="ZPObal"/>
    <w:semiHidden/>
    <w:rsid w:val="00991CA1"/>
    <w:rPr>
      <w:bCs w:val="0"/>
      <w:sz w:val="32"/>
    </w:rPr>
  </w:style>
  <w:style w:type="paragraph" w:customStyle="1" w:styleId="ZPNazovPrace">
    <w:name w:val="ZP_NazovPrace"/>
    <w:autoRedefine/>
    <w:rsid w:val="00D654E5"/>
    <w:pPr>
      <w:spacing w:line="360" w:lineRule="auto"/>
      <w:jc w:val="center"/>
    </w:pPr>
    <w:rPr>
      <w:rFonts w:eastAsia="Times New Roman"/>
      <w:b/>
      <w:caps/>
      <w:sz w:val="32"/>
      <w:lang w:eastAsia="en-US"/>
    </w:rPr>
  </w:style>
  <w:style w:type="paragraph" w:customStyle="1" w:styleId="xdpObalJ">
    <w:name w:val="xdp_Obal_J"/>
    <w:basedOn w:val="ZPObal"/>
    <w:semiHidden/>
    <w:rsid w:val="00991CA1"/>
  </w:style>
  <w:style w:type="paragraph" w:customStyle="1" w:styleId="xdpObalM">
    <w:name w:val="xdp_Obal_M"/>
    <w:basedOn w:val="xdpObalJ"/>
    <w:semiHidden/>
    <w:rsid w:val="00991CA1"/>
    <w:rPr>
      <w:sz w:val="32"/>
    </w:rPr>
  </w:style>
  <w:style w:type="paragraph" w:customStyle="1" w:styleId="xdpObalO">
    <w:name w:val="xdp_Obal_O"/>
    <w:basedOn w:val="xdpObalJ"/>
    <w:semiHidden/>
    <w:rsid w:val="00991CA1"/>
    <w:rPr>
      <w:sz w:val="24"/>
    </w:rPr>
  </w:style>
  <w:style w:type="paragraph" w:customStyle="1" w:styleId="xdpObalK">
    <w:name w:val="xdp_Obal_K"/>
    <w:basedOn w:val="xdpObalM"/>
    <w:semiHidden/>
    <w:rsid w:val="00991CA1"/>
    <w:rPr>
      <w:b w:val="0"/>
    </w:rPr>
  </w:style>
  <w:style w:type="paragraph" w:customStyle="1" w:styleId="ZPTypPrace">
    <w:name w:val="ZP_TypPrace"/>
    <w:autoRedefine/>
    <w:rsid w:val="00CA45D5"/>
    <w:pPr>
      <w:spacing w:line="360" w:lineRule="auto"/>
      <w:jc w:val="center"/>
    </w:pPr>
    <w:rPr>
      <w:rFonts w:eastAsia="Times New Roman" w:cs="Arial"/>
      <w:bCs/>
      <w:caps/>
      <w:sz w:val="28"/>
      <w:lang w:eastAsia="en-US"/>
    </w:rPr>
  </w:style>
  <w:style w:type="paragraph" w:styleId="Popis">
    <w:name w:val="caption"/>
    <w:aliases w:val="Popiska-Caption"/>
    <w:basedOn w:val="ZPNormalnyText"/>
    <w:next w:val="ZPNormalnyText"/>
    <w:qFormat/>
    <w:rsid w:val="00991CA1"/>
    <w:pPr>
      <w:spacing w:after="60"/>
      <w:ind w:firstLine="0"/>
      <w:jc w:val="center"/>
    </w:pPr>
    <w:rPr>
      <w:b/>
      <w:bCs/>
      <w:sz w:val="20"/>
    </w:rPr>
  </w:style>
  <w:style w:type="character" w:customStyle="1" w:styleId="ZPCaptionPopiska-Caption12ptCharChar">
    <w:name w:val="ZP_Caption;Popiska-Caption + 12 pt Char Char"/>
    <w:basedOn w:val="Predvolenpsmoodseku"/>
    <w:link w:val="ZPCaption"/>
    <w:locked/>
    <w:rsid w:val="00FE0A9C"/>
    <w:rPr>
      <w:rFonts w:eastAsia="Times New Roman"/>
      <w:b/>
      <w:bCs/>
      <w:sz w:val="24"/>
      <w:szCs w:val="24"/>
      <w:lang w:eastAsia="en-US"/>
    </w:rPr>
  </w:style>
  <w:style w:type="paragraph" w:customStyle="1" w:styleId="ZPCaption">
    <w:name w:val="ZP_Caption"/>
    <w:aliases w:val="Popiska-Caption + 12 pt"/>
    <w:basedOn w:val="Popis"/>
    <w:next w:val="Popis"/>
    <w:link w:val="ZPCaptionPopiska-Caption12ptCharChar"/>
    <w:autoRedefine/>
    <w:rsid w:val="00FE0A9C"/>
    <w:rPr>
      <w:sz w:val="24"/>
      <w:szCs w:val="24"/>
    </w:rPr>
  </w:style>
  <w:style w:type="paragraph" w:customStyle="1" w:styleId="odsek">
    <w:name w:val="odsek"/>
    <w:basedOn w:val="Normlny"/>
    <w:semiHidden/>
    <w:rsid w:val="00991CA1"/>
    <w:pPr>
      <w:numPr>
        <w:ilvl w:val="1"/>
        <w:numId w:val="6"/>
      </w:numPr>
      <w:spacing w:before="0" w:after="120" w:line="240" w:lineRule="auto"/>
    </w:pPr>
    <w:rPr>
      <w:color w:val="000000"/>
      <w:lang w:eastAsia="sk-SK"/>
    </w:rPr>
  </w:style>
  <w:style w:type="paragraph" w:customStyle="1" w:styleId="lnok">
    <w:name w:val="článok"/>
    <w:basedOn w:val="Normlny"/>
    <w:next w:val="odsek"/>
    <w:semiHidden/>
    <w:rsid w:val="00991CA1"/>
    <w:pPr>
      <w:numPr>
        <w:numId w:val="6"/>
      </w:numPr>
      <w:spacing w:before="120" w:after="240" w:line="240" w:lineRule="auto"/>
      <w:jc w:val="center"/>
    </w:pPr>
    <w:rPr>
      <w:b/>
      <w:bCs/>
      <w:color w:val="000000"/>
      <w:sz w:val="26"/>
      <w:szCs w:val="26"/>
      <w:lang w:eastAsia="sk-SK"/>
    </w:rPr>
  </w:style>
  <w:style w:type="character" w:styleId="Odkaznapoznmkupodiarou">
    <w:name w:val="footnote reference"/>
    <w:aliases w:val="FRef ISO"/>
    <w:basedOn w:val="Predvolenpsmoodseku"/>
    <w:semiHidden/>
    <w:rsid w:val="00991CA1"/>
    <w:rPr>
      <w:vertAlign w:val="superscript"/>
    </w:rPr>
  </w:style>
  <w:style w:type="character" w:styleId="Odkaznakomentr">
    <w:name w:val="annotation reference"/>
    <w:basedOn w:val="Predvolenpsmoodseku"/>
    <w:semiHidden/>
    <w:rsid w:val="00991CA1"/>
    <w:rPr>
      <w:sz w:val="16"/>
      <w:szCs w:val="16"/>
    </w:rPr>
  </w:style>
  <w:style w:type="character" w:customStyle="1" w:styleId="xdpObalDall">
    <w:name w:val="xdp_Obal_D_all"/>
    <w:semiHidden/>
    <w:rsid w:val="00991CA1"/>
    <w:rPr>
      <w:caps/>
    </w:rPr>
  </w:style>
  <w:style w:type="character" w:customStyle="1" w:styleId="CaptionPopiska-CaptionCharChar">
    <w:name w:val="Caption;Popiska-Caption Char Char"/>
    <w:basedOn w:val="ZPNormalnyTextCharChar"/>
    <w:locked/>
    <w:rsid w:val="00991CA1"/>
    <w:rPr>
      <w:rFonts w:eastAsia="Times New Roman"/>
      <w:b/>
      <w:bCs/>
      <w:sz w:val="24"/>
      <w:lang w:val="sk-SK" w:eastAsia="en-US" w:bidi="ar-SA"/>
    </w:rPr>
  </w:style>
  <w:style w:type="table" w:styleId="Mriekatabuky">
    <w:name w:val="Table Grid"/>
    <w:basedOn w:val="Normlnatabuka"/>
    <w:semiHidden/>
    <w:rsid w:val="00991CA1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oznamobrzkov">
    <w:name w:val="table of figures"/>
    <w:basedOn w:val="ZPNormalnyText"/>
    <w:next w:val="ZPNormalnyText"/>
    <w:autoRedefine/>
    <w:uiPriority w:val="99"/>
    <w:rsid w:val="00991CA1"/>
    <w:pPr>
      <w:tabs>
        <w:tab w:val="left" w:pos="960"/>
        <w:tab w:val="right" w:leader="dot" w:pos="8505"/>
      </w:tabs>
      <w:spacing w:line="288" w:lineRule="auto"/>
      <w:ind w:left="958" w:right="567" w:hanging="958"/>
    </w:pPr>
    <w:rPr>
      <w:noProof/>
      <w:szCs w:val="24"/>
      <w:lang w:val="en-US"/>
    </w:rPr>
  </w:style>
  <w:style w:type="paragraph" w:customStyle="1" w:styleId="ZPTitulList">
    <w:name w:val="ZP_TitulList"/>
    <w:autoRedefine/>
    <w:rsid w:val="00C861A1"/>
    <w:pPr>
      <w:spacing w:line="360" w:lineRule="auto"/>
    </w:pPr>
    <w:rPr>
      <w:rFonts w:eastAsia="Times New Roman"/>
      <w:sz w:val="24"/>
      <w:lang w:eastAsia="en-US"/>
    </w:rPr>
  </w:style>
  <w:style w:type="paragraph" w:customStyle="1" w:styleId="ZPAbstrakt">
    <w:name w:val="ZP_Abstrakt"/>
    <w:autoRedefine/>
    <w:rsid w:val="00CA45D5"/>
    <w:pPr>
      <w:spacing w:line="360" w:lineRule="auto"/>
    </w:pPr>
    <w:rPr>
      <w:rFonts w:eastAsia="Times New Roman"/>
      <w:b/>
      <w:bCs/>
      <w:sz w:val="24"/>
      <w:lang w:eastAsia="en-US"/>
    </w:rPr>
  </w:style>
  <w:style w:type="paragraph" w:customStyle="1" w:styleId="ZPNadpisKapitoly">
    <w:name w:val="ZP_NadpisKapitoly"/>
    <w:basedOn w:val="NadpisKapitoly"/>
    <w:autoRedefine/>
    <w:rsid w:val="00CA45D5"/>
    <w:pPr>
      <w:ind w:left="0" w:firstLine="0"/>
    </w:pPr>
    <w:rPr>
      <w:rFonts w:ascii="Times New Roman" w:hAnsi="Times New Roman"/>
      <w:bCs/>
    </w:rPr>
  </w:style>
  <w:style w:type="paragraph" w:customStyle="1" w:styleId="ZPNadpis1">
    <w:name w:val="ZP_Nadpis1"/>
    <w:autoRedefine/>
    <w:rsid w:val="00CA45D5"/>
    <w:pPr>
      <w:spacing w:line="360" w:lineRule="auto"/>
      <w:jc w:val="both"/>
    </w:pPr>
    <w:rPr>
      <w:rFonts w:eastAsia="Times New Roman"/>
      <w:b/>
      <w:bCs/>
      <w:sz w:val="32"/>
      <w:lang w:eastAsia="en-US"/>
    </w:rPr>
  </w:style>
  <w:style w:type="paragraph" w:customStyle="1" w:styleId="ZPNadpisKapitolyTimesNewRoman">
    <w:name w:val="ZP_ Nadpis Kapitoly + Times New Roman"/>
    <w:basedOn w:val="NadpisKapitoly"/>
    <w:link w:val="ZPNadpisKapitolyTimesNewRomanChar"/>
    <w:autoRedefine/>
    <w:rsid w:val="0051223D"/>
    <w:rPr>
      <w:rFonts w:ascii="Times New Roman" w:hAnsi="Times New Roman"/>
      <w:bCs/>
    </w:rPr>
  </w:style>
  <w:style w:type="character" w:customStyle="1" w:styleId="NadpisKapitolyChar">
    <w:name w:val="Nadpis Kapitoly Char"/>
    <w:basedOn w:val="ZPNormalnyTextCharChar"/>
    <w:link w:val="NadpisKapitoly"/>
    <w:rsid w:val="0051223D"/>
    <w:rPr>
      <w:rFonts w:ascii="Arial" w:eastAsia="Times New Roman" w:hAnsi="Arial"/>
      <w:b/>
      <w:sz w:val="32"/>
      <w:lang w:val="sk-SK" w:eastAsia="en-US" w:bidi="ar-SA"/>
    </w:rPr>
  </w:style>
  <w:style w:type="character" w:customStyle="1" w:styleId="ZPNadpisKapitolyTimesNewRomanChar">
    <w:name w:val="ZP_ Nadpis Kapitoly + Times New Roman Char"/>
    <w:basedOn w:val="NadpisKapitolyChar"/>
    <w:link w:val="ZPNadpisKapitolyTimesNewRoman"/>
    <w:rsid w:val="0051223D"/>
    <w:rPr>
      <w:rFonts w:ascii="Arial" w:eastAsia="Times New Roman" w:hAnsi="Arial"/>
      <w:b/>
      <w:bCs/>
      <w:sz w:val="32"/>
      <w:lang w:val="sk-SK" w:eastAsia="en-US" w:bidi="ar-SA"/>
    </w:rPr>
  </w:style>
  <w:style w:type="paragraph" w:customStyle="1" w:styleId="ZPNadpisKapitolyTimesNewRomanLeft0cmFirstline">
    <w:name w:val="ZP_ NadpisKapitoly+Times New Roman Left:  0 cm First line:  ..."/>
    <w:basedOn w:val="NadpisKapitoly"/>
    <w:autoRedefine/>
    <w:rsid w:val="0051223D"/>
    <w:pPr>
      <w:ind w:left="0" w:firstLine="0"/>
    </w:pPr>
    <w:rPr>
      <w:rFonts w:ascii="Times New Roman" w:hAnsi="Times New Roman"/>
      <w:bCs/>
    </w:rPr>
  </w:style>
  <w:style w:type="paragraph" w:customStyle="1" w:styleId="ZPPodNadpisKapitolyTimesNewRoman">
    <w:name w:val="ZP_PodNadpis Kapitoly + Times New Roman"/>
    <w:basedOn w:val="PodNadpisKapitoly"/>
    <w:autoRedefine/>
    <w:rsid w:val="0051223D"/>
    <w:rPr>
      <w:rFonts w:ascii="Times New Roman" w:hAnsi="Times New Roman"/>
      <w:bCs/>
    </w:rPr>
  </w:style>
  <w:style w:type="paragraph" w:customStyle="1" w:styleId="ZPPodNadpis3urovenTimesNewRoman">
    <w:name w:val="ZP_PodNadpis 3.uroven + Times New Roman"/>
    <w:basedOn w:val="PodNadpis3uroven"/>
    <w:autoRedefine/>
    <w:rsid w:val="0051223D"/>
    <w:rPr>
      <w:rFonts w:ascii="Times New Roman" w:hAnsi="Times New Roman"/>
      <w:bCs/>
    </w:rPr>
  </w:style>
  <w:style w:type="paragraph" w:customStyle="1" w:styleId="ZPHeading4TimesNewRoman">
    <w:name w:val="ZP_Heading 4 + Times New Roman"/>
    <w:basedOn w:val="Nadpis4"/>
    <w:autoRedefine/>
    <w:rsid w:val="0051223D"/>
  </w:style>
  <w:style w:type="paragraph" w:customStyle="1" w:styleId="ZPTabulkaCentered">
    <w:name w:val="ZP_Tabulka + Centered"/>
    <w:basedOn w:val="ZPTabulka"/>
    <w:autoRedefine/>
    <w:rsid w:val="0051223D"/>
    <w:pPr>
      <w:jc w:val="center"/>
    </w:pPr>
  </w:style>
  <w:style w:type="numbering" w:styleId="111111">
    <w:name w:val="Outline List 2"/>
    <w:basedOn w:val="Bezzoznamu"/>
    <w:semiHidden/>
    <w:rsid w:val="00701ACB"/>
    <w:pPr>
      <w:numPr>
        <w:numId w:val="20"/>
      </w:numPr>
    </w:pPr>
  </w:style>
  <w:style w:type="numbering" w:styleId="1ai">
    <w:name w:val="Outline List 1"/>
    <w:basedOn w:val="Bezzoznamu"/>
    <w:semiHidden/>
    <w:rsid w:val="00701ACB"/>
    <w:pPr>
      <w:numPr>
        <w:numId w:val="21"/>
      </w:numPr>
    </w:pPr>
  </w:style>
  <w:style w:type="numbering" w:styleId="lnokalebosekcia">
    <w:name w:val="Outline List 3"/>
    <w:basedOn w:val="Bezzoznamu"/>
    <w:semiHidden/>
    <w:rsid w:val="00701ACB"/>
    <w:pPr>
      <w:numPr>
        <w:numId w:val="22"/>
      </w:numPr>
    </w:pPr>
  </w:style>
  <w:style w:type="paragraph" w:styleId="Oznaitext">
    <w:name w:val="Block Text"/>
    <w:basedOn w:val="Normlny"/>
    <w:semiHidden/>
    <w:rsid w:val="00701ACB"/>
    <w:pPr>
      <w:spacing w:after="120"/>
      <w:ind w:left="1440" w:right="1440"/>
    </w:pPr>
  </w:style>
  <w:style w:type="paragraph" w:styleId="Zkladntext2">
    <w:name w:val="Body Text 2"/>
    <w:basedOn w:val="Normlny"/>
    <w:semiHidden/>
    <w:rsid w:val="00701ACB"/>
    <w:pPr>
      <w:spacing w:after="120" w:line="480" w:lineRule="auto"/>
    </w:pPr>
  </w:style>
  <w:style w:type="paragraph" w:styleId="Zkladntext3">
    <w:name w:val="Body Text 3"/>
    <w:basedOn w:val="Normlny"/>
    <w:semiHidden/>
    <w:rsid w:val="00701ACB"/>
    <w:pPr>
      <w:spacing w:after="120"/>
    </w:pPr>
    <w:rPr>
      <w:sz w:val="16"/>
      <w:szCs w:val="16"/>
    </w:rPr>
  </w:style>
  <w:style w:type="paragraph" w:styleId="Prvzarkazkladnhotextu">
    <w:name w:val="Body Text First Indent"/>
    <w:basedOn w:val="Zkladntext"/>
    <w:semiHidden/>
    <w:rsid w:val="00701ACB"/>
    <w:pPr>
      <w:spacing w:before="60" w:after="120" w:line="360" w:lineRule="auto"/>
      <w:ind w:firstLine="210"/>
    </w:pPr>
    <w:rPr>
      <w:lang w:eastAsia="en-US"/>
    </w:rPr>
  </w:style>
  <w:style w:type="paragraph" w:styleId="Zarkazkladnhotextu">
    <w:name w:val="Body Text Indent"/>
    <w:basedOn w:val="Normlny"/>
    <w:semiHidden/>
    <w:rsid w:val="00701ACB"/>
    <w:pPr>
      <w:spacing w:after="120"/>
      <w:ind w:left="283"/>
    </w:pPr>
  </w:style>
  <w:style w:type="paragraph" w:styleId="Prvzarkazkladnhotextu2">
    <w:name w:val="Body Text First Indent 2"/>
    <w:basedOn w:val="Zarkazkladnhotextu"/>
    <w:semiHidden/>
    <w:rsid w:val="00701ACB"/>
    <w:pPr>
      <w:ind w:firstLine="210"/>
    </w:pPr>
  </w:style>
  <w:style w:type="paragraph" w:styleId="Zarkazkladnhotextu2">
    <w:name w:val="Body Text Indent 2"/>
    <w:basedOn w:val="Normlny"/>
    <w:semiHidden/>
    <w:rsid w:val="00701ACB"/>
    <w:pPr>
      <w:spacing w:after="120" w:line="480" w:lineRule="auto"/>
      <w:ind w:left="283"/>
    </w:pPr>
  </w:style>
  <w:style w:type="paragraph" w:styleId="Zarkazkladnhotextu3">
    <w:name w:val="Body Text Indent 3"/>
    <w:basedOn w:val="Normlny"/>
    <w:semiHidden/>
    <w:rsid w:val="00701ACB"/>
    <w:pPr>
      <w:spacing w:after="120"/>
      <w:ind w:left="283"/>
    </w:pPr>
    <w:rPr>
      <w:sz w:val="16"/>
      <w:szCs w:val="16"/>
    </w:rPr>
  </w:style>
  <w:style w:type="paragraph" w:styleId="Zver">
    <w:name w:val="Closing"/>
    <w:basedOn w:val="Normlny"/>
    <w:semiHidden/>
    <w:rsid w:val="00701ACB"/>
    <w:pPr>
      <w:ind w:left="4252"/>
    </w:pPr>
  </w:style>
  <w:style w:type="paragraph" w:styleId="Dtum">
    <w:name w:val="Date"/>
    <w:basedOn w:val="Normlny"/>
    <w:next w:val="Normlny"/>
    <w:semiHidden/>
    <w:rsid w:val="00701ACB"/>
  </w:style>
  <w:style w:type="paragraph" w:styleId="Podpise-mailu">
    <w:name w:val="E-mail Signature"/>
    <w:basedOn w:val="Normlny"/>
    <w:semiHidden/>
    <w:rsid w:val="00701ACB"/>
  </w:style>
  <w:style w:type="character" w:styleId="Zvraznenie">
    <w:name w:val="Emphasis"/>
    <w:basedOn w:val="Predvolenpsmoodseku"/>
    <w:qFormat/>
    <w:rsid w:val="00701ACB"/>
    <w:rPr>
      <w:i/>
      <w:iCs/>
    </w:rPr>
  </w:style>
  <w:style w:type="paragraph" w:styleId="Adresanaoblke">
    <w:name w:val="envelope address"/>
    <w:basedOn w:val="Normlny"/>
    <w:semiHidden/>
    <w:rsid w:val="00701ACB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Spiatonadresanaoblke">
    <w:name w:val="envelope return"/>
    <w:basedOn w:val="Normlny"/>
    <w:semiHidden/>
    <w:rsid w:val="00701ACB"/>
    <w:rPr>
      <w:rFonts w:ascii="Arial" w:hAnsi="Arial" w:cs="Arial"/>
      <w:sz w:val="20"/>
      <w:szCs w:val="20"/>
    </w:rPr>
  </w:style>
  <w:style w:type="character" w:styleId="SkratkaHTML">
    <w:name w:val="HTML Acronym"/>
    <w:basedOn w:val="Predvolenpsmoodseku"/>
    <w:semiHidden/>
    <w:rsid w:val="00701ACB"/>
  </w:style>
  <w:style w:type="paragraph" w:styleId="AdresaHTML">
    <w:name w:val="HTML Address"/>
    <w:basedOn w:val="Normlny"/>
    <w:semiHidden/>
    <w:rsid w:val="00701ACB"/>
    <w:rPr>
      <w:i/>
      <w:iCs/>
    </w:rPr>
  </w:style>
  <w:style w:type="character" w:styleId="CitciaHTML">
    <w:name w:val="HTML Cite"/>
    <w:basedOn w:val="Predvolenpsmoodseku"/>
    <w:semiHidden/>
    <w:rsid w:val="00701ACB"/>
    <w:rPr>
      <w:i/>
      <w:iCs/>
    </w:rPr>
  </w:style>
  <w:style w:type="character" w:styleId="KdHTML">
    <w:name w:val="HTML Code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DefinciaHTML">
    <w:name w:val="HTML Definition"/>
    <w:basedOn w:val="Predvolenpsmoodseku"/>
    <w:semiHidden/>
    <w:rsid w:val="00701ACB"/>
    <w:rPr>
      <w:i/>
      <w:iCs/>
    </w:rPr>
  </w:style>
  <w:style w:type="character" w:styleId="KlvesnicaHTML">
    <w:name w:val="HTML Keyboard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paragraph" w:styleId="PredformtovanHTML">
    <w:name w:val="HTML Preformatted"/>
    <w:basedOn w:val="Normlny"/>
    <w:semiHidden/>
    <w:rsid w:val="00701ACB"/>
    <w:rPr>
      <w:rFonts w:ascii="Courier New" w:hAnsi="Courier New" w:cs="Courier New"/>
      <w:sz w:val="20"/>
      <w:szCs w:val="20"/>
    </w:rPr>
  </w:style>
  <w:style w:type="character" w:styleId="UkkaHTML">
    <w:name w:val="HTML Sample"/>
    <w:basedOn w:val="Predvolenpsmoodseku"/>
    <w:semiHidden/>
    <w:rsid w:val="00701ACB"/>
    <w:rPr>
      <w:rFonts w:ascii="Courier New" w:hAnsi="Courier New" w:cs="Courier New"/>
    </w:rPr>
  </w:style>
  <w:style w:type="character" w:styleId="PsacstrojHTML">
    <w:name w:val="HTML Typewriter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PremennHTML">
    <w:name w:val="HTML Variable"/>
    <w:basedOn w:val="Predvolenpsmoodseku"/>
    <w:semiHidden/>
    <w:rsid w:val="00701ACB"/>
    <w:rPr>
      <w:i/>
      <w:iCs/>
    </w:rPr>
  </w:style>
  <w:style w:type="character" w:styleId="sloriadka">
    <w:name w:val="line number"/>
    <w:basedOn w:val="Predvolenpsmoodseku"/>
    <w:semiHidden/>
    <w:rsid w:val="00701ACB"/>
  </w:style>
  <w:style w:type="paragraph" w:styleId="Zoznam">
    <w:name w:val="List"/>
    <w:basedOn w:val="Normlny"/>
    <w:semiHidden/>
    <w:rsid w:val="00701ACB"/>
    <w:pPr>
      <w:ind w:left="283" w:hanging="283"/>
    </w:pPr>
  </w:style>
  <w:style w:type="paragraph" w:styleId="Zoznam2">
    <w:name w:val="List 2"/>
    <w:basedOn w:val="Normlny"/>
    <w:semiHidden/>
    <w:rsid w:val="00701ACB"/>
    <w:pPr>
      <w:ind w:left="566" w:hanging="283"/>
    </w:pPr>
  </w:style>
  <w:style w:type="paragraph" w:styleId="Zoznam3">
    <w:name w:val="List 3"/>
    <w:basedOn w:val="Normlny"/>
    <w:semiHidden/>
    <w:rsid w:val="00701ACB"/>
    <w:pPr>
      <w:ind w:left="849" w:hanging="283"/>
    </w:pPr>
  </w:style>
  <w:style w:type="paragraph" w:styleId="Zoznam4">
    <w:name w:val="List 4"/>
    <w:basedOn w:val="Normlny"/>
    <w:semiHidden/>
    <w:rsid w:val="00701ACB"/>
    <w:pPr>
      <w:ind w:left="1132" w:hanging="283"/>
    </w:pPr>
  </w:style>
  <w:style w:type="paragraph" w:styleId="Zoznam5">
    <w:name w:val="List 5"/>
    <w:basedOn w:val="Normlny"/>
    <w:semiHidden/>
    <w:rsid w:val="00701ACB"/>
    <w:pPr>
      <w:ind w:left="1415" w:hanging="283"/>
    </w:pPr>
  </w:style>
  <w:style w:type="paragraph" w:styleId="Zoznamsodrkami2">
    <w:name w:val="List Bullet 2"/>
    <w:basedOn w:val="Normlny"/>
    <w:semiHidden/>
    <w:rsid w:val="00701ACB"/>
    <w:pPr>
      <w:numPr>
        <w:numId w:val="23"/>
      </w:numPr>
    </w:pPr>
  </w:style>
  <w:style w:type="paragraph" w:styleId="Zoznamsodrkami3">
    <w:name w:val="List Bullet 3"/>
    <w:basedOn w:val="Normlny"/>
    <w:semiHidden/>
    <w:rsid w:val="00701ACB"/>
    <w:pPr>
      <w:numPr>
        <w:numId w:val="24"/>
      </w:numPr>
    </w:pPr>
  </w:style>
  <w:style w:type="paragraph" w:styleId="Zoznamsodrkami4">
    <w:name w:val="List Bullet 4"/>
    <w:basedOn w:val="Normlny"/>
    <w:semiHidden/>
    <w:rsid w:val="00701ACB"/>
    <w:pPr>
      <w:numPr>
        <w:numId w:val="25"/>
      </w:numPr>
    </w:pPr>
  </w:style>
  <w:style w:type="paragraph" w:styleId="Zoznamsodrkami5">
    <w:name w:val="List Bullet 5"/>
    <w:basedOn w:val="Normlny"/>
    <w:semiHidden/>
    <w:rsid w:val="00701ACB"/>
    <w:pPr>
      <w:numPr>
        <w:numId w:val="26"/>
      </w:numPr>
    </w:pPr>
  </w:style>
  <w:style w:type="paragraph" w:styleId="Pokraovaniezoznamu">
    <w:name w:val="List Continue"/>
    <w:basedOn w:val="Normlny"/>
    <w:semiHidden/>
    <w:rsid w:val="00701ACB"/>
    <w:pPr>
      <w:spacing w:after="120"/>
      <w:ind w:left="283"/>
    </w:pPr>
  </w:style>
  <w:style w:type="paragraph" w:styleId="Pokraovaniezoznamu2">
    <w:name w:val="List Continue 2"/>
    <w:basedOn w:val="Normlny"/>
    <w:semiHidden/>
    <w:rsid w:val="00701ACB"/>
    <w:pPr>
      <w:spacing w:after="120"/>
      <w:ind w:left="566"/>
    </w:pPr>
  </w:style>
  <w:style w:type="paragraph" w:styleId="Pokraovaniezoznamu3">
    <w:name w:val="List Continue 3"/>
    <w:basedOn w:val="Normlny"/>
    <w:semiHidden/>
    <w:rsid w:val="00701ACB"/>
    <w:pPr>
      <w:spacing w:after="120"/>
      <w:ind w:left="849"/>
    </w:pPr>
  </w:style>
  <w:style w:type="paragraph" w:styleId="Pokraovaniezoznamu4">
    <w:name w:val="List Continue 4"/>
    <w:basedOn w:val="Normlny"/>
    <w:semiHidden/>
    <w:rsid w:val="00701ACB"/>
    <w:pPr>
      <w:spacing w:after="120"/>
      <w:ind w:left="1132"/>
    </w:pPr>
  </w:style>
  <w:style w:type="paragraph" w:styleId="Pokraovaniezoznamu5">
    <w:name w:val="List Continue 5"/>
    <w:basedOn w:val="Normlny"/>
    <w:semiHidden/>
    <w:rsid w:val="00701ACB"/>
    <w:pPr>
      <w:spacing w:after="120"/>
      <w:ind w:left="1415"/>
    </w:pPr>
  </w:style>
  <w:style w:type="paragraph" w:styleId="slovanzoznam2">
    <w:name w:val="List Number 2"/>
    <w:basedOn w:val="Normlny"/>
    <w:semiHidden/>
    <w:rsid w:val="00701ACB"/>
    <w:pPr>
      <w:numPr>
        <w:numId w:val="27"/>
      </w:numPr>
    </w:pPr>
  </w:style>
  <w:style w:type="paragraph" w:styleId="slovanzoznam3">
    <w:name w:val="List Number 3"/>
    <w:basedOn w:val="Normlny"/>
    <w:semiHidden/>
    <w:rsid w:val="00701ACB"/>
    <w:pPr>
      <w:numPr>
        <w:numId w:val="28"/>
      </w:numPr>
    </w:pPr>
  </w:style>
  <w:style w:type="paragraph" w:styleId="slovanzoznam4">
    <w:name w:val="List Number 4"/>
    <w:basedOn w:val="Normlny"/>
    <w:semiHidden/>
    <w:rsid w:val="00701ACB"/>
    <w:pPr>
      <w:numPr>
        <w:numId w:val="29"/>
      </w:numPr>
    </w:pPr>
  </w:style>
  <w:style w:type="paragraph" w:styleId="slovanzoznam5">
    <w:name w:val="List Number 5"/>
    <w:basedOn w:val="Normlny"/>
    <w:semiHidden/>
    <w:rsid w:val="00701ACB"/>
    <w:pPr>
      <w:numPr>
        <w:numId w:val="30"/>
      </w:numPr>
    </w:pPr>
  </w:style>
  <w:style w:type="paragraph" w:styleId="Hlavikasprvy">
    <w:name w:val="Message Header"/>
    <w:basedOn w:val="Normlny"/>
    <w:semiHidden/>
    <w:rsid w:val="00701A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lnysozarkami">
    <w:name w:val="Normal Indent"/>
    <w:basedOn w:val="Normlny"/>
    <w:semiHidden/>
    <w:rsid w:val="00701ACB"/>
    <w:pPr>
      <w:ind w:left="708"/>
    </w:pPr>
  </w:style>
  <w:style w:type="paragraph" w:styleId="Nadpispoznmky">
    <w:name w:val="Note Heading"/>
    <w:basedOn w:val="Normlny"/>
    <w:next w:val="Normlny"/>
    <w:semiHidden/>
    <w:rsid w:val="00701ACB"/>
  </w:style>
  <w:style w:type="character" w:styleId="slostrany">
    <w:name w:val="page number"/>
    <w:basedOn w:val="Predvolenpsmoodseku"/>
    <w:semiHidden/>
    <w:rsid w:val="00701ACB"/>
  </w:style>
  <w:style w:type="paragraph" w:styleId="Obyajntext">
    <w:name w:val="Plain Text"/>
    <w:basedOn w:val="Normlny"/>
    <w:semiHidden/>
    <w:rsid w:val="00701ACB"/>
    <w:rPr>
      <w:rFonts w:ascii="Courier New" w:hAnsi="Courier New" w:cs="Courier New"/>
      <w:sz w:val="20"/>
      <w:szCs w:val="20"/>
    </w:rPr>
  </w:style>
  <w:style w:type="paragraph" w:styleId="Oslovenie">
    <w:name w:val="Salutation"/>
    <w:basedOn w:val="Normlny"/>
    <w:next w:val="Normlny"/>
    <w:semiHidden/>
    <w:rsid w:val="00701ACB"/>
  </w:style>
  <w:style w:type="paragraph" w:styleId="Podpis">
    <w:name w:val="Signature"/>
    <w:basedOn w:val="Normlny"/>
    <w:semiHidden/>
    <w:rsid w:val="00701ACB"/>
    <w:pPr>
      <w:ind w:left="4252"/>
    </w:pPr>
  </w:style>
  <w:style w:type="paragraph" w:styleId="Podtitul">
    <w:name w:val="Subtitle"/>
    <w:basedOn w:val="Normlny"/>
    <w:qFormat/>
    <w:rsid w:val="00701ACB"/>
    <w:pPr>
      <w:spacing w:after="60"/>
      <w:jc w:val="center"/>
      <w:outlineLvl w:val="1"/>
    </w:pPr>
    <w:rPr>
      <w:rFonts w:ascii="Arial" w:hAnsi="Arial" w:cs="Arial"/>
    </w:rPr>
  </w:style>
  <w:style w:type="table" w:styleId="Tabukaspriestorovmiefektmi1">
    <w:name w:val="Table 3D effects 1"/>
    <w:basedOn w:val="Normlnatabuka"/>
    <w:semiHidden/>
    <w:rsid w:val="00701ACB"/>
    <w:pPr>
      <w:spacing w:before="60" w:line="360" w:lineRule="auto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kaspriestorovmiefektmi2">
    <w:name w:val="Table 3D effects 2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spriestorovmiefektmi3">
    <w:name w:val="Table 3D effects 3"/>
    <w:basedOn w:val="Normlnatabuka"/>
    <w:semiHidden/>
    <w:rsid w:val="00701ACB"/>
    <w:pPr>
      <w:spacing w:before="60" w:line="360" w:lineRule="auto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1">
    <w:name w:val="Table Classic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2">
    <w:name w:val="Table Classic 2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3">
    <w:name w:val="Table Classic 3"/>
    <w:basedOn w:val="Normlnatabuka"/>
    <w:semiHidden/>
    <w:rsid w:val="00701ACB"/>
    <w:pPr>
      <w:spacing w:before="60"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4">
    <w:name w:val="Table Classic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1">
    <w:name w:val="Table Colorful 1"/>
    <w:basedOn w:val="Normlnatabuka"/>
    <w:semiHidden/>
    <w:rsid w:val="00701ACB"/>
    <w:pPr>
      <w:spacing w:before="60"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2">
    <w:name w:val="Table Colorful 2"/>
    <w:basedOn w:val="Normlnatabuka"/>
    <w:semiHidden/>
    <w:rsid w:val="00701ACB"/>
    <w:pPr>
      <w:spacing w:before="60"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3">
    <w:name w:val="Table Colorful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pcetabuky1">
    <w:name w:val="Table Columns 1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2">
    <w:name w:val="Table Columns 2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3">
    <w:name w:val="Table Columns 3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4">
    <w:name w:val="Table Columns 4"/>
    <w:basedOn w:val="Normlnatabuka"/>
    <w:semiHidden/>
    <w:rsid w:val="00701ACB"/>
    <w:pPr>
      <w:spacing w:before="60" w:line="360" w:lineRule="auto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pcetabuky5">
    <w:name w:val="Table Columns 5"/>
    <w:basedOn w:val="Normlnatabuka"/>
    <w:semiHidden/>
    <w:rsid w:val="00701ACB"/>
    <w:pPr>
      <w:spacing w:before="60"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ka">
    <w:name w:val="Table Contemporary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ka">
    <w:name w:val="Table Elegant"/>
    <w:basedOn w:val="Normlnatabuka"/>
    <w:semiHidden/>
    <w:rsid w:val="00701ACB"/>
    <w:pPr>
      <w:spacing w:before="60"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1">
    <w:name w:val="Table Grid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2">
    <w:name w:val="Table Grid 2"/>
    <w:basedOn w:val="Normlnatabuka"/>
    <w:semiHidden/>
    <w:rsid w:val="00701ACB"/>
    <w:pPr>
      <w:spacing w:before="60"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3">
    <w:name w:val="Table Grid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4">
    <w:name w:val="Table Grid 4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5">
    <w:name w:val="Table Grid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6">
    <w:name w:val="Table Grid 6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7">
    <w:name w:val="Table Grid 7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8">
    <w:name w:val="Table Grid 8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1">
    <w:name w:val="Table List 1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2">
    <w:name w:val="Table List 2"/>
    <w:basedOn w:val="Normlnatabuka"/>
    <w:semiHidden/>
    <w:rsid w:val="00701ACB"/>
    <w:pPr>
      <w:spacing w:before="60"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3">
    <w:name w:val="Table List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4">
    <w:name w:val="Table List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kaakozoznam5">
    <w:name w:val="Table List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6">
    <w:name w:val="Table List 6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kaakozoznam7">
    <w:name w:val="Table List 7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kaakozoznam8">
    <w:name w:val="Table List 8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lnatabuka">
    <w:name w:val="Table Professional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ka1">
    <w:name w:val="Table Simple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ka2">
    <w:name w:val="Table Simple 2"/>
    <w:basedOn w:val="Normlnatabuka"/>
    <w:semiHidden/>
    <w:rsid w:val="00701ACB"/>
    <w:pPr>
      <w:spacing w:before="60"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ka3">
    <w:name w:val="Table Simple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etailntabuka1">
    <w:name w:val="Table Subtle 1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etailntabuka2">
    <w:name w:val="Table Subtle 2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vtabuky">
    <w:name w:val="Table Theme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ovtabuka1">
    <w:name w:val="Table Web 1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2">
    <w:name w:val="Table Web 2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3">
    <w:name w:val="Table Web 3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zov">
    <w:name w:val="Title"/>
    <w:basedOn w:val="Normlny"/>
    <w:qFormat/>
    <w:rsid w:val="00701AC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Bibliografia">
    <w:name w:val="Bibliography"/>
    <w:basedOn w:val="Normlny"/>
    <w:next w:val="Normlny"/>
    <w:link w:val="BibliografiaChar"/>
    <w:uiPriority w:val="37"/>
    <w:unhideWhenUsed/>
    <w:rsid w:val="00E11D6B"/>
  </w:style>
  <w:style w:type="paragraph" w:customStyle="1" w:styleId="NormlnyTabuka">
    <w:name w:val="Normálny Tabuľka"/>
    <w:basedOn w:val="Normlny"/>
    <w:link w:val="NormlnyTabukaChar"/>
    <w:qFormat/>
    <w:rsid w:val="00670C3C"/>
    <w:pPr>
      <w:ind w:firstLine="0"/>
      <w:jc w:val="center"/>
    </w:pPr>
  </w:style>
  <w:style w:type="character" w:customStyle="1" w:styleId="NormlnyTabukaChar">
    <w:name w:val="Normálny Tabuľka Char"/>
    <w:basedOn w:val="Predvolenpsmoodseku"/>
    <w:link w:val="NormlnyTabuka"/>
    <w:rsid w:val="00670C3C"/>
    <w:rPr>
      <w:rFonts w:eastAsia="Times New Roman"/>
      <w:sz w:val="24"/>
      <w:szCs w:val="24"/>
      <w:lang w:eastAsia="en-US"/>
    </w:rPr>
  </w:style>
  <w:style w:type="paragraph" w:styleId="Odsekzoznamu">
    <w:name w:val="List Paragraph"/>
    <w:basedOn w:val="Normlny"/>
    <w:uiPriority w:val="34"/>
    <w:qFormat/>
    <w:rsid w:val="00496BCA"/>
    <w:pPr>
      <w:ind w:left="720"/>
      <w:contextualSpacing/>
    </w:pPr>
  </w:style>
  <w:style w:type="paragraph" w:customStyle="1" w:styleId="Obrzok">
    <w:name w:val="Obrázok"/>
    <w:basedOn w:val="ZPNormalnyText"/>
    <w:link w:val="ObrzokChar"/>
    <w:qFormat/>
    <w:rsid w:val="00327E4C"/>
    <w:pPr>
      <w:ind w:firstLine="0"/>
      <w:jc w:val="center"/>
    </w:pPr>
    <w:rPr>
      <w:noProof/>
      <w:lang w:eastAsia="sk-SK"/>
    </w:rPr>
  </w:style>
  <w:style w:type="character" w:customStyle="1" w:styleId="ObrzokChar">
    <w:name w:val="Obrázok Char"/>
    <w:basedOn w:val="ZPNormalnyTextCharChar"/>
    <w:link w:val="Obrzok"/>
    <w:rsid w:val="00327E4C"/>
    <w:rPr>
      <w:rFonts w:eastAsia="Times New Roman"/>
      <w:noProof/>
      <w:sz w:val="24"/>
      <w:lang w:val="sk-SK" w:eastAsia="en-US" w:bidi="ar-SA"/>
    </w:rPr>
  </w:style>
  <w:style w:type="paragraph" w:customStyle="1" w:styleId="ObrazokPopis">
    <w:name w:val="Obrazok Popis"/>
    <w:basedOn w:val="ZPCaption"/>
    <w:link w:val="ObrazokPopisChar"/>
    <w:qFormat/>
    <w:rsid w:val="00FE0A9C"/>
    <w:pPr>
      <w:tabs>
        <w:tab w:val="left" w:pos="964"/>
      </w:tabs>
    </w:pPr>
  </w:style>
  <w:style w:type="paragraph" w:customStyle="1" w:styleId="ObrzokZdrojovkd">
    <w:name w:val="Obrázok Zdrojový kód"/>
    <w:link w:val="ObrzokZdrojovkdChar"/>
    <w:qFormat/>
    <w:rsid w:val="002A7BC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eastAsia="Times New Roman" w:hAnsi="Courier New"/>
      <w:noProof/>
      <w:sz w:val="24"/>
    </w:rPr>
  </w:style>
  <w:style w:type="character" w:customStyle="1" w:styleId="ObrazokPopisChar">
    <w:name w:val="Obrazok Popis Char"/>
    <w:basedOn w:val="ZPCaptionPopiska-Caption12ptCharChar"/>
    <w:link w:val="ObrazokPopis"/>
    <w:rsid w:val="00FE0A9C"/>
    <w:rPr>
      <w:rFonts w:eastAsia="Times New Roman"/>
      <w:b/>
      <w:bCs/>
      <w:sz w:val="24"/>
      <w:szCs w:val="24"/>
      <w:lang w:eastAsia="en-US"/>
    </w:rPr>
  </w:style>
  <w:style w:type="character" w:customStyle="1" w:styleId="ObrzokZdrojovkdChar">
    <w:name w:val="Obrázok Zdrojový kód Char"/>
    <w:basedOn w:val="ObrzokChar"/>
    <w:link w:val="ObrzokZdrojovkd"/>
    <w:rsid w:val="002A7BC1"/>
    <w:rPr>
      <w:rFonts w:ascii="Courier New" w:eastAsia="Times New Roman" w:hAnsi="Courier New"/>
      <w:noProof/>
      <w:sz w:val="24"/>
      <w:lang w:val="sk-SK" w:eastAsia="en-US" w:bidi="ar-SA"/>
    </w:rPr>
  </w:style>
  <w:style w:type="paragraph" w:styleId="Textbubliny">
    <w:name w:val="Balloon Text"/>
    <w:basedOn w:val="Normlny"/>
    <w:link w:val="TextbublinyChar"/>
    <w:semiHidden/>
    <w:unhideWhenUsed/>
    <w:rsid w:val="0015168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semiHidden/>
    <w:rsid w:val="00151684"/>
    <w:rPr>
      <w:rFonts w:ascii="Tahoma" w:eastAsia="Times New Roman" w:hAnsi="Tahoma" w:cs="Tahoma"/>
      <w:sz w:val="16"/>
      <w:szCs w:val="16"/>
      <w:lang w:eastAsia="en-US"/>
    </w:rPr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1A73A3"/>
    <w:pPr>
      <w:spacing w:line="240" w:lineRule="auto"/>
    </w:pPr>
    <w:rPr>
      <w:b/>
      <w:bCs/>
    </w:rPr>
  </w:style>
  <w:style w:type="character" w:customStyle="1" w:styleId="TextkomentraChar">
    <w:name w:val="Text komentára Char"/>
    <w:basedOn w:val="Predvolenpsmoodseku"/>
    <w:link w:val="Textkomentra"/>
    <w:semiHidden/>
    <w:rsid w:val="001A73A3"/>
    <w:rPr>
      <w:rFonts w:eastAsia="Times New Roman"/>
      <w:lang w:eastAsia="en-US"/>
    </w:rPr>
  </w:style>
  <w:style w:type="character" w:customStyle="1" w:styleId="PredmetkomentraChar">
    <w:name w:val="Predmet komentára Char"/>
    <w:basedOn w:val="TextkomentraChar"/>
    <w:link w:val="Predmetkomentra"/>
    <w:semiHidden/>
    <w:rsid w:val="001A73A3"/>
    <w:rPr>
      <w:rFonts w:eastAsia="Times New Roman"/>
      <w:b/>
      <w:bCs/>
      <w:lang w:eastAsia="en-US"/>
    </w:rPr>
  </w:style>
  <w:style w:type="paragraph" w:styleId="Revzia">
    <w:name w:val="Revision"/>
    <w:hidden/>
    <w:uiPriority w:val="99"/>
    <w:semiHidden/>
    <w:rsid w:val="00291AD8"/>
    <w:rPr>
      <w:rFonts w:eastAsia="Times New Roman"/>
      <w:sz w:val="24"/>
      <w:szCs w:val="24"/>
      <w:lang w:eastAsia="en-US"/>
    </w:rPr>
  </w:style>
  <w:style w:type="paragraph" w:customStyle="1" w:styleId="Citacie">
    <w:name w:val="Citacie"/>
    <w:basedOn w:val="Bibliografia"/>
    <w:link w:val="CitacieChar"/>
    <w:qFormat/>
    <w:rsid w:val="00082A6D"/>
    <w:pPr>
      <w:ind w:firstLine="0"/>
    </w:pPr>
    <w:rPr>
      <w:noProof/>
    </w:rPr>
  </w:style>
  <w:style w:type="character" w:customStyle="1" w:styleId="BibliografiaChar">
    <w:name w:val="Bibliografia Char"/>
    <w:basedOn w:val="Predvolenpsmoodseku"/>
    <w:link w:val="Bibliografia"/>
    <w:uiPriority w:val="37"/>
    <w:rsid w:val="00082A6D"/>
    <w:rPr>
      <w:rFonts w:eastAsia="Times New Roman"/>
      <w:sz w:val="24"/>
      <w:szCs w:val="24"/>
      <w:lang w:eastAsia="en-US"/>
    </w:rPr>
  </w:style>
  <w:style w:type="character" w:customStyle="1" w:styleId="CitacieChar">
    <w:name w:val="Citacie Char"/>
    <w:basedOn w:val="BibliografiaChar"/>
    <w:link w:val="Citacie"/>
    <w:rsid w:val="00082A6D"/>
    <w:rPr>
      <w:rFonts w:eastAsia="Times New Roman"/>
      <w:noProof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36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9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microsoft.com/office/2011/relationships/commentsExtended" Target="commentsExtended.xml"/><Relationship Id="rId29" Type="http://schemas.openxmlformats.org/officeDocument/2006/relationships/image" Target="media/image10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eader" Target="header2.xml"/><Relationship Id="rId19" Type="http://schemas.openxmlformats.org/officeDocument/2006/relationships/comments" Target="comments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3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_data\skola\diplomovka\texty\Diplomovka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Giu10</b:Tag>
    <b:SourceType>Book</b:SourceType>
    <b:Guid>{9278C45F-B566-4E63-AC45-6BC0A631FA31}</b:Guid>
    <b:Title>The Internet of Things, 20th Tyrrhenian Workshop on Digital Communications</b:Title>
    <b:Year>2010</b:Year>
    <b:Publisher>Springer, New York, NY</b:Publisher>
    <b:Author>
      <b:Author>
        <b:Corporate>Giusto, D.; Iera, A.; Morabito, G.; Atzori, L.;</b:Corporate>
      </b:Author>
    </b:Author>
    <b:StandardNumber>ISBN: 978-1-4419-1673-0</b:StandardNumber>
    <b:RefOrder>1</b:RefOrder>
  </b:Source>
  <b:Source>
    <b:Tag>RMI06</b:Tag>
    <b:SourceType>Book</b:SourceType>
    <b:Guid>{A648BE39-A662-4557-8D4F-7488FD63E093}</b:Guid>
    <b:Title>Further Programming in Java, Chapter 7: Event-Driven Programming</b:Title>
    <b:Year>2006</b:Year>
    <b:City>Melbourne</b:City>
    <b:Publisher>RMIT University</b:Publisher>
    <b:Author>
      <b:Author>
        <b:Corporate>Tilmanis, P.; White, G.</b:Corporate>
      </b:Author>
    </b:Author>
    <b:URL>http://www.cs.rmit.edu.au/online/blackboard/chapter/05/documents/contribute/chapter/07/index.html</b:URL>
    <b:RefOrder>10</b:RefOrder>
  </b:Source>
  <b:Source>
    <b:Tag>Rad</b:Tag>
    <b:SourceType>DocumentFromInternetSite</b:SourceType>
    <b:Guid>{CE23DB6B-F35B-44CD-B062-6AC5DBF51995}</b:Guid>
    <b:Title>Lecture 1: Introduction to IoT</b:Title>
    <b:Author>
      <b:Author>
        <b:Corporate>Radovici, A.; Culic, I.; Vaduva, A.</b:Corporate>
      </b:Author>
    </b:Author>
    <b:DayAccessed>13. 3. 2018</b:DayAccessed>
    <b:URL>https://ocw.cs.pub.ro/courses/iot/courses/01</b:URL>
    <b:RefOrder>2</b:RefOrder>
  </b:Source>
  <b:Source>
    <b:Tag>Sha14</b:Tag>
    <b:SourceType>Book</b:SourceType>
    <b:Guid>{B87451BC-24AF-4D5E-B52A-0CBAB0F947F4}</b:Guid>
    <b:Title>Beginning Java 8 APIs, Extensions and Libraries</b:Title>
    <b:Year>2014</b:Year>
    <b:City>Berkeley, CA</b:City>
    <b:Publisher>Apress</b:Publisher>
    <b:Author>
      <b:Author>
        <b:Corporate>Sharan, K.</b:Corporate>
      </b:Author>
    </b:Author>
    <b:StandardNumber>9781430266624</b:StandardNumber>
    <b:RefOrder>9</b:RefOrder>
  </b:Source>
  <b:Source>
    <b:Tag>Ada1</b:Tag>
    <b:SourceType>DocumentFromInternetSite</b:SourceType>
    <b:Guid>{9A6B50C1-E61B-4A3A-9EEC-FB74BA2E89A9}</b:Guid>
    <b:Author>
      <b:Author>
        <b:Corporate>Adafruit</b:Corporate>
      </b:Author>
    </b:Author>
    <b:Title>Ethernet Shield for Arduino - W5500 Chipset</b:Title>
    <b:DayAccessed>13. 3. 2018</b:DayAccessed>
    <b:URL>https://www.adafruit.com/product/2971</b:URL>
    <b:RefOrder>4</b:RefOrder>
  </b:Source>
  <b:Source>
    <b:Tag>Ada</b:Tag>
    <b:SourceType>DocumentFromInternetSite</b:SourceType>
    <b:Guid>{1BA661C6-28F0-4348-8E4B-4E28161535F9}</b:Guid>
    <b:Author>
      <b:Author>
        <b:Corporate>Adafruit</b:Corporate>
      </b:Author>
    </b:Author>
    <b:Title>Arduino Uno R3 (Atmega328 - assembled)</b:Title>
    <b:DayAccessed>13. 3. 2018</b:DayAccessed>
    <b:URL>https://www.adafruit.com/product/50</b:URL>
    <b:RefOrder>3</b:RefOrder>
  </b:Source>
  <b:Source>
    <b:Tag>Ora</b:Tag>
    <b:SourceType>DocumentFromInternetSite</b:SourceType>
    <b:Guid>{CB782686-442E-475C-BB1F-2B68BD01F961}</b:Guid>
    <b:Author>
      <b:Author>
        <b:Corporate>Oracle</b:Corporate>
      </b:Author>
    </b:Author>
    <b:Title>JavaFX Frequently Asked Questions</b:Title>
    <b:DayAccessed>15. 3. 2018</b:DayAccessed>
    <b:URL>http://www.oracle.com/technetwork/java/javafx/overview/faq-1446554.html#6</b:URL>
    <b:RefOrder>11</b:RefOrder>
  </b:Source>
  <b:Source>
    <b:Tag>Sig12</b:Tag>
    <b:SourceType>DocumentFromInternetSite</b:SourceType>
    <b:Guid>{DE373E4F-AF20-4901-8B00-ECD9B5FBD74B}</b:Guid>
    <b:Author>
      <b:Author>
        <b:Corporate>Sigg, B.</b:Corporate>
      </b:Author>
    </b:Author>
    <b:Title>DockingFrames 1.1.1 - Common</b:Title>
    <b:Year>2012</b:Year>
    <b:DayAccessed>15. 3. 2018</b:DayAccessed>
    <b:URL>http://www.docking-frames.org/dockingFrames_v1.1.1/common.pdf</b:URL>
    <b:RefOrder>12</b:RefOrder>
  </b:Source>
  <b:Source>
    <b:Tag>bob17</b:Tag>
    <b:SourceType>DocumentFromInternetSite</b:SourceType>
    <b:Guid>{C97614E3-6676-486E-998A-1610D963E639}</b:Guid>
    <b:Author>
      <b:Author>
        <b:NameList>
          <b:Person>
            <b:Last>bobbylight</b:Last>
          </b:Person>
        </b:NameList>
      </b:Author>
    </b:Author>
    <b:Title>RSyntaxTextArea</b:Title>
    <b:Year>2017</b:Year>
    <b:DayAccessed>21. 3. 2018</b:DayAccessed>
    <b:URL>https://github.com/bobbylight/RSyntaxTextArea</b:URL>
    <b:RefOrder>13</b:RefOrder>
  </b:Source>
  <b:Source>
    <b:Tag>Mik16</b:Tag>
    <b:SourceType>DocumentFromInternetSite</b:SourceType>
    <b:Guid>{56D4E547-1A71-466D-9C33-41A4081AD191}</b:Guid>
    <b:Author>
      <b:Author>
        <b:NameList>
          <b:Person>
            <b:Last>Mikolic-Torreira</b:Last>
            <b:First>I.</b:First>
          </b:Person>
        </b:NameList>
      </b:Author>
    </b:Author>
    <b:Title>Arduino EventManager</b:Title>
    <b:Year>2016</b:Year>
    <b:DayAccessed>1. 4. 2018</b:DayAccessed>
    <b:URL>https://github.com/igormiktor/arduino-EventManager/blob/master/README.md</b:URL>
    <b:RefOrder>5</b:RefOrder>
  </b:Source>
  <b:Source>
    <b:Tag>Dok17</b:Tag>
    <b:SourceType>DocumentFromInternetSite</b:SourceType>
    <b:Guid>{D58F447F-35D1-428B-B8AE-D30E81852F61}</b:Guid>
    <b:Title>Dokumentácia Cayenne</b:Title>
    <b:Year>2017</b:Year>
    <b:DayAccessed>10. 5. 2017</b:DayAccessed>
    <b:URL>https://mydevices.com/cayenne/docs/intro/</b:URL>
    <b:RefOrder>8</b:RefOrder>
  </b:Source>
  <b:Source>
    <b:Tag>ReT18</b:Tag>
    <b:SourceType>DocumentFromInternetSite</b:SourceType>
    <b:Guid>{5F9A51AC-5122-466F-AB4C-ECEED8D04F0D}</b:Guid>
    <b:Author>
      <b:Author>
        <b:Corporate>ReTis Lab - Institute of Communication</b:Corporate>
      </b:Author>
    </b:Author>
    <b:Title>Arduino Real-Time extension</b:Title>
    <b:Year>2018</b:Year>
    <b:DayAccessed>10. 3. 2018</b:DayAccessed>
    <b:URL>http://retis.sssup.it/?q=arte</b:URL>
    <b:RefOrder>7</b:RefOrder>
  </b:Source>
  <b:Source>
    <b:Tag>Abo18</b:Tag>
    <b:SourceType>DocumentFromInternetSite</b:SourceType>
    <b:Guid>{C29DD18C-EF84-42C1-B13C-1AD081A7AA33}</b:Guid>
    <b:Title>About QM</b:Title>
    <b:Year>2018</b:Year>
    <b:DayAccessed>10. 3. 2018</b:DayAccessed>
    <b:URL>http://www.state-machine.com/qm/</b:URL>
    <b:RefOrder>6</b:RefOrder>
  </b:Source>
</b:Sources>
</file>

<file path=customXml/itemProps1.xml><?xml version="1.0" encoding="utf-8"?>
<ds:datastoreItem xmlns:ds="http://schemas.openxmlformats.org/officeDocument/2006/customXml" ds:itemID="{6677E6EE-08E7-4A3D-9E19-A41C8ED72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Diplomovka.dotx</Template>
  <TotalTime>4184</TotalTime>
  <Pages>53</Pages>
  <Words>9157</Words>
  <Characters>61078</Characters>
  <Application>Microsoft Office Word</Application>
  <DocSecurity>0</DocSecurity>
  <Lines>1327</Lines>
  <Paragraphs>662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UPJŠ</vt:lpstr>
      <vt:lpstr>NÁZOV VYSOKEJ ŠKOLY</vt:lpstr>
    </vt:vector>
  </TitlesOfParts>
  <Manager>patrik fm</Manager>
  <Company/>
  <LinksUpToDate>false</LinksUpToDate>
  <CharactersWithSpaces>69573</CharactersWithSpaces>
  <SharedDoc>false</SharedDoc>
  <HLinks>
    <vt:vector size="120" baseType="variant">
      <vt:variant>
        <vt:i4>6029373</vt:i4>
      </vt:variant>
      <vt:variant>
        <vt:i4>365</vt:i4>
      </vt:variant>
      <vt:variant>
        <vt:i4>0</vt:i4>
      </vt:variant>
      <vt:variant>
        <vt:i4>5</vt:i4>
      </vt:variant>
      <vt:variant>
        <vt:lpwstr>http://www.knovel.com/web/portal/basic_search/display?_EXT_KNOVEL_DISPLAY_bookid=1347&amp;_EXT_KNOVEL_DISPLAY_fromSearch=true&amp;_EXT_KNOVEL_DISPLAY_searchType=basic%3e</vt:lpwstr>
      </vt:variant>
      <vt:variant>
        <vt:lpwstr/>
      </vt:variant>
      <vt:variant>
        <vt:i4>1638454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_Toc241977241</vt:lpwstr>
      </vt:variant>
      <vt:variant>
        <vt:i4>1638454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_Toc241977240</vt:lpwstr>
      </vt:variant>
      <vt:variant>
        <vt:i4>1966134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_Toc241977239</vt:lpwstr>
      </vt:variant>
      <vt:variant>
        <vt:i4>1966134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_Toc241977238</vt:lpwstr>
      </vt:variant>
      <vt:variant>
        <vt:i4>1966134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_Toc241977237</vt:lpwstr>
      </vt:variant>
      <vt:variant>
        <vt:i4>1966134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_Toc241977236</vt:lpwstr>
      </vt:variant>
      <vt:variant>
        <vt:i4>1966134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_Toc241977235</vt:lpwstr>
      </vt:variant>
      <vt:variant>
        <vt:i4>1966134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_Toc241977234</vt:lpwstr>
      </vt:variant>
      <vt:variant>
        <vt:i4>1966134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_Toc241977233</vt:lpwstr>
      </vt:variant>
      <vt:variant>
        <vt:i4>1966134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_Toc241977232</vt:lpwstr>
      </vt:variant>
      <vt:variant>
        <vt:i4>1966134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_Toc241977231</vt:lpwstr>
      </vt:variant>
      <vt:variant>
        <vt:i4>1966134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_Toc241977230</vt:lpwstr>
      </vt:variant>
      <vt:variant>
        <vt:i4>2031670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_Toc241977229</vt:lpwstr>
      </vt:variant>
      <vt:variant>
        <vt:i4>2031670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_Toc241977228</vt:lpwstr>
      </vt:variant>
      <vt:variant>
        <vt:i4>2031670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_Toc241977227</vt:lpwstr>
      </vt:variant>
      <vt:variant>
        <vt:i4>2031670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_Toc241977226</vt:lpwstr>
      </vt:variant>
      <vt:variant>
        <vt:i4>2031670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_Toc241977225</vt:lpwstr>
      </vt:variant>
      <vt:variant>
        <vt:i4>2031670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_Toc241977224</vt:lpwstr>
      </vt:variant>
      <vt:variant>
        <vt:i4>2031670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_Toc241977223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UPJŠ</dc:title>
  <dc:subject/>
  <dc:creator>patrik fm</dc:creator>
  <cp:keywords/>
  <dc:description/>
  <cp:lastModifiedBy>patrik fm</cp:lastModifiedBy>
  <cp:revision>11</cp:revision>
  <cp:lastPrinted>2006-10-27T11:45:00Z</cp:lastPrinted>
  <dcterms:created xsi:type="dcterms:W3CDTF">2018-03-10T21:02:00Z</dcterms:created>
  <dcterms:modified xsi:type="dcterms:W3CDTF">2018-04-09T11:21:00Z</dcterms:modified>
</cp:coreProperties>
</file>